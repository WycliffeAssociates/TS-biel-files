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DB6A" w14:textId="70A007C8" w:rsidR="002A3278" w:rsidRPr="001F359A" w:rsidRDefault="002A3278" w:rsidP="00EC6697">
      <w:pPr>
        <w:pStyle w:val="WA"/>
        <w:spacing w:before="960"/>
        <w:rPr>
          <w:rFonts w:ascii="Arial" w:hAnsi="Arial" w:cs="Arial"/>
          <w:lang w:val="es-ES"/>
        </w:rPr>
      </w:pPr>
      <w:proofErr w:type="spellStart"/>
      <w:r w:rsidRPr="001F359A">
        <w:rPr>
          <w:rFonts w:ascii="Arial" w:hAnsi="Arial" w:cs="Arial"/>
          <w:lang w:val="es-ES"/>
        </w:rPr>
        <w:t>Wycliffe</w:t>
      </w:r>
      <w:proofErr w:type="spellEnd"/>
      <w:r w:rsidRPr="001F359A">
        <w:rPr>
          <w:rFonts w:ascii="Arial" w:hAnsi="Arial" w:cs="Arial"/>
          <w:lang w:val="es-ES"/>
        </w:rPr>
        <w:t xml:space="preserve"> </w:t>
      </w:r>
      <w:proofErr w:type="spellStart"/>
      <w:r w:rsidRPr="001F359A">
        <w:rPr>
          <w:rFonts w:ascii="Arial" w:hAnsi="Arial" w:cs="Arial"/>
          <w:lang w:val="es-ES"/>
        </w:rPr>
        <w:t>Associates</w:t>
      </w:r>
      <w:proofErr w:type="spellEnd"/>
    </w:p>
    <w:p w14:paraId="164E5E62" w14:textId="0E297DEB" w:rsidR="002A3278" w:rsidRPr="001F359A" w:rsidRDefault="00CE4369" w:rsidP="002A3278">
      <w:pPr>
        <w:pStyle w:val="RGgeneraltitle"/>
        <w:rPr>
          <w:rFonts w:ascii="Arial" w:hAnsi="Arial" w:cs="Arial"/>
          <w:lang w:val="es-ES"/>
        </w:rPr>
      </w:pPr>
      <w:r w:rsidRPr="001F359A">
        <w:rPr>
          <w:rFonts w:ascii="Arial" w:hAnsi="Arial" w:cs="Arial"/>
          <w:lang w:val="es-ES"/>
        </w:rPr>
        <w:t>Guía de los Revisores</w:t>
      </w:r>
    </w:p>
    <w:p w14:paraId="57878627" w14:textId="52C49B23" w:rsidR="002A3278" w:rsidRDefault="00CE4369" w:rsidP="002A3278">
      <w:pPr>
        <w:pStyle w:val="RGbooktitle"/>
        <w:rPr>
          <w:rFonts w:ascii="Arial" w:hAnsi="Arial" w:cs="Arial"/>
        </w:rPr>
      </w:pPr>
      <w:proofErr w:type="spellStart"/>
      <w:r>
        <w:rPr>
          <w:rFonts w:ascii="Arial" w:hAnsi="Arial" w:cs="Arial"/>
        </w:rPr>
        <w:t>Encuesta</w:t>
      </w:r>
      <w:proofErr w:type="spellEnd"/>
      <w:r>
        <w:rPr>
          <w:rFonts w:ascii="Arial" w:hAnsi="Arial" w:cs="Arial"/>
        </w:rPr>
        <w:t xml:space="preserve"> del </w:t>
      </w:r>
      <w:r w:rsidR="002A3278" w:rsidRPr="00665B08">
        <w:rPr>
          <w:rFonts w:ascii="Arial" w:hAnsi="Arial" w:cs="Arial"/>
        </w:rPr>
        <w:t>N</w:t>
      </w:r>
      <w:r>
        <w:rPr>
          <w:rFonts w:ascii="Arial" w:hAnsi="Arial" w:cs="Arial"/>
        </w:rPr>
        <w:t>uevo</w:t>
      </w:r>
      <w:r w:rsidR="002A3278" w:rsidRPr="00665B08">
        <w:rPr>
          <w:rFonts w:ascii="Arial" w:hAnsi="Arial" w:cs="Arial"/>
        </w:rPr>
        <w:t xml:space="preserve"> </w:t>
      </w:r>
      <w:proofErr w:type="spellStart"/>
      <w:r w:rsidR="002A3278" w:rsidRPr="00665B08">
        <w:rPr>
          <w:rFonts w:ascii="Arial" w:hAnsi="Arial" w:cs="Arial"/>
        </w:rPr>
        <w:t>Testament</w:t>
      </w:r>
      <w:r>
        <w:rPr>
          <w:rFonts w:ascii="Arial" w:hAnsi="Arial" w:cs="Arial"/>
        </w:rPr>
        <w:t>o</w:t>
      </w:r>
      <w:proofErr w:type="spellEnd"/>
    </w:p>
    <w:p w14:paraId="4B9183BF" w14:textId="1DCF3D44"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r>
        <w:rPr>
          <w:b w:val="0"/>
          <w:bCs/>
          <w:lang w:val="es-PR"/>
        </w:rPr>
        <w:fldChar w:fldCharType="begin"/>
      </w:r>
      <w:r>
        <w:rPr>
          <w:b w:val="0"/>
          <w:bCs/>
          <w:lang w:val="es-PR"/>
        </w:rPr>
        <w:instrText xml:space="preserve"> TOC \o "1-1" \h \z \u </w:instrText>
      </w:r>
      <w:r>
        <w:rPr>
          <w:b w:val="0"/>
          <w:bCs/>
          <w:lang w:val="es-PR"/>
        </w:rPr>
        <w:fldChar w:fldCharType="separate"/>
      </w:r>
      <w:hyperlink w:anchor="_Toc196896463" w:history="1">
        <w:r w:rsidRPr="009C1537">
          <w:rPr>
            <w:rStyle w:val="Hyperlink"/>
            <w:noProof/>
          </w:rPr>
          <w:t>Mateo 2:1-12</w:t>
        </w:r>
        <w:r>
          <w:rPr>
            <w:noProof/>
            <w:webHidden/>
          </w:rPr>
          <w:tab/>
        </w:r>
        <w:r>
          <w:rPr>
            <w:noProof/>
            <w:webHidden/>
          </w:rPr>
          <w:fldChar w:fldCharType="begin"/>
        </w:r>
        <w:r>
          <w:rPr>
            <w:noProof/>
            <w:webHidden/>
          </w:rPr>
          <w:instrText xml:space="preserve"> PAGEREF _Toc196896463 \h </w:instrText>
        </w:r>
        <w:r>
          <w:rPr>
            <w:noProof/>
            <w:webHidden/>
          </w:rPr>
        </w:r>
        <w:r>
          <w:rPr>
            <w:noProof/>
            <w:webHidden/>
          </w:rPr>
          <w:fldChar w:fldCharType="separate"/>
        </w:r>
        <w:r w:rsidR="005D55C1">
          <w:rPr>
            <w:noProof/>
            <w:webHidden/>
          </w:rPr>
          <w:t>5</w:t>
        </w:r>
        <w:r>
          <w:rPr>
            <w:noProof/>
            <w:webHidden/>
          </w:rPr>
          <w:fldChar w:fldCharType="end"/>
        </w:r>
      </w:hyperlink>
    </w:p>
    <w:p w14:paraId="28780AD5" w14:textId="47FF9F77"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64" w:history="1">
        <w:r w:rsidRPr="009C1537">
          <w:rPr>
            <w:rStyle w:val="Hyperlink"/>
            <w:noProof/>
          </w:rPr>
          <w:t>Mateo 3:13-17</w:t>
        </w:r>
        <w:r>
          <w:rPr>
            <w:noProof/>
            <w:webHidden/>
          </w:rPr>
          <w:tab/>
        </w:r>
        <w:r>
          <w:rPr>
            <w:noProof/>
            <w:webHidden/>
          </w:rPr>
          <w:fldChar w:fldCharType="begin"/>
        </w:r>
        <w:r>
          <w:rPr>
            <w:noProof/>
            <w:webHidden/>
          </w:rPr>
          <w:instrText xml:space="preserve"> PAGEREF _Toc196896464 \h </w:instrText>
        </w:r>
        <w:r>
          <w:rPr>
            <w:noProof/>
            <w:webHidden/>
          </w:rPr>
        </w:r>
        <w:r>
          <w:rPr>
            <w:noProof/>
            <w:webHidden/>
          </w:rPr>
          <w:fldChar w:fldCharType="separate"/>
        </w:r>
        <w:r w:rsidR="005D55C1">
          <w:rPr>
            <w:noProof/>
            <w:webHidden/>
          </w:rPr>
          <w:t>7</w:t>
        </w:r>
        <w:r>
          <w:rPr>
            <w:noProof/>
            <w:webHidden/>
          </w:rPr>
          <w:fldChar w:fldCharType="end"/>
        </w:r>
      </w:hyperlink>
    </w:p>
    <w:p w14:paraId="20445C0E" w14:textId="66AA32AA"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65" w:history="1">
        <w:r w:rsidRPr="009C1537">
          <w:rPr>
            <w:rStyle w:val="Hyperlink"/>
            <w:noProof/>
          </w:rPr>
          <w:t>Mateo 4:1-11</w:t>
        </w:r>
        <w:r>
          <w:rPr>
            <w:noProof/>
            <w:webHidden/>
          </w:rPr>
          <w:tab/>
        </w:r>
        <w:r>
          <w:rPr>
            <w:noProof/>
            <w:webHidden/>
          </w:rPr>
          <w:fldChar w:fldCharType="begin"/>
        </w:r>
        <w:r>
          <w:rPr>
            <w:noProof/>
            <w:webHidden/>
          </w:rPr>
          <w:instrText xml:space="preserve"> PAGEREF _Toc196896465 \h </w:instrText>
        </w:r>
        <w:r>
          <w:rPr>
            <w:noProof/>
            <w:webHidden/>
          </w:rPr>
        </w:r>
        <w:r>
          <w:rPr>
            <w:noProof/>
            <w:webHidden/>
          </w:rPr>
          <w:fldChar w:fldCharType="separate"/>
        </w:r>
        <w:r w:rsidR="005D55C1">
          <w:rPr>
            <w:noProof/>
            <w:webHidden/>
          </w:rPr>
          <w:t>8</w:t>
        </w:r>
        <w:r>
          <w:rPr>
            <w:noProof/>
            <w:webHidden/>
          </w:rPr>
          <w:fldChar w:fldCharType="end"/>
        </w:r>
      </w:hyperlink>
    </w:p>
    <w:p w14:paraId="798C5448" w14:textId="398B4124"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66" w:history="1">
        <w:r w:rsidRPr="009C1537">
          <w:rPr>
            <w:rStyle w:val="Hyperlink"/>
            <w:noProof/>
          </w:rPr>
          <w:t>Mateo 5:1-12</w:t>
        </w:r>
        <w:r>
          <w:rPr>
            <w:noProof/>
            <w:webHidden/>
          </w:rPr>
          <w:tab/>
        </w:r>
        <w:r>
          <w:rPr>
            <w:noProof/>
            <w:webHidden/>
          </w:rPr>
          <w:fldChar w:fldCharType="begin"/>
        </w:r>
        <w:r>
          <w:rPr>
            <w:noProof/>
            <w:webHidden/>
          </w:rPr>
          <w:instrText xml:space="preserve"> PAGEREF _Toc196896466 \h </w:instrText>
        </w:r>
        <w:r>
          <w:rPr>
            <w:noProof/>
            <w:webHidden/>
          </w:rPr>
        </w:r>
        <w:r>
          <w:rPr>
            <w:noProof/>
            <w:webHidden/>
          </w:rPr>
          <w:fldChar w:fldCharType="separate"/>
        </w:r>
        <w:r w:rsidR="005D55C1">
          <w:rPr>
            <w:noProof/>
            <w:webHidden/>
          </w:rPr>
          <w:t>10</w:t>
        </w:r>
        <w:r>
          <w:rPr>
            <w:noProof/>
            <w:webHidden/>
          </w:rPr>
          <w:fldChar w:fldCharType="end"/>
        </w:r>
      </w:hyperlink>
    </w:p>
    <w:p w14:paraId="178A4E23" w14:textId="22CD72BE"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67" w:history="1">
        <w:r w:rsidRPr="009C1537">
          <w:rPr>
            <w:rStyle w:val="Hyperlink"/>
            <w:noProof/>
            <w:lang w:val="es-PR"/>
          </w:rPr>
          <w:t>Mateo 6:1-15</w:t>
        </w:r>
        <w:r>
          <w:rPr>
            <w:noProof/>
            <w:webHidden/>
          </w:rPr>
          <w:tab/>
        </w:r>
        <w:r>
          <w:rPr>
            <w:noProof/>
            <w:webHidden/>
          </w:rPr>
          <w:fldChar w:fldCharType="begin"/>
        </w:r>
        <w:r>
          <w:rPr>
            <w:noProof/>
            <w:webHidden/>
          </w:rPr>
          <w:instrText xml:space="preserve"> PAGEREF _Toc196896467 \h </w:instrText>
        </w:r>
        <w:r>
          <w:rPr>
            <w:noProof/>
            <w:webHidden/>
          </w:rPr>
        </w:r>
        <w:r>
          <w:rPr>
            <w:noProof/>
            <w:webHidden/>
          </w:rPr>
          <w:fldChar w:fldCharType="separate"/>
        </w:r>
        <w:r w:rsidR="005D55C1">
          <w:rPr>
            <w:noProof/>
            <w:webHidden/>
          </w:rPr>
          <w:t>12</w:t>
        </w:r>
        <w:r>
          <w:rPr>
            <w:noProof/>
            <w:webHidden/>
          </w:rPr>
          <w:fldChar w:fldCharType="end"/>
        </w:r>
      </w:hyperlink>
    </w:p>
    <w:p w14:paraId="2FE4517C" w14:textId="2770F78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68" w:history="1">
        <w:r w:rsidRPr="009C1537">
          <w:rPr>
            <w:rStyle w:val="Hyperlink"/>
            <w:noProof/>
            <w:lang w:val="es-PR"/>
          </w:rPr>
          <w:t>Mateo 13:44-46</w:t>
        </w:r>
        <w:r>
          <w:rPr>
            <w:noProof/>
            <w:webHidden/>
          </w:rPr>
          <w:tab/>
        </w:r>
        <w:r>
          <w:rPr>
            <w:noProof/>
            <w:webHidden/>
          </w:rPr>
          <w:fldChar w:fldCharType="begin"/>
        </w:r>
        <w:r>
          <w:rPr>
            <w:noProof/>
            <w:webHidden/>
          </w:rPr>
          <w:instrText xml:space="preserve"> PAGEREF _Toc196896468 \h </w:instrText>
        </w:r>
        <w:r>
          <w:rPr>
            <w:noProof/>
            <w:webHidden/>
          </w:rPr>
        </w:r>
        <w:r>
          <w:rPr>
            <w:noProof/>
            <w:webHidden/>
          </w:rPr>
          <w:fldChar w:fldCharType="separate"/>
        </w:r>
        <w:r w:rsidR="005D55C1">
          <w:rPr>
            <w:noProof/>
            <w:webHidden/>
          </w:rPr>
          <w:t>14</w:t>
        </w:r>
        <w:r>
          <w:rPr>
            <w:noProof/>
            <w:webHidden/>
          </w:rPr>
          <w:fldChar w:fldCharType="end"/>
        </w:r>
      </w:hyperlink>
    </w:p>
    <w:p w14:paraId="6516C16F" w14:textId="62F8D8BA"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69" w:history="1">
        <w:r w:rsidRPr="009C1537">
          <w:rPr>
            <w:rStyle w:val="Hyperlink"/>
            <w:noProof/>
          </w:rPr>
          <w:t>Mateo 14:13-21</w:t>
        </w:r>
        <w:r>
          <w:rPr>
            <w:noProof/>
            <w:webHidden/>
          </w:rPr>
          <w:tab/>
        </w:r>
        <w:r>
          <w:rPr>
            <w:noProof/>
            <w:webHidden/>
          </w:rPr>
          <w:fldChar w:fldCharType="begin"/>
        </w:r>
        <w:r>
          <w:rPr>
            <w:noProof/>
            <w:webHidden/>
          </w:rPr>
          <w:instrText xml:space="preserve"> PAGEREF _Toc196896469 \h </w:instrText>
        </w:r>
        <w:r>
          <w:rPr>
            <w:noProof/>
            <w:webHidden/>
          </w:rPr>
        </w:r>
        <w:r>
          <w:rPr>
            <w:noProof/>
            <w:webHidden/>
          </w:rPr>
          <w:fldChar w:fldCharType="separate"/>
        </w:r>
        <w:r w:rsidR="005D55C1">
          <w:rPr>
            <w:noProof/>
            <w:webHidden/>
          </w:rPr>
          <w:t>15</w:t>
        </w:r>
        <w:r>
          <w:rPr>
            <w:noProof/>
            <w:webHidden/>
          </w:rPr>
          <w:fldChar w:fldCharType="end"/>
        </w:r>
      </w:hyperlink>
    </w:p>
    <w:p w14:paraId="3507B2CA" w14:textId="1A486E8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0" w:history="1">
        <w:r w:rsidRPr="009C1537">
          <w:rPr>
            <w:rStyle w:val="Hyperlink"/>
            <w:noProof/>
            <w:lang w:val="es-PR"/>
          </w:rPr>
          <w:t>Mateo 14:22-36</w:t>
        </w:r>
        <w:r>
          <w:rPr>
            <w:noProof/>
            <w:webHidden/>
          </w:rPr>
          <w:tab/>
        </w:r>
        <w:r>
          <w:rPr>
            <w:noProof/>
            <w:webHidden/>
          </w:rPr>
          <w:fldChar w:fldCharType="begin"/>
        </w:r>
        <w:r>
          <w:rPr>
            <w:noProof/>
            <w:webHidden/>
          </w:rPr>
          <w:instrText xml:space="preserve"> PAGEREF _Toc196896470 \h </w:instrText>
        </w:r>
        <w:r>
          <w:rPr>
            <w:noProof/>
            <w:webHidden/>
          </w:rPr>
        </w:r>
        <w:r>
          <w:rPr>
            <w:noProof/>
            <w:webHidden/>
          </w:rPr>
          <w:fldChar w:fldCharType="separate"/>
        </w:r>
        <w:r w:rsidR="005D55C1">
          <w:rPr>
            <w:noProof/>
            <w:webHidden/>
          </w:rPr>
          <w:t>17</w:t>
        </w:r>
        <w:r>
          <w:rPr>
            <w:noProof/>
            <w:webHidden/>
          </w:rPr>
          <w:fldChar w:fldCharType="end"/>
        </w:r>
      </w:hyperlink>
    </w:p>
    <w:p w14:paraId="0362C5B4" w14:textId="11C2DDCA"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1" w:history="1">
        <w:r w:rsidRPr="009C1537">
          <w:rPr>
            <w:rStyle w:val="Hyperlink"/>
            <w:noProof/>
            <w:lang w:val="es-PR"/>
          </w:rPr>
          <w:t>Marcos 1:1-13</w:t>
        </w:r>
        <w:r>
          <w:rPr>
            <w:noProof/>
            <w:webHidden/>
          </w:rPr>
          <w:tab/>
        </w:r>
        <w:r>
          <w:rPr>
            <w:noProof/>
            <w:webHidden/>
          </w:rPr>
          <w:fldChar w:fldCharType="begin"/>
        </w:r>
        <w:r>
          <w:rPr>
            <w:noProof/>
            <w:webHidden/>
          </w:rPr>
          <w:instrText xml:space="preserve"> PAGEREF _Toc196896471 \h </w:instrText>
        </w:r>
        <w:r>
          <w:rPr>
            <w:noProof/>
            <w:webHidden/>
          </w:rPr>
        </w:r>
        <w:r>
          <w:rPr>
            <w:noProof/>
            <w:webHidden/>
          </w:rPr>
          <w:fldChar w:fldCharType="separate"/>
        </w:r>
        <w:r w:rsidR="005D55C1">
          <w:rPr>
            <w:noProof/>
            <w:webHidden/>
          </w:rPr>
          <w:t>19</w:t>
        </w:r>
        <w:r>
          <w:rPr>
            <w:noProof/>
            <w:webHidden/>
          </w:rPr>
          <w:fldChar w:fldCharType="end"/>
        </w:r>
      </w:hyperlink>
    </w:p>
    <w:p w14:paraId="7F474774" w14:textId="0BA2F38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2" w:history="1">
        <w:r w:rsidRPr="009C1537">
          <w:rPr>
            <w:rStyle w:val="Hyperlink"/>
            <w:noProof/>
            <w:lang w:val="es-PR"/>
          </w:rPr>
          <w:t>Marcos 2:1-12</w:t>
        </w:r>
        <w:r>
          <w:rPr>
            <w:noProof/>
            <w:webHidden/>
          </w:rPr>
          <w:tab/>
        </w:r>
        <w:r>
          <w:rPr>
            <w:noProof/>
            <w:webHidden/>
          </w:rPr>
          <w:fldChar w:fldCharType="begin"/>
        </w:r>
        <w:r>
          <w:rPr>
            <w:noProof/>
            <w:webHidden/>
          </w:rPr>
          <w:instrText xml:space="preserve"> PAGEREF _Toc196896472 \h </w:instrText>
        </w:r>
        <w:r>
          <w:rPr>
            <w:noProof/>
            <w:webHidden/>
          </w:rPr>
        </w:r>
        <w:r>
          <w:rPr>
            <w:noProof/>
            <w:webHidden/>
          </w:rPr>
          <w:fldChar w:fldCharType="separate"/>
        </w:r>
        <w:r w:rsidR="005D55C1">
          <w:rPr>
            <w:noProof/>
            <w:webHidden/>
          </w:rPr>
          <w:t>21</w:t>
        </w:r>
        <w:r>
          <w:rPr>
            <w:noProof/>
            <w:webHidden/>
          </w:rPr>
          <w:fldChar w:fldCharType="end"/>
        </w:r>
      </w:hyperlink>
    </w:p>
    <w:p w14:paraId="6C8D2EC4" w14:textId="1AF6109F"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3" w:history="1">
        <w:r w:rsidRPr="009C1537">
          <w:rPr>
            <w:rStyle w:val="Hyperlink"/>
            <w:noProof/>
            <w:lang w:val="es-PR"/>
          </w:rPr>
          <w:t>Marcos 2:23-3:6</w:t>
        </w:r>
        <w:r>
          <w:rPr>
            <w:noProof/>
            <w:webHidden/>
          </w:rPr>
          <w:tab/>
        </w:r>
        <w:r>
          <w:rPr>
            <w:noProof/>
            <w:webHidden/>
          </w:rPr>
          <w:fldChar w:fldCharType="begin"/>
        </w:r>
        <w:r>
          <w:rPr>
            <w:noProof/>
            <w:webHidden/>
          </w:rPr>
          <w:instrText xml:space="preserve"> PAGEREF _Toc196896473 \h </w:instrText>
        </w:r>
        <w:r>
          <w:rPr>
            <w:noProof/>
            <w:webHidden/>
          </w:rPr>
        </w:r>
        <w:r>
          <w:rPr>
            <w:noProof/>
            <w:webHidden/>
          </w:rPr>
          <w:fldChar w:fldCharType="separate"/>
        </w:r>
        <w:r w:rsidR="005D55C1">
          <w:rPr>
            <w:noProof/>
            <w:webHidden/>
          </w:rPr>
          <w:t>23</w:t>
        </w:r>
        <w:r>
          <w:rPr>
            <w:noProof/>
            <w:webHidden/>
          </w:rPr>
          <w:fldChar w:fldCharType="end"/>
        </w:r>
      </w:hyperlink>
    </w:p>
    <w:p w14:paraId="7F47F82E" w14:textId="2D135B09"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4" w:history="1">
        <w:r w:rsidRPr="009C1537">
          <w:rPr>
            <w:rStyle w:val="Hyperlink"/>
            <w:noProof/>
            <w:lang w:val="es-PR"/>
          </w:rPr>
          <w:t>Marcos 9:2-13</w:t>
        </w:r>
        <w:r>
          <w:rPr>
            <w:noProof/>
            <w:webHidden/>
          </w:rPr>
          <w:tab/>
        </w:r>
        <w:r>
          <w:rPr>
            <w:noProof/>
            <w:webHidden/>
          </w:rPr>
          <w:fldChar w:fldCharType="begin"/>
        </w:r>
        <w:r>
          <w:rPr>
            <w:noProof/>
            <w:webHidden/>
          </w:rPr>
          <w:instrText xml:space="preserve"> PAGEREF _Toc196896474 \h </w:instrText>
        </w:r>
        <w:r>
          <w:rPr>
            <w:noProof/>
            <w:webHidden/>
          </w:rPr>
        </w:r>
        <w:r>
          <w:rPr>
            <w:noProof/>
            <w:webHidden/>
          </w:rPr>
          <w:fldChar w:fldCharType="separate"/>
        </w:r>
        <w:r w:rsidR="005D55C1">
          <w:rPr>
            <w:noProof/>
            <w:webHidden/>
          </w:rPr>
          <w:t>25</w:t>
        </w:r>
        <w:r>
          <w:rPr>
            <w:noProof/>
            <w:webHidden/>
          </w:rPr>
          <w:fldChar w:fldCharType="end"/>
        </w:r>
      </w:hyperlink>
    </w:p>
    <w:p w14:paraId="0708FAF8" w14:textId="1A27EC25"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5" w:history="1">
        <w:r w:rsidRPr="009C1537">
          <w:rPr>
            <w:rStyle w:val="Hyperlink"/>
            <w:noProof/>
            <w:lang w:val="es-PR"/>
          </w:rPr>
          <w:t>Marcos 12:35-40</w:t>
        </w:r>
        <w:r>
          <w:rPr>
            <w:noProof/>
            <w:webHidden/>
          </w:rPr>
          <w:tab/>
        </w:r>
        <w:r>
          <w:rPr>
            <w:noProof/>
            <w:webHidden/>
          </w:rPr>
          <w:fldChar w:fldCharType="begin"/>
        </w:r>
        <w:r>
          <w:rPr>
            <w:noProof/>
            <w:webHidden/>
          </w:rPr>
          <w:instrText xml:space="preserve"> PAGEREF _Toc196896475 \h </w:instrText>
        </w:r>
        <w:r>
          <w:rPr>
            <w:noProof/>
            <w:webHidden/>
          </w:rPr>
        </w:r>
        <w:r>
          <w:rPr>
            <w:noProof/>
            <w:webHidden/>
          </w:rPr>
          <w:fldChar w:fldCharType="separate"/>
        </w:r>
        <w:r w:rsidR="005D55C1">
          <w:rPr>
            <w:noProof/>
            <w:webHidden/>
          </w:rPr>
          <w:t>27</w:t>
        </w:r>
        <w:r>
          <w:rPr>
            <w:noProof/>
            <w:webHidden/>
          </w:rPr>
          <w:fldChar w:fldCharType="end"/>
        </w:r>
      </w:hyperlink>
    </w:p>
    <w:p w14:paraId="7E90B21D" w14:textId="3F283D8F"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6" w:history="1">
        <w:r w:rsidRPr="009C1537">
          <w:rPr>
            <w:rStyle w:val="Hyperlink"/>
            <w:noProof/>
            <w:lang w:val="es-PR"/>
          </w:rPr>
          <w:t>Marcos 14:12-26</w:t>
        </w:r>
        <w:r>
          <w:rPr>
            <w:noProof/>
            <w:webHidden/>
          </w:rPr>
          <w:tab/>
        </w:r>
        <w:r>
          <w:rPr>
            <w:noProof/>
            <w:webHidden/>
          </w:rPr>
          <w:fldChar w:fldCharType="begin"/>
        </w:r>
        <w:r>
          <w:rPr>
            <w:noProof/>
            <w:webHidden/>
          </w:rPr>
          <w:instrText xml:space="preserve"> PAGEREF _Toc196896476 \h </w:instrText>
        </w:r>
        <w:r>
          <w:rPr>
            <w:noProof/>
            <w:webHidden/>
          </w:rPr>
        </w:r>
        <w:r>
          <w:rPr>
            <w:noProof/>
            <w:webHidden/>
          </w:rPr>
          <w:fldChar w:fldCharType="separate"/>
        </w:r>
        <w:r w:rsidR="005D55C1">
          <w:rPr>
            <w:noProof/>
            <w:webHidden/>
          </w:rPr>
          <w:t>28</w:t>
        </w:r>
        <w:r>
          <w:rPr>
            <w:noProof/>
            <w:webHidden/>
          </w:rPr>
          <w:fldChar w:fldCharType="end"/>
        </w:r>
      </w:hyperlink>
    </w:p>
    <w:p w14:paraId="100E0151" w14:textId="58E4286B"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7" w:history="1">
        <w:r w:rsidRPr="009C1537">
          <w:rPr>
            <w:rStyle w:val="Hyperlink"/>
            <w:noProof/>
            <w:lang w:val="es-PR"/>
          </w:rPr>
          <w:t>Marcos 15:1-15</w:t>
        </w:r>
        <w:r>
          <w:rPr>
            <w:noProof/>
            <w:webHidden/>
          </w:rPr>
          <w:tab/>
        </w:r>
        <w:r>
          <w:rPr>
            <w:noProof/>
            <w:webHidden/>
          </w:rPr>
          <w:fldChar w:fldCharType="begin"/>
        </w:r>
        <w:r>
          <w:rPr>
            <w:noProof/>
            <w:webHidden/>
          </w:rPr>
          <w:instrText xml:space="preserve"> PAGEREF _Toc196896477 \h </w:instrText>
        </w:r>
        <w:r>
          <w:rPr>
            <w:noProof/>
            <w:webHidden/>
          </w:rPr>
        </w:r>
        <w:r>
          <w:rPr>
            <w:noProof/>
            <w:webHidden/>
          </w:rPr>
          <w:fldChar w:fldCharType="separate"/>
        </w:r>
        <w:r w:rsidR="005D55C1">
          <w:rPr>
            <w:noProof/>
            <w:webHidden/>
          </w:rPr>
          <w:t>30</w:t>
        </w:r>
        <w:r>
          <w:rPr>
            <w:noProof/>
            <w:webHidden/>
          </w:rPr>
          <w:fldChar w:fldCharType="end"/>
        </w:r>
      </w:hyperlink>
    </w:p>
    <w:p w14:paraId="045540CB" w14:textId="56E86B3B"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8" w:history="1">
        <w:r w:rsidRPr="009C1537">
          <w:rPr>
            <w:rStyle w:val="Hyperlink"/>
            <w:bCs/>
            <w:noProof/>
            <w:lang w:val="es-ES"/>
          </w:rPr>
          <w:t>Lucas 17:11-19</w:t>
        </w:r>
        <w:r>
          <w:rPr>
            <w:noProof/>
            <w:webHidden/>
          </w:rPr>
          <w:tab/>
        </w:r>
        <w:r>
          <w:rPr>
            <w:noProof/>
            <w:webHidden/>
          </w:rPr>
          <w:fldChar w:fldCharType="begin"/>
        </w:r>
        <w:r>
          <w:rPr>
            <w:noProof/>
            <w:webHidden/>
          </w:rPr>
          <w:instrText xml:space="preserve"> PAGEREF _Toc196896478 \h </w:instrText>
        </w:r>
        <w:r>
          <w:rPr>
            <w:noProof/>
            <w:webHidden/>
          </w:rPr>
        </w:r>
        <w:r>
          <w:rPr>
            <w:noProof/>
            <w:webHidden/>
          </w:rPr>
          <w:fldChar w:fldCharType="separate"/>
        </w:r>
        <w:r w:rsidR="005D55C1">
          <w:rPr>
            <w:noProof/>
            <w:webHidden/>
          </w:rPr>
          <w:t>32</w:t>
        </w:r>
        <w:r>
          <w:rPr>
            <w:noProof/>
            <w:webHidden/>
          </w:rPr>
          <w:fldChar w:fldCharType="end"/>
        </w:r>
      </w:hyperlink>
    </w:p>
    <w:p w14:paraId="55A36058" w14:textId="548B4A26"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79" w:history="1">
        <w:r w:rsidRPr="009C1537">
          <w:rPr>
            <w:rStyle w:val="Hyperlink"/>
            <w:bCs/>
            <w:noProof/>
            <w:lang w:val="es-ES"/>
          </w:rPr>
          <w:t>Lucas 18:9-14</w:t>
        </w:r>
        <w:r>
          <w:rPr>
            <w:noProof/>
            <w:webHidden/>
          </w:rPr>
          <w:tab/>
        </w:r>
        <w:r>
          <w:rPr>
            <w:noProof/>
            <w:webHidden/>
          </w:rPr>
          <w:fldChar w:fldCharType="begin"/>
        </w:r>
        <w:r>
          <w:rPr>
            <w:noProof/>
            <w:webHidden/>
          </w:rPr>
          <w:instrText xml:space="preserve"> PAGEREF _Toc196896479 \h </w:instrText>
        </w:r>
        <w:r>
          <w:rPr>
            <w:noProof/>
            <w:webHidden/>
          </w:rPr>
        </w:r>
        <w:r>
          <w:rPr>
            <w:noProof/>
            <w:webHidden/>
          </w:rPr>
          <w:fldChar w:fldCharType="separate"/>
        </w:r>
        <w:r w:rsidR="005D55C1">
          <w:rPr>
            <w:noProof/>
            <w:webHidden/>
          </w:rPr>
          <w:t>34</w:t>
        </w:r>
        <w:r>
          <w:rPr>
            <w:noProof/>
            <w:webHidden/>
          </w:rPr>
          <w:fldChar w:fldCharType="end"/>
        </w:r>
      </w:hyperlink>
    </w:p>
    <w:p w14:paraId="77B3FD70" w14:textId="21E17DD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0" w:history="1">
        <w:r w:rsidRPr="009C1537">
          <w:rPr>
            <w:rStyle w:val="Hyperlink"/>
            <w:bCs/>
            <w:noProof/>
            <w:lang w:val="es-ES"/>
          </w:rPr>
          <w:t>Lucas 19:28-48</w:t>
        </w:r>
        <w:r>
          <w:rPr>
            <w:noProof/>
            <w:webHidden/>
          </w:rPr>
          <w:tab/>
        </w:r>
        <w:r>
          <w:rPr>
            <w:noProof/>
            <w:webHidden/>
          </w:rPr>
          <w:fldChar w:fldCharType="begin"/>
        </w:r>
        <w:r>
          <w:rPr>
            <w:noProof/>
            <w:webHidden/>
          </w:rPr>
          <w:instrText xml:space="preserve"> PAGEREF _Toc196896480 \h </w:instrText>
        </w:r>
        <w:r>
          <w:rPr>
            <w:noProof/>
            <w:webHidden/>
          </w:rPr>
        </w:r>
        <w:r>
          <w:rPr>
            <w:noProof/>
            <w:webHidden/>
          </w:rPr>
          <w:fldChar w:fldCharType="separate"/>
        </w:r>
        <w:r w:rsidR="005D55C1">
          <w:rPr>
            <w:noProof/>
            <w:webHidden/>
          </w:rPr>
          <w:t>35</w:t>
        </w:r>
        <w:r>
          <w:rPr>
            <w:noProof/>
            <w:webHidden/>
          </w:rPr>
          <w:fldChar w:fldCharType="end"/>
        </w:r>
      </w:hyperlink>
    </w:p>
    <w:p w14:paraId="4F0E99FD" w14:textId="5D8D44A7"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1" w:history="1">
        <w:r w:rsidRPr="009C1537">
          <w:rPr>
            <w:rStyle w:val="Hyperlink"/>
            <w:bCs/>
            <w:noProof/>
            <w:lang w:val="es-US"/>
          </w:rPr>
          <w:t>Lucas 23:26-47</w:t>
        </w:r>
        <w:r>
          <w:rPr>
            <w:noProof/>
            <w:webHidden/>
          </w:rPr>
          <w:tab/>
        </w:r>
        <w:r>
          <w:rPr>
            <w:noProof/>
            <w:webHidden/>
          </w:rPr>
          <w:fldChar w:fldCharType="begin"/>
        </w:r>
        <w:r>
          <w:rPr>
            <w:noProof/>
            <w:webHidden/>
          </w:rPr>
          <w:instrText xml:space="preserve"> PAGEREF _Toc196896481 \h </w:instrText>
        </w:r>
        <w:r>
          <w:rPr>
            <w:noProof/>
            <w:webHidden/>
          </w:rPr>
        </w:r>
        <w:r>
          <w:rPr>
            <w:noProof/>
            <w:webHidden/>
          </w:rPr>
          <w:fldChar w:fldCharType="separate"/>
        </w:r>
        <w:r w:rsidR="005D55C1">
          <w:rPr>
            <w:noProof/>
            <w:webHidden/>
          </w:rPr>
          <w:t>38</w:t>
        </w:r>
        <w:r>
          <w:rPr>
            <w:noProof/>
            <w:webHidden/>
          </w:rPr>
          <w:fldChar w:fldCharType="end"/>
        </w:r>
      </w:hyperlink>
    </w:p>
    <w:p w14:paraId="7E3652C0" w14:textId="12CB0AB2"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2" w:history="1">
        <w:r w:rsidRPr="009C1537">
          <w:rPr>
            <w:rStyle w:val="Hyperlink"/>
            <w:noProof/>
            <w:lang w:val="es-US"/>
          </w:rPr>
          <w:t xml:space="preserve">Lucas </w:t>
        </w:r>
        <w:r w:rsidRPr="009C1537">
          <w:rPr>
            <w:rStyle w:val="Hyperlink"/>
            <w:noProof/>
          </w:rPr>
          <w:t>24:36-53</w:t>
        </w:r>
        <w:r>
          <w:rPr>
            <w:noProof/>
            <w:webHidden/>
          </w:rPr>
          <w:tab/>
        </w:r>
        <w:r>
          <w:rPr>
            <w:noProof/>
            <w:webHidden/>
          </w:rPr>
          <w:fldChar w:fldCharType="begin"/>
        </w:r>
        <w:r>
          <w:rPr>
            <w:noProof/>
            <w:webHidden/>
          </w:rPr>
          <w:instrText xml:space="preserve"> PAGEREF _Toc196896482 \h </w:instrText>
        </w:r>
        <w:r>
          <w:rPr>
            <w:noProof/>
            <w:webHidden/>
          </w:rPr>
        </w:r>
        <w:r>
          <w:rPr>
            <w:noProof/>
            <w:webHidden/>
          </w:rPr>
          <w:fldChar w:fldCharType="separate"/>
        </w:r>
        <w:r w:rsidR="005D55C1">
          <w:rPr>
            <w:noProof/>
            <w:webHidden/>
          </w:rPr>
          <w:t>41</w:t>
        </w:r>
        <w:r>
          <w:rPr>
            <w:noProof/>
            <w:webHidden/>
          </w:rPr>
          <w:fldChar w:fldCharType="end"/>
        </w:r>
      </w:hyperlink>
    </w:p>
    <w:p w14:paraId="051199C6" w14:textId="6D75BBDF"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3" w:history="1">
        <w:r w:rsidRPr="009C1537">
          <w:rPr>
            <w:rStyle w:val="Hyperlink"/>
            <w:bCs/>
            <w:noProof/>
            <w:lang w:val="es-US"/>
          </w:rPr>
          <w:t>Juan 1:1-4</w:t>
        </w:r>
        <w:r>
          <w:rPr>
            <w:noProof/>
            <w:webHidden/>
          </w:rPr>
          <w:tab/>
        </w:r>
        <w:r>
          <w:rPr>
            <w:noProof/>
            <w:webHidden/>
          </w:rPr>
          <w:fldChar w:fldCharType="begin"/>
        </w:r>
        <w:r>
          <w:rPr>
            <w:noProof/>
            <w:webHidden/>
          </w:rPr>
          <w:instrText xml:space="preserve"> PAGEREF _Toc196896483 \h </w:instrText>
        </w:r>
        <w:r>
          <w:rPr>
            <w:noProof/>
            <w:webHidden/>
          </w:rPr>
        </w:r>
        <w:r>
          <w:rPr>
            <w:noProof/>
            <w:webHidden/>
          </w:rPr>
          <w:fldChar w:fldCharType="separate"/>
        </w:r>
        <w:r w:rsidR="005D55C1">
          <w:rPr>
            <w:noProof/>
            <w:webHidden/>
          </w:rPr>
          <w:t>43</w:t>
        </w:r>
        <w:r>
          <w:rPr>
            <w:noProof/>
            <w:webHidden/>
          </w:rPr>
          <w:fldChar w:fldCharType="end"/>
        </w:r>
      </w:hyperlink>
    </w:p>
    <w:p w14:paraId="0F44E460" w14:textId="3BE074F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4" w:history="1">
        <w:r w:rsidRPr="009C1537">
          <w:rPr>
            <w:rStyle w:val="Hyperlink"/>
            <w:bCs/>
            <w:noProof/>
            <w:lang w:val="es-US"/>
          </w:rPr>
          <w:t>Juan 1:14-18</w:t>
        </w:r>
        <w:r>
          <w:rPr>
            <w:noProof/>
            <w:webHidden/>
          </w:rPr>
          <w:tab/>
        </w:r>
        <w:r>
          <w:rPr>
            <w:noProof/>
            <w:webHidden/>
          </w:rPr>
          <w:fldChar w:fldCharType="begin"/>
        </w:r>
        <w:r>
          <w:rPr>
            <w:noProof/>
            <w:webHidden/>
          </w:rPr>
          <w:instrText xml:space="preserve"> PAGEREF _Toc196896484 \h </w:instrText>
        </w:r>
        <w:r>
          <w:rPr>
            <w:noProof/>
            <w:webHidden/>
          </w:rPr>
        </w:r>
        <w:r>
          <w:rPr>
            <w:noProof/>
            <w:webHidden/>
          </w:rPr>
          <w:fldChar w:fldCharType="separate"/>
        </w:r>
        <w:r w:rsidR="005D55C1">
          <w:rPr>
            <w:noProof/>
            <w:webHidden/>
          </w:rPr>
          <w:t>44</w:t>
        </w:r>
        <w:r>
          <w:rPr>
            <w:noProof/>
            <w:webHidden/>
          </w:rPr>
          <w:fldChar w:fldCharType="end"/>
        </w:r>
      </w:hyperlink>
    </w:p>
    <w:p w14:paraId="60F9E721" w14:textId="03C25046"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5" w:history="1">
        <w:r w:rsidRPr="009C1537">
          <w:rPr>
            <w:rStyle w:val="Hyperlink"/>
            <w:bCs/>
            <w:noProof/>
            <w:lang w:val="es-US"/>
          </w:rPr>
          <w:t>Juan 2:1-12</w:t>
        </w:r>
        <w:r>
          <w:rPr>
            <w:noProof/>
            <w:webHidden/>
          </w:rPr>
          <w:tab/>
        </w:r>
        <w:r>
          <w:rPr>
            <w:noProof/>
            <w:webHidden/>
          </w:rPr>
          <w:fldChar w:fldCharType="begin"/>
        </w:r>
        <w:r>
          <w:rPr>
            <w:noProof/>
            <w:webHidden/>
          </w:rPr>
          <w:instrText xml:space="preserve"> PAGEREF _Toc196896485 \h </w:instrText>
        </w:r>
        <w:r>
          <w:rPr>
            <w:noProof/>
            <w:webHidden/>
          </w:rPr>
        </w:r>
        <w:r>
          <w:rPr>
            <w:noProof/>
            <w:webHidden/>
          </w:rPr>
          <w:fldChar w:fldCharType="separate"/>
        </w:r>
        <w:r w:rsidR="005D55C1">
          <w:rPr>
            <w:noProof/>
            <w:webHidden/>
          </w:rPr>
          <w:t>46</w:t>
        </w:r>
        <w:r>
          <w:rPr>
            <w:noProof/>
            <w:webHidden/>
          </w:rPr>
          <w:fldChar w:fldCharType="end"/>
        </w:r>
      </w:hyperlink>
    </w:p>
    <w:p w14:paraId="6E24B5ED" w14:textId="7C543656"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6" w:history="1">
        <w:r w:rsidRPr="009C1537">
          <w:rPr>
            <w:rStyle w:val="Hyperlink"/>
            <w:bCs/>
            <w:noProof/>
            <w:lang w:val="es-US"/>
          </w:rPr>
          <w:t>Juan 14:16-17</w:t>
        </w:r>
        <w:r>
          <w:rPr>
            <w:noProof/>
            <w:webHidden/>
          </w:rPr>
          <w:tab/>
        </w:r>
        <w:r>
          <w:rPr>
            <w:noProof/>
            <w:webHidden/>
          </w:rPr>
          <w:fldChar w:fldCharType="begin"/>
        </w:r>
        <w:r>
          <w:rPr>
            <w:noProof/>
            <w:webHidden/>
          </w:rPr>
          <w:instrText xml:space="preserve"> PAGEREF _Toc196896486 \h </w:instrText>
        </w:r>
        <w:r>
          <w:rPr>
            <w:noProof/>
            <w:webHidden/>
          </w:rPr>
        </w:r>
        <w:r>
          <w:rPr>
            <w:noProof/>
            <w:webHidden/>
          </w:rPr>
          <w:fldChar w:fldCharType="separate"/>
        </w:r>
        <w:r w:rsidR="005D55C1">
          <w:rPr>
            <w:noProof/>
            <w:webHidden/>
          </w:rPr>
          <w:t>48</w:t>
        </w:r>
        <w:r>
          <w:rPr>
            <w:noProof/>
            <w:webHidden/>
          </w:rPr>
          <w:fldChar w:fldCharType="end"/>
        </w:r>
      </w:hyperlink>
    </w:p>
    <w:p w14:paraId="1164363E" w14:textId="60FCCF85"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7" w:history="1">
        <w:r w:rsidRPr="009C1537">
          <w:rPr>
            <w:rStyle w:val="Hyperlink"/>
            <w:bCs/>
            <w:noProof/>
            <w:lang w:val="es-US"/>
          </w:rPr>
          <w:t>Juan 15:1-8</w:t>
        </w:r>
        <w:r>
          <w:rPr>
            <w:noProof/>
            <w:webHidden/>
          </w:rPr>
          <w:tab/>
        </w:r>
        <w:r>
          <w:rPr>
            <w:noProof/>
            <w:webHidden/>
          </w:rPr>
          <w:fldChar w:fldCharType="begin"/>
        </w:r>
        <w:r>
          <w:rPr>
            <w:noProof/>
            <w:webHidden/>
          </w:rPr>
          <w:instrText xml:space="preserve"> PAGEREF _Toc196896487 \h </w:instrText>
        </w:r>
        <w:r>
          <w:rPr>
            <w:noProof/>
            <w:webHidden/>
          </w:rPr>
        </w:r>
        <w:r>
          <w:rPr>
            <w:noProof/>
            <w:webHidden/>
          </w:rPr>
          <w:fldChar w:fldCharType="separate"/>
        </w:r>
        <w:r w:rsidR="005D55C1">
          <w:rPr>
            <w:noProof/>
            <w:webHidden/>
          </w:rPr>
          <w:t>49</w:t>
        </w:r>
        <w:r>
          <w:rPr>
            <w:noProof/>
            <w:webHidden/>
          </w:rPr>
          <w:fldChar w:fldCharType="end"/>
        </w:r>
      </w:hyperlink>
    </w:p>
    <w:p w14:paraId="4C81A6A3" w14:textId="1535A312"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8" w:history="1">
        <w:r w:rsidRPr="009C1537">
          <w:rPr>
            <w:rStyle w:val="Hyperlink"/>
            <w:bCs/>
            <w:noProof/>
            <w:lang w:val="es-ES"/>
          </w:rPr>
          <w:t>Hechos 1:1-11</w:t>
        </w:r>
        <w:r>
          <w:rPr>
            <w:noProof/>
            <w:webHidden/>
          </w:rPr>
          <w:tab/>
        </w:r>
        <w:r>
          <w:rPr>
            <w:noProof/>
            <w:webHidden/>
          </w:rPr>
          <w:fldChar w:fldCharType="begin"/>
        </w:r>
        <w:r>
          <w:rPr>
            <w:noProof/>
            <w:webHidden/>
          </w:rPr>
          <w:instrText xml:space="preserve"> PAGEREF _Toc196896488 \h </w:instrText>
        </w:r>
        <w:r>
          <w:rPr>
            <w:noProof/>
            <w:webHidden/>
          </w:rPr>
        </w:r>
        <w:r>
          <w:rPr>
            <w:noProof/>
            <w:webHidden/>
          </w:rPr>
          <w:fldChar w:fldCharType="separate"/>
        </w:r>
        <w:r w:rsidR="005D55C1">
          <w:rPr>
            <w:noProof/>
            <w:webHidden/>
          </w:rPr>
          <w:t>51</w:t>
        </w:r>
        <w:r>
          <w:rPr>
            <w:noProof/>
            <w:webHidden/>
          </w:rPr>
          <w:fldChar w:fldCharType="end"/>
        </w:r>
      </w:hyperlink>
    </w:p>
    <w:p w14:paraId="24E2AB4F" w14:textId="167411AC"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89" w:history="1">
        <w:r w:rsidRPr="009C1537">
          <w:rPr>
            <w:rStyle w:val="Hyperlink"/>
            <w:bCs/>
            <w:noProof/>
            <w:lang w:val="es-ES"/>
          </w:rPr>
          <w:t>Hechos 2:1-13</w:t>
        </w:r>
        <w:r>
          <w:rPr>
            <w:noProof/>
            <w:webHidden/>
          </w:rPr>
          <w:tab/>
        </w:r>
        <w:r>
          <w:rPr>
            <w:noProof/>
            <w:webHidden/>
          </w:rPr>
          <w:fldChar w:fldCharType="begin"/>
        </w:r>
        <w:r>
          <w:rPr>
            <w:noProof/>
            <w:webHidden/>
          </w:rPr>
          <w:instrText xml:space="preserve"> PAGEREF _Toc196896489 \h </w:instrText>
        </w:r>
        <w:r>
          <w:rPr>
            <w:noProof/>
            <w:webHidden/>
          </w:rPr>
        </w:r>
        <w:r>
          <w:rPr>
            <w:noProof/>
            <w:webHidden/>
          </w:rPr>
          <w:fldChar w:fldCharType="separate"/>
        </w:r>
        <w:r w:rsidR="005D55C1">
          <w:rPr>
            <w:noProof/>
            <w:webHidden/>
          </w:rPr>
          <w:t>53</w:t>
        </w:r>
        <w:r>
          <w:rPr>
            <w:noProof/>
            <w:webHidden/>
          </w:rPr>
          <w:fldChar w:fldCharType="end"/>
        </w:r>
      </w:hyperlink>
    </w:p>
    <w:p w14:paraId="26D2C55A" w14:textId="2E82608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0" w:history="1">
        <w:r w:rsidRPr="009C1537">
          <w:rPr>
            <w:rStyle w:val="Hyperlink"/>
            <w:bCs/>
            <w:noProof/>
            <w:lang w:val="es-ES"/>
          </w:rPr>
          <w:t>Hechos 3:11-16</w:t>
        </w:r>
        <w:r>
          <w:rPr>
            <w:noProof/>
            <w:webHidden/>
          </w:rPr>
          <w:tab/>
        </w:r>
        <w:r>
          <w:rPr>
            <w:noProof/>
            <w:webHidden/>
          </w:rPr>
          <w:fldChar w:fldCharType="begin"/>
        </w:r>
        <w:r>
          <w:rPr>
            <w:noProof/>
            <w:webHidden/>
          </w:rPr>
          <w:instrText xml:space="preserve"> PAGEREF _Toc196896490 \h </w:instrText>
        </w:r>
        <w:r>
          <w:rPr>
            <w:noProof/>
            <w:webHidden/>
          </w:rPr>
        </w:r>
        <w:r>
          <w:rPr>
            <w:noProof/>
            <w:webHidden/>
          </w:rPr>
          <w:fldChar w:fldCharType="separate"/>
        </w:r>
        <w:r w:rsidR="005D55C1">
          <w:rPr>
            <w:noProof/>
            <w:webHidden/>
          </w:rPr>
          <w:t>55</w:t>
        </w:r>
        <w:r>
          <w:rPr>
            <w:noProof/>
            <w:webHidden/>
          </w:rPr>
          <w:fldChar w:fldCharType="end"/>
        </w:r>
      </w:hyperlink>
    </w:p>
    <w:p w14:paraId="7EE9C464" w14:textId="498718CD"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1" w:history="1">
        <w:r w:rsidRPr="009C1537">
          <w:rPr>
            <w:rStyle w:val="Hyperlink"/>
            <w:bCs/>
            <w:noProof/>
            <w:lang w:val="es-ES"/>
          </w:rPr>
          <w:t>Hechos 4:23-31</w:t>
        </w:r>
        <w:r>
          <w:rPr>
            <w:noProof/>
            <w:webHidden/>
          </w:rPr>
          <w:tab/>
        </w:r>
        <w:r>
          <w:rPr>
            <w:noProof/>
            <w:webHidden/>
          </w:rPr>
          <w:fldChar w:fldCharType="begin"/>
        </w:r>
        <w:r>
          <w:rPr>
            <w:noProof/>
            <w:webHidden/>
          </w:rPr>
          <w:instrText xml:space="preserve"> PAGEREF _Toc196896491 \h </w:instrText>
        </w:r>
        <w:r>
          <w:rPr>
            <w:noProof/>
            <w:webHidden/>
          </w:rPr>
        </w:r>
        <w:r>
          <w:rPr>
            <w:noProof/>
            <w:webHidden/>
          </w:rPr>
          <w:fldChar w:fldCharType="separate"/>
        </w:r>
        <w:r w:rsidR="005D55C1">
          <w:rPr>
            <w:noProof/>
            <w:webHidden/>
          </w:rPr>
          <w:t>57</w:t>
        </w:r>
        <w:r>
          <w:rPr>
            <w:noProof/>
            <w:webHidden/>
          </w:rPr>
          <w:fldChar w:fldCharType="end"/>
        </w:r>
      </w:hyperlink>
    </w:p>
    <w:p w14:paraId="69202118" w14:textId="5168707A"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2" w:history="1">
        <w:r w:rsidRPr="009C1537">
          <w:rPr>
            <w:rStyle w:val="Hyperlink"/>
            <w:bCs/>
            <w:noProof/>
            <w:lang w:val="es-ES"/>
          </w:rPr>
          <w:t>Hechos 16:11-15</w:t>
        </w:r>
        <w:r>
          <w:rPr>
            <w:noProof/>
            <w:webHidden/>
          </w:rPr>
          <w:tab/>
        </w:r>
        <w:r>
          <w:rPr>
            <w:noProof/>
            <w:webHidden/>
          </w:rPr>
          <w:fldChar w:fldCharType="begin"/>
        </w:r>
        <w:r>
          <w:rPr>
            <w:noProof/>
            <w:webHidden/>
          </w:rPr>
          <w:instrText xml:space="preserve"> PAGEREF _Toc196896492 \h </w:instrText>
        </w:r>
        <w:r>
          <w:rPr>
            <w:noProof/>
            <w:webHidden/>
          </w:rPr>
        </w:r>
        <w:r>
          <w:rPr>
            <w:noProof/>
            <w:webHidden/>
          </w:rPr>
          <w:fldChar w:fldCharType="separate"/>
        </w:r>
        <w:r w:rsidR="005D55C1">
          <w:rPr>
            <w:noProof/>
            <w:webHidden/>
          </w:rPr>
          <w:t>59</w:t>
        </w:r>
        <w:r>
          <w:rPr>
            <w:noProof/>
            <w:webHidden/>
          </w:rPr>
          <w:fldChar w:fldCharType="end"/>
        </w:r>
      </w:hyperlink>
    </w:p>
    <w:p w14:paraId="10A27DCC" w14:textId="28D0CF92"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3" w:history="1">
        <w:r w:rsidRPr="009C1537">
          <w:rPr>
            <w:rStyle w:val="Hyperlink"/>
            <w:noProof/>
            <w:lang w:val="es-ES"/>
          </w:rPr>
          <w:t>Romanos 3:9-26</w:t>
        </w:r>
        <w:r>
          <w:rPr>
            <w:noProof/>
            <w:webHidden/>
          </w:rPr>
          <w:tab/>
        </w:r>
        <w:r>
          <w:rPr>
            <w:noProof/>
            <w:webHidden/>
          </w:rPr>
          <w:fldChar w:fldCharType="begin"/>
        </w:r>
        <w:r>
          <w:rPr>
            <w:noProof/>
            <w:webHidden/>
          </w:rPr>
          <w:instrText xml:space="preserve"> PAGEREF _Toc196896493 \h </w:instrText>
        </w:r>
        <w:r>
          <w:rPr>
            <w:noProof/>
            <w:webHidden/>
          </w:rPr>
        </w:r>
        <w:r>
          <w:rPr>
            <w:noProof/>
            <w:webHidden/>
          </w:rPr>
          <w:fldChar w:fldCharType="separate"/>
        </w:r>
        <w:r w:rsidR="005D55C1">
          <w:rPr>
            <w:noProof/>
            <w:webHidden/>
          </w:rPr>
          <w:t>60</w:t>
        </w:r>
        <w:r>
          <w:rPr>
            <w:noProof/>
            <w:webHidden/>
          </w:rPr>
          <w:fldChar w:fldCharType="end"/>
        </w:r>
      </w:hyperlink>
    </w:p>
    <w:p w14:paraId="44C0BA0D" w14:textId="410306E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4" w:history="1">
        <w:r w:rsidRPr="009C1537">
          <w:rPr>
            <w:rStyle w:val="Hyperlink"/>
            <w:rFonts w:eastAsiaTheme="minorHAnsi"/>
            <w:bCs/>
            <w:noProof/>
            <w:lang w:val="es-ES"/>
          </w:rPr>
          <w:t>Romanos 5:6-15</w:t>
        </w:r>
        <w:r>
          <w:rPr>
            <w:noProof/>
            <w:webHidden/>
          </w:rPr>
          <w:tab/>
        </w:r>
        <w:r>
          <w:rPr>
            <w:noProof/>
            <w:webHidden/>
          </w:rPr>
          <w:fldChar w:fldCharType="begin"/>
        </w:r>
        <w:r>
          <w:rPr>
            <w:noProof/>
            <w:webHidden/>
          </w:rPr>
          <w:instrText xml:space="preserve"> PAGEREF _Toc196896494 \h </w:instrText>
        </w:r>
        <w:r>
          <w:rPr>
            <w:noProof/>
            <w:webHidden/>
          </w:rPr>
        </w:r>
        <w:r>
          <w:rPr>
            <w:noProof/>
            <w:webHidden/>
          </w:rPr>
          <w:fldChar w:fldCharType="separate"/>
        </w:r>
        <w:r w:rsidR="005D55C1">
          <w:rPr>
            <w:noProof/>
            <w:webHidden/>
          </w:rPr>
          <w:t>62</w:t>
        </w:r>
        <w:r>
          <w:rPr>
            <w:noProof/>
            <w:webHidden/>
          </w:rPr>
          <w:fldChar w:fldCharType="end"/>
        </w:r>
      </w:hyperlink>
    </w:p>
    <w:p w14:paraId="30AE4E61" w14:textId="26FF4FD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5" w:history="1">
        <w:r w:rsidRPr="009C1537">
          <w:rPr>
            <w:rStyle w:val="Hyperlink"/>
            <w:rFonts w:eastAsiaTheme="minorHAnsi"/>
            <w:bCs/>
            <w:noProof/>
            <w:lang w:val="es-ES"/>
          </w:rPr>
          <w:t>Romanos 6:8-14</w:t>
        </w:r>
        <w:r>
          <w:rPr>
            <w:noProof/>
            <w:webHidden/>
          </w:rPr>
          <w:tab/>
        </w:r>
        <w:r>
          <w:rPr>
            <w:noProof/>
            <w:webHidden/>
          </w:rPr>
          <w:fldChar w:fldCharType="begin"/>
        </w:r>
        <w:r>
          <w:rPr>
            <w:noProof/>
            <w:webHidden/>
          </w:rPr>
          <w:instrText xml:space="preserve"> PAGEREF _Toc196896495 \h </w:instrText>
        </w:r>
        <w:r>
          <w:rPr>
            <w:noProof/>
            <w:webHidden/>
          </w:rPr>
        </w:r>
        <w:r>
          <w:rPr>
            <w:noProof/>
            <w:webHidden/>
          </w:rPr>
          <w:fldChar w:fldCharType="separate"/>
        </w:r>
        <w:r w:rsidR="005D55C1">
          <w:rPr>
            <w:noProof/>
            <w:webHidden/>
          </w:rPr>
          <w:t>64</w:t>
        </w:r>
        <w:r>
          <w:rPr>
            <w:noProof/>
            <w:webHidden/>
          </w:rPr>
          <w:fldChar w:fldCharType="end"/>
        </w:r>
      </w:hyperlink>
    </w:p>
    <w:p w14:paraId="2A01A7EC" w14:textId="129CB6B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6" w:history="1">
        <w:r w:rsidRPr="009C1537">
          <w:rPr>
            <w:rStyle w:val="Hyperlink"/>
            <w:rFonts w:eastAsiaTheme="minorHAnsi"/>
            <w:bCs/>
            <w:noProof/>
            <w:lang w:val="es-ES"/>
          </w:rPr>
          <w:t>Romanos 9:30-33</w:t>
        </w:r>
        <w:r>
          <w:rPr>
            <w:noProof/>
            <w:webHidden/>
          </w:rPr>
          <w:tab/>
        </w:r>
        <w:r>
          <w:rPr>
            <w:noProof/>
            <w:webHidden/>
          </w:rPr>
          <w:fldChar w:fldCharType="begin"/>
        </w:r>
        <w:r>
          <w:rPr>
            <w:noProof/>
            <w:webHidden/>
          </w:rPr>
          <w:instrText xml:space="preserve"> PAGEREF _Toc196896496 \h </w:instrText>
        </w:r>
        <w:r>
          <w:rPr>
            <w:noProof/>
            <w:webHidden/>
          </w:rPr>
        </w:r>
        <w:r>
          <w:rPr>
            <w:noProof/>
            <w:webHidden/>
          </w:rPr>
          <w:fldChar w:fldCharType="separate"/>
        </w:r>
        <w:r w:rsidR="005D55C1">
          <w:rPr>
            <w:noProof/>
            <w:webHidden/>
          </w:rPr>
          <w:t>65</w:t>
        </w:r>
        <w:r>
          <w:rPr>
            <w:noProof/>
            <w:webHidden/>
          </w:rPr>
          <w:fldChar w:fldCharType="end"/>
        </w:r>
      </w:hyperlink>
    </w:p>
    <w:p w14:paraId="1C93C38E" w14:textId="66AAA38C"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7" w:history="1">
        <w:r w:rsidRPr="009C1537">
          <w:rPr>
            <w:rStyle w:val="Hyperlink"/>
            <w:rFonts w:eastAsiaTheme="minorHAnsi"/>
            <w:bCs/>
            <w:noProof/>
            <w:lang w:val="es-ES"/>
          </w:rPr>
          <w:t>Romanos 10:9-15</w:t>
        </w:r>
        <w:r>
          <w:rPr>
            <w:noProof/>
            <w:webHidden/>
          </w:rPr>
          <w:tab/>
        </w:r>
        <w:r>
          <w:rPr>
            <w:noProof/>
            <w:webHidden/>
          </w:rPr>
          <w:fldChar w:fldCharType="begin"/>
        </w:r>
        <w:r>
          <w:rPr>
            <w:noProof/>
            <w:webHidden/>
          </w:rPr>
          <w:instrText xml:space="preserve"> PAGEREF _Toc196896497 \h </w:instrText>
        </w:r>
        <w:r>
          <w:rPr>
            <w:noProof/>
            <w:webHidden/>
          </w:rPr>
        </w:r>
        <w:r>
          <w:rPr>
            <w:noProof/>
            <w:webHidden/>
          </w:rPr>
          <w:fldChar w:fldCharType="separate"/>
        </w:r>
        <w:r w:rsidR="005D55C1">
          <w:rPr>
            <w:noProof/>
            <w:webHidden/>
          </w:rPr>
          <w:t>66</w:t>
        </w:r>
        <w:r>
          <w:rPr>
            <w:noProof/>
            <w:webHidden/>
          </w:rPr>
          <w:fldChar w:fldCharType="end"/>
        </w:r>
      </w:hyperlink>
    </w:p>
    <w:p w14:paraId="6BC1E89D" w14:textId="3076D57A"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8" w:history="1">
        <w:r w:rsidRPr="009C1537">
          <w:rPr>
            <w:rStyle w:val="Hyperlink"/>
            <w:rFonts w:eastAsiaTheme="minorHAnsi"/>
            <w:bCs/>
            <w:noProof/>
            <w:lang w:val="es-ES"/>
          </w:rPr>
          <w:t>Gálatas 1:6-10</w:t>
        </w:r>
        <w:r>
          <w:rPr>
            <w:noProof/>
            <w:webHidden/>
          </w:rPr>
          <w:tab/>
        </w:r>
        <w:r>
          <w:rPr>
            <w:noProof/>
            <w:webHidden/>
          </w:rPr>
          <w:fldChar w:fldCharType="begin"/>
        </w:r>
        <w:r>
          <w:rPr>
            <w:noProof/>
            <w:webHidden/>
          </w:rPr>
          <w:instrText xml:space="preserve"> PAGEREF _Toc196896498 \h </w:instrText>
        </w:r>
        <w:r>
          <w:rPr>
            <w:noProof/>
            <w:webHidden/>
          </w:rPr>
        </w:r>
        <w:r>
          <w:rPr>
            <w:noProof/>
            <w:webHidden/>
          </w:rPr>
          <w:fldChar w:fldCharType="separate"/>
        </w:r>
        <w:r w:rsidR="005D55C1">
          <w:rPr>
            <w:noProof/>
            <w:webHidden/>
          </w:rPr>
          <w:t>68</w:t>
        </w:r>
        <w:r>
          <w:rPr>
            <w:noProof/>
            <w:webHidden/>
          </w:rPr>
          <w:fldChar w:fldCharType="end"/>
        </w:r>
      </w:hyperlink>
    </w:p>
    <w:p w14:paraId="0905BA90" w14:textId="4339C467"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499" w:history="1">
        <w:r w:rsidRPr="009C1537">
          <w:rPr>
            <w:rStyle w:val="Hyperlink"/>
            <w:rFonts w:eastAsiaTheme="minorHAnsi"/>
            <w:bCs/>
            <w:noProof/>
            <w:lang w:val="es-ES"/>
          </w:rPr>
          <w:t>Gálatas 2:6-10</w:t>
        </w:r>
        <w:r>
          <w:rPr>
            <w:noProof/>
            <w:webHidden/>
          </w:rPr>
          <w:tab/>
        </w:r>
        <w:r>
          <w:rPr>
            <w:noProof/>
            <w:webHidden/>
          </w:rPr>
          <w:fldChar w:fldCharType="begin"/>
        </w:r>
        <w:r>
          <w:rPr>
            <w:noProof/>
            <w:webHidden/>
          </w:rPr>
          <w:instrText xml:space="preserve"> PAGEREF _Toc196896499 \h </w:instrText>
        </w:r>
        <w:r>
          <w:rPr>
            <w:noProof/>
            <w:webHidden/>
          </w:rPr>
        </w:r>
        <w:r>
          <w:rPr>
            <w:noProof/>
            <w:webHidden/>
          </w:rPr>
          <w:fldChar w:fldCharType="separate"/>
        </w:r>
        <w:r w:rsidR="005D55C1">
          <w:rPr>
            <w:noProof/>
            <w:webHidden/>
          </w:rPr>
          <w:t>69</w:t>
        </w:r>
        <w:r>
          <w:rPr>
            <w:noProof/>
            <w:webHidden/>
          </w:rPr>
          <w:fldChar w:fldCharType="end"/>
        </w:r>
      </w:hyperlink>
    </w:p>
    <w:p w14:paraId="3BD2CC9A" w14:textId="4E95FD6D"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0" w:history="1">
        <w:r w:rsidRPr="009C1537">
          <w:rPr>
            <w:rStyle w:val="Hyperlink"/>
            <w:rFonts w:eastAsiaTheme="minorHAnsi"/>
            <w:bCs/>
            <w:noProof/>
            <w:lang w:val="es-ES"/>
          </w:rPr>
          <w:t>Gálatas 3:15-25</w:t>
        </w:r>
        <w:r>
          <w:rPr>
            <w:noProof/>
            <w:webHidden/>
          </w:rPr>
          <w:tab/>
        </w:r>
        <w:r>
          <w:rPr>
            <w:noProof/>
            <w:webHidden/>
          </w:rPr>
          <w:fldChar w:fldCharType="begin"/>
        </w:r>
        <w:r>
          <w:rPr>
            <w:noProof/>
            <w:webHidden/>
          </w:rPr>
          <w:instrText xml:space="preserve"> PAGEREF _Toc196896500 \h </w:instrText>
        </w:r>
        <w:r>
          <w:rPr>
            <w:noProof/>
            <w:webHidden/>
          </w:rPr>
        </w:r>
        <w:r>
          <w:rPr>
            <w:noProof/>
            <w:webHidden/>
          </w:rPr>
          <w:fldChar w:fldCharType="separate"/>
        </w:r>
        <w:r w:rsidR="005D55C1">
          <w:rPr>
            <w:noProof/>
            <w:webHidden/>
          </w:rPr>
          <w:t>70</w:t>
        </w:r>
        <w:r>
          <w:rPr>
            <w:noProof/>
            <w:webHidden/>
          </w:rPr>
          <w:fldChar w:fldCharType="end"/>
        </w:r>
      </w:hyperlink>
    </w:p>
    <w:p w14:paraId="210002D1" w14:textId="7F6EADA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1" w:history="1">
        <w:r w:rsidRPr="009C1537">
          <w:rPr>
            <w:rStyle w:val="Hyperlink"/>
            <w:rFonts w:eastAsiaTheme="minorHAnsi"/>
            <w:bCs/>
            <w:noProof/>
            <w:lang w:val="es-ES"/>
          </w:rPr>
          <w:t>Gálatas 4:1-7</w:t>
        </w:r>
        <w:r>
          <w:rPr>
            <w:noProof/>
            <w:webHidden/>
          </w:rPr>
          <w:tab/>
        </w:r>
        <w:r>
          <w:rPr>
            <w:noProof/>
            <w:webHidden/>
          </w:rPr>
          <w:fldChar w:fldCharType="begin"/>
        </w:r>
        <w:r>
          <w:rPr>
            <w:noProof/>
            <w:webHidden/>
          </w:rPr>
          <w:instrText xml:space="preserve"> PAGEREF _Toc196896501 \h </w:instrText>
        </w:r>
        <w:r>
          <w:rPr>
            <w:noProof/>
            <w:webHidden/>
          </w:rPr>
        </w:r>
        <w:r>
          <w:rPr>
            <w:noProof/>
            <w:webHidden/>
          </w:rPr>
          <w:fldChar w:fldCharType="separate"/>
        </w:r>
        <w:r w:rsidR="005D55C1">
          <w:rPr>
            <w:noProof/>
            <w:webHidden/>
          </w:rPr>
          <w:t>72</w:t>
        </w:r>
        <w:r>
          <w:rPr>
            <w:noProof/>
            <w:webHidden/>
          </w:rPr>
          <w:fldChar w:fldCharType="end"/>
        </w:r>
      </w:hyperlink>
    </w:p>
    <w:p w14:paraId="1878E1B9" w14:textId="4E062F73"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2" w:history="1">
        <w:r w:rsidRPr="009C1537">
          <w:rPr>
            <w:rStyle w:val="Hyperlink"/>
            <w:rFonts w:eastAsiaTheme="minorHAnsi"/>
            <w:noProof/>
            <w:lang w:val="es-ES"/>
          </w:rPr>
          <w:t>Gálatas 5:7-15</w:t>
        </w:r>
        <w:r>
          <w:rPr>
            <w:noProof/>
            <w:webHidden/>
          </w:rPr>
          <w:tab/>
        </w:r>
        <w:r>
          <w:rPr>
            <w:noProof/>
            <w:webHidden/>
          </w:rPr>
          <w:fldChar w:fldCharType="begin"/>
        </w:r>
        <w:r>
          <w:rPr>
            <w:noProof/>
            <w:webHidden/>
          </w:rPr>
          <w:instrText xml:space="preserve"> PAGEREF _Toc196896502 \h </w:instrText>
        </w:r>
        <w:r>
          <w:rPr>
            <w:noProof/>
            <w:webHidden/>
          </w:rPr>
        </w:r>
        <w:r>
          <w:rPr>
            <w:noProof/>
            <w:webHidden/>
          </w:rPr>
          <w:fldChar w:fldCharType="separate"/>
        </w:r>
        <w:r w:rsidR="005D55C1">
          <w:rPr>
            <w:noProof/>
            <w:webHidden/>
          </w:rPr>
          <w:t>73</w:t>
        </w:r>
        <w:r>
          <w:rPr>
            <w:noProof/>
            <w:webHidden/>
          </w:rPr>
          <w:fldChar w:fldCharType="end"/>
        </w:r>
      </w:hyperlink>
    </w:p>
    <w:p w14:paraId="707828DB" w14:textId="4F457803"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3" w:history="1">
        <w:r w:rsidRPr="009C1537">
          <w:rPr>
            <w:rStyle w:val="Hyperlink"/>
            <w:rFonts w:eastAsiaTheme="minorHAnsi"/>
            <w:bCs/>
            <w:noProof/>
            <w:lang w:val="es-ES"/>
          </w:rPr>
          <w:t>Gálatas 6:1-10</w:t>
        </w:r>
        <w:r>
          <w:rPr>
            <w:noProof/>
            <w:webHidden/>
          </w:rPr>
          <w:tab/>
        </w:r>
        <w:r>
          <w:rPr>
            <w:noProof/>
            <w:webHidden/>
          </w:rPr>
          <w:fldChar w:fldCharType="begin"/>
        </w:r>
        <w:r>
          <w:rPr>
            <w:noProof/>
            <w:webHidden/>
          </w:rPr>
          <w:instrText xml:space="preserve"> PAGEREF _Toc196896503 \h </w:instrText>
        </w:r>
        <w:r>
          <w:rPr>
            <w:noProof/>
            <w:webHidden/>
          </w:rPr>
        </w:r>
        <w:r>
          <w:rPr>
            <w:noProof/>
            <w:webHidden/>
          </w:rPr>
          <w:fldChar w:fldCharType="separate"/>
        </w:r>
        <w:r w:rsidR="005D55C1">
          <w:rPr>
            <w:noProof/>
            <w:webHidden/>
          </w:rPr>
          <w:t>74</w:t>
        </w:r>
        <w:r>
          <w:rPr>
            <w:noProof/>
            <w:webHidden/>
          </w:rPr>
          <w:fldChar w:fldCharType="end"/>
        </w:r>
      </w:hyperlink>
    </w:p>
    <w:p w14:paraId="4CC451AB" w14:textId="77C96C1F"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4" w:history="1">
        <w:r w:rsidRPr="009C1537">
          <w:rPr>
            <w:rStyle w:val="Hyperlink"/>
            <w:rFonts w:eastAsiaTheme="minorHAnsi"/>
            <w:bCs/>
            <w:noProof/>
            <w:lang w:val="es-ES"/>
          </w:rPr>
          <w:t>Efesios 1:3-14</w:t>
        </w:r>
        <w:r>
          <w:rPr>
            <w:noProof/>
            <w:webHidden/>
          </w:rPr>
          <w:tab/>
        </w:r>
        <w:r>
          <w:rPr>
            <w:noProof/>
            <w:webHidden/>
          </w:rPr>
          <w:fldChar w:fldCharType="begin"/>
        </w:r>
        <w:r>
          <w:rPr>
            <w:noProof/>
            <w:webHidden/>
          </w:rPr>
          <w:instrText xml:space="preserve"> PAGEREF _Toc196896504 \h </w:instrText>
        </w:r>
        <w:r>
          <w:rPr>
            <w:noProof/>
            <w:webHidden/>
          </w:rPr>
        </w:r>
        <w:r>
          <w:rPr>
            <w:noProof/>
            <w:webHidden/>
          </w:rPr>
          <w:fldChar w:fldCharType="separate"/>
        </w:r>
        <w:r w:rsidR="005D55C1">
          <w:rPr>
            <w:noProof/>
            <w:webHidden/>
          </w:rPr>
          <w:t>76</w:t>
        </w:r>
        <w:r>
          <w:rPr>
            <w:noProof/>
            <w:webHidden/>
          </w:rPr>
          <w:fldChar w:fldCharType="end"/>
        </w:r>
      </w:hyperlink>
    </w:p>
    <w:p w14:paraId="227DED8E" w14:textId="62F05A8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5" w:history="1">
        <w:r w:rsidRPr="009C1537">
          <w:rPr>
            <w:rStyle w:val="Hyperlink"/>
            <w:rFonts w:eastAsiaTheme="minorHAnsi"/>
            <w:noProof/>
            <w:lang w:val="es-ES"/>
          </w:rPr>
          <w:t>Colosenses 1:1-12</w:t>
        </w:r>
        <w:r>
          <w:rPr>
            <w:noProof/>
            <w:webHidden/>
          </w:rPr>
          <w:tab/>
        </w:r>
        <w:r>
          <w:rPr>
            <w:noProof/>
            <w:webHidden/>
          </w:rPr>
          <w:fldChar w:fldCharType="begin"/>
        </w:r>
        <w:r>
          <w:rPr>
            <w:noProof/>
            <w:webHidden/>
          </w:rPr>
          <w:instrText xml:space="preserve"> PAGEREF _Toc196896505 \h </w:instrText>
        </w:r>
        <w:r>
          <w:rPr>
            <w:noProof/>
            <w:webHidden/>
          </w:rPr>
        </w:r>
        <w:r>
          <w:rPr>
            <w:noProof/>
            <w:webHidden/>
          </w:rPr>
          <w:fldChar w:fldCharType="separate"/>
        </w:r>
        <w:r w:rsidR="005D55C1">
          <w:rPr>
            <w:noProof/>
            <w:webHidden/>
          </w:rPr>
          <w:t>78</w:t>
        </w:r>
        <w:r>
          <w:rPr>
            <w:noProof/>
            <w:webHidden/>
          </w:rPr>
          <w:fldChar w:fldCharType="end"/>
        </w:r>
      </w:hyperlink>
    </w:p>
    <w:p w14:paraId="540F31A8" w14:textId="3099C77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6" w:history="1">
        <w:r w:rsidRPr="009C1537">
          <w:rPr>
            <w:rStyle w:val="Hyperlink"/>
            <w:rFonts w:eastAsiaTheme="minorHAnsi"/>
            <w:noProof/>
            <w:lang w:val="es-ES"/>
          </w:rPr>
          <w:t>Colosenses 1:13-23</w:t>
        </w:r>
        <w:r>
          <w:rPr>
            <w:noProof/>
            <w:webHidden/>
          </w:rPr>
          <w:tab/>
        </w:r>
        <w:r>
          <w:rPr>
            <w:noProof/>
            <w:webHidden/>
          </w:rPr>
          <w:fldChar w:fldCharType="begin"/>
        </w:r>
        <w:r>
          <w:rPr>
            <w:noProof/>
            <w:webHidden/>
          </w:rPr>
          <w:instrText xml:space="preserve"> PAGEREF _Toc196896506 \h </w:instrText>
        </w:r>
        <w:r>
          <w:rPr>
            <w:noProof/>
            <w:webHidden/>
          </w:rPr>
        </w:r>
        <w:r>
          <w:rPr>
            <w:noProof/>
            <w:webHidden/>
          </w:rPr>
          <w:fldChar w:fldCharType="separate"/>
        </w:r>
        <w:r w:rsidR="005D55C1">
          <w:rPr>
            <w:noProof/>
            <w:webHidden/>
          </w:rPr>
          <w:t>80</w:t>
        </w:r>
        <w:r>
          <w:rPr>
            <w:noProof/>
            <w:webHidden/>
          </w:rPr>
          <w:fldChar w:fldCharType="end"/>
        </w:r>
      </w:hyperlink>
    </w:p>
    <w:p w14:paraId="65F0E866" w14:textId="089B578D"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7" w:history="1">
        <w:r w:rsidRPr="009C1537">
          <w:rPr>
            <w:rStyle w:val="Hyperlink"/>
            <w:rFonts w:eastAsiaTheme="minorHAnsi"/>
            <w:noProof/>
            <w:lang w:val="es-ES"/>
          </w:rPr>
          <w:t>Colosenses 2:6-15</w:t>
        </w:r>
        <w:r>
          <w:rPr>
            <w:noProof/>
            <w:webHidden/>
          </w:rPr>
          <w:tab/>
        </w:r>
        <w:r>
          <w:rPr>
            <w:noProof/>
            <w:webHidden/>
          </w:rPr>
          <w:fldChar w:fldCharType="begin"/>
        </w:r>
        <w:r>
          <w:rPr>
            <w:noProof/>
            <w:webHidden/>
          </w:rPr>
          <w:instrText xml:space="preserve"> PAGEREF _Toc196896507 \h </w:instrText>
        </w:r>
        <w:r>
          <w:rPr>
            <w:noProof/>
            <w:webHidden/>
          </w:rPr>
        </w:r>
        <w:r>
          <w:rPr>
            <w:noProof/>
            <w:webHidden/>
          </w:rPr>
          <w:fldChar w:fldCharType="separate"/>
        </w:r>
        <w:r w:rsidR="005D55C1">
          <w:rPr>
            <w:noProof/>
            <w:webHidden/>
          </w:rPr>
          <w:t>82</w:t>
        </w:r>
        <w:r>
          <w:rPr>
            <w:noProof/>
            <w:webHidden/>
          </w:rPr>
          <w:fldChar w:fldCharType="end"/>
        </w:r>
      </w:hyperlink>
    </w:p>
    <w:p w14:paraId="6610803F" w14:textId="54082FA0"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8" w:history="1">
        <w:r w:rsidRPr="009C1537">
          <w:rPr>
            <w:rStyle w:val="Hyperlink"/>
            <w:rFonts w:eastAsiaTheme="minorHAnsi"/>
            <w:noProof/>
            <w:lang w:val="es-ES"/>
          </w:rPr>
          <w:t>Colosenses 3:1-17</w:t>
        </w:r>
        <w:r>
          <w:rPr>
            <w:noProof/>
            <w:webHidden/>
          </w:rPr>
          <w:tab/>
        </w:r>
        <w:r>
          <w:rPr>
            <w:noProof/>
            <w:webHidden/>
          </w:rPr>
          <w:fldChar w:fldCharType="begin"/>
        </w:r>
        <w:r>
          <w:rPr>
            <w:noProof/>
            <w:webHidden/>
          </w:rPr>
          <w:instrText xml:space="preserve"> PAGEREF _Toc196896508 \h </w:instrText>
        </w:r>
        <w:r>
          <w:rPr>
            <w:noProof/>
            <w:webHidden/>
          </w:rPr>
        </w:r>
        <w:r>
          <w:rPr>
            <w:noProof/>
            <w:webHidden/>
          </w:rPr>
          <w:fldChar w:fldCharType="separate"/>
        </w:r>
        <w:r w:rsidR="005D55C1">
          <w:rPr>
            <w:noProof/>
            <w:webHidden/>
          </w:rPr>
          <w:t>84</w:t>
        </w:r>
        <w:r>
          <w:rPr>
            <w:noProof/>
            <w:webHidden/>
          </w:rPr>
          <w:fldChar w:fldCharType="end"/>
        </w:r>
      </w:hyperlink>
    </w:p>
    <w:p w14:paraId="2214E002" w14:textId="04384C97"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09" w:history="1">
        <w:r w:rsidRPr="009C1537">
          <w:rPr>
            <w:rStyle w:val="Hyperlink"/>
            <w:rFonts w:eastAsiaTheme="minorHAnsi"/>
            <w:noProof/>
            <w:lang w:val="es-ES"/>
          </w:rPr>
          <w:t>Colosenses 4:2-6</w:t>
        </w:r>
        <w:r>
          <w:rPr>
            <w:noProof/>
            <w:webHidden/>
          </w:rPr>
          <w:tab/>
        </w:r>
        <w:r>
          <w:rPr>
            <w:noProof/>
            <w:webHidden/>
          </w:rPr>
          <w:fldChar w:fldCharType="begin"/>
        </w:r>
        <w:r>
          <w:rPr>
            <w:noProof/>
            <w:webHidden/>
          </w:rPr>
          <w:instrText xml:space="preserve"> PAGEREF _Toc196896509 \h </w:instrText>
        </w:r>
        <w:r>
          <w:rPr>
            <w:noProof/>
            <w:webHidden/>
          </w:rPr>
        </w:r>
        <w:r>
          <w:rPr>
            <w:noProof/>
            <w:webHidden/>
          </w:rPr>
          <w:fldChar w:fldCharType="separate"/>
        </w:r>
        <w:r w:rsidR="005D55C1">
          <w:rPr>
            <w:noProof/>
            <w:webHidden/>
          </w:rPr>
          <w:t>86</w:t>
        </w:r>
        <w:r>
          <w:rPr>
            <w:noProof/>
            <w:webHidden/>
          </w:rPr>
          <w:fldChar w:fldCharType="end"/>
        </w:r>
      </w:hyperlink>
    </w:p>
    <w:p w14:paraId="15E26E84" w14:textId="47807807"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0" w:history="1">
        <w:r w:rsidRPr="009C1537">
          <w:rPr>
            <w:rStyle w:val="Hyperlink"/>
            <w:noProof/>
            <w:lang w:val="es-ES"/>
          </w:rPr>
          <w:t>Hebreos 3:1-6</w:t>
        </w:r>
        <w:r>
          <w:rPr>
            <w:noProof/>
            <w:webHidden/>
          </w:rPr>
          <w:tab/>
        </w:r>
        <w:r>
          <w:rPr>
            <w:noProof/>
            <w:webHidden/>
          </w:rPr>
          <w:fldChar w:fldCharType="begin"/>
        </w:r>
        <w:r>
          <w:rPr>
            <w:noProof/>
            <w:webHidden/>
          </w:rPr>
          <w:instrText xml:space="preserve"> PAGEREF _Toc196896510 \h </w:instrText>
        </w:r>
        <w:r>
          <w:rPr>
            <w:noProof/>
            <w:webHidden/>
          </w:rPr>
        </w:r>
        <w:r>
          <w:rPr>
            <w:noProof/>
            <w:webHidden/>
          </w:rPr>
          <w:fldChar w:fldCharType="separate"/>
        </w:r>
        <w:r w:rsidR="005D55C1">
          <w:rPr>
            <w:noProof/>
            <w:webHidden/>
          </w:rPr>
          <w:t>87</w:t>
        </w:r>
        <w:r>
          <w:rPr>
            <w:noProof/>
            <w:webHidden/>
          </w:rPr>
          <w:fldChar w:fldCharType="end"/>
        </w:r>
      </w:hyperlink>
    </w:p>
    <w:p w14:paraId="2AB683DD" w14:textId="04A27D31"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1" w:history="1">
        <w:r w:rsidRPr="009C1537">
          <w:rPr>
            <w:rStyle w:val="Hyperlink"/>
            <w:noProof/>
            <w:lang w:val="es-ES"/>
          </w:rPr>
          <w:t>Hebreos 4:12-16</w:t>
        </w:r>
        <w:r>
          <w:rPr>
            <w:noProof/>
            <w:webHidden/>
          </w:rPr>
          <w:tab/>
        </w:r>
        <w:r>
          <w:rPr>
            <w:noProof/>
            <w:webHidden/>
          </w:rPr>
          <w:fldChar w:fldCharType="begin"/>
        </w:r>
        <w:r>
          <w:rPr>
            <w:noProof/>
            <w:webHidden/>
          </w:rPr>
          <w:instrText xml:space="preserve"> PAGEREF _Toc196896511 \h </w:instrText>
        </w:r>
        <w:r>
          <w:rPr>
            <w:noProof/>
            <w:webHidden/>
          </w:rPr>
        </w:r>
        <w:r>
          <w:rPr>
            <w:noProof/>
            <w:webHidden/>
          </w:rPr>
          <w:fldChar w:fldCharType="separate"/>
        </w:r>
        <w:r w:rsidR="005D55C1">
          <w:rPr>
            <w:noProof/>
            <w:webHidden/>
          </w:rPr>
          <w:t>89</w:t>
        </w:r>
        <w:r>
          <w:rPr>
            <w:noProof/>
            <w:webHidden/>
          </w:rPr>
          <w:fldChar w:fldCharType="end"/>
        </w:r>
      </w:hyperlink>
    </w:p>
    <w:p w14:paraId="36ED7AD2" w14:textId="459FB354"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2" w:history="1">
        <w:r w:rsidRPr="009C1537">
          <w:rPr>
            <w:rStyle w:val="Hyperlink"/>
            <w:noProof/>
            <w:lang w:val="es-ES"/>
          </w:rPr>
          <w:t>Hebreos 5</w:t>
        </w:r>
        <w:r w:rsidRPr="009C1537">
          <w:rPr>
            <w:rStyle w:val="Hyperlink"/>
            <w:noProof/>
          </w:rPr>
          <w:t>:11-14</w:t>
        </w:r>
        <w:r>
          <w:rPr>
            <w:noProof/>
            <w:webHidden/>
          </w:rPr>
          <w:tab/>
        </w:r>
        <w:r>
          <w:rPr>
            <w:noProof/>
            <w:webHidden/>
          </w:rPr>
          <w:fldChar w:fldCharType="begin"/>
        </w:r>
        <w:r>
          <w:rPr>
            <w:noProof/>
            <w:webHidden/>
          </w:rPr>
          <w:instrText xml:space="preserve"> PAGEREF _Toc196896512 \h </w:instrText>
        </w:r>
        <w:r>
          <w:rPr>
            <w:noProof/>
            <w:webHidden/>
          </w:rPr>
        </w:r>
        <w:r>
          <w:rPr>
            <w:noProof/>
            <w:webHidden/>
          </w:rPr>
          <w:fldChar w:fldCharType="separate"/>
        </w:r>
        <w:r w:rsidR="005D55C1">
          <w:rPr>
            <w:noProof/>
            <w:webHidden/>
          </w:rPr>
          <w:t>91</w:t>
        </w:r>
        <w:r>
          <w:rPr>
            <w:noProof/>
            <w:webHidden/>
          </w:rPr>
          <w:fldChar w:fldCharType="end"/>
        </w:r>
      </w:hyperlink>
    </w:p>
    <w:p w14:paraId="4F8D9358" w14:textId="5B3A506F"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3" w:history="1">
        <w:r w:rsidRPr="009C1537">
          <w:rPr>
            <w:rStyle w:val="Hyperlink"/>
            <w:noProof/>
          </w:rPr>
          <w:t>Hebreos 6:13-20</w:t>
        </w:r>
        <w:r>
          <w:rPr>
            <w:noProof/>
            <w:webHidden/>
          </w:rPr>
          <w:tab/>
        </w:r>
        <w:r>
          <w:rPr>
            <w:noProof/>
            <w:webHidden/>
          </w:rPr>
          <w:fldChar w:fldCharType="begin"/>
        </w:r>
        <w:r>
          <w:rPr>
            <w:noProof/>
            <w:webHidden/>
          </w:rPr>
          <w:instrText xml:space="preserve"> PAGEREF _Toc196896513 \h </w:instrText>
        </w:r>
        <w:r>
          <w:rPr>
            <w:noProof/>
            <w:webHidden/>
          </w:rPr>
        </w:r>
        <w:r>
          <w:rPr>
            <w:noProof/>
            <w:webHidden/>
          </w:rPr>
          <w:fldChar w:fldCharType="separate"/>
        </w:r>
        <w:r w:rsidR="005D55C1">
          <w:rPr>
            <w:noProof/>
            <w:webHidden/>
          </w:rPr>
          <w:t>92</w:t>
        </w:r>
        <w:r>
          <w:rPr>
            <w:noProof/>
            <w:webHidden/>
          </w:rPr>
          <w:fldChar w:fldCharType="end"/>
        </w:r>
      </w:hyperlink>
    </w:p>
    <w:p w14:paraId="055A74A2" w14:textId="32FE7973"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4" w:history="1">
        <w:r w:rsidRPr="009C1537">
          <w:rPr>
            <w:rStyle w:val="Hyperlink"/>
            <w:noProof/>
            <w:lang w:val="es-ES"/>
          </w:rPr>
          <w:t>1 Pedro 1:1-12</w:t>
        </w:r>
        <w:r>
          <w:rPr>
            <w:noProof/>
            <w:webHidden/>
          </w:rPr>
          <w:tab/>
        </w:r>
        <w:r>
          <w:rPr>
            <w:noProof/>
            <w:webHidden/>
          </w:rPr>
          <w:fldChar w:fldCharType="begin"/>
        </w:r>
        <w:r>
          <w:rPr>
            <w:noProof/>
            <w:webHidden/>
          </w:rPr>
          <w:instrText xml:space="preserve"> PAGEREF _Toc196896514 \h </w:instrText>
        </w:r>
        <w:r>
          <w:rPr>
            <w:noProof/>
            <w:webHidden/>
          </w:rPr>
        </w:r>
        <w:r>
          <w:rPr>
            <w:noProof/>
            <w:webHidden/>
          </w:rPr>
          <w:fldChar w:fldCharType="separate"/>
        </w:r>
        <w:r w:rsidR="005D55C1">
          <w:rPr>
            <w:noProof/>
            <w:webHidden/>
          </w:rPr>
          <w:t>94</w:t>
        </w:r>
        <w:r>
          <w:rPr>
            <w:noProof/>
            <w:webHidden/>
          </w:rPr>
          <w:fldChar w:fldCharType="end"/>
        </w:r>
      </w:hyperlink>
    </w:p>
    <w:p w14:paraId="7A392046" w14:textId="18F9879D"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5" w:history="1">
        <w:r w:rsidRPr="009C1537">
          <w:rPr>
            <w:rStyle w:val="Hyperlink"/>
            <w:noProof/>
            <w:lang w:val="es-ES"/>
          </w:rPr>
          <w:t>1 Pedro 1:13-25</w:t>
        </w:r>
        <w:r>
          <w:rPr>
            <w:noProof/>
            <w:webHidden/>
          </w:rPr>
          <w:tab/>
        </w:r>
        <w:r>
          <w:rPr>
            <w:noProof/>
            <w:webHidden/>
          </w:rPr>
          <w:fldChar w:fldCharType="begin"/>
        </w:r>
        <w:r>
          <w:rPr>
            <w:noProof/>
            <w:webHidden/>
          </w:rPr>
          <w:instrText xml:space="preserve"> PAGEREF _Toc196896515 \h </w:instrText>
        </w:r>
        <w:r>
          <w:rPr>
            <w:noProof/>
            <w:webHidden/>
          </w:rPr>
        </w:r>
        <w:r>
          <w:rPr>
            <w:noProof/>
            <w:webHidden/>
          </w:rPr>
          <w:fldChar w:fldCharType="separate"/>
        </w:r>
        <w:r w:rsidR="005D55C1">
          <w:rPr>
            <w:noProof/>
            <w:webHidden/>
          </w:rPr>
          <w:t>96</w:t>
        </w:r>
        <w:r>
          <w:rPr>
            <w:noProof/>
            <w:webHidden/>
          </w:rPr>
          <w:fldChar w:fldCharType="end"/>
        </w:r>
      </w:hyperlink>
    </w:p>
    <w:p w14:paraId="7C980AD2" w14:textId="657B8442"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6" w:history="1">
        <w:r w:rsidRPr="009C1537">
          <w:rPr>
            <w:rStyle w:val="Hyperlink"/>
            <w:noProof/>
            <w:lang w:val="es-ES"/>
          </w:rPr>
          <w:t>1 Pedro 2:1-12</w:t>
        </w:r>
        <w:r>
          <w:rPr>
            <w:noProof/>
            <w:webHidden/>
          </w:rPr>
          <w:tab/>
        </w:r>
        <w:r>
          <w:rPr>
            <w:noProof/>
            <w:webHidden/>
          </w:rPr>
          <w:fldChar w:fldCharType="begin"/>
        </w:r>
        <w:r>
          <w:rPr>
            <w:noProof/>
            <w:webHidden/>
          </w:rPr>
          <w:instrText xml:space="preserve"> PAGEREF _Toc196896516 \h </w:instrText>
        </w:r>
        <w:r>
          <w:rPr>
            <w:noProof/>
            <w:webHidden/>
          </w:rPr>
        </w:r>
        <w:r>
          <w:rPr>
            <w:noProof/>
            <w:webHidden/>
          </w:rPr>
          <w:fldChar w:fldCharType="separate"/>
        </w:r>
        <w:r w:rsidR="005D55C1">
          <w:rPr>
            <w:noProof/>
            <w:webHidden/>
          </w:rPr>
          <w:t>98</w:t>
        </w:r>
        <w:r>
          <w:rPr>
            <w:noProof/>
            <w:webHidden/>
          </w:rPr>
          <w:fldChar w:fldCharType="end"/>
        </w:r>
      </w:hyperlink>
    </w:p>
    <w:p w14:paraId="6FE421FB" w14:textId="3299EF29"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7" w:history="1">
        <w:r w:rsidRPr="009C1537">
          <w:rPr>
            <w:rStyle w:val="Hyperlink"/>
            <w:noProof/>
            <w:lang w:val="es-ES"/>
          </w:rPr>
          <w:t>1 Pedro 2:13-25</w:t>
        </w:r>
        <w:r>
          <w:rPr>
            <w:noProof/>
            <w:webHidden/>
          </w:rPr>
          <w:tab/>
        </w:r>
        <w:r>
          <w:rPr>
            <w:noProof/>
            <w:webHidden/>
          </w:rPr>
          <w:fldChar w:fldCharType="begin"/>
        </w:r>
        <w:r>
          <w:rPr>
            <w:noProof/>
            <w:webHidden/>
          </w:rPr>
          <w:instrText xml:space="preserve"> PAGEREF _Toc196896517 \h </w:instrText>
        </w:r>
        <w:r>
          <w:rPr>
            <w:noProof/>
            <w:webHidden/>
          </w:rPr>
        </w:r>
        <w:r>
          <w:rPr>
            <w:noProof/>
            <w:webHidden/>
          </w:rPr>
          <w:fldChar w:fldCharType="separate"/>
        </w:r>
        <w:r w:rsidR="005D55C1">
          <w:rPr>
            <w:noProof/>
            <w:webHidden/>
          </w:rPr>
          <w:t>100</w:t>
        </w:r>
        <w:r>
          <w:rPr>
            <w:noProof/>
            <w:webHidden/>
          </w:rPr>
          <w:fldChar w:fldCharType="end"/>
        </w:r>
      </w:hyperlink>
    </w:p>
    <w:p w14:paraId="1DF89897" w14:textId="71F68347"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8" w:history="1">
        <w:r w:rsidRPr="009C1537">
          <w:rPr>
            <w:rStyle w:val="Hyperlink"/>
            <w:noProof/>
            <w:lang w:val="es-ES"/>
          </w:rPr>
          <w:t>1 Juan 4:1-6</w:t>
        </w:r>
        <w:r>
          <w:rPr>
            <w:noProof/>
            <w:webHidden/>
          </w:rPr>
          <w:tab/>
        </w:r>
        <w:r>
          <w:rPr>
            <w:noProof/>
            <w:webHidden/>
          </w:rPr>
          <w:fldChar w:fldCharType="begin"/>
        </w:r>
        <w:r>
          <w:rPr>
            <w:noProof/>
            <w:webHidden/>
          </w:rPr>
          <w:instrText xml:space="preserve"> PAGEREF _Toc196896518 \h </w:instrText>
        </w:r>
        <w:r>
          <w:rPr>
            <w:noProof/>
            <w:webHidden/>
          </w:rPr>
        </w:r>
        <w:r>
          <w:rPr>
            <w:noProof/>
            <w:webHidden/>
          </w:rPr>
          <w:fldChar w:fldCharType="separate"/>
        </w:r>
        <w:r w:rsidR="005D55C1">
          <w:rPr>
            <w:noProof/>
            <w:webHidden/>
          </w:rPr>
          <w:t>102</w:t>
        </w:r>
        <w:r>
          <w:rPr>
            <w:noProof/>
            <w:webHidden/>
          </w:rPr>
          <w:fldChar w:fldCharType="end"/>
        </w:r>
      </w:hyperlink>
    </w:p>
    <w:p w14:paraId="65029CD0" w14:textId="2C4D4E3A"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19" w:history="1">
        <w:r w:rsidRPr="009C1537">
          <w:rPr>
            <w:rStyle w:val="Hyperlink"/>
            <w:noProof/>
            <w:lang w:val="es-ES"/>
          </w:rPr>
          <w:t>1 Juan 4:7-21</w:t>
        </w:r>
        <w:r>
          <w:rPr>
            <w:noProof/>
            <w:webHidden/>
          </w:rPr>
          <w:tab/>
        </w:r>
        <w:r>
          <w:rPr>
            <w:noProof/>
            <w:webHidden/>
          </w:rPr>
          <w:fldChar w:fldCharType="begin"/>
        </w:r>
        <w:r>
          <w:rPr>
            <w:noProof/>
            <w:webHidden/>
          </w:rPr>
          <w:instrText xml:space="preserve"> PAGEREF _Toc196896519 \h </w:instrText>
        </w:r>
        <w:r>
          <w:rPr>
            <w:noProof/>
            <w:webHidden/>
          </w:rPr>
        </w:r>
        <w:r>
          <w:rPr>
            <w:noProof/>
            <w:webHidden/>
          </w:rPr>
          <w:fldChar w:fldCharType="separate"/>
        </w:r>
        <w:r w:rsidR="005D55C1">
          <w:rPr>
            <w:noProof/>
            <w:webHidden/>
          </w:rPr>
          <w:t>103</w:t>
        </w:r>
        <w:r>
          <w:rPr>
            <w:noProof/>
            <w:webHidden/>
          </w:rPr>
          <w:fldChar w:fldCharType="end"/>
        </w:r>
      </w:hyperlink>
    </w:p>
    <w:p w14:paraId="3046CE1A" w14:textId="3231778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20" w:history="1">
        <w:r w:rsidRPr="009C1537">
          <w:rPr>
            <w:rStyle w:val="Hyperlink"/>
            <w:noProof/>
            <w:lang w:val="es-ES"/>
          </w:rPr>
          <w:t>1 Juan 5:1-12</w:t>
        </w:r>
        <w:r>
          <w:rPr>
            <w:noProof/>
            <w:webHidden/>
          </w:rPr>
          <w:tab/>
        </w:r>
        <w:r>
          <w:rPr>
            <w:noProof/>
            <w:webHidden/>
          </w:rPr>
          <w:fldChar w:fldCharType="begin"/>
        </w:r>
        <w:r>
          <w:rPr>
            <w:noProof/>
            <w:webHidden/>
          </w:rPr>
          <w:instrText xml:space="preserve"> PAGEREF _Toc196896520 \h </w:instrText>
        </w:r>
        <w:r>
          <w:rPr>
            <w:noProof/>
            <w:webHidden/>
          </w:rPr>
        </w:r>
        <w:r>
          <w:rPr>
            <w:noProof/>
            <w:webHidden/>
          </w:rPr>
          <w:fldChar w:fldCharType="separate"/>
        </w:r>
        <w:r w:rsidR="005D55C1">
          <w:rPr>
            <w:noProof/>
            <w:webHidden/>
          </w:rPr>
          <w:t>105</w:t>
        </w:r>
        <w:r>
          <w:rPr>
            <w:noProof/>
            <w:webHidden/>
          </w:rPr>
          <w:fldChar w:fldCharType="end"/>
        </w:r>
      </w:hyperlink>
    </w:p>
    <w:p w14:paraId="275D7C8F" w14:textId="1BB03FA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21" w:history="1">
        <w:r w:rsidRPr="009C1537">
          <w:rPr>
            <w:rStyle w:val="Hyperlink"/>
            <w:noProof/>
            <w:lang w:val="es-ES"/>
          </w:rPr>
          <w:t>Apocalipsis 1:4-8</w:t>
        </w:r>
        <w:r>
          <w:rPr>
            <w:noProof/>
            <w:webHidden/>
          </w:rPr>
          <w:tab/>
        </w:r>
        <w:r>
          <w:rPr>
            <w:noProof/>
            <w:webHidden/>
          </w:rPr>
          <w:fldChar w:fldCharType="begin"/>
        </w:r>
        <w:r>
          <w:rPr>
            <w:noProof/>
            <w:webHidden/>
          </w:rPr>
          <w:instrText xml:space="preserve"> PAGEREF _Toc196896521 \h </w:instrText>
        </w:r>
        <w:r>
          <w:rPr>
            <w:noProof/>
            <w:webHidden/>
          </w:rPr>
        </w:r>
        <w:r>
          <w:rPr>
            <w:noProof/>
            <w:webHidden/>
          </w:rPr>
          <w:fldChar w:fldCharType="separate"/>
        </w:r>
        <w:r w:rsidR="005D55C1">
          <w:rPr>
            <w:noProof/>
            <w:webHidden/>
          </w:rPr>
          <w:t>107</w:t>
        </w:r>
        <w:r>
          <w:rPr>
            <w:noProof/>
            <w:webHidden/>
          </w:rPr>
          <w:fldChar w:fldCharType="end"/>
        </w:r>
      </w:hyperlink>
    </w:p>
    <w:p w14:paraId="48804DDE" w14:textId="7562F43F"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22" w:history="1">
        <w:r w:rsidRPr="009C1537">
          <w:rPr>
            <w:rStyle w:val="Hyperlink"/>
            <w:noProof/>
            <w:lang w:val="es-ES"/>
          </w:rPr>
          <w:t>Apocalipsis 2:8-11</w:t>
        </w:r>
        <w:r>
          <w:rPr>
            <w:noProof/>
            <w:webHidden/>
          </w:rPr>
          <w:tab/>
        </w:r>
        <w:r>
          <w:rPr>
            <w:noProof/>
            <w:webHidden/>
          </w:rPr>
          <w:fldChar w:fldCharType="begin"/>
        </w:r>
        <w:r>
          <w:rPr>
            <w:noProof/>
            <w:webHidden/>
          </w:rPr>
          <w:instrText xml:space="preserve"> PAGEREF _Toc196896522 \h </w:instrText>
        </w:r>
        <w:r>
          <w:rPr>
            <w:noProof/>
            <w:webHidden/>
          </w:rPr>
        </w:r>
        <w:r>
          <w:rPr>
            <w:noProof/>
            <w:webHidden/>
          </w:rPr>
          <w:fldChar w:fldCharType="separate"/>
        </w:r>
        <w:r w:rsidR="005D55C1">
          <w:rPr>
            <w:noProof/>
            <w:webHidden/>
          </w:rPr>
          <w:t>108</w:t>
        </w:r>
        <w:r>
          <w:rPr>
            <w:noProof/>
            <w:webHidden/>
          </w:rPr>
          <w:fldChar w:fldCharType="end"/>
        </w:r>
      </w:hyperlink>
    </w:p>
    <w:p w14:paraId="7D382845" w14:textId="0BC485AD"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23" w:history="1">
        <w:r w:rsidRPr="009C1537">
          <w:rPr>
            <w:rStyle w:val="Hyperlink"/>
            <w:noProof/>
            <w:lang w:val="es-ES"/>
          </w:rPr>
          <w:t>Apocalipsis 11:1-6</w:t>
        </w:r>
        <w:r>
          <w:rPr>
            <w:noProof/>
            <w:webHidden/>
          </w:rPr>
          <w:tab/>
        </w:r>
        <w:r>
          <w:rPr>
            <w:noProof/>
            <w:webHidden/>
          </w:rPr>
          <w:fldChar w:fldCharType="begin"/>
        </w:r>
        <w:r>
          <w:rPr>
            <w:noProof/>
            <w:webHidden/>
          </w:rPr>
          <w:instrText xml:space="preserve"> PAGEREF _Toc196896523 \h </w:instrText>
        </w:r>
        <w:r>
          <w:rPr>
            <w:noProof/>
            <w:webHidden/>
          </w:rPr>
        </w:r>
        <w:r>
          <w:rPr>
            <w:noProof/>
            <w:webHidden/>
          </w:rPr>
          <w:fldChar w:fldCharType="separate"/>
        </w:r>
        <w:r w:rsidR="005D55C1">
          <w:rPr>
            <w:noProof/>
            <w:webHidden/>
          </w:rPr>
          <w:t>109</w:t>
        </w:r>
        <w:r>
          <w:rPr>
            <w:noProof/>
            <w:webHidden/>
          </w:rPr>
          <w:fldChar w:fldCharType="end"/>
        </w:r>
      </w:hyperlink>
    </w:p>
    <w:p w14:paraId="6E6DCB1C" w14:textId="4566EBE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24" w:history="1">
        <w:r w:rsidRPr="009C1537">
          <w:rPr>
            <w:rStyle w:val="Hyperlink"/>
            <w:noProof/>
            <w:lang w:val="es-ES"/>
          </w:rPr>
          <w:t>Apocalipsis 12:1-9</w:t>
        </w:r>
        <w:r>
          <w:rPr>
            <w:noProof/>
            <w:webHidden/>
          </w:rPr>
          <w:tab/>
        </w:r>
        <w:r>
          <w:rPr>
            <w:noProof/>
            <w:webHidden/>
          </w:rPr>
          <w:fldChar w:fldCharType="begin"/>
        </w:r>
        <w:r>
          <w:rPr>
            <w:noProof/>
            <w:webHidden/>
          </w:rPr>
          <w:instrText xml:space="preserve"> PAGEREF _Toc196896524 \h </w:instrText>
        </w:r>
        <w:r>
          <w:rPr>
            <w:noProof/>
            <w:webHidden/>
          </w:rPr>
        </w:r>
        <w:r>
          <w:rPr>
            <w:noProof/>
            <w:webHidden/>
          </w:rPr>
          <w:fldChar w:fldCharType="separate"/>
        </w:r>
        <w:r w:rsidR="005D55C1">
          <w:rPr>
            <w:noProof/>
            <w:webHidden/>
          </w:rPr>
          <w:t>110</w:t>
        </w:r>
        <w:r>
          <w:rPr>
            <w:noProof/>
            <w:webHidden/>
          </w:rPr>
          <w:fldChar w:fldCharType="end"/>
        </w:r>
      </w:hyperlink>
    </w:p>
    <w:p w14:paraId="0515EE88" w14:textId="5B0860F8" w:rsidR="00EC6697" w:rsidRDefault="00EC6697">
      <w:pPr>
        <w:pStyle w:val="TOC1"/>
        <w:rPr>
          <w:rFonts w:asciiTheme="minorHAnsi" w:eastAsiaTheme="minorEastAsia" w:hAnsiTheme="minorHAnsi" w:cstheme="minorBidi"/>
          <w:b w:val="0"/>
          <w:noProof/>
          <w:kern w:val="2"/>
          <w:sz w:val="24"/>
          <w:szCs w:val="24"/>
          <w:lang w:val="en-US"/>
          <w14:ligatures w14:val="standardContextual"/>
        </w:rPr>
      </w:pPr>
      <w:hyperlink w:anchor="_Toc196896525" w:history="1">
        <w:r w:rsidRPr="009C1537">
          <w:rPr>
            <w:rStyle w:val="Hyperlink"/>
            <w:noProof/>
            <w:lang w:val="es-ES"/>
          </w:rPr>
          <w:t>Apocalipsis 22:12-16</w:t>
        </w:r>
        <w:r>
          <w:rPr>
            <w:noProof/>
            <w:webHidden/>
          </w:rPr>
          <w:tab/>
        </w:r>
        <w:r>
          <w:rPr>
            <w:noProof/>
            <w:webHidden/>
          </w:rPr>
          <w:fldChar w:fldCharType="begin"/>
        </w:r>
        <w:r>
          <w:rPr>
            <w:noProof/>
            <w:webHidden/>
          </w:rPr>
          <w:instrText xml:space="preserve"> PAGEREF _Toc196896525 \h </w:instrText>
        </w:r>
        <w:r>
          <w:rPr>
            <w:noProof/>
            <w:webHidden/>
          </w:rPr>
        </w:r>
        <w:r>
          <w:rPr>
            <w:noProof/>
            <w:webHidden/>
          </w:rPr>
          <w:fldChar w:fldCharType="separate"/>
        </w:r>
        <w:r w:rsidR="005D55C1">
          <w:rPr>
            <w:noProof/>
            <w:webHidden/>
          </w:rPr>
          <w:t>112</w:t>
        </w:r>
        <w:r>
          <w:rPr>
            <w:noProof/>
            <w:webHidden/>
          </w:rPr>
          <w:fldChar w:fldCharType="end"/>
        </w:r>
      </w:hyperlink>
    </w:p>
    <w:p w14:paraId="5208CA77" w14:textId="356C868A" w:rsidR="002A3278" w:rsidRPr="00665B08" w:rsidRDefault="00EC6697">
      <w:pPr>
        <w:spacing w:after="160" w:line="278" w:lineRule="auto"/>
        <w:rPr>
          <w:b/>
          <w:bCs/>
          <w:lang w:val="es-PR"/>
        </w:rPr>
      </w:pPr>
      <w:r>
        <w:rPr>
          <w:b/>
          <w:bCs/>
          <w:sz w:val="22"/>
          <w:lang w:val="es-PR"/>
        </w:rPr>
        <w:fldChar w:fldCharType="end"/>
      </w:r>
      <w:r w:rsidR="002A3278" w:rsidRPr="00665B08">
        <w:rPr>
          <w:b/>
          <w:bCs/>
          <w:lang w:val="es-PR"/>
        </w:rPr>
        <w:br w:type="page"/>
      </w:r>
    </w:p>
    <w:p w14:paraId="7FA1784D" w14:textId="41C8DE66" w:rsidR="00D76EC1" w:rsidRPr="00665B08" w:rsidRDefault="00186426">
      <w:pPr>
        <w:spacing w:line="240" w:lineRule="auto"/>
        <w:jc w:val="center"/>
        <w:rPr>
          <w:sz w:val="22"/>
          <w:lang w:val="es-PR"/>
        </w:rPr>
      </w:pPr>
      <w:r w:rsidRPr="00665B08">
        <w:rPr>
          <w:b/>
          <w:bCs/>
          <w:sz w:val="22"/>
          <w:lang w:val="es-PR"/>
        </w:rPr>
        <w:lastRenderedPageBreak/>
        <w:t xml:space="preserve">INSTRUCCIONES PARA EL LÍDER DE REVISIÓN </w:t>
      </w:r>
    </w:p>
    <w:p w14:paraId="70912CD0" w14:textId="77777777" w:rsidR="00D76EC1" w:rsidRPr="00665B08" w:rsidRDefault="00222AD9">
      <w:pPr>
        <w:spacing w:line="240" w:lineRule="auto"/>
        <w:jc w:val="center"/>
        <w:rPr>
          <w:lang w:val="es-PR"/>
        </w:rPr>
      </w:pPr>
      <w:r w:rsidRPr="00665B08">
        <w:rPr>
          <w:lang w:val="es-PR"/>
        </w:rPr>
        <w:t> </w:t>
      </w:r>
    </w:p>
    <w:p w14:paraId="0C7117BC" w14:textId="77777777" w:rsidR="00D76EC1" w:rsidRPr="00665B08" w:rsidRDefault="00222AD9">
      <w:pPr>
        <w:spacing w:line="240" w:lineRule="auto"/>
        <w:rPr>
          <w:sz w:val="22"/>
        </w:rPr>
      </w:pPr>
      <w:proofErr w:type="spellStart"/>
      <w:r w:rsidRPr="00665B08">
        <w:rPr>
          <w:b/>
          <w:bCs/>
          <w:sz w:val="22"/>
        </w:rPr>
        <w:t>Preparar</w:t>
      </w:r>
      <w:proofErr w:type="spellEnd"/>
    </w:p>
    <w:p w14:paraId="26683B7B" w14:textId="77777777" w:rsidR="009622F9" w:rsidRDefault="009622F9" w:rsidP="002A3278">
      <w:pPr>
        <w:numPr>
          <w:ilvl w:val="0"/>
          <w:numId w:val="1"/>
        </w:numPr>
        <w:spacing w:line="240" w:lineRule="auto"/>
        <w:rPr>
          <w:sz w:val="22"/>
          <w:lang w:val="es-PR"/>
        </w:rPr>
      </w:pPr>
      <w:r>
        <w:rPr>
          <w:sz w:val="22"/>
          <w:lang w:val="es-PR"/>
        </w:rPr>
        <w:t>Busca donde reunirse</w:t>
      </w:r>
    </w:p>
    <w:p w14:paraId="69A837A0" w14:textId="07BE95BC" w:rsidR="00D76EC1" w:rsidRPr="00665B08" w:rsidRDefault="00222AD9" w:rsidP="002A3278">
      <w:pPr>
        <w:numPr>
          <w:ilvl w:val="0"/>
          <w:numId w:val="1"/>
        </w:numPr>
        <w:spacing w:line="240" w:lineRule="auto"/>
        <w:rPr>
          <w:sz w:val="22"/>
          <w:lang w:val="es-PR"/>
        </w:rPr>
      </w:pPr>
      <w:r w:rsidRPr="00665B08">
        <w:rPr>
          <w:sz w:val="22"/>
          <w:lang w:val="es-PR"/>
        </w:rPr>
        <w:t>Busca de 2 a 4 creyentes para que repasen los pasajes traducidos.</w:t>
      </w:r>
    </w:p>
    <w:p w14:paraId="396BA199" w14:textId="52A77E05" w:rsidR="009622F9" w:rsidRDefault="009622F9" w:rsidP="002A3278">
      <w:pPr>
        <w:numPr>
          <w:ilvl w:val="0"/>
          <w:numId w:val="1"/>
        </w:numPr>
        <w:spacing w:line="240" w:lineRule="auto"/>
        <w:rPr>
          <w:sz w:val="22"/>
          <w:lang w:val="es-PR"/>
        </w:rPr>
      </w:pPr>
      <w:r>
        <w:rPr>
          <w:sz w:val="22"/>
          <w:lang w:val="es-PR"/>
        </w:rPr>
        <w:t xml:space="preserve">Imprima </w:t>
      </w:r>
      <w:r w:rsidR="00222AD9" w:rsidRPr="00665B08">
        <w:rPr>
          <w:sz w:val="22"/>
          <w:lang w:val="es-PR"/>
        </w:rPr>
        <w:t xml:space="preserve">una copia de </w:t>
      </w:r>
      <w:r>
        <w:rPr>
          <w:sz w:val="22"/>
          <w:lang w:val="es-PR"/>
        </w:rPr>
        <w:t xml:space="preserve">esta </w:t>
      </w:r>
      <w:r w:rsidR="00222AD9" w:rsidRPr="00665B08">
        <w:rPr>
          <w:sz w:val="22"/>
          <w:lang w:val="es-PR"/>
        </w:rPr>
        <w:t xml:space="preserve">Guía </w:t>
      </w:r>
      <w:r w:rsidR="002D31D1">
        <w:rPr>
          <w:sz w:val="22"/>
          <w:lang w:val="es-PR"/>
        </w:rPr>
        <w:t>de los Revisores</w:t>
      </w:r>
      <w:r w:rsidR="00222AD9" w:rsidRPr="00665B08">
        <w:rPr>
          <w:sz w:val="22"/>
          <w:lang w:val="es-PR"/>
        </w:rPr>
        <w:t xml:space="preserve"> (RG), </w:t>
      </w:r>
      <w:r>
        <w:rPr>
          <w:sz w:val="22"/>
          <w:lang w:val="es-PR"/>
        </w:rPr>
        <w:t>r</w:t>
      </w:r>
      <w:r w:rsidRPr="00665B08">
        <w:rPr>
          <w:sz w:val="22"/>
          <w:lang w:val="es-PR"/>
        </w:rPr>
        <w:t>eún</w:t>
      </w:r>
      <w:r>
        <w:rPr>
          <w:sz w:val="22"/>
          <w:lang w:val="es-PR"/>
        </w:rPr>
        <w:t>e</w:t>
      </w:r>
      <w:r w:rsidRPr="00665B08">
        <w:rPr>
          <w:sz w:val="22"/>
          <w:lang w:val="es-PR"/>
        </w:rPr>
        <w:t xml:space="preserve"> bolígrafos y papel</w:t>
      </w:r>
      <w:r>
        <w:rPr>
          <w:sz w:val="22"/>
          <w:lang w:val="es-PR"/>
        </w:rPr>
        <w:t xml:space="preserve"> para sacar notas.</w:t>
      </w:r>
      <w:r w:rsidRPr="00665B08">
        <w:rPr>
          <w:sz w:val="22"/>
          <w:lang w:val="es-PR"/>
        </w:rPr>
        <w:t xml:space="preserve"> </w:t>
      </w:r>
    </w:p>
    <w:p w14:paraId="756AD508" w14:textId="4A626548" w:rsidR="00D76EC1" w:rsidRDefault="009622F9" w:rsidP="002A3278">
      <w:pPr>
        <w:numPr>
          <w:ilvl w:val="0"/>
          <w:numId w:val="1"/>
        </w:numPr>
        <w:spacing w:line="240" w:lineRule="auto"/>
        <w:rPr>
          <w:sz w:val="22"/>
          <w:lang w:val="es-PR"/>
        </w:rPr>
      </w:pPr>
      <w:r>
        <w:rPr>
          <w:sz w:val="22"/>
          <w:lang w:val="es-PR"/>
        </w:rPr>
        <w:t xml:space="preserve">Imprima </w:t>
      </w:r>
      <w:r w:rsidR="00222AD9" w:rsidRPr="00665B08">
        <w:rPr>
          <w:sz w:val="22"/>
          <w:lang w:val="es-PR"/>
        </w:rPr>
        <w:t xml:space="preserve">una copia </w:t>
      </w:r>
      <w:r w:rsidRPr="00665B08">
        <w:rPr>
          <w:sz w:val="22"/>
          <w:lang w:val="es-PR"/>
        </w:rPr>
        <w:t>de la traducción</w:t>
      </w:r>
      <w:r>
        <w:rPr>
          <w:sz w:val="22"/>
          <w:lang w:val="es-PR"/>
        </w:rPr>
        <w:t>—si es posible imprima una</w:t>
      </w:r>
      <w:r w:rsidR="00222AD9" w:rsidRPr="00665B08">
        <w:rPr>
          <w:sz w:val="22"/>
          <w:lang w:val="es-PR"/>
        </w:rPr>
        <w:t xml:space="preserve"> copia</w:t>
      </w:r>
      <w:r>
        <w:rPr>
          <w:sz w:val="22"/>
          <w:lang w:val="es-PR"/>
        </w:rPr>
        <w:t xml:space="preserve"> para cada revisor</w:t>
      </w:r>
      <w:r w:rsidR="00222AD9" w:rsidRPr="00665B08">
        <w:rPr>
          <w:sz w:val="22"/>
          <w:lang w:val="es-PR"/>
        </w:rPr>
        <w:t xml:space="preserve">. </w:t>
      </w:r>
    </w:p>
    <w:p w14:paraId="01D365CF" w14:textId="34600678" w:rsidR="009622F9" w:rsidRPr="00665B08" w:rsidRDefault="00F96B70" w:rsidP="002A3278">
      <w:pPr>
        <w:numPr>
          <w:ilvl w:val="0"/>
          <w:numId w:val="1"/>
        </w:numPr>
        <w:spacing w:line="240" w:lineRule="auto"/>
        <w:rPr>
          <w:sz w:val="22"/>
          <w:lang w:val="es-PR"/>
        </w:rPr>
      </w:pPr>
      <w:r>
        <w:rPr>
          <w:sz w:val="22"/>
          <w:lang w:val="es-PR"/>
        </w:rPr>
        <w:t>Busca una copia del texto fuente para el líder.</w:t>
      </w:r>
    </w:p>
    <w:p w14:paraId="1E7B80EE" w14:textId="77777777" w:rsidR="00D76EC1" w:rsidRPr="00665B08" w:rsidRDefault="00222AD9">
      <w:pPr>
        <w:spacing w:line="240" w:lineRule="auto"/>
        <w:rPr>
          <w:sz w:val="22"/>
          <w:lang w:val="es-PR"/>
        </w:rPr>
      </w:pPr>
      <w:r w:rsidRPr="00665B08">
        <w:rPr>
          <w:sz w:val="22"/>
          <w:lang w:val="es-PR"/>
        </w:rPr>
        <w:t> </w:t>
      </w:r>
    </w:p>
    <w:p w14:paraId="030DE908" w14:textId="77777777" w:rsidR="00D76EC1" w:rsidRPr="00665B08" w:rsidRDefault="00222AD9">
      <w:pPr>
        <w:spacing w:line="240" w:lineRule="auto"/>
        <w:rPr>
          <w:sz w:val="22"/>
        </w:rPr>
      </w:pPr>
      <w:proofErr w:type="spellStart"/>
      <w:r w:rsidRPr="00665B08">
        <w:rPr>
          <w:b/>
          <w:bCs/>
          <w:sz w:val="22"/>
        </w:rPr>
        <w:t>Iniciar</w:t>
      </w:r>
      <w:proofErr w:type="spellEnd"/>
      <w:r w:rsidRPr="00665B08">
        <w:rPr>
          <w:b/>
          <w:bCs/>
          <w:sz w:val="22"/>
        </w:rPr>
        <w:t xml:space="preserve"> </w:t>
      </w:r>
      <w:proofErr w:type="spellStart"/>
      <w:r w:rsidRPr="00665B08">
        <w:rPr>
          <w:b/>
          <w:bCs/>
          <w:sz w:val="22"/>
        </w:rPr>
        <w:t>sesión</w:t>
      </w:r>
      <w:proofErr w:type="spellEnd"/>
      <w:r w:rsidRPr="00665B08">
        <w:rPr>
          <w:b/>
          <w:bCs/>
          <w:sz w:val="22"/>
        </w:rPr>
        <w:t xml:space="preserve"> de </w:t>
      </w:r>
      <w:proofErr w:type="spellStart"/>
      <w:r w:rsidRPr="00665B08">
        <w:rPr>
          <w:b/>
          <w:bCs/>
          <w:sz w:val="22"/>
        </w:rPr>
        <w:t>revisión</w:t>
      </w:r>
      <w:proofErr w:type="spellEnd"/>
    </w:p>
    <w:p w14:paraId="47B17EB8" w14:textId="77777777" w:rsidR="00D76EC1" w:rsidRPr="00665B08" w:rsidRDefault="00222AD9" w:rsidP="002A3278">
      <w:pPr>
        <w:numPr>
          <w:ilvl w:val="0"/>
          <w:numId w:val="2"/>
        </w:numPr>
        <w:spacing w:line="240" w:lineRule="auto"/>
        <w:rPr>
          <w:sz w:val="22"/>
          <w:lang w:val="es-PR"/>
        </w:rPr>
      </w:pPr>
      <w:r w:rsidRPr="00665B08">
        <w:rPr>
          <w:sz w:val="22"/>
          <w:lang w:val="es-PR"/>
        </w:rPr>
        <w:t xml:space="preserve">Trae todo lo que preparaste. </w:t>
      </w:r>
    </w:p>
    <w:p w14:paraId="7F573621" w14:textId="7F7226F2" w:rsidR="00D76EC1" w:rsidRPr="006914EF" w:rsidRDefault="002D31D1" w:rsidP="002A3278">
      <w:pPr>
        <w:numPr>
          <w:ilvl w:val="0"/>
          <w:numId w:val="2"/>
        </w:numPr>
        <w:spacing w:line="240" w:lineRule="auto"/>
        <w:rPr>
          <w:sz w:val="22"/>
          <w:lang w:val="es-ES"/>
        </w:rPr>
      </w:pPr>
      <w:r w:rsidRPr="001F359A">
        <w:rPr>
          <w:sz w:val="22"/>
          <w:lang w:val="es-ES"/>
        </w:rPr>
        <w:t xml:space="preserve">Da la </w:t>
      </w:r>
      <w:r w:rsidR="00421972">
        <w:rPr>
          <w:sz w:val="22"/>
          <w:lang w:val="es-ES"/>
        </w:rPr>
        <w:t>b</w:t>
      </w:r>
      <w:r w:rsidR="00222AD9" w:rsidRPr="001F359A">
        <w:rPr>
          <w:sz w:val="22"/>
          <w:lang w:val="es-ES"/>
        </w:rPr>
        <w:t>ienvenid</w:t>
      </w:r>
      <w:r w:rsidRPr="001F359A">
        <w:rPr>
          <w:sz w:val="22"/>
          <w:lang w:val="es-ES"/>
        </w:rPr>
        <w:t>a a los</w:t>
      </w:r>
      <w:r w:rsidR="00222AD9" w:rsidRPr="001F359A">
        <w:rPr>
          <w:sz w:val="22"/>
          <w:lang w:val="es-ES"/>
        </w:rPr>
        <w:t xml:space="preserve"> revisores. </w:t>
      </w:r>
      <w:r w:rsidR="009C44C0">
        <w:rPr>
          <w:sz w:val="22"/>
          <w:lang w:val="es-ES"/>
        </w:rPr>
        <w:t xml:space="preserve">Oren </w:t>
      </w:r>
      <w:r w:rsidR="00222AD9" w:rsidRPr="006914EF">
        <w:rPr>
          <w:sz w:val="22"/>
          <w:lang w:val="es-ES"/>
        </w:rPr>
        <w:t>juntos.</w:t>
      </w:r>
    </w:p>
    <w:p w14:paraId="4FC4864D" w14:textId="36B140E3" w:rsidR="00D76EC1" w:rsidRPr="00665B08" w:rsidRDefault="00222AD9" w:rsidP="002A3278">
      <w:pPr>
        <w:numPr>
          <w:ilvl w:val="0"/>
          <w:numId w:val="2"/>
        </w:numPr>
        <w:spacing w:line="240" w:lineRule="auto"/>
        <w:rPr>
          <w:sz w:val="22"/>
          <w:lang w:val="es-PR"/>
        </w:rPr>
      </w:pPr>
      <w:r w:rsidRPr="00665B08">
        <w:rPr>
          <w:sz w:val="22"/>
          <w:lang w:val="es-PR"/>
        </w:rPr>
        <w:t>D</w:t>
      </w:r>
      <w:r w:rsidR="009C44C0">
        <w:rPr>
          <w:sz w:val="22"/>
          <w:lang w:val="es-PR"/>
        </w:rPr>
        <w:t>iles</w:t>
      </w:r>
      <w:r w:rsidRPr="00665B08">
        <w:rPr>
          <w:sz w:val="22"/>
          <w:lang w:val="es-PR"/>
        </w:rPr>
        <w:t xml:space="preserve"> a los revisores lo siguiente:</w:t>
      </w:r>
    </w:p>
    <w:p w14:paraId="41610A9E" w14:textId="49131C95" w:rsidR="00D76EC1" w:rsidRPr="00665B08" w:rsidRDefault="00222AD9" w:rsidP="00AF39DB">
      <w:pPr>
        <w:numPr>
          <w:ilvl w:val="0"/>
          <w:numId w:val="167"/>
        </w:numPr>
        <w:spacing w:line="240" w:lineRule="auto"/>
        <w:ind w:left="1440"/>
        <w:rPr>
          <w:sz w:val="22"/>
          <w:lang w:val="es-PR"/>
        </w:rPr>
      </w:pPr>
      <w:r w:rsidRPr="00665B08">
        <w:rPr>
          <w:sz w:val="22"/>
          <w:lang w:val="es-PR"/>
        </w:rPr>
        <w:t>"Las preguntas de esta reseña no tienen la intención de poner a prueba su conocimiento de la Biblia. En cambio, están destinados a probar qué tan clara es la traducción. Cuando hag</w:t>
      </w:r>
      <w:r w:rsidR="001F359A">
        <w:rPr>
          <w:sz w:val="22"/>
          <w:lang w:val="es-PR"/>
        </w:rPr>
        <w:t xml:space="preserve">o </w:t>
      </w:r>
      <w:r w:rsidRPr="00665B08">
        <w:rPr>
          <w:sz w:val="22"/>
          <w:lang w:val="es-PR"/>
        </w:rPr>
        <w:t>preguntas, por favor responda a partir de lo que encuentre en el texto que acabamos de leer".</w:t>
      </w:r>
    </w:p>
    <w:p w14:paraId="42E136A6" w14:textId="77777777" w:rsidR="00D76EC1" w:rsidRPr="00665B08" w:rsidRDefault="00222AD9" w:rsidP="00AF39DB">
      <w:pPr>
        <w:numPr>
          <w:ilvl w:val="0"/>
          <w:numId w:val="167"/>
        </w:numPr>
        <w:spacing w:line="240" w:lineRule="auto"/>
        <w:ind w:left="1440"/>
        <w:rPr>
          <w:sz w:val="22"/>
          <w:lang w:val="es-PR"/>
        </w:rPr>
      </w:pPr>
      <w:r w:rsidRPr="00665B08">
        <w:rPr>
          <w:sz w:val="22"/>
          <w:lang w:val="es-PR"/>
        </w:rPr>
        <w:t>"No se le pedirá ni se espera que sugiera cambios o ediciones para los problemas que se encuentren".</w:t>
      </w:r>
    </w:p>
    <w:p w14:paraId="54FA63AF" w14:textId="403A9C87" w:rsidR="00D76EC1" w:rsidRPr="00665B08" w:rsidRDefault="00222AD9" w:rsidP="00AF39DB">
      <w:pPr>
        <w:numPr>
          <w:ilvl w:val="0"/>
          <w:numId w:val="167"/>
        </w:numPr>
        <w:spacing w:line="240" w:lineRule="auto"/>
        <w:ind w:left="1440"/>
        <w:rPr>
          <w:sz w:val="22"/>
          <w:lang w:val="es-PR"/>
        </w:rPr>
      </w:pPr>
      <w:r w:rsidRPr="00665B08">
        <w:rPr>
          <w:sz w:val="22"/>
          <w:lang w:val="es-PR"/>
        </w:rPr>
        <w:t>"</w:t>
      </w:r>
      <w:r w:rsidR="00F96B70">
        <w:rPr>
          <w:sz w:val="22"/>
          <w:lang w:val="es-PR"/>
        </w:rPr>
        <w:t>Le</w:t>
      </w:r>
      <w:r w:rsidRPr="00665B08">
        <w:rPr>
          <w:sz w:val="22"/>
          <w:lang w:val="es-PR"/>
        </w:rPr>
        <w:t xml:space="preserve"> diré la referencia del versículo para cada pregunta. Si es necesario, puede referir</w:t>
      </w:r>
      <w:r w:rsidR="00F96B70">
        <w:rPr>
          <w:sz w:val="22"/>
          <w:lang w:val="es-PR"/>
        </w:rPr>
        <w:t>s</w:t>
      </w:r>
      <w:r w:rsidRPr="00665B08">
        <w:rPr>
          <w:sz w:val="22"/>
          <w:lang w:val="es-PR"/>
        </w:rPr>
        <w:t>e a ese versículo mientras responde la pregunta".</w:t>
      </w:r>
    </w:p>
    <w:p w14:paraId="24CF0133" w14:textId="7D3C4AFB" w:rsidR="00D76EC1" w:rsidRPr="00665B08" w:rsidRDefault="00222AD9" w:rsidP="002A3278">
      <w:pPr>
        <w:numPr>
          <w:ilvl w:val="0"/>
          <w:numId w:val="2"/>
        </w:numPr>
        <w:spacing w:line="240" w:lineRule="auto"/>
        <w:rPr>
          <w:sz w:val="22"/>
          <w:lang w:val="es-PR"/>
        </w:rPr>
      </w:pPr>
      <w:r w:rsidRPr="00665B08">
        <w:rPr>
          <w:sz w:val="22"/>
          <w:lang w:val="es-PR"/>
        </w:rPr>
        <w:t>Entreg</w:t>
      </w:r>
      <w:r w:rsidR="00E800FD">
        <w:rPr>
          <w:sz w:val="22"/>
          <w:lang w:val="es-PR"/>
        </w:rPr>
        <w:t>a</w:t>
      </w:r>
      <w:r w:rsidRPr="00665B08">
        <w:rPr>
          <w:sz w:val="22"/>
          <w:lang w:val="es-PR"/>
        </w:rPr>
        <w:t xml:space="preserve"> a los revisores copias de los pasajes traducidos.</w:t>
      </w:r>
    </w:p>
    <w:p w14:paraId="346DC616" w14:textId="77777777" w:rsidR="00D76EC1" w:rsidRPr="00665B08" w:rsidRDefault="00222AD9">
      <w:pPr>
        <w:spacing w:line="240" w:lineRule="auto"/>
        <w:rPr>
          <w:sz w:val="22"/>
          <w:lang w:val="es-PR"/>
        </w:rPr>
      </w:pPr>
      <w:r w:rsidRPr="00665B08">
        <w:rPr>
          <w:sz w:val="22"/>
          <w:lang w:val="es-PR"/>
        </w:rPr>
        <w:t> </w:t>
      </w:r>
    </w:p>
    <w:p w14:paraId="72551B8C" w14:textId="77777777" w:rsidR="00D76EC1" w:rsidRPr="00665B08" w:rsidRDefault="00222AD9">
      <w:pPr>
        <w:spacing w:line="240" w:lineRule="auto"/>
        <w:rPr>
          <w:sz w:val="22"/>
          <w:lang w:val="es-PR"/>
        </w:rPr>
      </w:pPr>
      <w:r w:rsidRPr="00665B08">
        <w:rPr>
          <w:b/>
          <w:bCs/>
          <w:sz w:val="22"/>
          <w:lang w:val="es-PR"/>
        </w:rPr>
        <w:t>Llevar a cabo la revisión de cada pasaje</w:t>
      </w:r>
    </w:p>
    <w:p w14:paraId="6866C223" w14:textId="77777777" w:rsidR="005E5D41" w:rsidRDefault="00222AD9" w:rsidP="002A3278">
      <w:pPr>
        <w:numPr>
          <w:ilvl w:val="0"/>
          <w:numId w:val="3"/>
        </w:numPr>
        <w:spacing w:line="240" w:lineRule="auto"/>
        <w:rPr>
          <w:sz w:val="22"/>
          <w:lang w:val="es-PR"/>
        </w:rPr>
      </w:pPr>
      <w:r w:rsidRPr="00665B08">
        <w:rPr>
          <w:sz w:val="22"/>
          <w:lang w:val="es-PR"/>
        </w:rPr>
        <w:t xml:space="preserve">Lee (en voz alta) </w:t>
      </w:r>
      <w:r w:rsidR="005E5D41">
        <w:rPr>
          <w:sz w:val="22"/>
          <w:lang w:val="es-PR"/>
        </w:rPr>
        <w:t xml:space="preserve">el trasfondo del pasaje </w:t>
      </w:r>
    </w:p>
    <w:p w14:paraId="3D84FAED" w14:textId="470666BA" w:rsidR="00D76EC1" w:rsidRPr="00665B08" w:rsidRDefault="005E5D41" w:rsidP="002A3278">
      <w:pPr>
        <w:numPr>
          <w:ilvl w:val="0"/>
          <w:numId w:val="3"/>
        </w:numPr>
        <w:spacing w:line="240" w:lineRule="auto"/>
        <w:rPr>
          <w:sz w:val="22"/>
          <w:lang w:val="es-PR"/>
        </w:rPr>
      </w:pPr>
      <w:r>
        <w:rPr>
          <w:sz w:val="22"/>
          <w:lang w:val="es-PR"/>
        </w:rPr>
        <w:t xml:space="preserve">Lee (en voz alta) </w:t>
      </w:r>
      <w:r w:rsidR="00222AD9" w:rsidRPr="00665B08">
        <w:rPr>
          <w:sz w:val="22"/>
          <w:lang w:val="es-PR"/>
        </w:rPr>
        <w:t>el pasaje de la traducción. Los revisores deben seguirte mientras lees.</w:t>
      </w:r>
    </w:p>
    <w:p w14:paraId="319B2B84" w14:textId="52011E71" w:rsidR="00D76EC1" w:rsidRPr="00665B08" w:rsidRDefault="00222AD9" w:rsidP="002A3278">
      <w:pPr>
        <w:numPr>
          <w:ilvl w:val="0"/>
          <w:numId w:val="3"/>
        </w:numPr>
        <w:spacing w:line="240" w:lineRule="auto"/>
        <w:rPr>
          <w:sz w:val="22"/>
          <w:lang w:val="es-PR"/>
        </w:rPr>
      </w:pPr>
      <w:r w:rsidRPr="00665B08">
        <w:rPr>
          <w:sz w:val="22"/>
          <w:lang w:val="es-PR"/>
        </w:rPr>
        <w:t>Pid</w:t>
      </w:r>
      <w:r w:rsidR="009C44C0">
        <w:rPr>
          <w:sz w:val="22"/>
          <w:lang w:val="es-PR"/>
        </w:rPr>
        <w:t>e</w:t>
      </w:r>
      <w:r w:rsidRPr="00665B08">
        <w:rPr>
          <w:sz w:val="22"/>
          <w:lang w:val="es-PR"/>
        </w:rPr>
        <w:t xml:space="preserve"> a los revisores que </w:t>
      </w:r>
      <w:r w:rsidR="005E5D41">
        <w:rPr>
          <w:sz w:val="22"/>
          <w:lang w:val="es-PR"/>
        </w:rPr>
        <w:t xml:space="preserve">digan en sus propias palabras </w:t>
      </w:r>
      <w:r w:rsidRPr="00665B08">
        <w:rPr>
          <w:sz w:val="22"/>
          <w:lang w:val="es-PR"/>
        </w:rPr>
        <w:t xml:space="preserve">el pasaje. </w:t>
      </w:r>
      <w:r w:rsidR="009C44C0">
        <w:rPr>
          <w:sz w:val="22"/>
          <w:lang w:val="es-PR"/>
        </w:rPr>
        <w:t>Se puede mirar</w:t>
      </w:r>
      <w:r w:rsidRPr="00665B08">
        <w:rPr>
          <w:sz w:val="22"/>
          <w:lang w:val="es-PR"/>
        </w:rPr>
        <w:t xml:space="preserve"> el pasaje a medida que lo </w:t>
      </w:r>
      <w:r w:rsidR="004875A9" w:rsidRPr="00665B08">
        <w:rPr>
          <w:sz w:val="22"/>
          <w:lang w:val="es-PR"/>
        </w:rPr>
        <w:t>repitan</w:t>
      </w:r>
      <w:r w:rsidRPr="00665B08">
        <w:rPr>
          <w:sz w:val="22"/>
          <w:lang w:val="es-PR"/>
        </w:rPr>
        <w:t xml:space="preserve">. </w:t>
      </w:r>
    </w:p>
    <w:p w14:paraId="28E1437E" w14:textId="0425AD09" w:rsidR="00D76EC1" w:rsidRPr="00665B08" w:rsidRDefault="00222AD9" w:rsidP="00AF39DB">
      <w:pPr>
        <w:numPr>
          <w:ilvl w:val="0"/>
          <w:numId w:val="168"/>
        </w:numPr>
        <w:spacing w:line="240" w:lineRule="auto"/>
        <w:ind w:left="1440"/>
        <w:rPr>
          <w:sz w:val="22"/>
          <w:lang w:val="es-PR"/>
        </w:rPr>
      </w:pPr>
      <w:r w:rsidRPr="00665B08">
        <w:rPr>
          <w:sz w:val="22"/>
          <w:lang w:val="es-PR"/>
        </w:rPr>
        <w:t xml:space="preserve">Mientras escucha, marque la casilla junto a cada </w:t>
      </w:r>
      <w:r w:rsidRPr="00665B08">
        <w:rPr>
          <w:b/>
          <w:bCs/>
          <w:sz w:val="22"/>
          <w:lang w:val="es-PR"/>
        </w:rPr>
        <w:t>elemento de la Parte 1</w:t>
      </w:r>
      <w:r w:rsidRPr="00665B08">
        <w:rPr>
          <w:sz w:val="22"/>
          <w:lang w:val="es-PR"/>
        </w:rPr>
        <w:t xml:space="preserve"> si es comprensible por la forma en que los revisores </w:t>
      </w:r>
      <w:r w:rsidR="004875A9" w:rsidRPr="00665B08">
        <w:rPr>
          <w:sz w:val="22"/>
          <w:lang w:val="es-PR"/>
        </w:rPr>
        <w:t>repiten</w:t>
      </w:r>
      <w:r w:rsidRPr="00665B08">
        <w:rPr>
          <w:sz w:val="22"/>
          <w:lang w:val="es-PR"/>
        </w:rPr>
        <w:t xml:space="preserve"> el pasaje. </w:t>
      </w:r>
    </w:p>
    <w:p w14:paraId="64E6F8C3" w14:textId="4F67FE21" w:rsidR="00D76EC1" w:rsidRPr="00665B08" w:rsidRDefault="00222AD9" w:rsidP="00AF39DB">
      <w:pPr>
        <w:numPr>
          <w:ilvl w:val="0"/>
          <w:numId w:val="168"/>
        </w:numPr>
        <w:spacing w:line="240" w:lineRule="auto"/>
        <w:ind w:left="1440"/>
        <w:rPr>
          <w:sz w:val="22"/>
          <w:lang w:val="es-PR"/>
        </w:rPr>
      </w:pPr>
      <w:r w:rsidRPr="00665B08">
        <w:rPr>
          <w:sz w:val="22"/>
          <w:lang w:val="es-PR"/>
        </w:rPr>
        <w:t>Escrib</w:t>
      </w:r>
      <w:r w:rsidR="009C44C0">
        <w:rPr>
          <w:sz w:val="22"/>
          <w:lang w:val="es-PR"/>
        </w:rPr>
        <w:t>e</w:t>
      </w:r>
      <w:r w:rsidRPr="00665B08">
        <w:rPr>
          <w:sz w:val="22"/>
          <w:lang w:val="es-PR"/>
        </w:rPr>
        <w:t xml:space="preserve"> notas en el RG sobre lo que entienden y lo que no entienden. </w:t>
      </w:r>
    </w:p>
    <w:p w14:paraId="0BE22F54" w14:textId="35F1C3B0" w:rsidR="00D76EC1" w:rsidRPr="00665B08" w:rsidRDefault="00222AD9" w:rsidP="002A3278">
      <w:pPr>
        <w:numPr>
          <w:ilvl w:val="0"/>
          <w:numId w:val="3"/>
        </w:numPr>
        <w:spacing w:line="240" w:lineRule="auto"/>
        <w:rPr>
          <w:sz w:val="22"/>
          <w:lang w:val="es-PR"/>
        </w:rPr>
      </w:pPr>
      <w:r w:rsidRPr="00665B08">
        <w:rPr>
          <w:sz w:val="22"/>
          <w:lang w:val="es-PR"/>
        </w:rPr>
        <w:t xml:space="preserve">Haz a los revisores las preguntas de la </w:t>
      </w:r>
      <w:r w:rsidRPr="00665B08">
        <w:rPr>
          <w:b/>
          <w:bCs/>
          <w:sz w:val="22"/>
          <w:lang w:val="es-PR"/>
        </w:rPr>
        <w:t xml:space="preserve">Parte </w:t>
      </w:r>
      <w:r w:rsidR="004875A9" w:rsidRPr="00665B08">
        <w:rPr>
          <w:b/>
          <w:bCs/>
          <w:sz w:val="22"/>
          <w:lang w:val="es-PR"/>
        </w:rPr>
        <w:t>2</w:t>
      </w:r>
      <w:r w:rsidR="004875A9" w:rsidRPr="00665B08">
        <w:rPr>
          <w:sz w:val="22"/>
          <w:lang w:val="es-PR"/>
        </w:rPr>
        <w:t>.</w:t>
      </w:r>
      <w:r w:rsidRPr="00665B08">
        <w:rPr>
          <w:sz w:val="22"/>
          <w:lang w:val="es-PR"/>
        </w:rPr>
        <w:t xml:space="preserve"> D</w:t>
      </w:r>
      <w:r w:rsidR="009C44C0">
        <w:rPr>
          <w:sz w:val="22"/>
          <w:lang w:val="es-PR"/>
        </w:rPr>
        <w:t>i</w:t>
      </w:r>
      <w:r w:rsidRPr="00665B08">
        <w:rPr>
          <w:sz w:val="22"/>
          <w:lang w:val="es-PR"/>
        </w:rPr>
        <w:t>les a los revisores el versículo del que trata cada pregunta para que puedan ver los versículos correctos a medida que responden.</w:t>
      </w:r>
    </w:p>
    <w:p w14:paraId="7F3E5EDC" w14:textId="77777777" w:rsidR="00D76EC1" w:rsidRPr="00665B08" w:rsidRDefault="00222AD9" w:rsidP="00AF39DB">
      <w:pPr>
        <w:numPr>
          <w:ilvl w:val="0"/>
          <w:numId w:val="169"/>
        </w:numPr>
        <w:spacing w:line="240" w:lineRule="auto"/>
        <w:ind w:left="1440"/>
        <w:rPr>
          <w:sz w:val="22"/>
        </w:rPr>
      </w:pPr>
      <w:r w:rsidRPr="00665B08">
        <w:rPr>
          <w:sz w:val="22"/>
          <w:lang w:val="es-PR"/>
        </w:rPr>
        <w:t xml:space="preserve">Mientras escucha, marque por cada </w:t>
      </w:r>
      <w:r w:rsidRPr="00665B08">
        <w:rPr>
          <w:b/>
          <w:bCs/>
          <w:sz w:val="22"/>
          <w:lang w:val="es-PR"/>
        </w:rPr>
        <w:t xml:space="preserve">elemento de la Parte 2 </w:t>
      </w:r>
      <w:r w:rsidRPr="00665B08">
        <w:rPr>
          <w:sz w:val="22"/>
          <w:lang w:val="es-PR"/>
        </w:rPr>
        <w:t xml:space="preserve">si es comprensible por la forma en que los revisores responden a la pregunta. </w:t>
      </w:r>
      <w:r w:rsidRPr="00665B08">
        <w:rPr>
          <w:sz w:val="22"/>
        </w:rPr>
        <w:t xml:space="preserve">Los </w:t>
      </w:r>
      <w:proofErr w:type="spellStart"/>
      <w:r w:rsidRPr="00665B08">
        <w:rPr>
          <w:sz w:val="22"/>
        </w:rPr>
        <w:t>revisores</w:t>
      </w:r>
      <w:proofErr w:type="spellEnd"/>
      <w:r w:rsidRPr="00665B08">
        <w:rPr>
          <w:sz w:val="22"/>
        </w:rPr>
        <w:t xml:space="preserve"> no </w:t>
      </w:r>
      <w:proofErr w:type="spellStart"/>
      <w:r w:rsidRPr="00665B08">
        <w:rPr>
          <w:sz w:val="22"/>
        </w:rPr>
        <w:t>necesitan</w:t>
      </w:r>
      <w:proofErr w:type="spellEnd"/>
      <w:r w:rsidRPr="00665B08">
        <w:rPr>
          <w:sz w:val="22"/>
        </w:rPr>
        <w:t xml:space="preserve"> </w:t>
      </w:r>
      <w:proofErr w:type="spellStart"/>
      <w:r w:rsidRPr="00665B08">
        <w:rPr>
          <w:sz w:val="22"/>
        </w:rPr>
        <w:t>citar</w:t>
      </w:r>
      <w:proofErr w:type="spellEnd"/>
      <w:r w:rsidRPr="00665B08">
        <w:rPr>
          <w:sz w:val="22"/>
        </w:rPr>
        <w:t xml:space="preserve"> </w:t>
      </w:r>
      <w:proofErr w:type="spellStart"/>
      <w:r w:rsidRPr="00665B08">
        <w:rPr>
          <w:sz w:val="22"/>
        </w:rPr>
        <w:t>directamente</w:t>
      </w:r>
      <w:proofErr w:type="spellEnd"/>
      <w:r w:rsidRPr="00665B08">
        <w:rPr>
          <w:sz w:val="22"/>
        </w:rPr>
        <w:t>.</w:t>
      </w:r>
    </w:p>
    <w:p w14:paraId="16CA2AB7" w14:textId="518F46E2" w:rsidR="00D76EC1" w:rsidRPr="00665B08" w:rsidRDefault="00222AD9" w:rsidP="00AF39DB">
      <w:pPr>
        <w:numPr>
          <w:ilvl w:val="0"/>
          <w:numId w:val="169"/>
        </w:numPr>
        <w:spacing w:line="240" w:lineRule="auto"/>
        <w:ind w:left="1440"/>
        <w:rPr>
          <w:sz w:val="22"/>
          <w:lang w:val="es-PR"/>
        </w:rPr>
      </w:pPr>
      <w:r w:rsidRPr="00665B08">
        <w:rPr>
          <w:sz w:val="22"/>
          <w:lang w:val="es-PR"/>
        </w:rPr>
        <w:t>Según sea necesario, haga preguntas adicionales para aclarar. (Por ejemplo, pid</w:t>
      </w:r>
      <w:r w:rsidR="009C44C0">
        <w:rPr>
          <w:sz w:val="22"/>
          <w:lang w:val="es-PR"/>
        </w:rPr>
        <w:t>e</w:t>
      </w:r>
      <w:r w:rsidRPr="00665B08">
        <w:rPr>
          <w:sz w:val="22"/>
          <w:lang w:val="es-PR"/>
        </w:rPr>
        <w:t xml:space="preserve"> a los revisores que muestren o digan qué palabras de los versículos le</w:t>
      </w:r>
      <w:r w:rsidR="005E5D41">
        <w:rPr>
          <w:sz w:val="22"/>
          <w:lang w:val="es-PR"/>
        </w:rPr>
        <w:t>s</w:t>
      </w:r>
      <w:r w:rsidRPr="00665B08">
        <w:rPr>
          <w:sz w:val="22"/>
          <w:lang w:val="es-PR"/>
        </w:rPr>
        <w:t xml:space="preserve"> llevaron a su respuesta).</w:t>
      </w:r>
    </w:p>
    <w:p w14:paraId="64D56DA5" w14:textId="77777777" w:rsidR="00D76EC1" w:rsidRPr="00665B08" w:rsidRDefault="00222AD9" w:rsidP="00AF39DB">
      <w:pPr>
        <w:numPr>
          <w:ilvl w:val="0"/>
          <w:numId w:val="169"/>
        </w:numPr>
        <w:spacing w:line="240" w:lineRule="auto"/>
        <w:ind w:left="1440"/>
        <w:rPr>
          <w:sz w:val="22"/>
          <w:lang w:val="es-PR"/>
        </w:rPr>
      </w:pPr>
      <w:r w:rsidRPr="00665B08">
        <w:rPr>
          <w:sz w:val="22"/>
          <w:lang w:val="es-PR"/>
        </w:rPr>
        <w:t>También puede consultar el texto de origen para confirmar las respuestas.</w:t>
      </w:r>
    </w:p>
    <w:p w14:paraId="6ADC3180" w14:textId="77777777" w:rsidR="00D76EC1" w:rsidRPr="00665B08" w:rsidRDefault="00222AD9" w:rsidP="002A3278">
      <w:pPr>
        <w:spacing w:line="240" w:lineRule="auto"/>
        <w:ind w:left="720"/>
        <w:rPr>
          <w:sz w:val="22"/>
          <w:lang w:val="es-PR"/>
        </w:rPr>
      </w:pPr>
      <w:r w:rsidRPr="00665B08">
        <w:rPr>
          <w:sz w:val="22"/>
          <w:lang w:val="es-PR"/>
        </w:rPr>
        <w:t xml:space="preserve">Puede usar la </w:t>
      </w:r>
      <w:r w:rsidRPr="00665B08">
        <w:rPr>
          <w:b/>
          <w:bCs/>
          <w:sz w:val="22"/>
          <w:lang w:val="es-PR"/>
        </w:rPr>
        <w:t xml:space="preserve">sección de comentarios </w:t>
      </w:r>
      <w:r w:rsidRPr="00665B08">
        <w:rPr>
          <w:sz w:val="22"/>
          <w:lang w:val="es-PR"/>
        </w:rPr>
        <w:t>para tomar cualquier otra nota sobre lo que dicen.</w:t>
      </w:r>
    </w:p>
    <w:p w14:paraId="1C63DE2F" w14:textId="1F9834BE" w:rsidR="00D76EC1" w:rsidRPr="00665B08" w:rsidRDefault="00222AD9" w:rsidP="00AF39DB">
      <w:pPr>
        <w:numPr>
          <w:ilvl w:val="0"/>
          <w:numId w:val="170"/>
        </w:numPr>
        <w:spacing w:line="240" w:lineRule="auto"/>
        <w:ind w:left="1440"/>
        <w:rPr>
          <w:sz w:val="22"/>
          <w:lang w:val="es-PR"/>
        </w:rPr>
      </w:pPr>
      <w:r w:rsidRPr="00665B08">
        <w:rPr>
          <w:sz w:val="22"/>
          <w:lang w:val="es-PR"/>
        </w:rPr>
        <w:t xml:space="preserve">Algunas preguntas de </w:t>
      </w:r>
      <w:r w:rsidRPr="00665B08">
        <w:rPr>
          <w:b/>
          <w:bCs/>
          <w:sz w:val="22"/>
          <w:lang w:val="es-PR"/>
        </w:rPr>
        <w:t xml:space="preserve">la Parte 2 </w:t>
      </w:r>
      <w:r w:rsidRPr="00665B08">
        <w:rPr>
          <w:sz w:val="22"/>
          <w:lang w:val="es-PR"/>
        </w:rPr>
        <w:t>incluyen la frase "¿</w:t>
      </w:r>
      <w:r w:rsidR="001F359A">
        <w:rPr>
          <w:sz w:val="22"/>
          <w:lang w:val="es-PR"/>
        </w:rPr>
        <w:t>Que cree</w:t>
      </w:r>
      <w:r w:rsidRPr="00665B08">
        <w:rPr>
          <w:sz w:val="22"/>
          <w:lang w:val="es-PR"/>
        </w:rPr>
        <w:t xml:space="preserve">?". Estas preguntas están diseñadas para probar si la información implícita puede ser entendida. Cualquier respuesta que concuerde con el texto está bien. Los participantes también pueden responder a estas preguntas basándose en el conocimiento de otros pasajes bíblicos y en función de cómo reaccionan a este pasaje. </w:t>
      </w:r>
    </w:p>
    <w:p w14:paraId="3E4F6D18" w14:textId="77777777" w:rsidR="00D76EC1" w:rsidRPr="00665B08" w:rsidRDefault="00222AD9">
      <w:pPr>
        <w:spacing w:line="240" w:lineRule="auto"/>
        <w:rPr>
          <w:sz w:val="22"/>
          <w:lang w:val="es-PR"/>
        </w:rPr>
      </w:pPr>
      <w:r w:rsidRPr="00665B08">
        <w:rPr>
          <w:sz w:val="22"/>
          <w:lang w:val="es-PR"/>
        </w:rPr>
        <w:t> </w:t>
      </w:r>
    </w:p>
    <w:p w14:paraId="0818F828" w14:textId="77777777" w:rsidR="00D76EC1" w:rsidRPr="00665B08" w:rsidRDefault="00222AD9">
      <w:pPr>
        <w:spacing w:line="240" w:lineRule="auto"/>
        <w:rPr>
          <w:sz w:val="22"/>
        </w:rPr>
      </w:pPr>
      <w:proofErr w:type="spellStart"/>
      <w:r w:rsidRPr="00665B08">
        <w:rPr>
          <w:b/>
          <w:bCs/>
          <w:sz w:val="22"/>
        </w:rPr>
        <w:t>Finalizar</w:t>
      </w:r>
      <w:proofErr w:type="spellEnd"/>
      <w:r w:rsidRPr="00665B08">
        <w:rPr>
          <w:b/>
          <w:bCs/>
          <w:sz w:val="22"/>
        </w:rPr>
        <w:t xml:space="preserve"> la </w:t>
      </w:r>
      <w:proofErr w:type="spellStart"/>
      <w:r w:rsidRPr="00665B08">
        <w:rPr>
          <w:b/>
          <w:bCs/>
          <w:sz w:val="22"/>
        </w:rPr>
        <w:t>sesión</w:t>
      </w:r>
      <w:proofErr w:type="spellEnd"/>
      <w:r w:rsidRPr="00665B08">
        <w:rPr>
          <w:b/>
          <w:bCs/>
          <w:sz w:val="22"/>
        </w:rPr>
        <w:t xml:space="preserve"> de </w:t>
      </w:r>
      <w:proofErr w:type="spellStart"/>
      <w:r w:rsidRPr="00665B08">
        <w:rPr>
          <w:b/>
          <w:bCs/>
          <w:sz w:val="22"/>
        </w:rPr>
        <w:t>revisión</w:t>
      </w:r>
      <w:proofErr w:type="spellEnd"/>
    </w:p>
    <w:p w14:paraId="40F4C01E" w14:textId="77777777" w:rsidR="00D76EC1" w:rsidRPr="00665B08" w:rsidRDefault="00222AD9" w:rsidP="00AF39DB">
      <w:pPr>
        <w:numPr>
          <w:ilvl w:val="0"/>
          <w:numId w:val="4"/>
        </w:numPr>
        <w:spacing w:line="240" w:lineRule="auto"/>
        <w:rPr>
          <w:sz w:val="22"/>
        </w:rPr>
      </w:pPr>
      <w:r w:rsidRPr="00665B08">
        <w:rPr>
          <w:sz w:val="22"/>
        </w:rPr>
        <w:t xml:space="preserve">Oren </w:t>
      </w:r>
      <w:proofErr w:type="spellStart"/>
      <w:r w:rsidRPr="00665B08">
        <w:rPr>
          <w:sz w:val="22"/>
        </w:rPr>
        <w:t>juntos</w:t>
      </w:r>
      <w:proofErr w:type="spellEnd"/>
      <w:r w:rsidRPr="00665B08">
        <w:rPr>
          <w:sz w:val="22"/>
        </w:rPr>
        <w:t xml:space="preserve">. </w:t>
      </w:r>
    </w:p>
    <w:p w14:paraId="087B1179" w14:textId="12252646" w:rsidR="00D76EC1" w:rsidRPr="001F359A" w:rsidRDefault="00E57C64" w:rsidP="00AF39DB">
      <w:pPr>
        <w:numPr>
          <w:ilvl w:val="0"/>
          <w:numId w:val="4"/>
        </w:numPr>
        <w:spacing w:line="240" w:lineRule="auto"/>
        <w:rPr>
          <w:sz w:val="22"/>
          <w:lang w:val="es-ES"/>
        </w:rPr>
      </w:pPr>
      <w:r w:rsidRPr="001F359A">
        <w:rPr>
          <w:sz w:val="22"/>
          <w:lang w:val="es-ES"/>
        </w:rPr>
        <w:t>Dales g</w:t>
      </w:r>
      <w:r w:rsidR="00222AD9" w:rsidRPr="001F359A">
        <w:rPr>
          <w:sz w:val="22"/>
          <w:lang w:val="es-ES"/>
        </w:rPr>
        <w:t xml:space="preserve">racias a los </w:t>
      </w:r>
      <w:r w:rsidR="009C44C0" w:rsidRPr="001F359A">
        <w:rPr>
          <w:sz w:val="22"/>
          <w:lang w:val="es-ES"/>
        </w:rPr>
        <w:t>revisores</w:t>
      </w:r>
    </w:p>
    <w:p w14:paraId="745A08E0" w14:textId="77777777" w:rsidR="00D76EC1" w:rsidRPr="00665B08" w:rsidRDefault="00222AD9" w:rsidP="00AF39DB">
      <w:pPr>
        <w:numPr>
          <w:ilvl w:val="0"/>
          <w:numId w:val="4"/>
        </w:numPr>
        <w:spacing w:line="240" w:lineRule="auto"/>
        <w:rPr>
          <w:sz w:val="22"/>
          <w:lang w:val="es-PR"/>
        </w:rPr>
      </w:pPr>
      <w:r w:rsidRPr="00665B08">
        <w:rPr>
          <w:sz w:val="22"/>
          <w:lang w:val="es-PR"/>
        </w:rPr>
        <w:t>Según sea necesario, hablen sobre cuándo reunirse para repasar más pasajes.</w:t>
      </w:r>
    </w:p>
    <w:p w14:paraId="3D1362E0" w14:textId="77777777" w:rsidR="00D76EC1" w:rsidRPr="00665B08" w:rsidRDefault="00222AD9">
      <w:pPr>
        <w:spacing w:line="240" w:lineRule="auto"/>
        <w:rPr>
          <w:sz w:val="22"/>
          <w:lang w:val="es-PR"/>
        </w:rPr>
      </w:pPr>
      <w:r w:rsidRPr="00665B08">
        <w:rPr>
          <w:sz w:val="22"/>
          <w:lang w:val="es-PR"/>
        </w:rPr>
        <w:t> </w:t>
      </w:r>
    </w:p>
    <w:p w14:paraId="2BC4FBA0" w14:textId="77777777" w:rsidR="00D76EC1" w:rsidRPr="00665B08" w:rsidRDefault="00222AD9">
      <w:pPr>
        <w:spacing w:line="240" w:lineRule="auto"/>
        <w:rPr>
          <w:sz w:val="22"/>
        </w:rPr>
      </w:pPr>
      <w:proofErr w:type="spellStart"/>
      <w:r w:rsidRPr="00665B08">
        <w:rPr>
          <w:b/>
          <w:bCs/>
          <w:sz w:val="22"/>
        </w:rPr>
        <w:t>Después</w:t>
      </w:r>
      <w:proofErr w:type="spellEnd"/>
      <w:r w:rsidRPr="00665B08">
        <w:rPr>
          <w:b/>
          <w:bCs/>
          <w:sz w:val="22"/>
        </w:rPr>
        <w:t xml:space="preserve"> de la </w:t>
      </w:r>
      <w:proofErr w:type="spellStart"/>
      <w:r w:rsidRPr="00665B08">
        <w:rPr>
          <w:b/>
          <w:bCs/>
          <w:sz w:val="22"/>
        </w:rPr>
        <w:t>revisión</w:t>
      </w:r>
      <w:proofErr w:type="spellEnd"/>
    </w:p>
    <w:p w14:paraId="3EF5F135" w14:textId="363A05F3" w:rsidR="00D76EC1" w:rsidRPr="00665B08" w:rsidRDefault="00222AD9" w:rsidP="00AF39DB">
      <w:pPr>
        <w:numPr>
          <w:ilvl w:val="0"/>
          <w:numId w:val="5"/>
        </w:numPr>
        <w:spacing w:line="240" w:lineRule="auto"/>
        <w:rPr>
          <w:sz w:val="22"/>
          <w:lang w:val="es-PR"/>
        </w:rPr>
      </w:pPr>
      <w:r w:rsidRPr="00665B08">
        <w:rPr>
          <w:sz w:val="22"/>
          <w:lang w:val="es-PR"/>
        </w:rPr>
        <w:t>Organi</w:t>
      </w:r>
      <w:r w:rsidR="00E57C64">
        <w:rPr>
          <w:sz w:val="22"/>
          <w:lang w:val="es-PR"/>
        </w:rPr>
        <w:t>za</w:t>
      </w:r>
      <w:r w:rsidRPr="00665B08">
        <w:rPr>
          <w:sz w:val="22"/>
          <w:lang w:val="es-PR"/>
        </w:rPr>
        <w:t xml:space="preserve"> una cita para reunirse con el equipo de traducción. </w:t>
      </w:r>
    </w:p>
    <w:p w14:paraId="7C334E0D" w14:textId="6B030FCB" w:rsidR="00D76EC1" w:rsidRPr="00665B08" w:rsidRDefault="00222AD9" w:rsidP="00AF39DB">
      <w:pPr>
        <w:numPr>
          <w:ilvl w:val="0"/>
          <w:numId w:val="5"/>
        </w:numPr>
        <w:spacing w:line="240" w:lineRule="auto"/>
        <w:rPr>
          <w:sz w:val="22"/>
          <w:lang w:val="es-PR"/>
        </w:rPr>
      </w:pPr>
      <w:r w:rsidRPr="00665B08">
        <w:rPr>
          <w:sz w:val="22"/>
          <w:lang w:val="es-PR"/>
        </w:rPr>
        <w:t>En ese momento, llev</w:t>
      </w:r>
      <w:r w:rsidR="001F359A">
        <w:rPr>
          <w:sz w:val="22"/>
          <w:lang w:val="es-PR"/>
        </w:rPr>
        <w:t>a</w:t>
      </w:r>
      <w:r w:rsidRPr="00665B08">
        <w:rPr>
          <w:sz w:val="22"/>
          <w:lang w:val="es-PR"/>
        </w:rPr>
        <w:t xml:space="preserve"> todas las notas de su(s) sesión(es) de revisión al equipo de traducción.</w:t>
      </w:r>
    </w:p>
    <w:p w14:paraId="574633B8" w14:textId="77777777" w:rsidR="00D76EC1" w:rsidRPr="00665B08" w:rsidRDefault="00222AD9" w:rsidP="00AF39DB">
      <w:pPr>
        <w:numPr>
          <w:ilvl w:val="0"/>
          <w:numId w:val="5"/>
        </w:numPr>
        <w:spacing w:line="240" w:lineRule="auto"/>
        <w:rPr>
          <w:sz w:val="22"/>
          <w:lang w:val="es-PR"/>
        </w:rPr>
      </w:pPr>
      <w:r w:rsidRPr="00665B08">
        <w:rPr>
          <w:sz w:val="22"/>
          <w:lang w:val="es-PR"/>
        </w:rPr>
        <w:t xml:space="preserve">Muéstrales lo que encontraron los revisores. El equipo debe decidir qué cambiar y cómo hacerlo. </w:t>
      </w:r>
    </w:p>
    <w:p w14:paraId="3B3B025F" w14:textId="62626C17" w:rsidR="00D76EC1" w:rsidRPr="00665B08" w:rsidRDefault="00D76EC1" w:rsidP="00186426">
      <w:pPr>
        <w:spacing w:line="240" w:lineRule="auto"/>
        <w:ind w:left="1440"/>
        <w:rPr>
          <w:lang w:val="es-PR"/>
        </w:rPr>
      </w:pPr>
    </w:p>
    <w:p w14:paraId="61D6B8E5" w14:textId="77777777" w:rsidR="00D76EC1" w:rsidRPr="001F359A" w:rsidRDefault="00222AD9" w:rsidP="005C49AC">
      <w:pPr>
        <w:pStyle w:val="Heading1"/>
        <w:rPr>
          <w:lang w:val="es-ES"/>
        </w:rPr>
      </w:pPr>
      <w:bookmarkStart w:id="0" w:name="_Toc176516678"/>
      <w:bookmarkStart w:id="1" w:name="_Toc196896463"/>
      <w:r w:rsidRPr="001F359A">
        <w:rPr>
          <w:lang w:val="es-ES"/>
        </w:rPr>
        <w:lastRenderedPageBreak/>
        <w:t>Mateo 2:1-12</w:t>
      </w:r>
      <w:bookmarkEnd w:id="0"/>
      <w:bookmarkEnd w:id="1"/>
    </w:p>
    <w:p w14:paraId="058026DA" w14:textId="6CC74639" w:rsidR="00D76EC1" w:rsidRPr="001B58D9" w:rsidRDefault="00222AD9">
      <w:pPr>
        <w:rPr>
          <w:b/>
          <w:bCs/>
          <w:i/>
          <w:iCs/>
          <w:sz w:val="22"/>
          <w:lang w:val="es-PR"/>
        </w:rPr>
      </w:pPr>
      <w:r w:rsidRPr="001B58D9">
        <w:rPr>
          <w:b/>
          <w:bCs/>
          <w:i/>
          <w:iCs/>
          <w:sz w:val="22"/>
          <w:lang w:val="es-PR"/>
        </w:rPr>
        <w:t>Le</w:t>
      </w:r>
      <w:r w:rsidR="00186426" w:rsidRPr="001B58D9">
        <w:rPr>
          <w:b/>
          <w:bCs/>
          <w:i/>
          <w:iCs/>
          <w:sz w:val="22"/>
          <w:lang w:val="es-PR"/>
        </w:rPr>
        <w:t>a</w:t>
      </w:r>
      <w:r w:rsidRPr="001B58D9">
        <w:rPr>
          <w:b/>
          <w:bCs/>
          <w:i/>
          <w:iCs/>
          <w:sz w:val="22"/>
          <w:lang w:val="es-PR"/>
        </w:rPr>
        <w:t xml:space="preserve"> el pasaje.</w:t>
      </w:r>
    </w:p>
    <w:p w14:paraId="6D572CAB" w14:textId="77777777" w:rsidR="00543EE6" w:rsidRPr="00665B08" w:rsidRDefault="00543EE6">
      <w:pPr>
        <w:rPr>
          <w:lang w:val="es-PR"/>
        </w:rPr>
      </w:pPr>
    </w:p>
    <w:p w14:paraId="205F1DC3" w14:textId="77777777" w:rsidR="00D76EC1" w:rsidRPr="00665B08" w:rsidRDefault="00222AD9">
      <w:pPr>
        <w:spacing w:line="360" w:lineRule="auto"/>
        <w:rPr>
          <w:lang w:val="es-PR"/>
        </w:rPr>
      </w:pPr>
      <w:r w:rsidRPr="00665B08">
        <w:rPr>
          <w:b/>
          <w:bCs/>
          <w:sz w:val="32"/>
          <w:szCs w:val="32"/>
          <w:lang w:val="es-PR"/>
        </w:rPr>
        <w:t>Parte 1</w:t>
      </w:r>
    </w:p>
    <w:p w14:paraId="7C058DE4" w14:textId="77777777" w:rsidR="00D76EC1" w:rsidRPr="00665B08" w:rsidRDefault="00222AD9" w:rsidP="005C49AC">
      <w:pPr>
        <w:pStyle w:val="Answerortell"/>
        <w:rPr>
          <w:lang w:val="es-PR"/>
        </w:rPr>
      </w:pPr>
      <w:r w:rsidRPr="00665B08">
        <w:rPr>
          <w:lang w:val="es-PR"/>
        </w:rPr>
        <w:t>Diga en sus propias palabras lo que acaba de leer en este pasaje.</w:t>
      </w:r>
    </w:p>
    <w:p w14:paraId="7C214BAD" w14:textId="77777777" w:rsidR="00D76EC1" w:rsidRPr="00665B08" w:rsidRDefault="00222AD9" w:rsidP="00665B08">
      <w:pPr>
        <w:pStyle w:val="Checklist"/>
      </w:pPr>
      <w:r w:rsidRPr="00665B08">
        <w:rPr>
          <w:lang w:val="es-PR"/>
        </w:rPr>
        <w:t xml:space="preserve">Unos magos vinieron de oriente a </w:t>
      </w:r>
      <w:r w:rsidRPr="001F359A">
        <w:rPr>
          <w:lang w:val="es-ES"/>
        </w:rPr>
        <w:t xml:space="preserve">Jerusalén buscando al rey de los judíos  que había nacido.  </w:t>
      </w:r>
      <w:r w:rsidRPr="00665B08">
        <w:t>[2:1-2]</w:t>
      </w:r>
    </w:p>
    <w:p w14:paraId="246122C3" w14:textId="77777777" w:rsidR="00D76EC1" w:rsidRPr="00665B08" w:rsidRDefault="00222AD9" w:rsidP="00665B08">
      <w:pPr>
        <w:pStyle w:val="Checklist"/>
      </w:pPr>
      <w:r w:rsidRPr="001F359A">
        <w:rPr>
          <w:lang w:val="es-ES"/>
        </w:rPr>
        <w:t xml:space="preserve">Los sumos sacerdotes y los escribas le dijeron a Herodes que el Cristo iba a nacer en Belén según las Escrituras. </w:t>
      </w:r>
      <w:r w:rsidRPr="00665B08">
        <w:t>[2:5-6]</w:t>
      </w:r>
    </w:p>
    <w:p w14:paraId="3D7F5082" w14:textId="77777777" w:rsidR="00D76EC1" w:rsidRPr="00665B08" w:rsidRDefault="00222AD9" w:rsidP="00665B08">
      <w:pPr>
        <w:pStyle w:val="Checklist"/>
      </w:pPr>
      <w:r w:rsidRPr="001F359A">
        <w:rPr>
          <w:lang w:val="es-ES"/>
        </w:rPr>
        <w:t xml:space="preserve">Herodes envió a los magos a Belén. </w:t>
      </w:r>
      <w:r w:rsidRPr="00665B08">
        <w:t>[2:7-8]</w:t>
      </w:r>
    </w:p>
    <w:p w14:paraId="58405182" w14:textId="77777777" w:rsidR="00D76EC1" w:rsidRPr="00665B08" w:rsidRDefault="00222AD9" w:rsidP="00665B08">
      <w:pPr>
        <w:pStyle w:val="Checklist"/>
      </w:pPr>
      <w:r w:rsidRPr="001F359A">
        <w:rPr>
          <w:lang w:val="es-ES"/>
        </w:rPr>
        <w:t xml:space="preserve">Herodes ordenó a los magos que regresaran, diciéndoles que él también quería adorar al niño. </w:t>
      </w:r>
      <w:r w:rsidRPr="00665B08">
        <w:t>[2:8]</w:t>
      </w:r>
    </w:p>
    <w:p w14:paraId="3683D09A" w14:textId="77777777" w:rsidR="00D76EC1" w:rsidRPr="00665B08" w:rsidRDefault="00222AD9" w:rsidP="00665B08">
      <w:pPr>
        <w:pStyle w:val="Checklist"/>
      </w:pPr>
      <w:r w:rsidRPr="001F359A">
        <w:rPr>
          <w:lang w:val="es-ES"/>
        </w:rPr>
        <w:t xml:space="preserve">Los magos fueron a Belén, encontraron al niño, le dieron regalos y le adoraron. </w:t>
      </w:r>
      <w:r w:rsidRPr="00665B08">
        <w:t>[2:11]</w:t>
      </w:r>
    </w:p>
    <w:p w14:paraId="79E67EC1" w14:textId="77777777" w:rsidR="00D76EC1" w:rsidRPr="00665B08" w:rsidRDefault="00222AD9" w:rsidP="00665B08">
      <w:pPr>
        <w:pStyle w:val="Checklist"/>
      </w:pPr>
      <w:r w:rsidRPr="001F359A">
        <w:rPr>
          <w:lang w:val="es-ES"/>
        </w:rPr>
        <w:t xml:space="preserve">Los magos regresaron a su tierra por otro camino. </w:t>
      </w:r>
      <w:r w:rsidRPr="00665B08">
        <w:t>[2:12]</w:t>
      </w:r>
    </w:p>
    <w:p w14:paraId="1A99B803" w14:textId="77777777" w:rsidR="00D76EC1" w:rsidRPr="00665B08" w:rsidRDefault="00222AD9">
      <w:pPr>
        <w:spacing w:before="240" w:line="360" w:lineRule="auto"/>
      </w:pPr>
      <w:proofErr w:type="spellStart"/>
      <w:r w:rsidRPr="00665B08">
        <w:rPr>
          <w:b/>
          <w:bCs/>
          <w:sz w:val="32"/>
          <w:szCs w:val="32"/>
        </w:rPr>
        <w:t>Parte</w:t>
      </w:r>
      <w:proofErr w:type="spellEnd"/>
      <w:r w:rsidRPr="00665B08">
        <w:rPr>
          <w:b/>
          <w:bCs/>
          <w:sz w:val="32"/>
          <w:szCs w:val="32"/>
        </w:rPr>
        <w:t xml:space="preserve"> 2</w:t>
      </w:r>
    </w:p>
    <w:p w14:paraId="16351559" w14:textId="77777777" w:rsidR="00D76EC1" w:rsidRPr="00665B08" w:rsidRDefault="00222AD9" w:rsidP="005C49AC">
      <w:pPr>
        <w:pStyle w:val="Answerortell"/>
        <w:rPr>
          <w:lang w:val="es-PR"/>
        </w:rPr>
      </w:pPr>
      <w:r w:rsidRPr="00665B08">
        <w:rPr>
          <w:lang w:val="es-PR"/>
        </w:rPr>
        <w:t>Responda las siguientes preguntas de los versículos señalados.</w:t>
      </w:r>
    </w:p>
    <w:p w14:paraId="0D80AB09" w14:textId="720E3CC8" w:rsidR="00D76EC1" w:rsidRPr="00665B08" w:rsidRDefault="00222AD9" w:rsidP="00AF39DB">
      <w:pPr>
        <w:pStyle w:val="ListParagraph"/>
        <w:numPr>
          <w:ilvl w:val="0"/>
          <w:numId w:val="171"/>
        </w:numPr>
        <w:rPr>
          <w:szCs w:val="20"/>
          <w:lang w:val="es-PR"/>
        </w:rPr>
      </w:pPr>
      <w:r w:rsidRPr="00665B08">
        <w:rPr>
          <w:szCs w:val="20"/>
          <w:lang w:val="es-PR"/>
        </w:rPr>
        <w:t xml:space="preserve">[2:1-2]  Después que Jesús nació en Belén, ¿por qué los sabios fueron a Jerusalén? </w:t>
      </w:r>
    </w:p>
    <w:p w14:paraId="2F79DC35" w14:textId="200A501E" w:rsidR="00543EE6" w:rsidRPr="00665B08" w:rsidRDefault="00222AD9" w:rsidP="00543EE6">
      <w:pPr>
        <w:ind w:left="360" w:firstLine="360"/>
        <w:rPr>
          <w:szCs w:val="20"/>
          <w:lang w:val="es-PR"/>
        </w:rPr>
      </w:pPr>
      <w:r w:rsidRPr="00665B08">
        <w:rPr>
          <w:szCs w:val="20"/>
          <w:lang w:val="es-PR"/>
        </w:rPr>
        <w:t>Buscaban al Rey de los judíos que había nacido.</w:t>
      </w:r>
    </w:p>
    <w:p w14:paraId="2ADFC274" w14:textId="77777777" w:rsidR="00543EE6" w:rsidRPr="00665B08" w:rsidRDefault="00543EE6" w:rsidP="00543EE6">
      <w:pPr>
        <w:ind w:left="360"/>
        <w:rPr>
          <w:szCs w:val="20"/>
          <w:lang w:val="es-PR"/>
        </w:rPr>
      </w:pPr>
    </w:p>
    <w:p w14:paraId="32691367" w14:textId="77777777" w:rsidR="00543EE6" w:rsidRPr="00665B08" w:rsidRDefault="00222AD9" w:rsidP="00AF39DB">
      <w:pPr>
        <w:pStyle w:val="ListParagraph"/>
        <w:numPr>
          <w:ilvl w:val="0"/>
          <w:numId w:val="171"/>
        </w:numPr>
        <w:rPr>
          <w:szCs w:val="20"/>
          <w:lang w:val="es-PR"/>
        </w:rPr>
      </w:pPr>
      <w:r w:rsidRPr="00665B08">
        <w:rPr>
          <w:szCs w:val="20"/>
          <w:lang w:val="es-PR"/>
        </w:rPr>
        <w:t xml:space="preserve">[2:2] ¿Por qué buscaban al Rey de los judíos? </w:t>
      </w:r>
    </w:p>
    <w:p w14:paraId="6578D7D3" w14:textId="3AB2DC3A" w:rsidR="00543EE6" w:rsidRPr="00665B08" w:rsidRDefault="00222AD9" w:rsidP="00543EE6">
      <w:pPr>
        <w:ind w:left="360" w:firstLine="360"/>
        <w:rPr>
          <w:szCs w:val="20"/>
          <w:lang w:val="es-PR"/>
        </w:rPr>
      </w:pPr>
      <w:r w:rsidRPr="00665B08">
        <w:rPr>
          <w:szCs w:val="20"/>
          <w:lang w:val="es-PR"/>
        </w:rPr>
        <w:t>Decían que habían visto su estrella y  venían a adorarle.</w:t>
      </w:r>
    </w:p>
    <w:p w14:paraId="5BB66536" w14:textId="77777777" w:rsidR="00543EE6" w:rsidRPr="00665B08" w:rsidRDefault="00543EE6" w:rsidP="00543EE6">
      <w:pPr>
        <w:ind w:left="360" w:firstLine="360"/>
        <w:rPr>
          <w:szCs w:val="20"/>
          <w:lang w:val="es-PR"/>
        </w:rPr>
      </w:pPr>
    </w:p>
    <w:p w14:paraId="55A0BF6E" w14:textId="63DB459E" w:rsidR="004875A9" w:rsidRPr="00665B08" w:rsidRDefault="00222AD9" w:rsidP="00AF39DB">
      <w:pPr>
        <w:pStyle w:val="ListParagraph"/>
        <w:numPr>
          <w:ilvl w:val="0"/>
          <w:numId w:val="171"/>
        </w:numPr>
        <w:rPr>
          <w:szCs w:val="20"/>
          <w:lang w:val="es-PR"/>
        </w:rPr>
      </w:pPr>
      <w:r w:rsidRPr="00665B08">
        <w:rPr>
          <w:szCs w:val="20"/>
          <w:lang w:val="es-PR"/>
        </w:rPr>
        <w:t>[2:3]</w:t>
      </w:r>
      <w:r w:rsidR="004875A9" w:rsidRPr="00665B08">
        <w:rPr>
          <w:szCs w:val="20"/>
          <w:lang w:val="es-PR"/>
        </w:rPr>
        <w:t xml:space="preserve"> </w:t>
      </w:r>
      <w:r w:rsidRPr="00665B08">
        <w:rPr>
          <w:szCs w:val="20"/>
          <w:lang w:val="es-PR"/>
        </w:rPr>
        <w:t xml:space="preserve">¿Por qué cree que Herodes se turbó cuando escuchó que los magos querían encontrar </w:t>
      </w:r>
      <w:r w:rsidR="00CE49A7" w:rsidRPr="00665B08">
        <w:rPr>
          <w:szCs w:val="20"/>
          <w:lang w:val="es-PR"/>
        </w:rPr>
        <w:t xml:space="preserve">  </w:t>
      </w:r>
    </w:p>
    <w:p w14:paraId="2AF526ED" w14:textId="523BA7CA" w:rsidR="00D76EC1" w:rsidRPr="00665B08" w:rsidRDefault="00222AD9" w:rsidP="00543EE6">
      <w:pPr>
        <w:ind w:left="360"/>
        <w:rPr>
          <w:szCs w:val="20"/>
          <w:lang w:val="es-PR"/>
        </w:rPr>
      </w:pPr>
      <w:r w:rsidRPr="00665B08">
        <w:rPr>
          <w:szCs w:val="20"/>
          <w:lang w:val="es-PR"/>
        </w:rPr>
        <w:t>al Rey de los judíos que acababa de nacer?</w:t>
      </w:r>
    </w:p>
    <w:p w14:paraId="64C65FFD" w14:textId="7AB77542" w:rsidR="00543EE6" w:rsidRPr="00665B08" w:rsidRDefault="00222AD9" w:rsidP="00543EE6">
      <w:pPr>
        <w:ind w:left="720"/>
        <w:rPr>
          <w:szCs w:val="20"/>
          <w:lang w:val="es-PR"/>
        </w:rPr>
      </w:pPr>
      <w:r w:rsidRPr="00665B08">
        <w:rPr>
          <w:i/>
          <w:iCs/>
          <w:szCs w:val="20"/>
          <w:lang w:val="es-PR"/>
        </w:rPr>
        <w:t>(La respuesta puede variar).</w:t>
      </w:r>
      <w:r w:rsidRPr="00665B08">
        <w:rPr>
          <w:szCs w:val="20"/>
          <w:lang w:val="es-PR"/>
        </w:rPr>
        <w:t xml:space="preserve"> A Herodes probablemente le preocupaba que un nuevo rey pudiera quitarle su propia posición. </w:t>
      </w:r>
    </w:p>
    <w:p w14:paraId="2521F9ED" w14:textId="77777777" w:rsidR="004875A9" w:rsidRPr="00665B08" w:rsidRDefault="004875A9" w:rsidP="00543EE6">
      <w:pPr>
        <w:ind w:left="360"/>
        <w:rPr>
          <w:szCs w:val="20"/>
          <w:lang w:val="es-PR"/>
        </w:rPr>
      </w:pPr>
    </w:p>
    <w:p w14:paraId="38228A01" w14:textId="506DFE0D" w:rsidR="00D76EC1" w:rsidRPr="00665B08" w:rsidRDefault="00222AD9" w:rsidP="00AF39DB">
      <w:pPr>
        <w:pStyle w:val="ListParagraph"/>
        <w:numPr>
          <w:ilvl w:val="0"/>
          <w:numId w:val="171"/>
        </w:numPr>
        <w:rPr>
          <w:szCs w:val="20"/>
          <w:lang w:val="es-PR"/>
        </w:rPr>
      </w:pPr>
      <w:r w:rsidRPr="00665B08">
        <w:rPr>
          <w:szCs w:val="20"/>
          <w:lang w:val="es-PR"/>
        </w:rPr>
        <w:t xml:space="preserve">[2:4] ¿Cómo supo Herodes dónde nacería el Cristo? </w:t>
      </w:r>
    </w:p>
    <w:p w14:paraId="620DE1C1" w14:textId="2B332405" w:rsidR="00D76EC1" w:rsidRPr="00665B08" w:rsidRDefault="00222AD9" w:rsidP="00543EE6">
      <w:pPr>
        <w:ind w:left="360" w:firstLine="360"/>
        <w:rPr>
          <w:szCs w:val="20"/>
          <w:lang w:val="es-PR"/>
        </w:rPr>
      </w:pPr>
      <w:r w:rsidRPr="00665B08">
        <w:rPr>
          <w:szCs w:val="20"/>
          <w:lang w:val="es-PR"/>
        </w:rPr>
        <w:t>Preguntó a los sacerdotes y escribas del pueblo judío dónde nacería Cristo.</w:t>
      </w:r>
    </w:p>
    <w:p w14:paraId="683DF45C" w14:textId="77777777" w:rsidR="00543EE6" w:rsidRPr="00665B08" w:rsidRDefault="00543EE6" w:rsidP="00543EE6">
      <w:pPr>
        <w:ind w:left="360" w:firstLine="720"/>
        <w:rPr>
          <w:szCs w:val="20"/>
          <w:lang w:val="es-PR"/>
        </w:rPr>
      </w:pPr>
    </w:p>
    <w:p w14:paraId="499AA438" w14:textId="2818F1AD" w:rsidR="00D76EC1" w:rsidRPr="00665B08" w:rsidRDefault="00222AD9" w:rsidP="00AF39DB">
      <w:pPr>
        <w:pStyle w:val="ListParagraph"/>
        <w:numPr>
          <w:ilvl w:val="0"/>
          <w:numId w:val="171"/>
        </w:numPr>
        <w:rPr>
          <w:szCs w:val="20"/>
          <w:lang w:val="es-PR"/>
        </w:rPr>
      </w:pPr>
      <w:r w:rsidRPr="00665B08">
        <w:rPr>
          <w:szCs w:val="20"/>
          <w:lang w:val="es-PR"/>
        </w:rPr>
        <w:t>[2:5-6</w:t>
      </w:r>
      <w:r w:rsidR="00CE49A7" w:rsidRPr="00665B08">
        <w:rPr>
          <w:szCs w:val="20"/>
          <w:lang w:val="es-PR"/>
        </w:rPr>
        <w:t>] ¿</w:t>
      </w:r>
      <w:r w:rsidRPr="00665B08">
        <w:rPr>
          <w:szCs w:val="20"/>
          <w:lang w:val="es-PR"/>
        </w:rPr>
        <w:t>Cómo sabían los sacerdotes y escribas dónde nacería Cristo?</w:t>
      </w:r>
    </w:p>
    <w:p w14:paraId="4C9AE2E4" w14:textId="77777777" w:rsidR="00D76EC1" w:rsidRPr="00665B08" w:rsidRDefault="00222AD9" w:rsidP="00543EE6">
      <w:pPr>
        <w:ind w:left="360" w:firstLine="360"/>
        <w:rPr>
          <w:szCs w:val="20"/>
          <w:lang w:val="es-PR"/>
        </w:rPr>
      </w:pPr>
      <w:r w:rsidRPr="00665B08">
        <w:rPr>
          <w:szCs w:val="20"/>
          <w:lang w:val="es-PR"/>
        </w:rPr>
        <w:t>Las Escrituras decían que un gobernante vendría de Belén.</w:t>
      </w:r>
    </w:p>
    <w:p w14:paraId="0F7AC608" w14:textId="77777777" w:rsidR="00543EE6" w:rsidRPr="00665B08" w:rsidRDefault="00222AD9" w:rsidP="00543EE6">
      <w:pPr>
        <w:ind w:left="360"/>
        <w:rPr>
          <w:szCs w:val="20"/>
          <w:lang w:val="es-PR"/>
        </w:rPr>
      </w:pPr>
      <w:r w:rsidRPr="00665B08">
        <w:rPr>
          <w:szCs w:val="20"/>
          <w:lang w:val="es-PR"/>
        </w:rPr>
        <w:t> </w:t>
      </w:r>
    </w:p>
    <w:p w14:paraId="6E81CC51" w14:textId="77777777" w:rsidR="00543EE6" w:rsidRPr="00665B08" w:rsidRDefault="00222AD9" w:rsidP="00AF39DB">
      <w:pPr>
        <w:pStyle w:val="ListParagraph"/>
        <w:numPr>
          <w:ilvl w:val="0"/>
          <w:numId w:val="171"/>
        </w:numPr>
        <w:rPr>
          <w:szCs w:val="20"/>
          <w:lang w:val="es-PR"/>
        </w:rPr>
      </w:pPr>
      <w:r w:rsidRPr="00665B08">
        <w:rPr>
          <w:szCs w:val="20"/>
          <w:lang w:val="es-PR"/>
        </w:rPr>
        <w:t>[2:9-10] ¿Cómo encontraron los sabios al que había nacido?</w:t>
      </w:r>
    </w:p>
    <w:p w14:paraId="00C66B5C" w14:textId="6F782073" w:rsidR="00D76EC1" w:rsidRPr="00665B08" w:rsidRDefault="00222AD9" w:rsidP="00543EE6">
      <w:pPr>
        <w:ind w:left="360" w:firstLine="360"/>
        <w:rPr>
          <w:szCs w:val="20"/>
          <w:lang w:val="es-PR"/>
        </w:rPr>
      </w:pPr>
      <w:r w:rsidRPr="00665B08">
        <w:rPr>
          <w:szCs w:val="20"/>
          <w:lang w:val="es-PR"/>
        </w:rPr>
        <w:t xml:space="preserve">Salieron de </w:t>
      </w:r>
      <w:r w:rsidR="00CE49A7" w:rsidRPr="00665B08">
        <w:rPr>
          <w:szCs w:val="20"/>
          <w:lang w:val="es-PR"/>
        </w:rPr>
        <w:t>Jerusalén,</w:t>
      </w:r>
      <w:r w:rsidR="00F63137" w:rsidRPr="00665B08">
        <w:rPr>
          <w:szCs w:val="20"/>
          <w:lang w:val="es-PR"/>
        </w:rPr>
        <w:t xml:space="preserve"> y</w:t>
      </w:r>
      <w:r w:rsidRPr="00665B08">
        <w:rPr>
          <w:szCs w:val="20"/>
          <w:lang w:val="es-PR"/>
        </w:rPr>
        <w:t xml:space="preserve"> la estrella los </w:t>
      </w:r>
      <w:proofErr w:type="spellStart"/>
      <w:r w:rsidR="004E7698" w:rsidRPr="00665B08">
        <w:rPr>
          <w:color w:val="1F1F1F"/>
          <w:szCs w:val="20"/>
          <w:lang w:val="es-ES"/>
        </w:rPr>
        <w:t>guió</w:t>
      </w:r>
      <w:proofErr w:type="spellEnd"/>
      <w:r w:rsidR="004E7698" w:rsidRPr="00665B08">
        <w:rPr>
          <w:color w:val="1F1F1F"/>
          <w:szCs w:val="20"/>
          <w:lang w:val="es-ES"/>
        </w:rPr>
        <w:t xml:space="preserve">  </w:t>
      </w:r>
      <w:r w:rsidRPr="00665B08">
        <w:rPr>
          <w:szCs w:val="20"/>
          <w:lang w:val="es-PR"/>
        </w:rPr>
        <w:t>hasta el lugar donde estaba el niño.</w:t>
      </w:r>
    </w:p>
    <w:p w14:paraId="6879BB4D" w14:textId="77777777" w:rsidR="00DA4B7E" w:rsidRPr="001F359A" w:rsidRDefault="00DA4B7E" w:rsidP="00543EE6">
      <w:pPr>
        <w:pStyle w:val="HTMLPreformatted"/>
        <w:spacing w:line="276" w:lineRule="auto"/>
        <w:ind w:left="360"/>
        <w:rPr>
          <w:rFonts w:ascii="Arial" w:hAnsi="Arial" w:cs="Arial"/>
          <w:color w:val="1F1F1F"/>
          <w:szCs w:val="20"/>
          <w:lang w:val="es-ES"/>
        </w:rPr>
      </w:pPr>
    </w:p>
    <w:p w14:paraId="73212535" w14:textId="77777777" w:rsidR="00543EE6" w:rsidRPr="00665B08" w:rsidRDefault="00222AD9" w:rsidP="00AF39DB">
      <w:pPr>
        <w:pStyle w:val="ListParagraph"/>
        <w:numPr>
          <w:ilvl w:val="0"/>
          <w:numId w:val="171"/>
        </w:numPr>
        <w:rPr>
          <w:szCs w:val="20"/>
          <w:lang w:val="es-PR"/>
        </w:rPr>
      </w:pPr>
      <w:r w:rsidRPr="00665B08">
        <w:rPr>
          <w:szCs w:val="20"/>
          <w:lang w:val="es-PR"/>
        </w:rPr>
        <w:t>[2:11] ¿Qué hicieron los sabios cuando encontraron al niño?</w:t>
      </w:r>
    </w:p>
    <w:p w14:paraId="6AA79993" w14:textId="2F3DDBAC" w:rsidR="00D76EC1" w:rsidRPr="00665B08" w:rsidRDefault="00222AD9" w:rsidP="00543EE6">
      <w:pPr>
        <w:ind w:left="360" w:firstLine="360"/>
        <w:rPr>
          <w:szCs w:val="20"/>
          <w:lang w:val="es-PR"/>
        </w:rPr>
      </w:pPr>
      <w:r w:rsidRPr="00665B08">
        <w:rPr>
          <w:szCs w:val="20"/>
          <w:lang w:val="es-PR"/>
        </w:rPr>
        <w:t xml:space="preserve">Se postraron, lo adoraron, abrieron sus cofres y le dieron oro, incienso y mirra. </w:t>
      </w:r>
    </w:p>
    <w:p w14:paraId="2645BABC" w14:textId="77777777" w:rsidR="00543EE6" w:rsidRPr="00665B08" w:rsidRDefault="00543EE6" w:rsidP="00543EE6">
      <w:pPr>
        <w:ind w:left="360"/>
        <w:rPr>
          <w:szCs w:val="20"/>
          <w:lang w:val="es-PR"/>
        </w:rPr>
      </w:pPr>
    </w:p>
    <w:p w14:paraId="3ABB951D" w14:textId="0D3B3C82" w:rsidR="00D76EC1" w:rsidRPr="00665B08" w:rsidRDefault="00222AD9" w:rsidP="00AF39DB">
      <w:pPr>
        <w:pStyle w:val="ListParagraph"/>
        <w:numPr>
          <w:ilvl w:val="0"/>
          <w:numId w:val="171"/>
        </w:numPr>
        <w:rPr>
          <w:szCs w:val="20"/>
          <w:lang w:val="es-PR"/>
        </w:rPr>
      </w:pPr>
      <w:r w:rsidRPr="00665B08">
        <w:rPr>
          <w:szCs w:val="20"/>
          <w:lang w:val="es-PR"/>
        </w:rPr>
        <w:t xml:space="preserve">[2:11] </w:t>
      </w:r>
      <w:r w:rsidR="00CE49A7" w:rsidRPr="00665B08">
        <w:rPr>
          <w:szCs w:val="20"/>
          <w:lang w:val="es-PR"/>
        </w:rPr>
        <w:t>¿Quién</w:t>
      </w:r>
      <w:r w:rsidRPr="00665B08">
        <w:rPr>
          <w:szCs w:val="20"/>
          <w:lang w:val="es-PR"/>
        </w:rPr>
        <w:t xml:space="preserve"> cree usted  era el niño que estaban adorando?</w:t>
      </w:r>
    </w:p>
    <w:p w14:paraId="40E49482" w14:textId="784AFF01" w:rsidR="00D76EC1" w:rsidRPr="00665B08" w:rsidRDefault="00222AD9" w:rsidP="00543EE6">
      <w:pPr>
        <w:ind w:left="360" w:firstLine="360"/>
        <w:rPr>
          <w:szCs w:val="20"/>
          <w:lang w:val="es-PR"/>
        </w:rPr>
      </w:pPr>
      <w:r w:rsidRPr="00665B08">
        <w:rPr>
          <w:szCs w:val="20"/>
          <w:lang w:val="es-PR"/>
        </w:rPr>
        <w:t>Por el resto del pasaje, está claro que el niño era Jesús.</w:t>
      </w:r>
    </w:p>
    <w:p w14:paraId="5B9837C6" w14:textId="77777777" w:rsidR="00543EE6" w:rsidRPr="00665B08" w:rsidRDefault="00543EE6" w:rsidP="00543EE6">
      <w:pPr>
        <w:ind w:left="360" w:firstLine="360"/>
        <w:rPr>
          <w:szCs w:val="20"/>
          <w:lang w:val="es-PR"/>
        </w:rPr>
      </w:pPr>
    </w:p>
    <w:p w14:paraId="3BC19E87" w14:textId="77777777" w:rsidR="00543EE6" w:rsidRPr="00665B08" w:rsidRDefault="00222AD9" w:rsidP="00AF39DB">
      <w:pPr>
        <w:pStyle w:val="ListParagraph"/>
        <w:numPr>
          <w:ilvl w:val="0"/>
          <w:numId w:val="171"/>
        </w:numPr>
        <w:rPr>
          <w:szCs w:val="20"/>
          <w:lang w:val="es-PR"/>
        </w:rPr>
      </w:pPr>
      <w:r w:rsidRPr="00665B08">
        <w:rPr>
          <w:szCs w:val="20"/>
          <w:lang w:val="es-PR"/>
        </w:rPr>
        <w:t xml:space="preserve">[2:12] ¿Por qué los sabios no regresaron a Herodes? </w:t>
      </w:r>
    </w:p>
    <w:p w14:paraId="618D6557" w14:textId="4BA03826" w:rsidR="00D76EC1" w:rsidRPr="00665B08" w:rsidRDefault="00222AD9" w:rsidP="00543EE6">
      <w:pPr>
        <w:ind w:left="360" w:firstLine="360"/>
        <w:rPr>
          <w:szCs w:val="20"/>
          <w:lang w:val="es-PR"/>
        </w:rPr>
      </w:pPr>
      <w:r w:rsidRPr="00665B08">
        <w:rPr>
          <w:szCs w:val="20"/>
          <w:lang w:val="es-PR"/>
        </w:rPr>
        <w:t xml:space="preserve">Dios les  </w:t>
      </w:r>
      <w:r w:rsidR="00CE49A7" w:rsidRPr="00665B08">
        <w:rPr>
          <w:szCs w:val="20"/>
          <w:lang w:val="es-PR"/>
        </w:rPr>
        <w:t>advirtió</w:t>
      </w:r>
      <w:r w:rsidRPr="00665B08">
        <w:rPr>
          <w:szCs w:val="20"/>
          <w:lang w:val="es-PR"/>
        </w:rPr>
        <w:t xml:space="preserve"> en un sueño que no regresaran a Herodes.</w:t>
      </w:r>
    </w:p>
    <w:p w14:paraId="0875A1DC" w14:textId="17041842" w:rsidR="00D76EC1" w:rsidRPr="00665B08" w:rsidRDefault="00222AD9">
      <w:pPr>
        <w:pageBreakBefore/>
        <w:rPr>
          <w:szCs w:val="20"/>
        </w:rPr>
      </w:pPr>
      <w:r w:rsidRPr="00665B08">
        <w:rPr>
          <w:b/>
          <w:bCs/>
          <w:szCs w:val="20"/>
        </w:rPr>
        <w:lastRenderedPageBreak/>
        <w:t>Mateo 2:1-12</w:t>
      </w:r>
      <w:r w:rsidR="00A1408C" w:rsidRPr="00665B08">
        <w:rPr>
          <w:b/>
          <w:bCs/>
          <w:szCs w:val="20"/>
        </w:rPr>
        <w:t xml:space="preserve">, </w:t>
      </w:r>
      <w:proofErr w:type="spellStart"/>
      <w:r w:rsidR="00A1408C" w:rsidRPr="00665B08">
        <w:rPr>
          <w:b/>
          <w:bCs/>
          <w:szCs w:val="20"/>
        </w:rPr>
        <w:t>continuación</w:t>
      </w:r>
      <w:proofErr w:type="spellEnd"/>
      <w:r w:rsidR="00CE49A7" w:rsidRPr="00665B08">
        <w:rPr>
          <w:b/>
          <w:bCs/>
          <w:szCs w:val="20"/>
        </w:rPr>
        <w:t>:</w:t>
      </w:r>
      <w:r w:rsidRPr="00665B08">
        <w:rPr>
          <w:b/>
          <w:bCs/>
          <w:szCs w:val="20"/>
        </w:rPr>
        <w:t> </w:t>
      </w:r>
      <w:r w:rsidR="00543EE6" w:rsidRPr="00665B08">
        <w:rPr>
          <w:b/>
          <w:bCs/>
          <w:szCs w:val="20"/>
        </w:rPr>
        <w:br/>
      </w:r>
    </w:p>
    <w:p w14:paraId="23CF33F0" w14:textId="16C4DE38" w:rsidR="00D76EC1" w:rsidRPr="00665B08" w:rsidRDefault="00222AD9" w:rsidP="00AF39DB">
      <w:pPr>
        <w:numPr>
          <w:ilvl w:val="0"/>
          <w:numId w:val="6"/>
        </w:numPr>
        <w:ind w:left="360" w:hanging="360"/>
        <w:rPr>
          <w:szCs w:val="20"/>
          <w:lang w:val="es-ES"/>
        </w:rPr>
      </w:pPr>
      <w:r w:rsidRPr="00665B08">
        <w:rPr>
          <w:szCs w:val="20"/>
          <w:lang w:val="es-PR"/>
        </w:rPr>
        <w:t xml:space="preserve">[2:2-6] Mateo habló de los sabios que vinieron a adorar al rey de los judíos que había nacido, la profecía sobre el príncipe que nacería en Belén y la estrella sobre la casa de Belén donde estaba el niño. </w:t>
      </w:r>
      <w:r w:rsidRPr="00665B08">
        <w:rPr>
          <w:szCs w:val="20"/>
          <w:lang w:val="es-ES"/>
        </w:rPr>
        <w:t xml:space="preserve">¿Por qué cree que Mateo habló de esos acontecimientos? </w:t>
      </w:r>
    </w:p>
    <w:p w14:paraId="5F084ECF" w14:textId="77777777" w:rsidR="00D76EC1" w:rsidRPr="00665B08" w:rsidRDefault="00222AD9" w:rsidP="00543EE6">
      <w:pPr>
        <w:ind w:left="720"/>
        <w:rPr>
          <w:szCs w:val="20"/>
          <w:lang w:val="es-PR"/>
        </w:rPr>
      </w:pPr>
      <w:r w:rsidRPr="00665B08">
        <w:rPr>
          <w:i/>
          <w:iCs/>
          <w:szCs w:val="20"/>
          <w:lang w:val="es-PR"/>
        </w:rPr>
        <w:t xml:space="preserve">(La respuesta puede variar). </w:t>
      </w:r>
      <w:r w:rsidRPr="00665B08">
        <w:rPr>
          <w:szCs w:val="20"/>
          <w:lang w:val="es-PR"/>
        </w:rPr>
        <w:t>Mateo probablemente habló de estos eventos para mostrar que Jesús era el Rey de los Judíos que el Antiguo Testamento profetizó.</w:t>
      </w:r>
    </w:p>
    <w:p w14:paraId="5CC4461F" w14:textId="77777777" w:rsidR="00D76EC1" w:rsidRPr="00665B08" w:rsidRDefault="00222AD9">
      <w:pPr>
        <w:spacing w:before="240"/>
        <w:rPr>
          <w:szCs w:val="20"/>
          <w:lang w:val="es-PR"/>
        </w:rPr>
      </w:pPr>
      <w:r w:rsidRPr="00665B08">
        <w:rPr>
          <w:b/>
          <w:bCs/>
          <w:szCs w:val="20"/>
          <w:lang w:val="es-PR"/>
        </w:rPr>
        <w:t>Sección de comentarios:</w:t>
      </w:r>
    </w:p>
    <w:p w14:paraId="70C2F4D1" w14:textId="132351B4" w:rsidR="00D76EC1" w:rsidRPr="00665B08" w:rsidRDefault="00222AD9">
      <w:pPr>
        <w:spacing w:line="240" w:lineRule="auto"/>
        <w:rPr>
          <w:lang w:val="es-PR"/>
        </w:rPr>
      </w:pPr>
      <w:r w:rsidRPr="00665B08">
        <w:rPr>
          <w:szCs w:val="20"/>
          <w:lang w:val="es-PR"/>
        </w:rPr>
        <w:br w:type="page" w:clear="all"/>
      </w:r>
    </w:p>
    <w:p w14:paraId="0236E2CD" w14:textId="77777777" w:rsidR="00D76EC1" w:rsidRPr="001F359A" w:rsidRDefault="00222AD9" w:rsidP="005C49AC">
      <w:pPr>
        <w:pStyle w:val="Heading1"/>
        <w:rPr>
          <w:lang w:val="es-ES"/>
        </w:rPr>
      </w:pPr>
      <w:bookmarkStart w:id="2" w:name="_Toc176516679"/>
      <w:bookmarkStart w:id="3" w:name="_Toc196896464"/>
      <w:r w:rsidRPr="001F359A">
        <w:rPr>
          <w:lang w:val="es-ES"/>
        </w:rPr>
        <w:lastRenderedPageBreak/>
        <w:t>Mateo 3:13-17</w:t>
      </w:r>
      <w:bookmarkEnd w:id="2"/>
      <w:bookmarkEnd w:id="3"/>
    </w:p>
    <w:p w14:paraId="6602FBAB" w14:textId="3CDA9285" w:rsidR="00543EE6" w:rsidRPr="00665B08" w:rsidRDefault="00222AD9" w:rsidP="005C49AC">
      <w:pPr>
        <w:pStyle w:val="Background"/>
        <w:rPr>
          <w:lang w:val="es-PR"/>
        </w:rPr>
      </w:pPr>
      <w:r w:rsidRPr="00665B08">
        <w:rPr>
          <w:b/>
          <w:lang w:val="es-PR"/>
        </w:rPr>
        <w:t>Trasfondo:</w:t>
      </w:r>
      <w:r w:rsidRPr="00665B08">
        <w:rPr>
          <w:lang w:val="es-PR"/>
        </w:rPr>
        <w:t xml:space="preserve"> Después de que Jesús creció, Juan el Bautista fue al desierto y predicó que las personas debían dejar de pecar y ser bautizadas. Juan también enseñó que vendría alguien más poderoso que él, y que esa persona juzgaría a las personas.</w:t>
      </w:r>
    </w:p>
    <w:p w14:paraId="44791579" w14:textId="05847347" w:rsidR="00543EE6" w:rsidRPr="001B58D9" w:rsidRDefault="00222AD9" w:rsidP="00543EE6">
      <w:pPr>
        <w:rPr>
          <w:b/>
          <w:bCs/>
          <w:i/>
          <w:iCs/>
          <w:sz w:val="22"/>
          <w:lang w:val="es-PR"/>
        </w:rPr>
      </w:pPr>
      <w:r w:rsidRPr="001B58D9">
        <w:rPr>
          <w:b/>
          <w:bCs/>
          <w:i/>
          <w:iCs/>
          <w:sz w:val="22"/>
          <w:lang w:val="es-PR"/>
        </w:rPr>
        <w:t>L</w:t>
      </w:r>
      <w:r w:rsidR="00CE49A7" w:rsidRPr="001B58D9">
        <w:rPr>
          <w:b/>
          <w:bCs/>
          <w:i/>
          <w:iCs/>
          <w:sz w:val="22"/>
          <w:lang w:val="es-PR"/>
        </w:rPr>
        <w:t>ea</w:t>
      </w:r>
      <w:r w:rsidRPr="001B58D9">
        <w:rPr>
          <w:b/>
          <w:bCs/>
          <w:i/>
          <w:iCs/>
          <w:sz w:val="22"/>
          <w:lang w:val="es-PR"/>
        </w:rPr>
        <w:t xml:space="preserve"> el pasaje.</w:t>
      </w:r>
    </w:p>
    <w:p w14:paraId="56D6926A" w14:textId="77777777" w:rsidR="00543EE6" w:rsidRPr="00665B08" w:rsidRDefault="00543EE6" w:rsidP="00543EE6">
      <w:pPr>
        <w:rPr>
          <w:b/>
          <w:bCs/>
          <w:i/>
          <w:iCs/>
          <w:sz w:val="22"/>
          <w:lang w:val="es-PR"/>
        </w:rPr>
      </w:pPr>
    </w:p>
    <w:p w14:paraId="561A7ED3" w14:textId="1B7DCEF4" w:rsidR="00D76EC1" w:rsidRPr="00665B08" w:rsidRDefault="00222AD9" w:rsidP="00543EE6">
      <w:pPr>
        <w:pStyle w:val="Part1"/>
        <w:rPr>
          <w:lang w:val="es-PR"/>
        </w:rPr>
      </w:pPr>
      <w:r w:rsidRPr="00665B08">
        <w:rPr>
          <w:lang w:val="es-PR"/>
        </w:rPr>
        <w:t>Parte 1</w:t>
      </w:r>
    </w:p>
    <w:p w14:paraId="518041F0" w14:textId="0973A0B5" w:rsidR="00D76EC1" w:rsidRPr="00665B08" w:rsidRDefault="00222AD9" w:rsidP="005C49AC">
      <w:pPr>
        <w:pStyle w:val="Answerortell"/>
        <w:rPr>
          <w:lang w:val="es-PR"/>
        </w:rPr>
      </w:pPr>
      <w:r w:rsidRPr="00665B08">
        <w:rPr>
          <w:lang w:val="es-PR"/>
        </w:rPr>
        <w:t>Diga en</w:t>
      </w:r>
      <w:r w:rsidR="00CE49A7" w:rsidRPr="00665B08">
        <w:rPr>
          <w:lang w:val="es-PR"/>
        </w:rPr>
        <w:t xml:space="preserve"> </w:t>
      </w:r>
      <w:r w:rsidRPr="00665B08">
        <w:rPr>
          <w:lang w:val="es-PR"/>
        </w:rPr>
        <w:t>sus propias palabras lo que acaba de leer en este pasaje.</w:t>
      </w:r>
    </w:p>
    <w:p w14:paraId="406E737F" w14:textId="77777777" w:rsidR="00D76EC1" w:rsidRPr="00665B08" w:rsidRDefault="00222AD9" w:rsidP="00665B08">
      <w:pPr>
        <w:pStyle w:val="Checklist"/>
      </w:pPr>
      <w:r w:rsidRPr="00665B08">
        <w:rPr>
          <w:lang w:val="es-PR"/>
        </w:rPr>
        <w:t xml:space="preserve">Jesús vino al río Jordán para ser bautizado por Juan. </w:t>
      </w:r>
      <w:r w:rsidRPr="00665B08">
        <w:t>[3:13]</w:t>
      </w:r>
    </w:p>
    <w:p w14:paraId="6851AAC6" w14:textId="77777777" w:rsidR="00D76EC1" w:rsidRPr="00665B08" w:rsidRDefault="00222AD9" w:rsidP="00665B08">
      <w:pPr>
        <w:pStyle w:val="Checklist"/>
      </w:pPr>
      <w:r w:rsidRPr="00665B08">
        <w:rPr>
          <w:lang w:val="es-PR"/>
        </w:rPr>
        <w:t xml:space="preserve">Juan trató de detener a Jesús, pero Jesús dijo que era necesario que Juan lo bautizara. </w:t>
      </w:r>
      <w:r w:rsidRPr="00665B08">
        <w:t>[3:14-15]</w:t>
      </w:r>
    </w:p>
    <w:p w14:paraId="20114D64" w14:textId="77777777" w:rsidR="00D76EC1" w:rsidRPr="00665B08" w:rsidRDefault="00222AD9" w:rsidP="00665B08">
      <w:pPr>
        <w:pStyle w:val="Checklist"/>
      </w:pPr>
      <w:r w:rsidRPr="00665B08">
        <w:rPr>
          <w:lang w:val="es-PR"/>
        </w:rPr>
        <w:t xml:space="preserve">Después que Juan bautizó a Jesús, el Espíritu de Dios descendió como una paloma y se posó sobre Jesús. </w:t>
      </w:r>
      <w:r w:rsidRPr="00665B08">
        <w:t>[3:16]</w:t>
      </w:r>
    </w:p>
    <w:p w14:paraId="52D2B88A" w14:textId="77777777" w:rsidR="00D76EC1" w:rsidRPr="00665B08" w:rsidRDefault="00222AD9" w:rsidP="00665B08">
      <w:pPr>
        <w:pStyle w:val="Checklist"/>
      </w:pPr>
      <w:r w:rsidRPr="00665B08">
        <w:rPr>
          <w:lang w:val="es-PR"/>
        </w:rPr>
        <w:t xml:space="preserve">Una voz del cielo dijo: "Este es mi Hijo amado. Estoy muy contento con él". </w:t>
      </w:r>
      <w:r w:rsidRPr="00665B08">
        <w:t>[3:17]</w:t>
      </w:r>
    </w:p>
    <w:p w14:paraId="78FE5D59" w14:textId="77777777" w:rsidR="00D76EC1" w:rsidRPr="00665B08" w:rsidRDefault="00222AD9">
      <w:pPr>
        <w:spacing w:before="240" w:line="360" w:lineRule="auto"/>
        <w:rPr>
          <w:lang w:val="es-MX"/>
        </w:rPr>
      </w:pPr>
      <w:r w:rsidRPr="00665B08">
        <w:rPr>
          <w:b/>
          <w:bCs/>
          <w:sz w:val="32"/>
          <w:szCs w:val="32"/>
          <w:lang w:val="es-MX"/>
        </w:rPr>
        <w:t>Parte 2</w:t>
      </w:r>
    </w:p>
    <w:p w14:paraId="796D7780" w14:textId="77777777" w:rsidR="00543EE6" w:rsidRPr="00665B08" w:rsidRDefault="00222AD9" w:rsidP="005C49AC">
      <w:pPr>
        <w:pStyle w:val="Answerortell"/>
        <w:rPr>
          <w:lang w:val="es-PR"/>
        </w:rPr>
      </w:pPr>
      <w:r w:rsidRPr="00665B08">
        <w:rPr>
          <w:lang w:val="es-PR"/>
        </w:rPr>
        <w:t>Responda las siguientes preguntas de los versículos señalados.</w:t>
      </w:r>
    </w:p>
    <w:p w14:paraId="068F4249" w14:textId="09649DBE" w:rsidR="00D76EC1" w:rsidRPr="00665B08" w:rsidRDefault="00222AD9" w:rsidP="00AF39DB">
      <w:pPr>
        <w:pStyle w:val="ListParagraph"/>
        <w:numPr>
          <w:ilvl w:val="0"/>
          <w:numId w:val="172"/>
        </w:numPr>
        <w:ind w:left="360"/>
        <w:rPr>
          <w:lang w:val="es-PR"/>
        </w:rPr>
      </w:pPr>
      <w:r w:rsidRPr="00665B08">
        <w:rPr>
          <w:lang w:val="es-PR"/>
        </w:rPr>
        <w:t>[3:14] Cuando Jesús vino a ser bautizado, ¿</w:t>
      </w:r>
      <w:r w:rsidR="00CE49A7" w:rsidRPr="00665B08">
        <w:rPr>
          <w:lang w:val="es-PR"/>
        </w:rPr>
        <w:t>Q</w:t>
      </w:r>
      <w:r w:rsidRPr="00665B08">
        <w:rPr>
          <w:lang w:val="es-PR"/>
        </w:rPr>
        <w:t xml:space="preserve">ué le dijo Juan a Jesús? </w:t>
      </w:r>
    </w:p>
    <w:p w14:paraId="1A86CFF6" w14:textId="1003C975" w:rsidR="00D76EC1" w:rsidRPr="00665B08" w:rsidRDefault="00222AD9" w:rsidP="00543EE6">
      <w:pPr>
        <w:rPr>
          <w:lang w:val="es-PR"/>
        </w:rPr>
      </w:pPr>
      <w:r w:rsidRPr="00665B08">
        <w:rPr>
          <w:lang w:val="es-PR"/>
        </w:rPr>
        <w:t xml:space="preserve">       </w:t>
      </w:r>
      <w:r w:rsidR="00271997" w:rsidRPr="00665B08">
        <w:rPr>
          <w:lang w:val="es-PR"/>
        </w:rPr>
        <w:tab/>
      </w:r>
      <w:r w:rsidRPr="00665B08">
        <w:rPr>
          <w:lang w:val="es-PR"/>
        </w:rPr>
        <w:t xml:space="preserve"> Juan le dijo a Jesús que necesitaba ser bautizado por Jesús.</w:t>
      </w:r>
    </w:p>
    <w:p w14:paraId="3AE2F422" w14:textId="77777777" w:rsidR="00543EE6" w:rsidRPr="00665B08" w:rsidRDefault="00543EE6" w:rsidP="00543EE6">
      <w:pPr>
        <w:rPr>
          <w:lang w:val="es-PR"/>
        </w:rPr>
      </w:pPr>
    </w:p>
    <w:p w14:paraId="40E4D500" w14:textId="77777777" w:rsidR="00D76EC1" w:rsidRPr="00665B08" w:rsidRDefault="00222AD9" w:rsidP="00AF39DB">
      <w:pPr>
        <w:numPr>
          <w:ilvl w:val="0"/>
          <w:numId w:val="7"/>
        </w:numPr>
        <w:rPr>
          <w:lang w:val="es-PR"/>
        </w:rPr>
      </w:pPr>
      <w:r w:rsidRPr="00665B08">
        <w:rPr>
          <w:lang w:val="es-PR"/>
        </w:rPr>
        <w:t xml:space="preserve">[3:15] ¿Cuál fue la razón por la que Jesús dijo que Juan debía bautizarlo? </w:t>
      </w:r>
    </w:p>
    <w:p w14:paraId="292D826E" w14:textId="5F9F6CE8" w:rsidR="00D76EC1" w:rsidRPr="00665B08" w:rsidRDefault="00222AD9" w:rsidP="00543EE6">
      <w:pPr>
        <w:rPr>
          <w:lang w:val="es-PR"/>
        </w:rPr>
      </w:pPr>
      <w:r w:rsidRPr="00665B08">
        <w:rPr>
          <w:lang w:val="es-PR"/>
        </w:rPr>
        <w:t xml:space="preserve">           </w:t>
      </w:r>
      <w:r w:rsidR="00543EE6" w:rsidRPr="00665B08">
        <w:rPr>
          <w:lang w:val="es-PR"/>
        </w:rPr>
        <w:tab/>
      </w:r>
      <w:r w:rsidRPr="00665B08">
        <w:rPr>
          <w:lang w:val="es-PR"/>
        </w:rPr>
        <w:t>Era justo que cumplieran toda justicia.</w:t>
      </w:r>
    </w:p>
    <w:p w14:paraId="722AF857" w14:textId="77777777" w:rsidR="00543EE6" w:rsidRPr="00665B08" w:rsidRDefault="00543EE6" w:rsidP="00543EE6">
      <w:pPr>
        <w:rPr>
          <w:lang w:val="es-PR"/>
        </w:rPr>
      </w:pPr>
    </w:p>
    <w:p w14:paraId="258A2115" w14:textId="77777777" w:rsidR="00543EE6" w:rsidRPr="00665B08" w:rsidRDefault="00222AD9" w:rsidP="00AF39DB">
      <w:pPr>
        <w:numPr>
          <w:ilvl w:val="0"/>
          <w:numId w:val="8"/>
        </w:numPr>
        <w:rPr>
          <w:lang w:val="es-PR"/>
        </w:rPr>
      </w:pPr>
      <w:r w:rsidRPr="00665B08">
        <w:rPr>
          <w:lang w:val="es-PR"/>
        </w:rPr>
        <w:t xml:space="preserve">[3:16] ¿Qué hizo el Espíritu de Dios cuando Jesús salió del agua? </w:t>
      </w:r>
    </w:p>
    <w:p w14:paraId="2941BD8D" w14:textId="0FAAC667" w:rsidR="00D76EC1" w:rsidRPr="00665B08" w:rsidRDefault="00222AD9" w:rsidP="00543EE6">
      <w:pPr>
        <w:ind w:left="360" w:firstLine="360"/>
        <w:rPr>
          <w:lang w:val="es-PR"/>
        </w:rPr>
      </w:pPr>
      <w:r w:rsidRPr="00665B08">
        <w:rPr>
          <w:lang w:val="es-PR"/>
        </w:rPr>
        <w:t>El Espíritu de Dios descendió y se posó sobre Jesús.</w:t>
      </w:r>
    </w:p>
    <w:p w14:paraId="6B687E83" w14:textId="77777777" w:rsidR="00543EE6" w:rsidRPr="00665B08" w:rsidRDefault="00543EE6" w:rsidP="00543EE6">
      <w:pPr>
        <w:rPr>
          <w:lang w:val="es-PR"/>
        </w:rPr>
      </w:pPr>
    </w:p>
    <w:p w14:paraId="5A118BB5" w14:textId="77777777" w:rsidR="00D76EC1" w:rsidRPr="00665B08" w:rsidRDefault="00222AD9" w:rsidP="00AF39DB">
      <w:pPr>
        <w:numPr>
          <w:ilvl w:val="0"/>
          <w:numId w:val="9"/>
        </w:numPr>
        <w:rPr>
          <w:lang w:val="es-PR"/>
        </w:rPr>
      </w:pPr>
      <w:r w:rsidRPr="00665B08">
        <w:rPr>
          <w:lang w:val="es-PR"/>
        </w:rPr>
        <w:t xml:space="preserve">[3:17] ¿Qué dijo la voz del cielo después que Jesús salió del agua? </w:t>
      </w:r>
    </w:p>
    <w:p w14:paraId="4C59BEF8" w14:textId="515B5F69" w:rsidR="00D76EC1" w:rsidRPr="001F359A" w:rsidRDefault="00222AD9" w:rsidP="00543EE6">
      <w:pPr>
        <w:ind w:left="360" w:firstLine="360"/>
        <w:rPr>
          <w:lang w:val="es-ES"/>
        </w:rPr>
      </w:pPr>
      <w:r w:rsidRPr="00665B08">
        <w:rPr>
          <w:lang w:val="es-PR"/>
        </w:rPr>
        <w:t xml:space="preserve">La voz dijo: "Este es mi Hijo amado. </w:t>
      </w:r>
      <w:r w:rsidRPr="001F359A">
        <w:rPr>
          <w:lang w:val="es-ES"/>
        </w:rPr>
        <w:t>Estoy muy contento con él".</w:t>
      </w:r>
    </w:p>
    <w:p w14:paraId="305D888B" w14:textId="77777777" w:rsidR="00543EE6" w:rsidRPr="001F359A" w:rsidRDefault="00543EE6" w:rsidP="00543EE6">
      <w:pPr>
        <w:ind w:left="360" w:firstLine="360"/>
        <w:rPr>
          <w:lang w:val="es-ES"/>
        </w:rPr>
      </w:pPr>
    </w:p>
    <w:p w14:paraId="2A001E04" w14:textId="77777777" w:rsidR="00D76EC1" w:rsidRPr="00665B08" w:rsidRDefault="00222AD9" w:rsidP="00AF39DB">
      <w:pPr>
        <w:numPr>
          <w:ilvl w:val="0"/>
          <w:numId w:val="10"/>
        </w:numPr>
        <w:rPr>
          <w:lang w:val="es-PR"/>
        </w:rPr>
      </w:pPr>
      <w:r w:rsidRPr="00665B08">
        <w:rPr>
          <w:lang w:val="es-PR"/>
        </w:rPr>
        <w:t xml:space="preserve">[3:17] ¿De quién crees que era la voz que hablaba? </w:t>
      </w:r>
    </w:p>
    <w:p w14:paraId="618C44D6" w14:textId="68519CF3" w:rsidR="00D76EC1" w:rsidRPr="00665B08" w:rsidRDefault="00222AD9" w:rsidP="00543EE6">
      <w:pPr>
        <w:ind w:left="360" w:firstLine="360"/>
        <w:rPr>
          <w:lang w:val="es-PR"/>
        </w:rPr>
      </w:pPr>
      <w:r w:rsidRPr="00665B08">
        <w:rPr>
          <w:lang w:val="es-PR"/>
        </w:rPr>
        <w:t xml:space="preserve">Al decir que la voz vino del cielo, el pasaje muestra que era la voz de Dios el Padre. </w:t>
      </w:r>
    </w:p>
    <w:p w14:paraId="5D39A739" w14:textId="77777777" w:rsidR="00D76EC1" w:rsidRPr="00665B08" w:rsidRDefault="00222AD9" w:rsidP="00543EE6">
      <w:pPr>
        <w:rPr>
          <w:lang w:val="es-PR"/>
        </w:rPr>
      </w:pPr>
      <w:r w:rsidRPr="00665B08">
        <w:rPr>
          <w:lang w:val="es-PR"/>
        </w:rPr>
        <w:t> </w:t>
      </w:r>
    </w:p>
    <w:p w14:paraId="07D11B9D" w14:textId="77777777" w:rsidR="00D76EC1" w:rsidRPr="00665B08" w:rsidRDefault="00222AD9" w:rsidP="00AF39DB">
      <w:pPr>
        <w:numPr>
          <w:ilvl w:val="0"/>
          <w:numId w:val="11"/>
        </w:numPr>
        <w:rPr>
          <w:lang w:val="es-PR"/>
        </w:rPr>
      </w:pPr>
      <w:r w:rsidRPr="00665B08">
        <w:rPr>
          <w:lang w:val="es-PR"/>
        </w:rPr>
        <w:t xml:space="preserve">[3:17] ¿De quién cree que Dios el Padre estaba hablando en el versículo 17? </w:t>
      </w:r>
    </w:p>
    <w:p w14:paraId="7C1D0AB5" w14:textId="0991311F" w:rsidR="00D76EC1" w:rsidRPr="00665B08" w:rsidRDefault="00222AD9" w:rsidP="00543EE6">
      <w:pPr>
        <w:rPr>
          <w:lang w:val="es-PR"/>
        </w:rPr>
      </w:pPr>
      <w:r w:rsidRPr="00665B08">
        <w:rPr>
          <w:lang w:val="es-PR"/>
        </w:rPr>
        <w:t xml:space="preserve"> </w:t>
      </w:r>
      <w:r w:rsidR="00543EE6" w:rsidRPr="00665B08">
        <w:rPr>
          <w:lang w:val="es-PR"/>
        </w:rPr>
        <w:tab/>
      </w:r>
      <w:r w:rsidR="00543EE6" w:rsidRPr="00665B08">
        <w:rPr>
          <w:lang w:val="es-PR"/>
        </w:rPr>
        <w:tab/>
      </w:r>
      <w:r w:rsidRPr="00665B08">
        <w:rPr>
          <w:lang w:val="es-PR"/>
        </w:rPr>
        <w:t>El pasaje muestra que estaba hablando de Jesús.</w:t>
      </w:r>
    </w:p>
    <w:p w14:paraId="0130B632" w14:textId="77777777" w:rsidR="00D76EC1" w:rsidRPr="00665B08" w:rsidRDefault="00222AD9">
      <w:pPr>
        <w:spacing w:before="240"/>
        <w:rPr>
          <w:lang w:val="es-PR"/>
        </w:rPr>
      </w:pPr>
      <w:r w:rsidRPr="00665B08">
        <w:rPr>
          <w:b/>
          <w:bCs/>
          <w:lang w:val="es-PR"/>
        </w:rPr>
        <w:t>Sección de comentarios:</w:t>
      </w:r>
    </w:p>
    <w:p w14:paraId="21F08626" w14:textId="6D336370" w:rsidR="00D76EC1" w:rsidRPr="001F359A" w:rsidRDefault="00222AD9" w:rsidP="005C49AC">
      <w:pPr>
        <w:pStyle w:val="Heading1"/>
        <w:rPr>
          <w:lang w:val="es-ES"/>
        </w:rPr>
      </w:pPr>
      <w:r w:rsidRPr="00665B08">
        <w:rPr>
          <w:lang w:val="es-PR"/>
        </w:rPr>
        <w:br w:type="page" w:clear="all"/>
      </w:r>
      <w:bookmarkStart w:id="4" w:name="_Toc176516680"/>
      <w:bookmarkStart w:id="5" w:name="_Toc196896465"/>
      <w:r w:rsidRPr="001F359A">
        <w:rPr>
          <w:lang w:val="es-ES"/>
        </w:rPr>
        <w:lastRenderedPageBreak/>
        <w:t>Mateo 4:1-11</w:t>
      </w:r>
      <w:bookmarkEnd w:id="4"/>
      <w:bookmarkEnd w:id="5"/>
    </w:p>
    <w:p w14:paraId="23571CCC" w14:textId="0E9F9D3E" w:rsidR="00D76EC1" w:rsidRPr="001B58D9" w:rsidRDefault="00222AD9">
      <w:pPr>
        <w:rPr>
          <w:b/>
          <w:bCs/>
          <w:i/>
          <w:iCs/>
          <w:sz w:val="22"/>
          <w:lang w:val="es-PR"/>
        </w:rPr>
      </w:pPr>
      <w:r w:rsidRPr="001B58D9">
        <w:rPr>
          <w:b/>
          <w:bCs/>
          <w:i/>
          <w:iCs/>
          <w:sz w:val="22"/>
          <w:lang w:val="es-PR"/>
        </w:rPr>
        <w:t>Le</w:t>
      </w:r>
      <w:r w:rsidR="00CE49A7" w:rsidRPr="001B58D9">
        <w:rPr>
          <w:b/>
          <w:bCs/>
          <w:i/>
          <w:iCs/>
          <w:sz w:val="22"/>
          <w:lang w:val="es-PR"/>
        </w:rPr>
        <w:t>a</w:t>
      </w:r>
      <w:r w:rsidRPr="001B58D9">
        <w:rPr>
          <w:b/>
          <w:bCs/>
          <w:i/>
          <w:iCs/>
          <w:sz w:val="22"/>
          <w:lang w:val="es-PR"/>
        </w:rPr>
        <w:t xml:space="preserve"> el pasaje.</w:t>
      </w:r>
    </w:p>
    <w:p w14:paraId="61A92684" w14:textId="77777777" w:rsidR="00543EE6" w:rsidRPr="00665B08" w:rsidRDefault="00543EE6">
      <w:pPr>
        <w:rPr>
          <w:lang w:val="es-PR"/>
        </w:rPr>
      </w:pPr>
    </w:p>
    <w:p w14:paraId="5FF89267" w14:textId="77777777" w:rsidR="00D76EC1" w:rsidRPr="00665B08" w:rsidRDefault="00222AD9" w:rsidP="00543EE6">
      <w:pPr>
        <w:pStyle w:val="Part1"/>
        <w:rPr>
          <w:lang w:val="es-PR"/>
        </w:rPr>
      </w:pPr>
      <w:r w:rsidRPr="00665B08">
        <w:rPr>
          <w:lang w:val="es-PR"/>
        </w:rPr>
        <w:t>Parte 1</w:t>
      </w:r>
    </w:p>
    <w:p w14:paraId="5E156085" w14:textId="77777777" w:rsidR="00D76EC1" w:rsidRPr="00665B08" w:rsidRDefault="00222AD9" w:rsidP="005C49AC">
      <w:pPr>
        <w:pStyle w:val="Answerortell"/>
        <w:rPr>
          <w:lang w:val="es-PR"/>
        </w:rPr>
      </w:pPr>
      <w:r w:rsidRPr="00665B08">
        <w:rPr>
          <w:lang w:val="es-PR"/>
        </w:rPr>
        <w:t>Diga en sus propias palabras lo que acaba de leer en este pasaje.</w:t>
      </w:r>
    </w:p>
    <w:p w14:paraId="7524A5C1" w14:textId="77777777" w:rsidR="00D76EC1" w:rsidRPr="00665B08" w:rsidRDefault="00222AD9" w:rsidP="00665B08">
      <w:pPr>
        <w:pStyle w:val="Checklist"/>
      </w:pPr>
      <w:r w:rsidRPr="00665B08">
        <w:rPr>
          <w:lang w:val="es-PR"/>
        </w:rPr>
        <w:t xml:space="preserve">El Espíritu llevó a Jesús al desierto. </w:t>
      </w:r>
      <w:r w:rsidRPr="00665B08">
        <w:t xml:space="preserve">[4:1]  </w:t>
      </w:r>
    </w:p>
    <w:p w14:paraId="19F7DC58" w14:textId="77777777" w:rsidR="00D76EC1" w:rsidRPr="00665B08" w:rsidRDefault="00222AD9" w:rsidP="00665B08">
      <w:pPr>
        <w:pStyle w:val="Checklist"/>
      </w:pPr>
      <w:r w:rsidRPr="00665B08">
        <w:rPr>
          <w:lang w:val="es-PR"/>
        </w:rPr>
        <w:t xml:space="preserve">Jesús ayunó y tuvo hambre. </w:t>
      </w:r>
      <w:r w:rsidRPr="00665B08">
        <w:t>[4:2]</w:t>
      </w:r>
    </w:p>
    <w:p w14:paraId="54CCDFEE" w14:textId="77777777" w:rsidR="00D76EC1" w:rsidRPr="00665B08" w:rsidRDefault="00222AD9" w:rsidP="00665B08">
      <w:pPr>
        <w:pStyle w:val="Checklist"/>
      </w:pPr>
      <w:r w:rsidRPr="00665B08">
        <w:rPr>
          <w:lang w:val="es-PR"/>
        </w:rPr>
        <w:t xml:space="preserve">El diablo tentó a Jesús tres veces. </w:t>
      </w:r>
      <w:r w:rsidRPr="00665B08">
        <w:t>[4:3-10]</w:t>
      </w:r>
    </w:p>
    <w:p w14:paraId="52B77DA2" w14:textId="77777777" w:rsidR="00D76EC1" w:rsidRPr="00665B08" w:rsidRDefault="00222AD9" w:rsidP="00665B08">
      <w:pPr>
        <w:pStyle w:val="Checklist"/>
      </w:pPr>
      <w:r w:rsidRPr="00665B08">
        <w:rPr>
          <w:lang w:val="es-PR"/>
        </w:rPr>
        <w:t xml:space="preserve">Cada vez, Jesús citaba las Escrituras al diablo. </w:t>
      </w:r>
      <w:r w:rsidRPr="00665B08">
        <w:t>[4:4-10]</w:t>
      </w:r>
    </w:p>
    <w:p w14:paraId="645B9753" w14:textId="77777777" w:rsidR="00D76EC1" w:rsidRPr="00665B08" w:rsidRDefault="00222AD9" w:rsidP="00665B08">
      <w:pPr>
        <w:pStyle w:val="Checklist"/>
      </w:pPr>
      <w:r w:rsidRPr="00665B08">
        <w:rPr>
          <w:lang w:val="es-PR"/>
        </w:rPr>
        <w:t xml:space="preserve">Después que el diablo lo dejó, los ángeles vinieron y sirvieron a Jesús. </w:t>
      </w:r>
      <w:r w:rsidRPr="00665B08">
        <w:t>[4:11]</w:t>
      </w:r>
    </w:p>
    <w:p w14:paraId="28C94570" w14:textId="77777777" w:rsidR="00D76EC1" w:rsidRPr="00665B08" w:rsidRDefault="00222AD9">
      <w:pPr>
        <w:spacing w:before="240" w:line="360" w:lineRule="auto"/>
      </w:pPr>
      <w:r w:rsidRPr="00665B08">
        <w:rPr>
          <w:b/>
          <w:bCs/>
          <w:sz w:val="32"/>
          <w:szCs w:val="32"/>
        </w:rPr>
        <w:t>Parte 2</w:t>
      </w:r>
    </w:p>
    <w:p w14:paraId="459E526C" w14:textId="77777777" w:rsidR="00543EE6" w:rsidRPr="00665B08" w:rsidRDefault="00222AD9" w:rsidP="005C49AC">
      <w:pPr>
        <w:pStyle w:val="Answerortell"/>
        <w:rPr>
          <w:lang w:val="es-PR"/>
        </w:rPr>
      </w:pPr>
      <w:r w:rsidRPr="00665B08">
        <w:rPr>
          <w:lang w:val="es-PR"/>
        </w:rPr>
        <w:t>Responda las siguientes preguntas de los versículos señalados.</w:t>
      </w:r>
    </w:p>
    <w:p w14:paraId="5A189B0C" w14:textId="77777777" w:rsidR="00543EE6" w:rsidRPr="00665B08" w:rsidRDefault="00271997" w:rsidP="00AF39DB">
      <w:pPr>
        <w:pStyle w:val="ListParagraph"/>
        <w:numPr>
          <w:ilvl w:val="1"/>
          <w:numId w:val="10"/>
        </w:numPr>
        <w:ind w:left="360"/>
        <w:rPr>
          <w:szCs w:val="20"/>
          <w:lang w:val="es-PR"/>
        </w:rPr>
      </w:pPr>
      <w:r w:rsidRPr="00665B08">
        <w:rPr>
          <w:szCs w:val="20"/>
          <w:lang w:val="es-ES"/>
        </w:rPr>
        <w:t xml:space="preserve"> </w:t>
      </w:r>
      <w:r w:rsidR="00222AD9" w:rsidRPr="00665B08">
        <w:rPr>
          <w:szCs w:val="20"/>
        </w:rPr>
        <w:t>[4:2] ¿</w:t>
      </w:r>
      <w:proofErr w:type="spellStart"/>
      <w:r w:rsidR="00222AD9" w:rsidRPr="00665B08">
        <w:rPr>
          <w:szCs w:val="20"/>
        </w:rPr>
        <w:t>Cuánto</w:t>
      </w:r>
      <w:proofErr w:type="spellEnd"/>
      <w:r w:rsidR="00222AD9" w:rsidRPr="00665B08">
        <w:rPr>
          <w:szCs w:val="20"/>
        </w:rPr>
        <w:t xml:space="preserve"> </w:t>
      </w:r>
      <w:proofErr w:type="spellStart"/>
      <w:r w:rsidR="00222AD9" w:rsidRPr="00665B08">
        <w:rPr>
          <w:szCs w:val="20"/>
        </w:rPr>
        <w:t>tiempo</w:t>
      </w:r>
      <w:proofErr w:type="spellEnd"/>
      <w:r w:rsidR="00222AD9" w:rsidRPr="00665B08">
        <w:rPr>
          <w:szCs w:val="20"/>
        </w:rPr>
        <w:t xml:space="preserve"> </w:t>
      </w:r>
      <w:r w:rsidR="00CE49A7" w:rsidRPr="00665B08">
        <w:rPr>
          <w:szCs w:val="20"/>
        </w:rPr>
        <w:t xml:space="preserve">Jesús </w:t>
      </w:r>
      <w:proofErr w:type="spellStart"/>
      <w:r w:rsidR="00222AD9" w:rsidRPr="00665B08">
        <w:rPr>
          <w:szCs w:val="20"/>
        </w:rPr>
        <w:t>ayunó</w:t>
      </w:r>
      <w:proofErr w:type="spellEnd"/>
      <w:r w:rsidR="00222AD9" w:rsidRPr="00665B08">
        <w:rPr>
          <w:szCs w:val="20"/>
        </w:rPr>
        <w:t xml:space="preserve">? </w:t>
      </w:r>
    </w:p>
    <w:p w14:paraId="7F39FAE9" w14:textId="05A65BB3" w:rsidR="00D76EC1" w:rsidRPr="00665B08" w:rsidRDefault="00222AD9" w:rsidP="00543EE6">
      <w:pPr>
        <w:pStyle w:val="ListParagraph"/>
        <w:spacing w:after="100" w:afterAutospacing="1" w:line="360" w:lineRule="auto"/>
        <w:ind w:left="720" w:firstLine="0"/>
        <w:rPr>
          <w:szCs w:val="20"/>
          <w:lang w:val="es-PR"/>
        </w:rPr>
      </w:pPr>
      <w:r w:rsidRPr="00665B08">
        <w:rPr>
          <w:szCs w:val="20"/>
          <w:lang w:val="es-PR"/>
        </w:rPr>
        <w:t>Jesús ayunó durante cuarenta días.</w:t>
      </w:r>
    </w:p>
    <w:p w14:paraId="1032F8B6" w14:textId="77777777" w:rsidR="00543EE6" w:rsidRPr="00665B08" w:rsidRDefault="00222AD9" w:rsidP="00AF39DB">
      <w:pPr>
        <w:numPr>
          <w:ilvl w:val="0"/>
          <w:numId w:val="12"/>
        </w:numPr>
        <w:rPr>
          <w:szCs w:val="20"/>
          <w:lang w:val="es-PR"/>
        </w:rPr>
      </w:pPr>
      <w:r w:rsidRPr="00665B08">
        <w:rPr>
          <w:szCs w:val="20"/>
          <w:lang w:val="es-PR"/>
        </w:rPr>
        <w:t xml:space="preserve">[4:3] ¿Qué fue lo primero con que el diablo tentó a Jesús? </w:t>
      </w:r>
    </w:p>
    <w:p w14:paraId="6AAA6439" w14:textId="65F20191" w:rsidR="00D76EC1" w:rsidRPr="00665B08" w:rsidRDefault="00222AD9" w:rsidP="00543EE6">
      <w:pPr>
        <w:ind w:left="360" w:firstLine="360"/>
        <w:rPr>
          <w:szCs w:val="20"/>
          <w:lang w:val="es-PR"/>
        </w:rPr>
      </w:pPr>
      <w:r w:rsidRPr="00665B08">
        <w:rPr>
          <w:szCs w:val="20"/>
          <w:lang w:val="es-PR"/>
        </w:rPr>
        <w:t>El diablo tentó a Jesús para que ordenara a las piedras que se convirtieran en pan.</w:t>
      </w:r>
    </w:p>
    <w:p w14:paraId="3F5B70B1" w14:textId="77777777" w:rsidR="00543EE6" w:rsidRPr="00665B08" w:rsidRDefault="00543EE6" w:rsidP="00543EE6">
      <w:pPr>
        <w:rPr>
          <w:szCs w:val="20"/>
          <w:lang w:val="es-PR"/>
        </w:rPr>
      </w:pPr>
    </w:p>
    <w:p w14:paraId="25D3BDDE" w14:textId="77777777" w:rsidR="00D76EC1" w:rsidRPr="00665B08" w:rsidRDefault="00222AD9" w:rsidP="00AF39DB">
      <w:pPr>
        <w:numPr>
          <w:ilvl w:val="0"/>
          <w:numId w:val="13"/>
        </w:numPr>
        <w:rPr>
          <w:szCs w:val="20"/>
        </w:rPr>
      </w:pPr>
      <w:r w:rsidRPr="00665B08">
        <w:rPr>
          <w:szCs w:val="20"/>
        </w:rPr>
        <w:t>[4:4] ¿</w:t>
      </w:r>
      <w:proofErr w:type="spellStart"/>
      <w:r w:rsidRPr="00665B08">
        <w:rPr>
          <w:szCs w:val="20"/>
        </w:rPr>
        <w:t>Cómo</w:t>
      </w:r>
      <w:proofErr w:type="spellEnd"/>
      <w:r w:rsidRPr="00665B08">
        <w:rPr>
          <w:szCs w:val="20"/>
        </w:rPr>
        <w:t xml:space="preserve"> </w:t>
      </w:r>
      <w:proofErr w:type="spellStart"/>
      <w:r w:rsidRPr="00665B08">
        <w:rPr>
          <w:szCs w:val="20"/>
        </w:rPr>
        <w:t>respondió</w:t>
      </w:r>
      <w:proofErr w:type="spellEnd"/>
      <w:r w:rsidRPr="00665B08">
        <w:rPr>
          <w:szCs w:val="20"/>
        </w:rPr>
        <w:t xml:space="preserve"> Jesús? </w:t>
      </w:r>
    </w:p>
    <w:p w14:paraId="5A4B2D08" w14:textId="05FDCE67" w:rsidR="00D76EC1" w:rsidRPr="00665B08" w:rsidRDefault="00222AD9" w:rsidP="00543EE6">
      <w:pPr>
        <w:ind w:left="720"/>
        <w:rPr>
          <w:szCs w:val="20"/>
          <w:lang w:val="es-PR"/>
        </w:rPr>
      </w:pPr>
      <w:r w:rsidRPr="00665B08">
        <w:rPr>
          <w:szCs w:val="20"/>
          <w:lang w:val="es-PR"/>
        </w:rPr>
        <w:t xml:space="preserve">Jesús citó lo que estaba escrito: </w:t>
      </w:r>
      <w:r w:rsidR="00CE49A7" w:rsidRPr="00665B08">
        <w:rPr>
          <w:szCs w:val="20"/>
          <w:lang w:val="es-PR"/>
        </w:rPr>
        <w:t>“No</w:t>
      </w:r>
      <w:r w:rsidRPr="00665B08">
        <w:rPr>
          <w:szCs w:val="20"/>
          <w:lang w:val="es-PR"/>
        </w:rPr>
        <w:t xml:space="preserve"> solo de pan vivirá el hombre, sino de toda palabra que sale de la boca de Dios”.</w:t>
      </w:r>
    </w:p>
    <w:p w14:paraId="70FECAF1" w14:textId="77777777" w:rsidR="00543EE6" w:rsidRPr="00665B08" w:rsidRDefault="00543EE6" w:rsidP="00543EE6">
      <w:pPr>
        <w:ind w:left="720"/>
        <w:rPr>
          <w:szCs w:val="20"/>
          <w:lang w:val="es-PR"/>
        </w:rPr>
      </w:pPr>
    </w:p>
    <w:p w14:paraId="110B74BC" w14:textId="77777777" w:rsidR="00D76EC1" w:rsidRPr="00665B08" w:rsidRDefault="00222AD9" w:rsidP="00AF39DB">
      <w:pPr>
        <w:numPr>
          <w:ilvl w:val="0"/>
          <w:numId w:val="14"/>
        </w:numPr>
        <w:rPr>
          <w:szCs w:val="20"/>
          <w:lang w:val="es-PR"/>
        </w:rPr>
      </w:pPr>
      <w:r w:rsidRPr="00665B08">
        <w:rPr>
          <w:szCs w:val="20"/>
          <w:lang w:val="es-PR"/>
        </w:rPr>
        <w:t xml:space="preserve">[4:4] ¿Qué cree que signifique vivir de la palabra de Dios? </w:t>
      </w:r>
    </w:p>
    <w:p w14:paraId="6D692CF8" w14:textId="1774C1BA" w:rsidR="00D76EC1" w:rsidRPr="00665B08" w:rsidRDefault="00222AD9" w:rsidP="00543EE6">
      <w:pPr>
        <w:ind w:left="720"/>
        <w:rPr>
          <w:szCs w:val="20"/>
          <w:lang w:val="es-PR"/>
        </w:rPr>
      </w:pPr>
      <w:r w:rsidRPr="00665B08">
        <w:rPr>
          <w:i/>
          <w:iCs/>
          <w:szCs w:val="20"/>
          <w:lang w:val="es-PR"/>
        </w:rPr>
        <w:t xml:space="preserve">(La respuesta puede variar). </w:t>
      </w:r>
      <w:r w:rsidRPr="00665B08">
        <w:rPr>
          <w:szCs w:val="20"/>
          <w:lang w:val="es-PR"/>
        </w:rPr>
        <w:t>Puede significar creer en la palabra de Dios y obedecerla. Puede significar que la palabra de Dios es necesaria para todos, al igual que la comida.</w:t>
      </w:r>
    </w:p>
    <w:p w14:paraId="4BA9ACE3" w14:textId="77777777" w:rsidR="00543EE6" w:rsidRPr="00665B08" w:rsidRDefault="00543EE6" w:rsidP="00543EE6">
      <w:pPr>
        <w:ind w:left="720"/>
        <w:rPr>
          <w:szCs w:val="20"/>
          <w:lang w:val="es-PR"/>
        </w:rPr>
      </w:pPr>
    </w:p>
    <w:p w14:paraId="76EF18F5" w14:textId="175A5819" w:rsidR="00D76EC1" w:rsidRPr="00665B08" w:rsidRDefault="00222AD9" w:rsidP="00AF39DB">
      <w:pPr>
        <w:numPr>
          <w:ilvl w:val="0"/>
          <w:numId w:val="15"/>
        </w:numPr>
        <w:rPr>
          <w:szCs w:val="20"/>
          <w:lang w:val="es-PR"/>
        </w:rPr>
      </w:pPr>
      <w:r w:rsidRPr="00665B08">
        <w:rPr>
          <w:szCs w:val="20"/>
          <w:lang w:val="es-PR"/>
        </w:rPr>
        <w:t>[4:5-6] ¿</w:t>
      </w:r>
      <w:r w:rsidR="00CE49A7" w:rsidRPr="00665B08">
        <w:rPr>
          <w:szCs w:val="20"/>
          <w:lang w:val="es-PR"/>
        </w:rPr>
        <w:t>Cuál</w:t>
      </w:r>
      <w:r w:rsidRPr="00665B08">
        <w:rPr>
          <w:szCs w:val="20"/>
          <w:lang w:val="es-PR"/>
        </w:rPr>
        <w:t xml:space="preserve"> fue la segunda tentación del diablo a Jesús? </w:t>
      </w:r>
    </w:p>
    <w:p w14:paraId="4D9D5A60" w14:textId="77777777" w:rsidR="00D76EC1" w:rsidRPr="00665B08" w:rsidRDefault="00222AD9" w:rsidP="00543EE6">
      <w:pPr>
        <w:ind w:firstLine="720"/>
        <w:rPr>
          <w:szCs w:val="20"/>
          <w:lang w:val="es-PR"/>
        </w:rPr>
      </w:pPr>
      <w:r w:rsidRPr="00665B08">
        <w:rPr>
          <w:szCs w:val="20"/>
          <w:lang w:val="es-PR"/>
        </w:rPr>
        <w:t>El diablo tentó a Jesús para que se arrojara desde la parte más alta del edificio del templo.</w:t>
      </w:r>
    </w:p>
    <w:p w14:paraId="28A0F9F4" w14:textId="77777777" w:rsidR="00D76EC1" w:rsidRPr="00665B08" w:rsidRDefault="00222AD9" w:rsidP="00543EE6">
      <w:pPr>
        <w:rPr>
          <w:szCs w:val="20"/>
          <w:lang w:val="es-PR"/>
        </w:rPr>
      </w:pPr>
      <w:r w:rsidRPr="00665B08">
        <w:rPr>
          <w:szCs w:val="20"/>
          <w:lang w:val="es-PR"/>
        </w:rPr>
        <w:t> </w:t>
      </w:r>
    </w:p>
    <w:p w14:paraId="42A1E0C1" w14:textId="77777777" w:rsidR="00D76EC1" w:rsidRPr="00665B08" w:rsidRDefault="00222AD9" w:rsidP="00AF39DB">
      <w:pPr>
        <w:numPr>
          <w:ilvl w:val="0"/>
          <w:numId w:val="16"/>
        </w:numPr>
        <w:rPr>
          <w:szCs w:val="20"/>
        </w:rPr>
      </w:pPr>
      <w:r w:rsidRPr="00665B08">
        <w:rPr>
          <w:szCs w:val="20"/>
        </w:rPr>
        <w:t>[4:7] ¿</w:t>
      </w:r>
      <w:proofErr w:type="spellStart"/>
      <w:r w:rsidRPr="00665B08">
        <w:rPr>
          <w:szCs w:val="20"/>
        </w:rPr>
        <w:t>Cómo</w:t>
      </w:r>
      <w:proofErr w:type="spellEnd"/>
      <w:r w:rsidRPr="00665B08">
        <w:rPr>
          <w:szCs w:val="20"/>
        </w:rPr>
        <w:t xml:space="preserve"> </w:t>
      </w:r>
      <w:proofErr w:type="spellStart"/>
      <w:r w:rsidRPr="00665B08">
        <w:rPr>
          <w:szCs w:val="20"/>
        </w:rPr>
        <w:t>respondió</w:t>
      </w:r>
      <w:proofErr w:type="spellEnd"/>
      <w:r w:rsidRPr="00665B08">
        <w:rPr>
          <w:szCs w:val="20"/>
        </w:rPr>
        <w:t xml:space="preserve"> Jesús?  </w:t>
      </w:r>
    </w:p>
    <w:p w14:paraId="1F5CDB97" w14:textId="01F00405" w:rsidR="00D76EC1" w:rsidRPr="00665B08" w:rsidRDefault="00222AD9" w:rsidP="00543EE6">
      <w:pPr>
        <w:rPr>
          <w:szCs w:val="20"/>
          <w:lang w:val="es-PR"/>
        </w:rPr>
      </w:pPr>
      <w:r w:rsidRPr="00665B08">
        <w:rPr>
          <w:szCs w:val="20"/>
          <w:lang w:val="es-PR"/>
        </w:rPr>
        <w:t xml:space="preserve">          </w:t>
      </w:r>
      <w:r w:rsidR="00271997" w:rsidRPr="00665B08">
        <w:rPr>
          <w:szCs w:val="20"/>
          <w:lang w:val="es-PR"/>
        </w:rPr>
        <w:tab/>
      </w:r>
      <w:r w:rsidRPr="00665B08">
        <w:rPr>
          <w:szCs w:val="20"/>
          <w:lang w:val="es-PR"/>
        </w:rPr>
        <w:t>Jesús respondió: "Escrito está no tentarás al Señor tu Dios”.</w:t>
      </w:r>
    </w:p>
    <w:p w14:paraId="70189F7B" w14:textId="77777777" w:rsidR="005C49AC" w:rsidRPr="00665B08" w:rsidRDefault="005C49AC" w:rsidP="00543EE6">
      <w:pPr>
        <w:pStyle w:val="ListParagraph"/>
        <w:ind w:left="0"/>
        <w:rPr>
          <w:szCs w:val="20"/>
          <w:lang w:val="es-PR"/>
        </w:rPr>
      </w:pPr>
    </w:p>
    <w:p w14:paraId="48610473" w14:textId="4E9F07DC" w:rsidR="00D76EC1" w:rsidRPr="00665B08" w:rsidRDefault="00222AD9" w:rsidP="00AF39DB">
      <w:pPr>
        <w:pStyle w:val="ListParagraph"/>
        <w:numPr>
          <w:ilvl w:val="0"/>
          <w:numId w:val="173"/>
        </w:numPr>
        <w:ind w:left="360"/>
        <w:rPr>
          <w:szCs w:val="20"/>
          <w:lang w:val="es-PR"/>
        </w:rPr>
      </w:pPr>
      <w:r w:rsidRPr="00665B08">
        <w:rPr>
          <w:szCs w:val="20"/>
          <w:lang w:val="es-PR"/>
        </w:rPr>
        <w:t>[4:3, 6]</w:t>
      </w:r>
      <w:r w:rsidR="006E4479" w:rsidRPr="00665B08">
        <w:rPr>
          <w:szCs w:val="20"/>
          <w:lang w:val="es-PR"/>
        </w:rPr>
        <w:t xml:space="preserve"> </w:t>
      </w:r>
      <w:r w:rsidRPr="00665B08">
        <w:rPr>
          <w:szCs w:val="20"/>
          <w:lang w:val="es-PR"/>
        </w:rPr>
        <w:t>Cuando el diablo tentó a Jesús las dos primeras veces, ¿</w:t>
      </w:r>
      <w:r w:rsidR="00AA2FF9">
        <w:rPr>
          <w:szCs w:val="20"/>
          <w:lang w:val="es-PR"/>
        </w:rPr>
        <w:t>Q</w:t>
      </w:r>
      <w:r w:rsidRPr="00665B08">
        <w:rPr>
          <w:szCs w:val="20"/>
          <w:lang w:val="es-PR"/>
        </w:rPr>
        <w:t xml:space="preserve">ué parte de lo que dijo era la misma? </w:t>
      </w:r>
    </w:p>
    <w:p w14:paraId="5CBA9F49" w14:textId="695C1DF7" w:rsidR="00D76EC1" w:rsidRPr="00665B08" w:rsidRDefault="00222AD9" w:rsidP="005C49AC">
      <w:pPr>
        <w:ind w:left="360" w:firstLine="360"/>
        <w:rPr>
          <w:szCs w:val="20"/>
          <w:lang w:val="es-PR"/>
        </w:rPr>
      </w:pPr>
      <w:r w:rsidRPr="00665B08">
        <w:rPr>
          <w:szCs w:val="20"/>
          <w:lang w:val="es-PR"/>
        </w:rPr>
        <w:t>En ambas ocasiones el diablo dijo: "Si tú eres el Hijo de Dios".</w:t>
      </w:r>
    </w:p>
    <w:p w14:paraId="0569941F" w14:textId="77777777" w:rsidR="005C49AC" w:rsidRPr="00665B08" w:rsidRDefault="005C49AC" w:rsidP="00543EE6">
      <w:pPr>
        <w:rPr>
          <w:szCs w:val="20"/>
          <w:lang w:val="es-PR"/>
        </w:rPr>
      </w:pPr>
    </w:p>
    <w:p w14:paraId="7E7D8DE1" w14:textId="11452941" w:rsidR="00D76EC1" w:rsidRPr="00665B08" w:rsidRDefault="00222AD9" w:rsidP="00AF39DB">
      <w:pPr>
        <w:numPr>
          <w:ilvl w:val="0"/>
          <w:numId w:val="17"/>
        </w:numPr>
        <w:rPr>
          <w:szCs w:val="20"/>
          <w:lang w:val="es-ES"/>
        </w:rPr>
      </w:pPr>
      <w:r w:rsidRPr="00665B08">
        <w:rPr>
          <w:szCs w:val="20"/>
          <w:lang w:val="es-PR"/>
        </w:rPr>
        <w:t xml:space="preserve">[4:3-4] ¿Crees que Jesús habría sido capaz de convertir las piedras en pan? </w:t>
      </w:r>
      <w:r w:rsidRPr="00665B08">
        <w:rPr>
          <w:szCs w:val="20"/>
          <w:lang w:val="es-ES"/>
        </w:rPr>
        <w:t xml:space="preserve">¿Por qué crees eso? </w:t>
      </w:r>
    </w:p>
    <w:p w14:paraId="1F565B6C" w14:textId="2F93DD27" w:rsidR="00D76EC1" w:rsidRPr="00665B08" w:rsidRDefault="00222AD9" w:rsidP="005C49AC">
      <w:pPr>
        <w:ind w:left="360" w:firstLine="360"/>
        <w:rPr>
          <w:szCs w:val="20"/>
          <w:lang w:val="es-PR"/>
        </w:rPr>
      </w:pPr>
      <w:r w:rsidRPr="00665B08">
        <w:rPr>
          <w:i/>
          <w:iCs/>
          <w:szCs w:val="20"/>
          <w:lang w:val="es-PR"/>
        </w:rPr>
        <w:t>(La respuesta puede variar).</w:t>
      </w:r>
      <w:r w:rsidRPr="00665B08">
        <w:rPr>
          <w:szCs w:val="20"/>
          <w:lang w:val="es-PR"/>
        </w:rPr>
        <w:t xml:space="preserve"> Jesús habría sido capaz de hacer esto porque Él era el Hijo de Dios. </w:t>
      </w:r>
    </w:p>
    <w:p w14:paraId="4586CA23" w14:textId="77777777" w:rsidR="005C49AC" w:rsidRPr="00665B08" w:rsidRDefault="005C49AC" w:rsidP="00543EE6">
      <w:pPr>
        <w:rPr>
          <w:szCs w:val="20"/>
          <w:lang w:val="es-PR"/>
        </w:rPr>
      </w:pPr>
    </w:p>
    <w:p w14:paraId="4EFDEFB0" w14:textId="01E9AE61" w:rsidR="00D76EC1" w:rsidRPr="00665B08" w:rsidRDefault="00222AD9" w:rsidP="00AF39DB">
      <w:pPr>
        <w:numPr>
          <w:ilvl w:val="0"/>
          <w:numId w:val="18"/>
        </w:numPr>
        <w:rPr>
          <w:szCs w:val="20"/>
          <w:lang w:val="es-PR"/>
        </w:rPr>
      </w:pPr>
      <w:r w:rsidRPr="00665B08">
        <w:rPr>
          <w:szCs w:val="20"/>
          <w:lang w:val="es-PR"/>
        </w:rPr>
        <w:t>[4:8-9]</w:t>
      </w:r>
      <w:r w:rsidR="00CE49A7" w:rsidRPr="00665B08">
        <w:rPr>
          <w:szCs w:val="20"/>
          <w:lang w:val="es-PR"/>
        </w:rPr>
        <w:t xml:space="preserve"> </w:t>
      </w:r>
      <w:r w:rsidRPr="00665B08">
        <w:rPr>
          <w:szCs w:val="20"/>
          <w:lang w:val="es-PR"/>
        </w:rPr>
        <w:t>¿</w:t>
      </w:r>
      <w:r w:rsidR="00271997" w:rsidRPr="00665B08">
        <w:rPr>
          <w:szCs w:val="20"/>
          <w:lang w:val="es-PR"/>
        </w:rPr>
        <w:t>Qué</w:t>
      </w:r>
      <w:r w:rsidRPr="00665B08">
        <w:rPr>
          <w:szCs w:val="20"/>
          <w:lang w:val="es-PR"/>
        </w:rPr>
        <w:t xml:space="preserve"> le ofreció el diablo a Jesús si se postraba y le adoraba?</w:t>
      </w:r>
    </w:p>
    <w:p w14:paraId="7EE10847" w14:textId="6225CF9C" w:rsidR="00D76EC1" w:rsidRPr="00665B08" w:rsidRDefault="00222AD9" w:rsidP="005C49AC">
      <w:pPr>
        <w:ind w:left="360" w:firstLine="360"/>
        <w:rPr>
          <w:szCs w:val="20"/>
          <w:lang w:val="es-PR"/>
        </w:rPr>
      </w:pPr>
      <w:r w:rsidRPr="00665B08">
        <w:rPr>
          <w:szCs w:val="20"/>
          <w:lang w:val="es-PR"/>
        </w:rPr>
        <w:t>El diablo dijo que le daría a Jesús los reinos si se postraba y le adoraba.</w:t>
      </w:r>
    </w:p>
    <w:p w14:paraId="6D2F5273" w14:textId="48FD673A" w:rsidR="005C49AC" w:rsidRPr="00665B08" w:rsidRDefault="005C49AC" w:rsidP="005C49AC">
      <w:pPr>
        <w:pageBreakBefore/>
      </w:pPr>
      <w:r w:rsidRPr="00665B08">
        <w:rPr>
          <w:b/>
          <w:bCs/>
        </w:rPr>
        <w:lastRenderedPageBreak/>
        <w:t xml:space="preserve">Mateo 4:1-11, </w:t>
      </w:r>
      <w:proofErr w:type="spellStart"/>
      <w:r w:rsidRPr="00665B08">
        <w:rPr>
          <w:b/>
          <w:bCs/>
        </w:rPr>
        <w:t>continuación</w:t>
      </w:r>
      <w:proofErr w:type="spellEnd"/>
      <w:r w:rsidRPr="00665B08">
        <w:rPr>
          <w:b/>
          <w:bCs/>
        </w:rPr>
        <w:t>: </w:t>
      </w:r>
    </w:p>
    <w:p w14:paraId="424B4D8E" w14:textId="77777777" w:rsidR="005C49AC" w:rsidRPr="00665B08" w:rsidRDefault="005C49AC" w:rsidP="005C49AC">
      <w:pPr>
        <w:ind w:left="360" w:firstLine="360"/>
        <w:rPr>
          <w:lang w:val="es-PR"/>
        </w:rPr>
      </w:pPr>
    </w:p>
    <w:p w14:paraId="2DEEAED5" w14:textId="77777777" w:rsidR="00D76EC1" w:rsidRPr="00665B08" w:rsidRDefault="00222AD9" w:rsidP="00AF39DB">
      <w:pPr>
        <w:numPr>
          <w:ilvl w:val="0"/>
          <w:numId w:val="19"/>
        </w:numPr>
        <w:rPr>
          <w:szCs w:val="20"/>
        </w:rPr>
      </w:pPr>
      <w:r w:rsidRPr="00665B08">
        <w:rPr>
          <w:szCs w:val="20"/>
        </w:rPr>
        <w:t>[4:10] ¿</w:t>
      </w:r>
      <w:proofErr w:type="spellStart"/>
      <w:r w:rsidRPr="00665B08">
        <w:rPr>
          <w:szCs w:val="20"/>
        </w:rPr>
        <w:t>Cómo</w:t>
      </w:r>
      <w:proofErr w:type="spellEnd"/>
      <w:r w:rsidRPr="00665B08">
        <w:rPr>
          <w:szCs w:val="20"/>
        </w:rPr>
        <w:t xml:space="preserve"> </w:t>
      </w:r>
      <w:proofErr w:type="spellStart"/>
      <w:r w:rsidRPr="00665B08">
        <w:rPr>
          <w:szCs w:val="20"/>
        </w:rPr>
        <w:t>respondió</w:t>
      </w:r>
      <w:proofErr w:type="spellEnd"/>
      <w:r w:rsidRPr="00665B08">
        <w:rPr>
          <w:szCs w:val="20"/>
        </w:rPr>
        <w:t xml:space="preserve"> Jesús? </w:t>
      </w:r>
    </w:p>
    <w:p w14:paraId="356E27CE" w14:textId="5491A2ED" w:rsidR="00D76EC1" w:rsidRPr="00665B08" w:rsidRDefault="00222AD9" w:rsidP="005C49AC">
      <w:pPr>
        <w:ind w:left="360" w:firstLine="360"/>
        <w:rPr>
          <w:szCs w:val="20"/>
          <w:lang w:val="es-PR"/>
        </w:rPr>
      </w:pPr>
      <w:r w:rsidRPr="00665B08">
        <w:rPr>
          <w:szCs w:val="20"/>
          <w:lang w:val="es-PR"/>
        </w:rPr>
        <w:t>Jesús le dijo: vete</w:t>
      </w:r>
      <w:r w:rsidR="00CE49A7" w:rsidRPr="00665B08">
        <w:rPr>
          <w:szCs w:val="20"/>
          <w:lang w:val="es-PR"/>
        </w:rPr>
        <w:t xml:space="preserve"> </w:t>
      </w:r>
      <w:r w:rsidRPr="00665B08">
        <w:rPr>
          <w:szCs w:val="20"/>
          <w:lang w:val="es-PR"/>
        </w:rPr>
        <w:t>Satanás, porque escrito está: “</w:t>
      </w:r>
      <w:r w:rsidR="00CE49A7" w:rsidRPr="00665B08">
        <w:rPr>
          <w:szCs w:val="20"/>
          <w:lang w:val="es-PR"/>
        </w:rPr>
        <w:t>A</w:t>
      </w:r>
      <w:r w:rsidRPr="00665B08">
        <w:rPr>
          <w:szCs w:val="20"/>
          <w:lang w:val="es-PR"/>
        </w:rPr>
        <w:t>l Señor tu Dios adorarás y solo a Él servirás”.</w:t>
      </w:r>
    </w:p>
    <w:p w14:paraId="677FD01E" w14:textId="77777777" w:rsidR="005C49AC" w:rsidRPr="00665B08" w:rsidRDefault="005C49AC" w:rsidP="005C49AC">
      <w:pPr>
        <w:ind w:left="360" w:firstLine="360"/>
        <w:rPr>
          <w:szCs w:val="20"/>
          <w:lang w:val="es-PR"/>
        </w:rPr>
      </w:pPr>
    </w:p>
    <w:p w14:paraId="5DF9DF41" w14:textId="77777777" w:rsidR="00D76EC1" w:rsidRPr="00665B08" w:rsidRDefault="00222AD9" w:rsidP="00AF39DB">
      <w:pPr>
        <w:numPr>
          <w:ilvl w:val="0"/>
          <w:numId w:val="20"/>
        </w:numPr>
        <w:rPr>
          <w:szCs w:val="20"/>
          <w:lang w:val="es-PR"/>
        </w:rPr>
      </w:pPr>
      <w:r w:rsidRPr="00665B08">
        <w:rPr>
          <w:szCs w:val="20"/>
          <w:lang w:val="es-PR"/>
        </w:rPr>
        <w:t xml:space="preserve">[4:4, 7, 10] ¿Dónde cree que se escribieron las palabras que Jesús citó? </w:t>
      </w:r>
    </w:p>
    <w:p w14:paraId="70F7A127" w14:textId="58DF6E27" w:rsidR="00D76EC1" w:rsidRPr="00665B08" w:rsidRDefault="00271997" w:rsidP="005C49AC">
      <w:pPr>
        <w:ind w:left="720"/>
        <w:rPr>
          <w:szCs w:val="20"/>
          <w:lang w:val="es-PR"/>
        </w:rPr>
      </w:pPr>
      <w:r w:rsidRPr="00665B08">
        <w:rPr>
          <w:szCs w:val="20"/>
          <w:lang w:val="es-PR"/>
        </w:rPr>
        <w:t>A</w:t>
      </w:r>
      <w:r w:rsidR="00222AD9" w:rsidRPr="00665B08">
        <w:rPr>
          <w:szCs w:val="20"/>
          <w:lang w:val="es-PR"/>
        </w:rPr>
        <w:t>quí y en otras partes del Nuevo Testamento, las palabras "escrito está" indican que fueron escritas, en la parte de la Biblia que ahora se llama el Antiguo Testamento.</w:t>
      </w:r>
    </w:p>
    <w:p w14:paraId="545661FC" w14:textId="77777777" w:rsidR="005C49AC" w:rsidRPr="00665B08" w:rsidRDefault="005C49AC" w:rsidP="005C49AC">
      <w:pPr>
        <w:ind w:left="720"/>
        <w:rPr>
          <w:szCs w:val="20"/>
          <w:lang w:val="es-PR"/>
        </w:rPr>
      </w:pPr>
    </w:p>
    <w:p w14:paraId="66EE5A04" w14:textId="77777777" w:rsidR="00D76EC1" w:rsidRPr="00665B08" w:rsidRDefault="00222AD9" w:rsidP="00AF39DB">
      <w:pPr>
        <w:numPr>
          <w:ilvl w:val="0"/>
          <w:numId w:val="21"/>
        </w:numPr>
        <w:rPr>
          <w:szCs w:val="20"/>
          <w:lang w:val="es-PR"/>
        </w:rPr>
      </w:pPr>
      <w:r w:rsidRPr="00665B08">
        <w:rPr>
          <w:szCs w:val="20"/>
          <w:lang w:val="es-PR"/>
        </w:rPr>
        <w:t xml:space="preserve">[4:4, 7, 10] ¿A quién y qué obedeció Jesús? </w:t>
      </w:r>
    </w:p>
    <w:p w14:paraId="6100273D" w14:textId="4F1AEAAF" w:rsidR="00D76EC1" w:rsidRPr="00665B08" w:rsidRDefault="00222AD9" w:rsidP="005C49AC">
      <w:pPr>
        <w:ind w:left="360" w:firstLine="360"/>
        <w:rPr>
          <w:szCs w:val="20"/>
          <w:lang w:val="es-PR"/>
        </w:rPr>
      </w:pPr>
      <w:r w:rsidRPr="00665B08">
        <w:rPr>
          <w:szCs w:val="20"/>
          <w:lang w:val="es-PR"/>
        </w:rPr>
        <w:t xml:space="preserve">Jesús obedeció a Dios y a su </w:t>
      </w:r>
      <w:r w:rsidR="00CE49A7" w:rsidRPr="00665B08">
        <w:rPr>
          <w:szCs w:val="20"/>
          <w:lang w:val="es-PR"/>
        </w:rPr>
        <w:t>P</w:t>
      </w:r>
      <w:r w:rsidRPr="00665B08">
        <w:rPr>
          <w:szCs w:val="20"/>
          <w:lang w:val="es-PR"/>
        </w:rPr>
        <w:t>alabra.</w:t>
      </w:r>
    </w:p>
    <w:p w14:paraId="5DEE3C8E" w14:textId="77777777" w:rsidR="00D76EC1" w:rsidRPr="00665B08" w:rsidRDefault="00222AD9">
      <w:pPr>
        <w:spacing w:before="240"/>
        <w:rPr>
          <w:lang w:val="es-PR"/>
        </w:rPr>
      </w:pPr>
      <w:r w:rsidRPr="00665B08">
        <w:rPr>
          <w:b/>
          <w:bCs/>
          <w:lang w:val="es-PR"/>
        </w:rPr>
        <w:t>Sección de comentarios:</w:t>
      </w:r>
    </w:p>
    <w:p w14:paraId="6EE1B356" w14:textId="0A3C3996" w:rsidR="00D76EC1" w:rsidRPr="001F359A" w:rsidRDefault="00222AD9" w:rsidP="005C49AC">
      <w:pPr>
        <w:pStyle w:val="Heading1"/>
        <w:rPr>
          <w:lang w:val="es-ES"/>
        </w:rPr>
      </w:pPr>
      <w:r w:rsidRPr="00665B08">
        <w:rPr>
          <w:lang w:val="es-PR"/>
        </w:rPr>
        <w:br w:type="page" w:clear="all"/>
      </w:r>
      <w:bookmarkStart w:id="6" w:name="_Toc176516681"/>
      <w:bookmarkStart w:id="7" w:name="_Toc196896466"/>
      <w:r w:rsidRPr="001F359A">
        <w:rPr>
          <w:lang w:val="es-ES"/>
        </w:rPr>
        <w:lastRenderedPageBreak/>
        <w:t>Mateo 5:1-12</w:t>
      </w:r>
      <w:bookmarkEnd w:id="6"/>
      <w:bookmarkEnd w:id="7"/>
    </w:p>
    <w:p w14:paraId="63A9CD85" w14:textId="77777777" w:rsidR="00D76EC1" w:rsidRPr="00665B08" w:rsidRDefault="00222AD9" w:rsidP="005C49AC">
      <w:pPr>
        <w:pStyle w:val="Background"/>
        <w:rPr>
          <w:lang w:val="es-PR"/>
        </w:rPr>
      </w:pPr>
      <w:r w:rsidRPr="00665B08">
        <w:rPr>
          <w:b/>
          <w:lang w:val="es-PR"/>
        </w:rPr>
        <w:t>Trasfondo:</w:t>
      </w:r>
      <w:r w:rsidRPr="00665B08">
        <w:rPr>
          <w:lang w:val="es-PR"/>
        </w:rPr>
        <w:t xml:space="preserve"> Jesús anduvo enseñando a la gente a arrepentirse porque el reino de Dios estaba cerca. También les dijo a algunos hombres que lo siguieran, y sanó a muchas personas. Grandes multitudes seguían a Jesús.</w:t>
      </w:r>
    </w:p>
    <w:p w14:paraId="043E5B16" w14:textId="71CA2A6F" w:rsidR="00D76EC1" w:rsidRPr="001B58D9" w:rsidRDefault="00222AD9">
      <w:pPr>
        <w:rPr>
          <w:b/>
          <w:bCs/>
          <w:i/>
          <w:iCs/>
          <w:sz w:val="22"/>
          <w:lang w:val="es-PR"/>
        </w:rPr>
      </w:pPr>
      <w:r w:rsidRPr="001B58D9">
        <w:rPr>
          <w:b/>
          <w:bCs/>
          <w:i/>
          <w:iCs/>
          <w:sz w:val="22"/>
          <w:lang w:val="es-PR"/>
        </w:rPr>
        <w:t>Le</w:t>
      </w:r>
      <w:r w:rsidR="00CE49A7" w:rsidRPr="001B58D9">
        <w:rPr>
          <w:b/>
          <w:bCs/>
          <w:i/>
          <w:iCs/>
          <w:sz w:val="22"/>
          <w:lang w:val="es-PR"/>
        </w:rPr>
        <w:t>a</w:t>
      </w:r>
      <w:r w:rsidRPr="001B58D9">
        <w:rPr>
          <w:b/>
          <w:bCs/>
          <w:i/>
          <w:iCs/>
          <w:sz w:val="22"/>
          <w:lang w:val="es-PR"/>
        </w:rPr>
        <w:t xml:space="preserve"> el pasaje.</w:t>
      </w:r>
    </w:p>
    <w:p w14:paraId="68796A09" w14:textId="77777777" w:rsidR="005C49AC" w:rsidRPr="00665B08" w:rsidRDefault="005C49AC">
      <w:pPr>
        <w:rPr>
          <w:lang w:val="es-PR"/>
        </w:rPr>
      </w:pPr>
    </w:p>
    <w:p w14:paraId="67390074" w14:textId="77777777" w:rsidR="00D76EC1" w:rsidRPr="00665B08" w:rsidRDefault="00222AD9">
      <w:pPr>
        <w:spacing w:line="360" w:lineRule="auto"/>
        <w:rPr>
          <w:lang w:val="es-PR"/>
        </w:rPr>
      </w:pPr>
      <w:r w:rsidRPr="00665B08">
        <w:rPr>
          <w:b/>
          <w:bCs/>
          <w:sz w:val="32"/>
          <w:szCs w:val="32"/>
          <w:lang w:val="es-PR"/>
        </w:rPr>
        <w:t>Parte 1</w:t>
      </w:r>
    </w:p>
    <w:p w14:paraId="10D35B74" w14:textId="77777777" w:rsidR="00D76EC1" w:rsidRPr="00665B08" w:rsidRDefault="00222AD9" w:rsidP="005C49AC">
      <w:pPr>
        <w:pStyle w:val="Answerortell"/>
        <w:rPr>
          <w:lang w:val="es-PR"/>
        </w:rPr>
      </w:pPr>
      <w:r w:rsidRPr="00665B08">
        <w:rPr>
          <w:lang w:val="es-PR"/>
        </w:rPr>
        <w:t>Diga en sus propias palabras lo que acaba de leer en este pasaje.</w:t>
      </w:r>
    </w:p>
    <w:p w14:paraId="1768278B" w14:textId="77777777" w:rsidR="00D76EC1" w:rsidRPr="00665B08" w:rsidRDefault="00222AD9" w:rsidP="00665B08">
      <w:pPr>
        <w:pStyle w:val="Checklist"/>
      </w:pPr>
      <w:r w:rsidRPr="00665B08">
        <w:rPr>
          <w:lang w:val="es-PR"/>
        </w:rPr>
        <w:t xml:space="preserve">Jesús subió al monte y enseñaba a sus discípulos. </w:t>
      </w:r>
      <w:r w:rsidRPr="00665B08">
        <w:t>[5:1-2]</w:t>
      </w:r>
    </w:p>
    <w:p w14:paraId="11C1AE08" w14:textId="77777777" w:rsidR="00D76EC1" w:rsidRPr="00665B08" w:rsidRDefault="00222AD9" w:rsidP="00665B08">
      <w:pPr>
        <w:pStyle w:val="Checklist"/>
      </w:pPr>
      <w:r w:rsidRPr="00665B08">
        <w:rPr>
          <w:lang w:val="es-PR"/>
        </w:rPr>
        <w:t xml:space="preserve">Jesús describió a las personas que serían bendecidas y luego les dijo cómo serían bendecidas. </w:t>
      </w:r>
      <w:r w:rsidRPr="00665B08">
        <w:t>[5:2-12]</w:t>
      </w:r>
    </w:p>
    <w:p w14:paraId="4E3E14AA" w14:textId="77777777" w:rsidR="00D76EC1" w:rsidRPr="00665B08" w:rsidRDefault="00222AD9" w:rsidP="00665B08">
      <w:pPr>
        <w:pStyle w:val="Checklist"/>
      </w:pPr>
      <w:r w:rsidRPr="00665B08">
        <w:rPr>
          <w:lang w:val="es-PR"/>
        </w:rPr>
        <w:t xml:space="preserve">Jesús les dijo a los discípulos que se regocijaran cuando fueran perseguidos por creer en Él. </w:t>
      </w:r>
      <w:r w:rsidRPr="00665B08">
        <w:t>[5:11-12]</w:t>
      </w:r>
    </w:p>
    <w:p w14:paraId="3EAB9A98" w14:textId="77777777" w:rsidR="00D76EC1" w:rsidRPr="00665B08" w:rsidRDefault="00222AD9">
      <w:pPr>
        <w:spacing w:before="240" w:line="360" w:lineRule="auto"/>
      </w:pPr>
      <w:r w:rsidRPr="00665B08">
        <w:rPr>
          <w:b/>
          <w:bCs/>
          <w:sz w:val="32"/>
          <w:szCs w:val="32"/>
        </w:rPr>
        <w:t>Parte 2</w:t>
      </w:r>
    </w:p>
    <w:p w14:paraId="288DA73E" w14:textId="77777777" w:rsidR="005C49AC" w:rsidRPr="00665B08" w:rsidRDefault="00222AD9" w:rsidP="005C49AC">
      <w:pPr>
        <w:pStyle w:val="Answerortell"/>
        <w:rPr>
          <w:lang w:val="es-PR"/>
        </w:rPr>
      </w:pPr>
      <w:r w:rsidRPr="00665B08">
        <w:rPr>
          <w:lang w:val="es-PR"/>
        </w:rPr>
        <w:t>Responda las siguientes preguntas de los versículos señalados.</w:t>
      </w:r>
    </w:p>
    <w:p w14:paraId="0CA214A2" w14:textId="301E449F" w:rsidR="00D76EC1" w:rsidRPr="00665B08" w:rsidRDefault="00271997" w:rsidP="00AF39DB">
      <w:pPr>
        <w:pStyle w:val="Answerortell"/>
        <w:numPr>
          <w:ilvl w:val="1"/>
          <w:numId w:val="20"/>
        </w:numPr>
        <w:spacing w:after="0" w:line="276" w:lineRule="auto"/>
        <w:ind w:left="360"/>
        <w:rPr>
          <w:lang w:val="es-PR"/>
        </w:rPr>
      </w:pPr>
      <w:r w:rsidRPr="00665B08">
        <w:rPr>
          <w:lang w:val="es-PR"/>
        </w:rPr>
        <w:t xml:space="preserve"> </w:t>
      </w:r>
      <w:r w:rsidR="00222AD9" w:rsidRPr="00665B08">
        <w:rPr>
          <w:lang w:val="es-PR"/>
        </w:rPr>
        <w:t xml:space="preserve">[5:1-2] ¿Qué hizo Jesús cuando vio a las multitudes? </w:t>
      </w:r>
    </w:p>
    <w:p w14:paraId="752B485D" w14:textId="4ED00C82" w:rsidR="00D76EC1" w:rsidRPr="00665B08" w:rsidRDefault="00222AD9" w:rsidP="005C49AC">
      <w:pPr>
        <w:rPr>
          <w:szCs w:val="20"/>
          <w:lang w:val="es-PR"/>
        </w:rPr>
      </w:pPr>
      <w:r w:rsidRPr="00665B08">
        <w:rPr>
          <w:lang w:val="es-PR"/>
        </w:rPr>
        <w:t xml:space="preserve">        </w:t>
      </w:r>
      <w:r w:rsidR="00271997" w:rsidRPr="00665B08">
        <w:rPr>
          <w:lang w:val="es-PR"/>
        </w:rPr>
        <w:tab/>
      </w:r>
      <w:r w:rsidRPr="00665B08">
        <w:rPr>
          <w:lang w:val="es-PR"/>
        </w:rPr>
        <w:t xml:space="preserve"> </w:t>
      </w:r>
      <w:r w:rsidRPr="00665B08">
        <w:rPr>
          <w:szCs w:val="20"/>
          <w:lang w:val="es-PR"/>
        </w:rPr>
        <w:t>Jesús subió a una montaña y enseñó a sus discípulos.</w:t>
      </w:r>
    </w:p>
    <w:p w14:paraId="724F4807" w14:textId="77777777" w:rsidR="005C49AC" w:rsidRPr="00665B08" w:rsidRDefault="005C49AC" w:rsidP="005C49AC">
      <w:pPr>
        <w:rPr>
          <w:szCs w:val="20"/>
          <w:lang w:val="es-PR"/>
        </w:rPr>
      </w:pPr>
    </w:p>
    <w:p w14:paraId="18841DE9" w14:textId="7B3232CC" w:rsidR="00D76EC1" w:rsidRPr="00665B08" w:rsidRDefault="00222AD9" w:rsidP="00AF39DB">
      <w:pPr>
        <w:numPr>
          <w:ilvl w:val="0"/>
          <w:numId w:val="22"/>
        </w:numPr>
        <w:rPr>
          <w:szCs w:val="20"/>
          <w:lang w:val="es-PR"/>
        </w:rPr>
      </w:pPr>
      <w:r w:rsidRPr="00665B08">
        <w:rPr>
          <w:szCs w:val="20"/>
          <w:lang w:val="es-PR"/>
        </w:rPr>
        <w:t>[5:3</w:t>
      </w:r>
      <w:r w:rsidR="006E4479" w:rsidRPr="00665B08">
        <w:rPr>
          <w:szCs w:val="20"/>
          <w:lang w:val="es-PR"/>
        </w:rPr>
        <w:t xml:space="preserve">] </w:t>
      </w:r>
      <w:r w:rsidRPr="00665B08">
        <w:rPr>
          <w:szCs w:val="20"/>
          <w:lang w:val="es-PR"/>
        </w:rPr>
        <w:t xml:space="preserve">¿A quién pertenece el reino de los cielos? </w:t>
      </w:r>
    </w:p>
    <w:p w14:paraId="79C4989E" w14:textId="1E7CBB55" w:rsidR="00D76EC1" w:rsidRPr="00665B08" w:rsidRDefault="00222AD9" w:rsidP="005C49AC">
      <w:pPr>
        <w:rPr>
          <w:szCs w:val="20"/>
          <w:lang w:val="es-PR"/>
        </w:rPr>
      </w:pPr>
      <w:r w:rsidRPr="00665B08">
        <w:rPr>
          <w:szCs w:val="20"/>
          <w:lang w:val="es-PR"/>
        </w:rPr>
        <w:t xml:space="preserve">          </w:t>
      </w:r>
      <w:r w:rsidR="00271997" w:rsidRPr="00665B08">
        <w:rPr>
          <w:szCs w:val="20"/>
          <w:lang w:val="es-PR"/>
        </w:rPr>
        <w:tab/>
      </w:r>
      <w:r w:rsidRPr="00665B08">
        <w:rPr>
          <w:szCs w:val="20"/>
          <w:lang w:val="es-PR"/>
        </w:rPr>
        <w:t>Pertenece a los pobres de espíritu.</w:t>
      </w:r>
    </w:p>
    <w:p w14:paraId="01ECBDBF" w14:textId="77777777" w:rsidR="005C49AC" w:rsidRPr="00665B08" w:rsidRDefault="005C49AC" w:rsidP="005C49AC">
      <w:pPr>
        <w:rPr>
          <w:szCs w:val="20"/>
          <w:lang w:val="es-PR"/>
        </w:rPr>
      </w:pPr>
    </w:p>
    <w:p w14:paraId="061FEF58" w14:textId="77777777" w:rsidR="00D76EC1" w:rsidRPr="00665B08" w:rsidRDefault="00222AD9" w:rsidP="00AF39DB">
      <w:pPr>
        <w:numPr>
          <w:ilvl w:val="0"/>
          <w:numId w:val="23"/>
        </w:numPr>
        <w:rPr>
          <w:szCs w:val="20"/>
        </w:rPr>
      </w:pPr>
      <w:r w:rsidRPr="00665B08">
        <w:rPr>
          <w:szCs w:val="20"/>
        </w:rPr>
        <w:t>[5:4] ¿</w:t>
      </w:r>
      <w:proofErr w:type="spellStart"/>
      <w:r w:rsidRPr="00665B08">
        <w:rPr>
          <w:szCs w:val="20"/>
        </w:rPr>
        <w:t>Quiénes</w:t>
      </w:r>
      <w:proofErr w:type="spellEnd"/>
      <w:r w:rsidRPr="00665B08">
        <w:rPr>
          <w:szCs w:val="20"/>
        </w:rPr>
        <w:t xml:space="preserve"> </w:t>
      </w:r>
      <w:proofErr w:type="spellStart"/>
      <w:r w:rsidRPr="00665B08">
        <w:rPr>
          <w:szCs w:val="20"/>
        </w:rPr>
        <w:t>serán</w:t>
      </w:r>
      <w:proofErr w:type="spellEnd"/>
      <w:r w:rsidRPr="00665B08">
        <w:rPr>
          <w:szCs w:val="20"/>
        </w:rPr>
        <w:t xml:space="preserve"> </w:t>
      </w:r>
      <w:proofErr w:type="spellStart"/>
      <w:r w:rsidRPr="00665B08">
        <w:rPr>
          <w:szCs w:val="20"/>
        </w:rPr>
        <w:t>consolados</w:t>
      </w:r>
      <w:proofErr w:type="spellEnd"/>
      <w:r w:rsidRPr="00665B08">
        <w:rPr>
          <w:szCs w:val="20"/>
        </w:rPr>
        <w:t xml:space="preserve">? </w:t>
      </w:r>
    </w:p>
    <w:p w14:paraId="010D2A73" w14:textId="48D2CB3E" w:rsidR="00D76EC1" w:rsidRPr="00665B08" w:rsidRDefault="00222AD9" w:rsidP="005C49AC">
      <w:pPr>
        <w:rPr>
          <w:szCs w:val="20"/>
          <w:lang w:val="es-PR"/>
        </w:rPr>
      </w:pPr>
      <w:r w:rsidRPr="00665B08">
        <w:rPr>
          <w:szCs w:val="20"/>
          <w:lang w:val="es-PR"/>
        </w:rPr>
        <w:t xml:space="preserve">        </w:t>
      </w:r>
      <w:r w:rsidR="00271997" w:rsidRPr="00665B08">
        <w:rPr>
          <w:szCs w:val="20"/>
          <w:lang w:val="es-PR"/>
        </w:rPr>
        <w:tab/>
      </w:r>
      <w:r w:rsidRPr="00665B08">
        <w:rPr>
          <w:szCs w:val="20"/>
          <w:lang w:val="es-PR"/>
        </w:rPr>
        <w:t>Los que lloran serán consolados.</w:t>
      </w:r>
    </w:p>
    <w:p w14:paraId="6833858E" w14:textId="77777777" w:rsidR="005C49AC" w:rsidRPr="00665B08" w:rsidRDefault="005C49AC" w:rsidP="005C49AC">
      <w:pPr>
        <w:rPr>
          <w:szCs w:val="20"/>
          <w:lang w:val="es-PR"/>
        </w:rPr>
      </w:pPr>
    </w:p>
    <w:p w14:paraId="71222BDB" w14:textId="66E919D2" w:rsidR="00D76EC1" w:rsidRPr="00665B08" w:rsidRDefault="00222AD9" w:rsidP="00AF39DB">
      <w:pPr>
        <w:numPr>
          <w:ilvl w:val="0"/>
          <w:numId w:val="24"/>
        </w:numPr>
        <w:rPr>
          <w:szCs w:val="20"/>
        </w:rPr>
      </w:pPr>
      <w:r w:rsidRPr="00665B08">
        <w:rPr>
          <w:szCs w:val="20"/>
        </w:rPr>
        <w:t>[5:5] ¿</w:t>
      </w:r>
      <w:proofErr w:type="spellStart"/>
      <w:r w:rsidRPr="00665B08">
        <w:rPr>
          <w:szCs w:val="20"/>
        </w:rPr>
        <w:t>Quién</w:t>
      </w:r>
      <w:proofErr w:type="spellEnd"/>
      <w:r w:rsidRPr="00665B08">
        <w:rPr>
          <w:szCs w:val="20"/>
        </w:rPr>
        <w:t xml:space="preserve"> </w:t>
      </w:r>
      <w:proofErr w:type="spellStart"/>
      <w:r w:rsidRPr="00665B08">
        <w:rPr>
          <w:szCs w:val="20"/>
        </w:rPr>
        <w:t>heredará</w:t>
      </w:r>
      <w:proofErr w:type="spellEnd"/>
      <w:r w:rsidRPr="00665B08">
        <w:rPr>
          <w:szCs w:val="20"/>
        </w:rPr>
        <w:t xml:space="preserve"> la tierra?</w:t>
      </w:r>
    </w:p>
    <w:p w14:paraId="68BB7951" w14:textId="59CBE4B6" w:rsidR="00D76EC1" w:rsidRPr="00665B08" w:rsidRDefault="00222AD9" w:rsidP="005C49AC">
      <w:pPr>
        <w:rPr>
          <w:szCs w:val="20"/>
          <w:lang w:val="es-PR"/>
        </w:rPr>
      </w:pPr>
      <w:r w:rsidRPr="00665B08">
        <w:rPr>
          <w:szCs w:val="20"/>
          <w:lang w:val="es-PR"/>
        </w:rPr>
        <w:t xml:space="preserve">          </w:t>
      </w:r>
      <w:r w:rsidR="00271997" w:rsidRPr="00665B08">
        <w:rPr>
          <w:szCs w:val="20"/>
          <w:lang w:val="es-PR"/>
        </w:rPr>
        <w:tab/>
      </w:r>
      <w:r w:rsidRPr="00665B08">
        <w:rPr>
          <w:szCs w:val="20"/>
          <w:lang w:val="es-PR"/>
        </w:rPr>
        <w:t>Los mansos heredarán la tierra.</w:t>
      </w:r>
    </w:p>
    <w:p w14:paraId="184866EC" w14:textId="77777777" w:rsidR="005C49AC" w:rsidRPr="00665B08" w:rsidRDefault="005C49AC" w:rsidP="005C49AC">
      <w:pPr>
        <w:pStyle w:val="ListParagraph"/>
        <w:ind w:left="0"/>
        <w:rPr>
          <w:szCs w:val="20"/>
          <w:lang w:val="es-ES"/>
        </w:rPr>
      </w:pPr>
    </w:p>
    <w:p w14:paraId="7B2A175A" w14:textId="6327D8A6" w:rsidR="00D76EC1" w:rsidRPr="00665B08" w:rsidRDefault="00CE49A7" w:rsidP="00AF39DB">
      <w:pPr>
        <w:pStyle w:val="ListParagraph"/>
        <w:numPr>
          <w:ilvl w:val="0"/>
          <w:numId w:val="174"/>
        </w:numPr>
        <w:ind w:left="360"/>
        <w:rPr>
          <w:szCs w:val="20"/>
        </w:rPr>
      </w:pPr>
      <w:r w:rsidRPr="00665B08">
        <w:rPr>
          <w:szCs w:val="20"/>
          <w:lang w:val="es-ES"/>
        </w:rPr>
        <w:t xml:space="preserve"> </w:t>
      </w:r>
      <w:r w:rsidR="00222AD9" w:rsidRPr="00665B08">
        <w:rPr>
          <w:szCs w:val="20"/>
        </w:rPr>
        <w:t>[5:6]</w:t>
      </w:r>
      <w:r w:rsidRPr="00665B08">
        <w:rPr>
          <w:szCs w:val="20"/>
        </w:rPr>
        <w:t xml:space="preserve"> </w:t>
      </w:r>
      <w:r w:rsidR="00222AD9" w:rsidRPr="00665B08">
        <w:rPr>
          <w:szCs w:val="20"/>
        </w:rPr>
        <w:t>¿</w:t>
      </w:r>
      <w:proofErr w:type="spellStart"/>
      <w:r w:rsidR="00222AD9" w:rsidRPr="00665B08">
        <w:rPr>
          <w:szCs w:val="20"/>
        </w:rPr>
        <w:t>Quiénes</w:t>
      </w:r>
      <w:proofErr w:type="spellEnd"/>
      <w:r w:rsidR="00222AD9" w:rsidRPr="00665B08">
        <w:rPr>
          <w:szCs w:val="20"/>
        </w:rPr>
        <w:t xml:space="preserve"> </w:t>
      </w:r>
      <w:proofErr w:type="spellStart"/>
      <w:r w:rsidR="00222AD9" w:rsidRPr="00665B08">
        <w:rPr>
          <w:szCs w:val="20"/>
        </w:rPr>
        <w:t>serán</w:t>
      </w:r>
      <w:proofErr w:type="spellEnd"/>
      <w:r w:rsidR="00222AD9" w:rsidRPr="00665B08">
        <w:rPr>
          <w:szCs w:val="20"/>
        </w:rPr>
        <w:t xml:space="preserve"> </w:t>
      </w:r>
      <w:proofErr w:type="spellStart"/>
      <w:r w:rsidR="00222AD9" w:rsidRPr="00665B08">
        <w:rPr>
          <w:szCs w:val="20"/>
        </w:rPr>
        <w:t>saciados</w:t>
      </w:r>
      <w:proofErr w:type="spellEnd"/>
      <w:r w:rsidR="00222AD9" w:rsidRPr="00665B08">
        <w:rPr>
          <w:szCs w:val="20"/>
        </w:rPr>
        <w:t xml:space="preserve">? </w:t>
      </w:r>
    </w:p>
    <w:p w14:paraId="5082B838" w14:textId="74110F01" w:rsidR="00D76EC1" w:rsidRPr="00665B08" w:rsidRDefault="00222AD9" w:rsidP="005C49AC">
      <w:pPr>
        <w:ind w:left="360" w:firstLine="360"/>
        <w:rPr>
          <w:szCs w:val="20"/>
          <w:lang w:val="es-PR"/>
        </w:rPr>
      </w:pPr>
      <w:r w:rsidRPr="00665B08">
        <w:rPr>
          <w:szCs w:val="20"/>
          <w:lang w:val="es-PR"/>
        </w:rPr>
        <w:t>Los que tienen hambre y sed de justicia serán saciados.</w:t>
      </w:r>
    </w:p>
    <w:p w14:paraId="0D8146A0" w14:textId="77777777" w:rsidR="005C49AC" w:rsidRPr="00665B08" w:rsidRDefault="005C49AC" w:rsidP="005C49AC">
      <w:pPr>
        <w:rPr>
          <w:szCs w:val="20"/>
          <w:lang w:val="es-PR"/>
        </w:rPr>
      </w:pPr>
    </w:p>
    <w:p w14:paraId="41E20B2B" w14:textId="77777777" w:rsidR="00D76EC1" w:rsidRPr="00665B08" w:rsidRDefault="00222AD9" w:rsidP="00AF39DB">
      <w:pPr>
        <w:numPr>
          <w:ilvl w:val="0"/>
          <w:numId w:val="25"/>
        </w:numPr>
        <w:rPr>
          <w:szCs w:val="20"/>
          <w:lang w:val="es-PR"/>
        </w:rPr>
      </w:pPr>
      <w:r w:rsidRPr="00665B08">
        <w:rPr>
          <w:szCs w:val="20"/>
          <w:lang w:val="es-PR"/>
        </w:rPr>
        <w:t xml:space="preserve">[5:6] ¿De qué cree usted que se saciarán los que tienen hambre y sed de justicia? </w:t>
      </w:r>
    </w:p>
    <w:p w14:paraId="17D34DC2" w14:textId="77777777" w:rsidR="00D76EC1" w:rsidRPr="00665B08" w:rsidRDefault="00222AD9" w:rsidP="005C49AC">
      <w:pPr>
        <w:ind w:left="360" w:firstLine="360"/>
        <w:rPr>
          <w:szCs w:val="20"/>
          <w:lang w:val="es-PR"/>
        </w:rPr>
      </w:pPr>
      <w:r w:rsidRPr="00665B08">
        <w:rPr>
          <w:i/>
          <w:iCs/>
          <w:szCs w:val="20"/>
          <w:lang w:val="es-PR"/>
        </w:rPr>
        <w:t xml:space="preserve">(La respuesta puede variar). </w:t>
      </w:r>
      <w:r w:rsidRPr="00665B08">
        <w:rPr>
          <w:szCs w:val="20"/>
          <w:lang w:val="es-PR"/>
        </w:rPr>
        <w:t>El pasaje probablemente significa que serán llenos de justicia.</w:t>
      </w:r>
    </w:p>
    <w:p w14:paraId="205ADCDA" w14:textId="77777777" w:rsidR="00D76EC1" w:rsidRPr="00665B08" w:rsidRDefault="00222AD9" w:rsidP="005C49AC">
      <w:pPr>
        <w:rPr>
          <w:szCs w:val="20"/>
          <w:lang w:val="es-PR"/>
        </w:rPr>
      </w:pPr>
      <w:r w:rsidRPr="00665B08">
        <w:rPr>
          <w:szCs w:val="20"/>
          <w:lang w:val="es-PR"/>
        </w:rPr>
        <w:t> </w:t>
      </w:r>
    </w:p>
    <w:p w14:paraId="58D754B6" w14:textId="77777777" w:rsidR="00D76EC1" w:rsidRPr="00665B08" w:rsidRDefault="00222AD9" w:rsidP="00AF39DB">
      <w:pPr>
        <w:numPr>
          <w:ilvl w:val="0"/>
          <w:numId w:val="26"/>
        </w:numPr>
        <w:rPr>
          <w:szCs w:val="20"/>
        </w:rPr>
      </w:pPr>
      <w:r w:rsidRPr="00665B08">
        <w:rPr>
          <w:szCs w:val="20"/>
        </w:rPr>
        <w:t>[5:7] ¿</w:t>
      </w:r>
      <w:proofErr w:type="spellStart"/>
      <w:r w:rsidRPr="00665B08">
        <w:rPr>
          <w:szCs w:val="20"/>
        </w:rPr>
        <w:t>Quiénes</w:t>
      </w:r>
      <w:proofErr w:type="spellEnd"/>
      <w:r w:rsidRPr="00665B08">
        <w:rPr>
          <w:szCs w:val="20"/>
        </w:rPr>
        <w:t xml:space="preserve"> </w:t>
      </w:r>
      <w:proofErr w:type="spellStart"/>
      <w:r w:rsidRPr="00665B08">
        <w:rPr>
          <w:szCs w:val="20"/>
        </w:rPr>
        <w:t>recibirán</w:t>
      </w:r>
      <w:proofErr w:type="spellEnd"/>
      <w:r w:rsidRPr="00665B08">
        <w:rPr>
          <w:szCs w:val="20"/>
        </w:rPr>
        <w:t xml:space="preserve"> misericordia? </w:t>
      </w:r>
    </w:p>
    <w:p w14:paraId="542E9745" w14:textId="3AC79DE3" w:rsidR="00D76EC1" w:rsidRPr="00665B08" w:rsidRDefault="00222AD9" w:rsidP="005C49AC">
      <w:pPr>
        <w:rPr>
          <w:szCs w:val="20"/>
        </w:rPr>
      </w:pPr>
      <w:r w:rsidRPr="00665B08">
        <w:rPr>
          <w:szCs w:val="20"/>
        </w:rPr>
        <w:t xml:space="preserve">         </w:t>
      </w:r>
      <w:r w:rsidR="00271997" w:rsidRPr="00665B08">
        <w:rPr>
          <w:szCs w:val="20"/>
        </w:rPr>
        <w:tab/>
      </w:r>
      <w:r w:rsidRPr="00665B08">
        <w:rPr>
          <w:szCs w:val="20"/>
        </w:rPr>
        <w:t xml:space="preserve">Los </w:t>
      </w:r>
      <w:proofErr w:type="spellStart"/>
      <w:r w:rsidRPr="00665B08">
        <w:rPr>
          <w:szCs w:val="20"/>
        </w:rPr>
        <w:t>misericordiosos</w:t>
      </w:r>
      <w:proofErr w:type="spellEnd"/>
      <w:r w:rsidRPr="00665B08">
        <w:rPr>
          <w:szCs w:val="20"/>
        </w:rPr>
        <w:t xml:space="preserve"> </w:t>
      </w:r>
      <w:proofErr w:type="spellStart"/>
      <w:r w:rsidRPr="00665B08">
        <w:rPr>
          <w:szCs w:val="20"/>
        </w:rPr>
        <w:t>recibirán</w:t>
      </w:r>
      <w:proofErr w:type="spellEnd"/>
      <w:r w:rsidRPr="00665B08">
        <w:rPr>
          <w:szCs w:val="20"/>
        </w:rPr>
        <w:t xml:space="preserve"> misericordia.</w:t>
      </w:r>
    </w:p>
    <w:p w14:paraId="3143D2BC" w14:textId="77777777" w:rsidR="005C49AC" w:rsidRPr="00665B08" w:rsidRDefault="005C49AC" w:rsidP="005C49AC">
      <w:pPr>
        <w:rPr>
          <w:szCs w:val="20"/>
        </w:rPr>
      </w:pPr>
    </w:p>
    <w:p w14:paraId="1A6E0C22" w14:textId="669CA106" w:rsidR="00D76EC1" w:rsidRPr="00665B08" w:rsidRDefault="00222AD9" w:rsidP="00AF39DB">
      <w:pPr>
        <w:numPr>
          <w:ilvl w:val="0"/>
          <w:numId w:val="27"/>
        </w:numPr>
        <w:rPr>
          <w:szCs w:val="20"/>
        </w:rPr>
      </w:pPr>
      <w:r w:rsidRPr="00665B08">
        <w:rPr>
          <w:szCs w:val="20"/>
        </w:rPr>
        <w:t>[5:8</w:t>
      </w:r>
      <w:r w:rsidR="00CE49A7" w:rsidRPr="00665B08">
        <w:rPr>
          <w:szCs w:val="20"/>
        </w:rPr>
        <w:t>] ¿</w:t>
      </w:r>
      <w:proofErr w:type="spellStart"/>
      <w:r w:rsidRPr="00665B08">
        <w:rPr>
          <w:szCs w:val="20"/>
        </w:rPr>
        <w:t>Quiénes</w:t>
      </w:r>
      <w:proofErr w:type="spellEnd"/>
      <w:r w:rsidRPr="00665B08">
        <w:rPr>
          <w:szCs w:val="20"/>
        </w:rPr>
        <w:t xml:space="preserve"> </w:t>
      </w:r>
      <w:proofErr w:type="spellStart"/>
      <w:r w:rsidRPr="00665B08">
        <w:rPr>
          <w:szCs w:val="20"/>
        </w:rPr>
        <w:t>verán</w:t>
      </w:r>
      <w:proofErr w:type="spellEnd"/>
      <w:r w:rsidRPr="00665B08">
        <w:rPr>
          <w:szCs w:val="20"/>
        </w:rPr>
        <w:t xml:space="preserve"> a Dios?  </w:t>
      </w:r>
    </w:p>
    <w:p w14:paraId="09F16BB5" w14:textId="1700EE93" w:rsidR="00D76EC1" w:rsidRPr="00665B08" w:rsidRDefault="00222AD9" w:rsidP="005C49AC">
      <w:pPr>
        <w:rPr>
          <w:szCs w:val="20"/>
          <w:lang w:val="es-ES"/>
        </w:rPr>
      </w:pPr>
      <w:r w:rsidRPr="00665B08">
        <w:rPr>
          <w:szCs w:val="20"/>
          <w:lang w:val="es-ES"/>
        </w:rPr>
        <w:t xml:space="preserve">           </w:t>
      </w:r>
      <w:r w:rsidR="00271997" w:rsidRPr="00665B08">
        <w:rPr>
          <w:szCs w:val="20"/>
          <w:lang w:val="es-ES"/>
        </w:rPr>
        <w:tab/>
      </w:r>
      <w:r w:rsidRPr="00665B08">
        <w:rPr>
          <w:szCs w:val="20"/>
          <w:lang w:val="es-ES"/>
        </w:rPr>
        <w:t>Los puros de corazón</w:t>
      </w:r>
      <w:r w:rsidR="00CE49A7" w:rsidRPr="00665B08">
        <w:rPr>
          <w:szCs w:val="20"/>
          <w:lang w:val="es-ES"/>
        </w:rPr>
        <w:t xml:space="preserve"> verán a Dios</w:t>
      </w:r>
      <w:r w:rsidRPr="00665B08">
        <w:rPr>
          <w:szCs w:val="20"/>
          <w:lang w:val="es-ES"/>
        </w:rPr>
        <w:t>.</w:t>
      </w:r>
    </w:p>
    <w:p w14:paraId="7D412ABB" w14:textId="77777777" w:rsidR="005C49AC" w:rsidRPr="00665B08" w:rsidRDefault="005C49AC" w:rsidP="005C49AC">
      <w:pPr>
        <w:rPr>
          <w:szCs w:val="20"/>
          <w:lang w:val="es-ES"/>
        </w:rPr>
      </w:pPr>
    </w:p>
    <w:p w14:paraId="0DBDA7BE" w14:textId="43956369" w:rsidR="00D76EC1" w:rsidRPr="00665B08" w:rsidRDefault="00222AD9" w:rsidP="00AF39DB">
      <w:pPr>
        <w:numPr>
          <w:ilvl w:val="0"/>
          <w:numId w:val="28"/>
        </w:numPr>
        <w:rPr>
          <w:szCs w:val="20"/>
          <w:lang w:val="es-PR"/>
        </w:rPr>
      </w:pPr>
      <w:r w:rsidRPr="00665B08">
        <w:rPr>
          <w:szCs w:val="20"/>
          <w:lang w:val="es-PR"/>
        </w:rPr>
        <w:t>[5:9]</w:t>
      </w:r>
      <w:r w:rsidR="00A1408C" w:rsidRPr="00665B08">
        <w:rPr>
          <w:szCs w:val="20"/>
          <w:lang w:val="es-PR"/>
        </w:rPr>
        <w:t xml:space="preserve"> </w:t>
      </w:r>
      <w:r w:rsidRPr="00665B08">
        <w:rPr>
          <w:szCs w:val="20"/>
          <w:lang w:val="es-PR"/>
        </w:rPr>
        <w:t xml:space="preserve">¿Quiénes serán llamados hijos de Dios? </w:t>
      </w:r>
    </w:p>
    <w:p w14:paraId="3FD8E536" w14:textId="50D75BA0" w:rsidR="00D76EC1" w:rsidRPr="00665B08" w:rsidRDefault="00222AD9" w:rsidP="005C49AC">
      <w:pPr>
        <w:ind w:left="360" w:firstLine="360"/>
        <w:rPr>
          <w:szCs w:val="20"/>
          <w:lang w:val="es-PR"/>
        </w:rPr>
      </w:pPr>
      <w:r w:rsidRPr="00665B08">
        <w:rPr>
          <w:szCs w:val="20"/>
          <w:lang w:val="es-PR"/>
        </w:rPr>
        <w:t>Los pacificadores serán llamados hijos de Dios</w:t>
      </w:r>
      <w:r w:rsidR="005C49AC" w:rsidRPr="00665B08">
        <w:rPr>
          <w:szCs w:val="20"/>
          <w:lang w:val="es-PR"/>
        </w:rPr>
        <w:t>.</w:t>
      </w:r>
    </w:p>
    <w:p w14:paraId="0A761535" w14:textId="77777777" w:rsidR="005C49AC" w:rsidRPr="00665B08" w:rsidRDefault="005C49AC" w:rsidP="005C49AC">
      <w:pPr>
        <w:ind w:left="360" w:hanging="360"/>
        <w:rPr>
          <w:szCs w:val="20"/>
          <w:lang w:val="es-PR"/>
        </w:rPr>
      </w:pPr>
    </w:p>
    <w:p w14:paraId="1E837A38" w14:textId="1B278731" w:rsidR="005C49AC" w:rsidRPr="00665B08" w:rsidRDefault="005C49AC" w:rsidP="00AF39DB">
      <w:pPr>
        <w:pStyle w:val="ListParagraph"/>
        <w:numPr>
          <w:ilvl w:val="0"/>
          <w:numId w:val="171"/>
        </w:numPr>
        <w:rPr>
          <w:szCs w:val="20"/>
          <w:lang w:val="es-PR"/>
        </w:rPr>
      </w:pPr>
      <w:r w:rsidRPr="00665B08">
        <w:rPr>
          <w:szCs w:val="20"/>
          <w:lang w:val="es-PR"/>
        </w:rPr>
        <w:t>[5:10] ¿Por qué cree usted que a los pacificadores se les llamará hijos de Dios?</w:t>
      </w:r>
    </w:p>
    <w:p w14:paraId="6931A4F5" w14:textId="77777777" w:rsidR="005C49AC" w:rsidRPr="00665B08" w:rsidRDefault="005C49AC" w:rsidP="005C49AC">
      <w:pPr>
        <w:ind w:left="720"/>
        <w:rPr>
          <w:lang w:val="es-PR"/>
        </w:rPr>
      </w:pPr>
      <w:r w:rsidRPr="00665B08">
        <w:rPr>
          <w:szCs w:val="20"/>
          <w:lang w:val="es-PR"/>
        </w:rPr>
        <w:t>(</w:t>
      </w:r>
      <w:r w:rsidRPr="00665B08">
        <w:rPr>
          <w:i/>
          <w:iCs/>
          <w:szCs w:val="20"/>
          <w:lang w:val="es-PR"/>
        </w:rPr>
        <w:t xml:space="preserve">La respuesta puede variar). </w:t>
      </w:r>
      <w:r w:rsidRPr="00665B08">
        <w:rPr>
          <w:szCs w:val="20"/>
          <w:lang w:val="es-PR"/>
        </w:rPr>
        <w:t>El pasaje podría significar que al ayudar a las personas a tener paz unas con otras, reflejarán el carácter de Dios, quien permite que las personas tengan paz con Él y con el prójimo</w:t>
      </w:r>
      <w:r w:rsidRPr="00665B08">
        <w:rPr>
          <w:lang w:val="es-PR"/>
        </w:rPr>
        <w:t>.</w:t>
      </w:r>
    </w:p>
    <w:p w14:paraId="070925A9" w14:textId="171D786A" w:rsidR="005C49AC" w:rsidRPr="00665B08" w:rsidRDefault="005C49AC" w:rsidP="005C49AC">
      <w:pPr>
        <w:pageBreakBefore/>
      </w:pPr>
      <w:r w:rsidRPr="00665B08">
        <w:rPr>
          <w:b/>
          <w:bCs/>
        </w:rPr>
        <w:lastRenderedPageBreak/>
        <w:t xml:space="preserve">Mateo 5:1-12, </w:t>
      </w:r>
      <w:proofErr w:type="spellStart"/>
      <w:r w:rsidRPr="00665B08">
        <w:rPr>
          <w:b/>
          <w:bCs/>
        </w:rPr>
        <w:t>continuación</w:t>
      </w:r>
      <w:proofErr w:type="spellEnd"/>
      <w:r w:rsidRPr="00665B08">
        <w:rPr>
          <w:b/>
          <w:bCs/>
        </w:rPr>
        <w:t>: </w:t>
      </w:r>
    </w:p>
    <w:p w14:paraId="4CB69D8E" w14:textId="77777777" w:rsidR="005C49AC" w:rsidRPr="00665B08" w:rsidRDefault="005C49AC" w:rsidP="005C49AC">
      <w:pPr>
        <w:rPr>
          <w:lang w:val="es-PR"/>
        </w:rPr>
      </w:pPr>
    </w:p>
    <w:p w14:paraId="08732FD5" w14:textId="09F84AC5" w:rsidR="00D76EC1" w:rsidRPr="00665B08" w:rsidRDefault="00222AD9" w:rsidP="00AF39DB">
      <w:pPr>
        <w:pStyle w:val="ListParagraph"/>
        <w:numPr>
          <w:ilvl w:val="0"/>
          <w:numId w:val="171"/>
        </w:numPr>
        <w:rPr>
          <w:lang w:val="es-PR"/>
        </w:rPr>
      </w:pPr>
      <w:r w:rsidRPr="00665B08">
        <w:rPr>
          <w:lang w:val="es-PR"/>
        </w:rPr>
        <w:t xml:space="preserve">[5:10] ¿A quién pertenece el reino de los cielos? </w:t>
      </w:r>
    </w:p>
    <w:p w14:paraId="1FE5F2F0" w14:textId="7317604F" w:rsidR="00BA75B9" w:rsidRPr="00665B08" w:rsidRDefault="00222AD9" w:rsidP="00BA75B9">
      <w:pPr>
        <w:ind w:left="360" w:firstLine="360"/>
        <w:rPr>
          <w:szCs w:val="20"/>
          <w:lang w:val="es-PR"/>
        </w:rPr>
      </w:pPr>
      <w:r w:rsidRPr="00665B08">
        <w:rPr>
          <w:szCs w:val="20"/>
          <w:lang w:val="es-PR"/>
        </w:rPr>
        <w:t>Pertenece a los que son perseguidos por causa de la justicia.</w:t>
      </w:r>
    </w:p>
    <w:p w14:paraId="30FAAC5F" w14:textId="77777777" w:rsidR="00BA75B9" w:rsidRPr="00665B08" w:rsidRDefault="00BA75B9" w:rsidP="00BA75B9">
      <w:pPr>
        <w:rPr>
          <w:lang w:val="es-PR"/>
        </w:rPr>
      </w:pPr>
    </w:p>
    <w:p w14:paraId="1E672202" w14:textId="10EE7EE8" w:rsidR="00D76EC1" w:rsidRPr="00665B08" w:rsidRDefault="00222AD9" w:rsidP="00AF39DB">
      <w:pPr>
        <w:pStyle w:val="ListParagraph"/>
        <w:numPr>
          <w:ilvl w:val="0"/>
          <w:numId w:val="171"/>
        </w:numPr>
        <w:rPr>
          <w:lang w:val="es-PR"/>
        </w:rPr>
      </w:pPr>
      <w:r w:rsidRPr="00665B08">
        <w:rPr>
          <w:lang w:val="es-PR"/>
        </w:rPr>
        <w:t>[5:11-12]</w:t>
      </w:r>
      <w:r w:rsidR="0092275A" w:rsidRPr="00665B08">
        <w:rPr>
          <w:lang w:val="es-PR"/>
        </w:rPr>
        <w:t xml:space="preserve"> </w:t>
      </w:r>
      <w:r w:rsidRPr="00665B08">
        <w:rPr>
          <w:lang w:val="es-PR"/>
        </w:rPr>
        <w:t xml:space="preserve">¿Cómo podrían ser bendecidos los discípulos cuando otros eran crueles con ellos? </w:t>
      </w:r>
    </w:p>
    <w:p w14:paraId="75907BD8" w14:textId="6DC69F49" w:rsidR="00D76EC1" w:rsidRPr="00665B08" w:rsidRDefault="00222AD9" w:rsidP="00BA75B9">
      <w:pPr>
        <w:ind w:left="720"/>
        <w:rPr>
          <w:szCs w:val="20"/>
          <w:lang w:val="es-PR"/>
        </w:rPr>
      </w:pPr>
      <w:r w:rsidRPr="00665B08">
        <w:rPr>
          <w:szCs w:val="20"/>
          <w:lang w:val="es-PR"/>
        </w:rPr>
        <w:t>Fueron bendecidos porque su recompensa sería grande en el cielo, a pesar de que   estaban siendo perseguidos como los profetas que vivieron antes que ellos.</w:t>
      </w:r>
    </w:p>
    <w:p w14:paraId="42EBF47F" w14:textId="77777777" w:rsidR="00D76EC1" w:rsidRPr="00665B08" w:rsidRDefault="00222AD9">
      <w:pPr>
        <w:spacing w:before="240"/>
        <w:rPr>
          <w:lang w:val="es-PR"/>
        </w:rPr>
      </w:pPr>
      <w:r w:rsidRPr="00665B08">
        <w:rPr>
          <w:b/>
          <w:bCs/>
          <w:lang w:val="es-PR"/>
        </w:rPr>
        <w:t>Sección de comentarios:</w:t>
      </w:r>
    </w:p>
    <w:p w14:paraId="710F7CAF" w14:textId="77777777" w:rsidR="00D76EC1" w:rsidRPr="00665B08" w:rsidRDefault="00222AD9">
      <w:pPr>
        <w:spacing w:before="240"/>
        <w:rPr>
          <w:lang w:val="es-PR"/>
        </w:rPr>
      </w:pPr>
      <w:r w:rsidRPr="00665B08">
        <w:rPr>
          <w:lang w:val="es-PR"/>
        </w:rPr>
        <w:t> </w:t>
      </w:r>
    </w:p>
    <w:p w14:paraId="7A2F2986" w14:textId="52D54E8B" w:rsidR="00D76EC1" w:rsidRPr="00665B08" w:rsidRDefault="00222AD9">
      <w:pPr>
        <w:rPr>
          <w:lang w:val="es-PR"/>
        </w:rPr>
      </w:pPr>
      <w:r w:rsidRPr="00665B08">
        <w:rPr>
          <w:lang w:val="es-PR"/>
        </w:rPr>
        <w:br w:type="page" w:clear="all"/>
      </w:r>
    </w:p>
    <w:p w14:paraId="7E5905DE" w14:textId="77777777" w:rsidR="00D76EC1" w:rsidRPr="00665B08" w:rsidRDefault="00222AD9" w:rsidP="006177A4">
      <w:pPr>
        <w:pStyle w:val="Heading1"/>
        <w:rPr>
          <w:sz w:val="48"/>
          <w:szCs w:val="48"/>
          <w:lang w:val="es-PR"/>
        </w:rPr>
      </w:pPr>
      <w:bookmarkStart w:id="8" w:name="_Toc176516682"/>
      <w:bookmarkStart w:id="9" w:name="_Toc196896467"/>
      <w:r w:rsidRPr="00665B08">
        <w:rPr>
          <w:lang w:val="es-PR"/>
        </w:rPr>
        <w:lastRenderedPageBreak/>
        <w:t>Mateo 6:1-15</w:t>
      </w:r>
      <w:bookmarkEnd w:id="8"/>
      <w:bookmarkEnd w:id="9"/>
    </w:p>
    <w:p w14:paraId="38431028" w14:textId="4A2B6067" w:rsidR="00D76EC1" w:rsidRPr="00665B08" w:rsidRDefault="0092275A" w:rsidP="006177A4">
      <w:pPr>
        <w:pStyle w:val="Background"/>
        <w:rPr>
          <w:lang w:val="es-PR"/>
        </w:rPr>
      </w:pPr>
      <w:r w:rsidRPr="00665B08">
        <w:rPr>
          <w:b/>
          <w:lang w:val="es-PR"/>
        </w:rPr>
        <w:t>Trasfondo</w:t>
      </w:r>
      <w:r w:rsidR="00222AD9" w:rsidRPr="00665B08">
        <w:rPr>
          <w:b/>
          <w:lang w:val="es-PR"/>
        </w:rPr>
        <w:t>:</w:t>
      </w:r>
      <w:r w:rsidR="00222AD9" w:rsidRPr="00665B08">
        <w:rPr>
          <w:lang w:val="es-PR"/>
        </w:rPr>
        <w:t xml:space="preserve"> Jesús continuó enseñando a sus discípulos en el Sermón del Monte.</w:t>
      </w:r>
    </w:p>
    <w:p w14:paraId="7FCFA7C4" w14:textId="0B0484ED" w:rsidR="00D76EC1" w:rsidRPr="001B58D9" w:rsidRDefault="00222AD9">
      <w:pPr>
        <w:rPr>
          <w:b/>
          <w:bCs/>
          <w:i/>
          <w:iCs/>
          <w:sz w:val="22"/>
          <w:lang w:val="es-PR"/>
        </w:rPr>
      </w:pPr>
      <w:r w:rsidRPr="001B58D9">
        <w:rPr>
          <w:b/>
          <w:bCs/>
          <w:i/>
          <w:iCs/>
          <w:sz w:val="22"/>
          <w:lang w:val="es-PR"/>
        </w:rPr>
        <w:t>Le</w:t>
      </w:r>
      <w:r w:rsidR="0092275A" w:rsidRPr="001B58D9">
        <w:rPr>
          <w:b/>
          <w:bCs/>
          <w:i/>
          <w:iCs/>
          <w:sz w:val="22"/>
          <w:lang w:val="es-PR"/>
        </w:rPr>
        <w:t>a</w:t>
      </w:r>
      <w:r w:rsidRPr="001B58D9">
        <w:rPr>
          <w:b/>
          <w:bCs/>
          <w:i/>
          <w:iCs/>
          <w:sz w:val="22"/>
          <w:lang w:val="es-PR"/>
        </w:rPr>
        <w:t xml:space="preserve"> el pasaje.</w:t>
      </w:r>
    </w:p>
    <w:p w14:paraId="3B6F1A0A" w14:textId="77777777" w:rsidR="006177A4" w:rsidRPr="00665B08" w:rsidRDefault="006177A4">
      <w:pPr>
        <w:rPr>
          <w:lang w:val="es-PR"/>
        </w:rPr>
      </w:pPr>
    </w:p>
    <w:p w14:paraId="5C641737" w14:textId="77777777" w:rsidR="00D76EC1" w:rsidRPr="00665B08" w:rsidRDefault="00222AD9" w:rsidP="006177A4">
      <w:pPr>
        <w:pStyle w:val="Part1"/>
        <w:rPr>
          <w:lang w:val="es-PR"/>
        </w:rPr>
      </w:pPr>
      <w:r w:rsidRPr="00665B08">
        <w:rPr>
          <w:lang w:val="es-PR"/>
        </w:rPr>
        <w:t>Parte 1</w:t>
      </w:r>
    </w:p>
    <w:p w14:paraId="06DB937E" w14:textId="77777777" w:rsidR="00D76EC1" w:rsidRPr="00665B08" w:rsidRDefault="00222AD9" w:rsidP="006177A4">
      <w:pPr>
        <w:pStyle w:val="Answerortell"/>
        <w:rPr>
          <w:lang w:val="es-PR"/>
        </w:rPr>
      </w:pPr>
      <w:r w:rsidRPr="00665B08">
        <w:rPr>
          <w:lang w:val="es-PR"/>
        </w:rPr>
        <w:t>Diga en sus propias palabras lo que acaba de leer en este pasaje.</w:t>
      </w:r>
    </w:p>
    <w:p w14:paraId="30B5FB93" w14:textId="77777777" w:rsidR="00D76EC1" w:rsidRPr="00665B08" w:rsidRDefault="00222AD9" w:rsidP="00665B08">
      <w:pPr>
        <w:pStyle w:val="Checklist"/>
      </w:pPr>
      <w:r w:rsidRPr="00665B08">
        <w:rPr>
          <w:lang w:val="es-PR"/>
        </w:rPr>
        <w:t xml:space="preserve">Jesús enseñó a la gente a no hacer buenas obras para ser visto por otras personas. </w:t>
      </w:r>
      <w:r w:rsidRPr="00665B08">
        <w:t>[6:1-4]</w:t>
      </w:r>
    </w:p>
    <w:p w14:paraId="50811616" w14:textId="77777777" w:rsidR="00D76EC1" w:rsidRPr="00665B08" w:rsidRDefault="00222AD9" w:rsidP="00665B08">
      <w:pPr>
        <w:pStyle w:val="Checklist"/>
      </w:pPr>
      <w:r w:rsidRPr="00665B08">
        <w:rPr>
          <w:lang w:val="es-PR"/>
        </w:rPr>
        <w:t xml:space="preserve">Jesús enseñó a la gente a no orar para ser visto por otras personas. </w:t>
      </w:r>
      <w:r w:rsidRPr="00665B08">
        <w:t>[6:5-8]</w:t>
      </w:r>
    </w:p>
    <w:p w14:paraId="0339221D" w14:textId="77777777" w:rsidR="00D76EC1" w:rsidRPr="00665B08" w:rsidRDefault="00222AD9" w:rsidP="00665B08">
      <w:pPr>
        <w:pStyle w:val="Checklist"/>
      </w:pPr>
      <w:r w:rsidRPr="00665B08">
        <w:rPr>
          <w:lang w:val="es-PR"/>
        </w:rPr>
        <w:t xml:space="preserve">Jesús enseñó a la gente a orar. </w:t>
      </w:r>
      <w:r w:rsidRPr="00665B08">
        <w:t>[6:9-13]</w:t>
      </w:r>
    </w:p>
    <w:p w14:paraId="41DE5707" w14:textId="77777777" w:rsidR="00D76EC1" w:rsidRPr="00665B08" w:rsidRDefault="00222AD9" w:rsidP="00665B08">
      <w:pPr>
        <w:pStyle w:val="Checklist"/>
      </w:pPr>
      <w:r w:rsidRPr="00665B08">
        <w:rPr>
          <w:lang w:val="es-PR"/>
        </w:rPr>
        <w:t xml:space="preserve">Jesús enseñó acerca del perdón. </w:t>
      </w:r>
      <w:r w:rsidRPr="00665B08">
        <w:t>[6:14-15]</w:t>
      </w:r>
    </w:p>
    <w:p w14:paraId="09BD6CA2" w14:textId="77777777" w:rsidR="00D76EC1" w:rsidRPr="00665B08" w:rsidRDefault="00222AD9">
      <w:pPr>
        <w:spacing w:before="240" w:line="360" w:lineRule="auto"/>
      </w:pPr>
      <w:r w:rsidRPr="00665B08">
        <w:rPr>
          <w:b/>
          <w:bCs/>
          <w:sz w:val="32"/>
          <w:szCs w:val="32"/>
        </w:rPr>
        <w:t>Parte 2</w:t>
      </w:r>
    </w:p>
    <w:p w14:paraId="66E7FC47" w14:textId="41784913" w:rsidR="0051233E" w:rsidRPr="00665B08" w:rsidRDefault="00222AD9" w:rsidP="0051233E">
      <w:pPr>
        <w:pStyle w:val="Answerortell"/>
        <w:rPr>
          <w:lang w:val="es-PR"/>
        </w:rPr>
      </w:pPr>
      <w:r w:rsidRPr="00665B08">
        <w:rPr>
          <w:lang w:val="es-PR"/>
        </w:rPr>
        <w:t xml:space="preserve">Responda las siguientes preguntas de los versículos </w:t>
      </w:r>
      <w:r w:rsidR="00421972">
        <w:rPr>
          <w:lang w:val="es-PR"/>
        </w:rPr>
        <w:t>señalados</w:t>
      </w:r>
      <w:r w:rsidRPr="00665B08">
        <w:rPr>
          <w:lang w:val="es-PR"/>
        </w:rPr>
        <w:t>.</w:t>
      </w:r>
    </w:p>
    <w:p w14:paraId="07846168" w14:textId="4A5A6D39" w:rsidR="00D76EC1" w:rsidRPr="00665B08" w:rsidRDefault="00222AD9" w:rsidP="00AF39DB">
      <w:pPr>
        <w:pStyle w:val="ListParagraph"/>
        <w:numPr>
          <w:ilvl w:val="1"/>
          <w:numId w:val="28"/>
        </w:numPr>
        <w:ind w:left="360"/>
        <w:rPr>
          <w:lang w:val="es-PR"/>
        </w:rPr>
      </w:pPr>
      <w:r w:rsidRPr="00665B08">
        <w:rPr>
          <w:lang w:val="es-PR"/>
        </w:rPr>
        <w:t>[6:</w:t>
      </w:r>
      <w:r w:rsidRPr="001F359A">
        <w:rPr>
          <w:lang w:val="es-ES"/>
        </w:rPr>
        <w:t>1] ¿Qué les advirtió Jesús que no hicieran?</w:t>
      </w:r>
      <w:r w:rsidRPr="00665B08">
        <w:rPr>
          <w:lang w:val="es-PR"/>
        </w:rPr>
        <w:t xml:space="preserve"> </w:t>
      </w:r>
    </w:p>
    <w:p w14:paraId="1B141E62" w14:textId="77777777" w:rsidR="00620446" w:rsidRPr="00665B08" w:rsidRDefault="00222AD9" w:rsidP="00620446">
      <w:pPr>
        <w:ind w:left="360" w:firstLine="360"/>
        <w:rPr>
          <w:szCs w:val="20"/>
          <w:lang w:val="es-PR"/>
        </w:rPr>
      </w:pPr>
      <w:r w:rsidRPr="00665B08">
        <w:rPr>
          <w:szCs w:val="20"/>
          <w:lang w:val="es-PR"/>
        </w:rPr>
        <w:t xml:space="preserve">Les advirtió que no hicieran sus buenas obras para ser vistos por otros. </w:t>
      </w:r>
    </w:p>
    <w:p w14:paraId="083BCAFC" w14:textId="77777777" w:rsidR="00620446" w:rsidRPr="00665B08" w:rsidRDefault="00620446" w:rsidP="00620446">
      <w:pPr>
        <w:ind w:left="360" w:firstLine="360"/>
        <w:rPr>
          <w:szCs w:val="20"/>
          <w:lang w:val="es-PR"/>
        </w:rPr>
      </w:pPr>
    </w:p>
    <w:p w14:paraId="7BA89600" w14:textId="507BD380" w:rsidR="00D76EC1" w:rsidRPr="00665B08" w:rsidRDefault="00222AD9" w:rsidP="00AF39DB">
      <w:pPr>
        <w:pStyle w:val="ListParagraph"/>
        <w:numPr>
          <w:ilvl w:val="0"/>
          <w:numId w:val="175"/>
        </w:numPr>
        <w:rPr>
          <w:szCs w:val="20"/>
          <w:lang w:val="es-PR"/>
        </w:rPr>
      </w:pPr>
      <w:r w:rsidRPr="00665B08">
        <w:rPr>
          <w:lang w:val="es-PR"/>
        </w:rPr>
        <w:t xml:space="preserve">[6:1] ¿Cuál dijo que sería el resultado de hacer sus buenas obras para ser vistos por los </w:t>
      </w:r>
      <w:r w:rsidR="00A1408C" w:rsidRPr="00665B08">
        <w:rPr>
          <w:lang w:val="es-PR"/>
        </w:rPr>
        <w:t>demás</w:t>
      </w:r>
      <w:r w:rsidRPr="00665B08">
        <w:rPr>
          <w:lang w:val="es-PR"/>
        </w:rPr>
        <w:t xml:space="preserve">? </w:t>
      </w:r>
    </w:p>
    <w:p w14:paraId="549BC60E" w14:textId="7C4430B6" w:rsidR="00D76EC1" w:rsidRPr="00665B08" w:rsidRDefault="00222AD9" w:rsidP="00620446">
      <w:pPr>
        <w:ind w:left="360" w:firstLine="360"/>
        <w:rPr>
          <w:szCs w:val="20"/>
          <w:lang w:val="es-PR"/>
        </w:rPr>
      </w:pPr>
      <w:r w:rsidRPr="00665B08">
        <w:rPr>
          <w:szCs w:val="20"/>
          <w:lang w:val="es-PR"/>
        </w:rPr>
        <w:t xml:space="preserve">Su Padre celestial no los recompensaría. </w:t>
      </w:r>
    </w:p>
    <w:p w14:paraId="49506F8B" w14:textId="77777777" w:rsidR="00620446" w:rsidRPr="00665B08" w:rsidRDefault="00620446" w:rsidP="00620446">
      <w:pPr>
        <w:ind w:left="360" w:firstLine="360"/>
        <w:rPr>
          <w:szCs w:val="20"/>
          <w:lang w:val="es-PR"/>
        </w:rPr>
      </w:pPr>
    </w:p>
    <w:p w14:paraId="7709DCA7" w14:textId="179B0883" w:rsidR="00D76EC1" w:rsidRPr="00665B08" w:rsidRDefault="00222AD9" w:rsidP="00AF39DB">
      <w:pPr>
        <w:pStyle w:val="ListParagraph"/>
        <w:numPr>
          <w:ilvl w:val="0"/>
          <w:numId w:val="175"/>
        </w:numPr>
        <w:rPr>
          <w:szCs w:val="20"/>
          <w:lang w:val="es-PR"/>
        </w:rPr>
      </w:pPr>
      <w:r w:rsidRPr="00665B08">
        <w:rPr>
          <w:szCs w:val="20"/>
          <w:lang w:val="es-PR"/>
        </w:rPr>
        <w:t xml:space="preserve">[6:1] ¿A quién creen que se refería Jesús cuando habló de su Padre que está en los cielos? </w:t>
      </w:r>
    </w:p>
    <w:p w14:paraId="7BCA8C42" w14:textId="5F0DABAE" w:rsidR="00D76EC1" w:rsidRPr="00665B08" w:rsidRDefault="00222AD9" w:rsidP="00620446">
      <w:pPr>
        <w:ind w:left="360" w:firstLine="360"/>
        <w:rPr>
          <w:szCs w:val="20"/>
          <w:lang w:val="es-PR"/>
        </w:rPr>
      </w:pPr>
      <w:r w:rsidRPr="00665B08">
        <w:rPr>
          <w:szCs w:val="20"/>
          <w:lang w:val="es-PR"/>
        </w:rPr>
        <w:t xml:space="preserve">Es evidente que estaba hablando de Dios Padre. </w:t>
      </w:r>
    </w:p>
    <w:p w14:paraId="371A2ACC" w14:textId="77777777" w:rsidR="00620446" w:rsidRPr="00665B08" w:rsidRDefault="00620446" w:rsidP="00620446">
      <w:pPr>
        <w:ind w:left="360" w:firstLine="360"/>
        <w:rPr>
          <w:szCs w:val="20"/>
          <w:lang w:val="es-PR"/>
        </w:rPr>
      </w:pPr>
    </w:p>
    <w:p w14:paraId="2473CC8B" w14:textId="47B1C1D7" w:rsidR="00D76EC1" w:rsidRPr="00665B08" w:rsidRDefault="00222AD9" w:rsidP="00AF39DB">
      <w:pPr>
        <w:pStyle w:val="ListParagraph"/>
        <w:numPr>
          <w:ilvl w:val="0"/>
          <w:numId w:val="175"/>
        </w:numPr>
        <w:rPr>
          <w:szCs w:val="20"/>
          <w:lang w:val="es-PR"/>
        </w:rPr>
      </w:pPr>
      <w:r w:rsidRPr="00665B08">
        <w:rPr>
          <w:szCs w:val="20"/>
          <w:lang w:val="es-PR"/>
        </w:rPr>
        <w:t xml:space="preserve">[6:2] ¿Por qué los hipócritas tocaban la trompeta cuando daban a los pobres? </w:t>
      </w:r>
    </w:p>
    <w:p w14:paraId="454CA6F3" w14:textId="2A800BE7" w:rsidR="00D76EC1" w:rsidRPr="00665B08" w:rsidRDefault="00222AD9" w:rsidP="00620446">
      <w:pPr>
        <w:ind w:left="360" w:firstLine="360"/>
        <w:rPr>
          <w:szCs w:val="20"/>
          <w:lang w:val="es-PR"/>
        </w:rPr>
      </w:pPr>
      <w:r w:rsidRPr="00665B08">
        <w:rPr>
          <w:szCs w:val="20"/>
          <w:lang w:val="es-PR"/>
        </w:rPr>
        <w:t xml:space="preserve">Porque querían que otras personas los glorificaran. </w:t>
      </w:r>
    </w:p>
    <w:p w14:paraId="7C79C1EC" w14:textId="77777777" w:rsidR="00620446" w:rsidRPr="00665B08" w:rsidRDefault="00620446" w:rsidP="00620446">
      <w:pPr>
        <w:ind w:left="360" w:firstLine="360"/>
        <w:rPr>
          <w:szCs w:val="20"/>
          <w:lang w:val="es-PR"/>
        </w:rPr>
      </w:pPr>
    </w:p>
    <w:p w14:paraId="28AD9DF5" w14:textId="24F909B6" w:rsidR="00D76EC1" w:rsidRPr="00665B08" w:rsidRDefault="00222AD9" w:rsidP="00AF39DB">
      <w:pPr>
        <w:pStyle w:val="ListParagraph"/>
        <w:numPr>
          <w:ilvl w:val="0"/>
          <w:numId w:val="175"/>
        </w:numPr>
        <w:ind w:left="360" w:hanging="360"/>
        <w:rPr>
          <w:szCs w:val="20"/>
          <w:lang w:val="es-PR"/>
        </w:rPr>
      </w:pPr>
      <w:r w:rsidRPr="00665B08">
        <w:rPr>
          <w:szCs w:val="20"/>
          <w:lang w:val="es-PR"/>
        </w:rPr>
        <w:t>[6:3] Cuando Jesús dijo que no permitieran que su mano izquierda supiera lo que estaba haciendo su mano derecha, ¿</w:t>
      </w:r>
      <w:r w:rsidR="00AA2FF9">
        <w:rPr>
          <w:szCs w:val="20"/>
          <w:lang w:val="es-PR"/>
        </w:rPr>
        <w:t>Q</w:t>
      </w:r>
      <w:r w:rsidRPr="00665B08">
        <w:rPr>
          <w:szCs w:val="20"/>
          <w:lang w:val="es-PR"/>
        </w:rPr>
        <w:t xml:space="preserve">ué cree que quiso decir? </w:t>
      </w:r>
    </w:p>
    <w:p w14:paraId="14D3C728" w14:textId="37EDDB3E" w:rsidR="00D76EC1" w:rsidRPr="00665B08" w:rsidRDefault="00222AD9" w:rsidP="00620446">
      <w:pPr>
        <w:ind w:left="720"/>
        <w:rPr>
          <w:szCs w:val="20"/>
          <w:lang w:val="es-PR"/>
        </w:rPr>
      </w:pPr>
      <w:r w:rsidRPr="00665B08">
        <w:rPr>
          <w:i/>
          <w:iCs/>
          <w:szCs w:val="20"/>
          <w:lang w:val="es-PR"/>
        </w:rPr>
        <w:t xml:space="preserve">(La respuesta puede variar). </w:t>
      </w:r>
      <w:r w:rsidRPr="00665B08">
        <w:rPr>
          <w:szCs w:val="20"/>
          <w:lang w:val="es-PR"/>
        </w:rPr>
        <w:t>Es posible que haya querido decir que debían hacer sus buenas obras tan secretamente que incluso los más cercanos a ellos no lo supieran. O tal vez debería convertirse en algo tan habitual o sencillo hacer  que ni siquiera recuerden haberlo hecho. </w:t>
      </w:r>
    </w:p>
    <w:p w14:paraId="47DF9859" w14:textId="77777777" w:rsidR="00620446" w:rsidRPr="00665B08" w:rsidRDefault="00620446" w:rsidP="00620446">
      <w:pPr>
        <w:ind w:left="720"/>
        <w:rPr>
          <w:szCs w:val="20"/>
          <w:lang w:val="es-PR"/>
        </w:rPr>
      </w:pPr>
    </w:p>
    <w:p w14:paraId="1B8C063A" w14:textId="69D03A35" w:rsidR="00D76EC1" w:rsidRPr="00665B08" w:rsidRDefault="00222AD9" w:rsidP="00AF39DB">
      <w:pPr>
        <w:pStyle w:val="ListParagraph"/>
        <w:numPr>
          <w:ilvl w:val="0"/>
          <w:numId w:val="175"/>
        </w:numPr>
        <w:rPr>
          <w:szCs w:val="20"/>
          <w:lang w:val="es-PR"/>
        </w:rPr>
      </w:pPr>
      <w:r w:rsidRPr="00665B08">
        <w:rPr>
          <w:szCs w:val="20"/>
          <w:lang w:val="es-PR"/>
        </w:rPr>
        <w:t xml:space="preserve">[6:4, 6] ¿Qué dijo Jesús acerca del Padre en los versículos 4 y 6? </w:t>
      </w:r>
    </w:p>
    <w:p w14:paraId="1ADB8E00" w14:textId="3B00BAB5" w:rsidR="00D76EC1" w:rsidRPr="00665B08" w:rsidRDefault="00222AD9" w:rsidP="00620446">
      <w:pPr>
        <w:ind w:left="360" w:firstLine="360"/>
        <w:rPr>
          <w:szCs w:val="20"/>
          <w:lang w:val="es-PR"/>
        </w:rPr>
      </w:pPr>
      <w:r w:rsidRPr="00665B08">
        <w:rPr>
          <w:szCs w:val="20"/>
          <w:lang w:val="es-PR"/>
        </w:rPr>
        <w:t xml:space="preserve">El Padre ve quién da y ora en secreto, y recompensará a estas personas. </w:t>
      </w:r>
    </w:p>
    <w:p w14:paraId="38183205" w14:textId="77777777" w:rsidR="00620446" w:rsidRPr="00665B08" w:rsidRDefault="00620446" w:rsidP="00620446">
      <w:pPr>
        <w:ind w:left="360" w:firstLine="360"/>
        <w:rPr>
          <w:szCs w:val="20"/>
          <w:lang w:val="es-PR"/>
        </w:rPr>
      </w:pPr>
    </w:p>
    <w:p w14:paraId="73E34594" w14:textId="03E88078" w:rsidR="00D76EC1" w:rsidRPr="00665B08" w:rsidRDefault="00222AD9" w:rsidP="00AF39DB">
      <w:pPr>
        <w:pStyle w:val="ListParagraph"/>
        <w:numPr>
          <w:ilvl w:val="0"/>
          <w:numId w:val="175"/>
        </w:numPr>
        <w:rPr>
          <w:szCs w:val="20"/>
          <w:lang w:val="es-PR"/>
        </w:rPr>
      </w:pPr>
      <w:r w:rsidRPr="00665B08">
        <w:rPr>
          <w:szCs w:val="20"/>
          <w:lang w:val="es-PR"/>
        </w:rPr>
        <w:t xml:space="preserve">[6:8] ¿Qué dijo Jesús que el Padre sabe en el versículo 8? </w:t>
      </w:r>
    </w:p>
    <w:p w14:paraId="6E40CD7F" w14:textId="26077BC9" w:rsidR="00D76EC1" w:rsidRPr="00665B08" w:rsidRDefault="00222AD9" w:rsidP="00620446">
      <w:pPr>
        <w:ind w:left="360" w:firstLine="360"/>
        <w:rPr>
          <w:szCs w:val="20"/>
          <w:lang w:val="es-PR"/>
        </w:rPr>
      </w:pPr>
      <w:r w:rsidRPr="00665B08">
        <w:rPr>
          <w:szCs w:val="20"/>
          <w:lang w:val="es-PR"/>
        </w:rPr>
        <w:t xml:space="preserve">Él sabe lo que la gente necesita antes de que lo pidan. </w:t>
      </w:r>
    </w:p>
    <w:p w14:paraId="2679FAF3" w14:textId="77777777" w:rsidR="00620446" w:rsidRPr="00665B08" w:rsidRDefault="00620446" w:rsidP="00620446">
      <w:pPr>
        <w:ind w:left="360" w:firstLine="360"/>
        <w:rPr>
          <w:szCs w:val="20"/>
          <w:lang w:val="es-PR"/>
        </w:rPr>
      </w:pPr>
    </w:p>
    <w:p w14:paraId="47187041" w14:textId="65E943CF" w:rsidR="00D76EC1" w:rsidRPr="00665B08" w:rsidRDefault="00222AD9" w:rsidP="00AF39DB">
      <w:pPr>
        <w:pStyle w:val="ListParagraph"/>
        <w:numPr>
          <w:ilvl w:val="0"/>
          <w:numId w:val="175"/>
        </w:numPr>
        <w:rPr>
          <w:szCs w:val="20"/>
          <w:lang w:val="es-PR"/>
        </w:rPr>
      </w:pPr>
      <w:r w:rsidRPr="00665B08">
        <w:rPr>
          <w:szCs w:val="20"/>
          <w:lang w:val="es-PR"/>
        </w:rPr>
        <w:t xml:space="preserve">[6:8] ¿Cómo les dijo Jesús a sus discípulos que llamaran a Dios cuando oraran? </w:t>
      </w:r>
    </w:p>
    <w:p w14:paraId="0F9755D8" w14:textId="0824932F" w:rsidR="00D76EC1" w:rsidRPr="00665B08" w:rsidRDefault="00222AD9" w:rsidP="00620446">
      <w:pPr>
        <w:ind w:left="360" w:firstLine="360"/>
        <w:rPr>
          <w:szCs w:val="20"/>
          <w:lang w:val="es-PR"/>
        </w:rPr>
      </w:pPr>
      <w:r w:rsidRPr="00665B08">
        <w:rPr>
          <w:szCs w:val="20"/>
          <w:lang w:val="es-PR"/>
        </w:rPr>
        <w:t>Les dijo que lo llamaran Padre.</w:t>
      </w:r>
    </w:p>
    <w:p w14:paraId="3BC4E5FC" w14:textId="6F053501" w:rsidR="00D76EC1" w:rsidRPr="00665B08" w:rsidRDefault="00222AD9">
      <w:pPr>
        <w:pageBreakBefore/>
      </w:pPr>
      <w:r w:rsidRPr="00665B08">
        <w:rPr>
          <w:b/>
          <w:bCs/>
        </w:rPr>
        <w:lastRenderedPageBreak/>
        <w:t>Mateo 6:1-15</w:t>
      </w:r>
      <w:r w:rsidR="00A1408C" w:rsidRPr="00665B08">
        <w:rPr>
          <w:b/>
          <w:bCs/>
        </w:rPr>
        <w:t xml:space="preserve">, </w:t>
      </w:r>
      <w:proofErr w:type="spellStart"/>
      <w:r w:rsidR="00A1408C" w:rsidRPr="00665B08">
        <w:rPr>
          <w:b/>
          <w:bCs/>
        </w:rPr>
        <w:t>continuación</w:t>
      </w:r>
      <w:proofErr w:type="spellEnd"/>
    </w:p>
    <w:p w14:paraId="0BB7B5F6" w14:textId="77777777" w:rsidR="00D76EC1" w:rsidRPr="00665B08" w:rsidRDefault="00222AD9">
      <w:r w:rsidRPr="00665B08">
        <w:t> </w:t>
      </w:r>
    </w:p>
    <w:p w14:paraId="21CC67CD" w14:textId="32C611DB" w:rsidR="00D76EC1" w:rsidRPr="00665B08" w:rsidRDefault="00222AD9" w:rsidP="00AF39DB">
      <w:pPr>
        <w:numPr>
          <w:ilvl w:val="0"/>
          <w:numId w:val="29"/>
        </w:numPr>
        <w:rPr>
          <w:lang w:val="es-PR"/>
        </w:rPr>
      </w:pPr>
      <w:r w:rsidRPr="00665B08">
        <w:rPr>
          <w:lang w:val="es-PR"/>
        </w:rPr>
        <w:t xml:space="preserve">[6:9-13] </w:t>
      </w:r>
      <w:r w:rsidR="00620446" w:rsidRPr="00665B08">
        <w:rPr>
          <w:lang w:val="es-PR"/>
        </w:rPr>
        <w:t xml:space="preserve"> </w:t>
      </w:r>
      <w:r w:rsidRPr="00665B08">
        <w:rPr>
          <w:lang w:val="es-PR"/>
        </w:rPr>
        <w:t xml:space="preserve">¿Sobre qué cosas les dijo Jesús que oraran? </w:t>
      </w:r>
    </w:p>
    <w:p w14:paraId="39B6D740" w14:textId="77777777" w:rsidR="00D76EC1" w:rsidRPr="00665B08" w:rsidRDefault="00222AD9" w:rsidP="00A65449">
      <w:pPr>
        <w:ind w:firstLine="720"/>
      </w:pPr>
      <w:r w:rsidRPr="00665B08">
        <w:t xml:space="preserve">Dijo que </w:t>
      </w:r>
      <w:proofErr w:type="spellStart"/>
      <w:r w:rsidRPr="00665B08">
        <w:t>oráramos</w:t>
      </w:r>
      <w:proofErr w:type="spellEnd"/>
      <w:r w:rsidRPr="00665B08">
        <w:t xml:space="preserve"> </w:t>
      </w:r>
      <w:proofErr w:type="spellStart"/>
      <w:r w:rsidRPr="00665B08">
        <w:t>por</w:t>
      </w:r>
      <w:proofErr w:type="spellEnd"/>
      <w:r w:rsidRPr="00665B08">
        <w:t xml:space="preserve">: </w:t>
      </w:r>
    </w:p>
    <w:p w14:paraId="366C796F" w14:textId="77777777" w:rsidR="00D76EC1" w:rsidRPr="00665B08" w:rsidRDefault="00222AD9" w:rsidP="00AF39DB">
      <w:pPr>
        <w:numPr>
          <w:ilvl w:val="0"/>
          <w:numId w:val="30"/>
        </w:numPr>
        <w:ind w:left="907" w:hanging="187"/>
        <w:rPr>
          <w:lang w:val="es-PR"/>
        </w:rPr>
      </w:pPr>
      <w:r w:rsidRPr="00665B08">
        <w:rPr>
          <w:lang w:val="es-PR"/>
        </w:rPr>
        <w:t xml:space="preserve">el nombre del Padre para ser honrado como santo  </w:t>
      </w:r>
    </w:p>
    <w:p w14:paraId="7A7B603A" w14:textId="77777777" w:rsidR="00D76EC1" w:rsidRPr="00665B08" w:rsidRDefault="00222AD9" w:rsidP="00AF39DB">
      <w:pPr>
        <w:numPr>
          <w:ilvl w:val="0"/>
          <w:numId w:val="30"/>
        </w:numPr>
        <w:ind w:left="907" w:hanging="187"/>
      </w:pPr>
      <w:r w:rsidRPr="00665B08">
        <w:rPr>
          <w:lang w:val="es-PR"/>
        </w:rPr>
        <w:t xml:space="preserve"> </w:t>
      </w:r>
      <w:r w:rsidRPr="00665B08">
        <w:t xml:space="preserve">que </w:t>
      </w:r>
      <w:proofErr w:type="spellStart"/>
      <w:r w:rsidRPr="00665B08">
        <w:t>venga</w:t>
      </w:r>
      <w:proofErr w:type="spellEnd"/>
      <w:r w:rsidRPr="00665B08">
        <w:t xml:space="preserve"> </w:t>
      </w:r>
      <w:proofErr w:type="spellStart"/>
      <w:r w:rsidRPr="00665B08">
        <w:t>su</w:t>
      </w:r>
      <w:proofErr w:type="spellEnd"/>
      <w:r w:rsidRPr="00665B08">
        <w:t xml:space="preserve"> </w:t>
      </w:r>
      <w:proofErr w:type="spellStart"/>
      <w:r w:rsidRPr="00665B08">
        <w:t>reino</w:t>
      </w:r>
      <w:proofErr w:type="spellEnd"/>
      <w:r w:rsidRPr="00665B08">
        <w:t xml:space="preserve"> </w:t>
      </w:r>
    </w:p>
    <w:p w14:paraId="6A278728" w14:textId="77777777" w:rsidR="00D76EC1" w:rsidRPr="00665B08" w:rsidRDefault="00222AD9" w:rsidP="00AF39DB">
      <w:pPr>
        <w:numPr>
          <w:ilvl w:val="0"/>
          <w:numId w:val="30"/>
        </w:numPr>
        <w:ind w:left="907" w:hanging="187"/>
      </w:pPr>
      <w:r w:rsidRPr="00665B08">
        <w:t xml:space="preserve">que se </w:t>
      </w:r>
      <w:proofErr w:type="spellStart"/>
      <w:r w:rsidRPr="00665B08">
        <w:t>haga</w:t>
      </w:r>
      <w:proofErr w:type="spellEnd"/>
      <w:r w:rsidRPr="00665B08">
        <w:t xml:space="preserve"> </w:t>
      </w:r>
      <w:proofErr w:type="spellStart"/>
      <w:r w:rsidRPr="00665B08">
        <w:t>su</w:t>
      </w:r>
      <w:proofErr w:type="spellEnd"/>
      <w:r w:rsidRPr="00665B08">
        <w:t xml:space="preserve"> </w:t>
      </w:r>
      <w:proofErr w:type="spellStart"/>
      <w:r w:rsidRPr="00665B08">
        <w:t>voluntad</w:t>
      </w:r>
      <w:proofErr w:type="spellEnd"/>
      <w:r w:rsidRPr="00665B08">
        <w:t xml:space="preserve"> </w:t>
      </w:r>
    </w:p>
    <w:p w14:paraId="0978ED90" w14:textId="77777777" w:rsidR="00D76EC1" w:rsidRPr="00665B08" w:rsidRDefault="00222AD9" w:rsidP="00AF39DB">
      <w:pPr>
        <w:numPr>
          <w:ilvl w:val="0"/>
          <w:numId w:val="30"/>
        </w:numPr>
        <w:ind w:left="907" w:hanging="187"/>
        <w:rPr>
          <w:lang w:val="es-PR"/>
        </w:rPr>
      </w:pPr>
      <w:r w:rsidRPr="00665B08">
        <w:rPr>
          <w:lang w:val="es-PR"/>
        </w:rPr>
        <w:t xml:space="preserve">el pan nuestro de cada día </w:t>
      </w:r>
    </w:p>
    <w:p w14:paraId="7F3E7397" w14:textId="77777777" w:rsidR="00D76EC1" w:rsidRPr="00665B08" w:rsidRDefault="00222AD9" w:rsidP="00AF39DB">
      <w:pPr>
        <w:numPr>
          <w:ilvl w:val="0"/>
          <w:numId w:val="30"/>
        </w:numPr>
        <w:ind w:left="907" w:hanging="187"/>
      </w:pPr>
      <w:proofErr w:type="spellStart"/>
      <w:r w:rsidRPr="00665B08">
        <w:t>perdón</w:t>
      </w:r>
      <w:proofErr w:type="spellEnd"/>
    </w:p>
    <w:p w14:paraId="19E57699" w14:textId="77777777" w:rsidR="00D76EC1" w:rsidRPr="00665B08" w:rsidRDefault="00222AD9" w:rsidP="00AF39DB">
      <w:pPr>
        <w:numPr>
          <w:ilvl w:val="0"/>
          <w:numId w:val="30"/>
        </w:numPr>
        <w:ind w:left="907" w:hanging="187"/>
        <w:rPr>
          <w:lang w:val="es-PR"/>
        </w:rPr>
      </w:pPr>
      <w:r w:rsidRPr="00665B08">
        <w:rPr>
          <w:lang w:val="es-PR"/>
        </w:rPr>
        <w:t>protección contra la tentación y el mal</w:t>
      </w:r>
    </w:p>
    <w:p w14:paraId="571FBD9F" w14:textId="77777777" w:rsidR="00620446" w:rsidRPr="00665B08" w:rsidRDefault="00620446" w:rsidP="00620446">
      <w:pPr>
        <w:ind w:left="907"/>
        <w:rPr>
          <w:lang w:val="es-PR"/>
        </w:rPr>
      </w:pPr>
    </w:p>
    <w:p w14:paraId="1303801C" w14:textId="77777777" w:rsidR="00D76EC1" w:rsidRPr="00665B08" w:rsidRDefault="00222AD9" w:rsidP="00AF39DB">
      <w:pPr>
        <w:numPr>
          <w:ilvl w:val="0"/>
          <w:numId w:val="31"/>
        </w:numPr>
        <w:rPr>
          <w:lang w:val="es-PR"/>
        </w:rPr>
      </w:pPr>
      <w:r w:rsidRPr="00665B08">
        <w:rPr>
          <w:lang w:val="es-PR"/>
        </w:rPr>
        <w:t xml:space="preserve">[6:14] ¿Qué dijo Jesús que haría el Padre si perdonaban a otras personas? </w:t>
      </w:r>
    </w:p>
    <w:p w14:paraId="776C2D1E" w14:textId="437BD134" w:rsidR="00D76EC1" w:rsidRPr="00665B08" w:rsidRDefault="00222AD9" w:rsidP="00620446">
      <w:pPr>
        <w:ind w:left="360" w:firstLine="360"/>
        <w:rPr>
          <w:lang w:val="es-PR"/>
        </w:rPr>
      </w:pPr>
      <w:r w:rsidRPr="00665B08">
        <w:rPr>
          <w:lang w:val="es-PR"/>
        </w:rPr>
        <w:t>Dijo que el Padre los perdonaría.</w:t>
      </w:r>
    </w:p>
    <w:p w14:paraId="712F6D2A" w14:textId="77777777" w:rsidR="00620446" w:rsidRPr="00665B08" w:rsidRDefault="00620446" w:rsidP="00620446">
      <w:pPr>
        <w:ind w:left="360" w:firstLine="360"/>
        <w:rPr>
          <w:lang w:val="es-PR"/>
        </w:rPr>
      </w:pPr>
    </w:p>
    <w:p w14:paraId="0C0BD1BC" w14:textId="77777777" w:rsidR="00D76EC1" w:rsidRPr="00665B08" w:rsidRDefault="00222AD9" w:rsidP="00AF39DB">
      <w:pPr>
        <w:numPr>
          <w:ilvl w:val="0"/>
          <w:numId w:val="32"/>
        </w:numPr>
        <w:rPr>
          <w:lang w:val="es-PR"/>
        </w:rPr>
      </w:pPr>
      <w:r w:rsidRPr="00665B08">
        <w:rPr>
          <w:lang w:val="es-PR"/>
        </w:rPr>
        <w:t xml:space="preserve">[6:15] ¿Qué pasaría si no perdonamos a los demás? </w:t>
      </w:r>
    </w:p>
    <w:p w14:paraId="3C79DA43" w14:textId="2D2A0A45" w:rsidR="00D76EC1" w:rsidRPr="00665B08" w:rsidRDefault="00222AD9" w:rsidP="00620446">
      <w:pPr>
        <w:ind w:left="360" w:firstLine="360"/>
        <w:rPr>
          <w:lang w:val="es-PR"/>
        </w:rPr>
      </w:pPr>
      <w:r w:rsidRPr="00665B08">
        <w:rPr>
          <w:lang w:val="es-PR"/>
        </w:rPr>
        <w:t>El Padre no los perdonaría.</w:t>
      </w:r>
    </w:p>
    <w:p w14:paraId="29B70253" w14:textId="77777777" w:rsidR="00D76EC1" w:rsidRPr="00665B08" w:rsidRDefault="00222AD9">
      <w:pPr>
        <w:spacing w:before="240"/>
        <w:rPr>
          <w:lang w:val="es-PR"/>
        </w:rPr>
      </w:pPr>
      <w:r w:rsidRPr="00665B08">
        <w:rPr>
          <w:b/>
          <w:bCs/>
          <w:lang w:val="es-PR"/>
        </w:rPr>
        <w:t>Sección de comentarios:</w:t>
      </w:r>
    </w:p>
    <w:p w14:paraId="0D634FF8" w14:textId="6A479CF3" w:rsidR="00D76EC1" w:rsidRPr="00665B08" w:rsidRDefault="00222AD9" w:rsidP="00620446">
      <w:pPr>
        <w:pStyle w:val="Heading1"/>
        <w:rPr>
          <w:sz w:val="20"/>
          <w:szCs w:val="22"/>
          <w:lang w:val="es-PR"/>
        </w:rPr>
      </w:pPr>
      <w:r w:rsidRPr="00665B08">
        <w:rPr>
          <w:lang w:val="es-PR"/>
        </w:rPr>
        <w:br w:type="page" w:clear="all"/>
      </w:r>
      <w:bookmarkStart w:id="10" w:name="_Toc176516683"/>
      <w:bookmarkStart w:id="11" w:name="_Toc196896468"/>
      <w:r w:rsidRPr="00665B08">
        <w:rPr>
          <w:lang w:val="es-PR"/>
        </w:rPr>
        <w:lastRenderedPageBreak/>
        <w:t>Mateo 13:44-46</w:t>
      </w:r>
      <w:bookmarkEnd w:id="10"/>
      <w:bookmarkEnd w:id="11"/>
    </w:p>
    <w:p w14:paraId="35FF94C4" w14:textId="77777777" w:rsidR="00D76EC1" w:rsidRPr="00665B08" w:rsidRDefault="00222AD9" w:rsidP="00620446">
      <w:pPr>
        <w:pStyle w:val="Background"/>
        <w:rPr>
          <w:lang w:val="es-PR"/>
        </w:rPr>
      </w:pPr>
      <w:r w:rsidRPr="00665B08">
        <w:rPr>
          <w:b/>
          <w:lang w:val="es-PR"/>
        </w:rPr>
        <w:t>Trasfondo:</w:t>
      </w:r>
      <w:r w:rsidRPr="00665B08">
        <w:rPr>
          <w:lang w:val="es-PR"/>
        </w:rPr>
        <w:t xml:space="preserve"> Jesús fue y se sentó junto al mar. Una gran multitud se congregó a su alrededor, y él usó parábolas para enseñarles acerca del reino de Dios.</w:t>
      </w:r>
    </w:p>
    <w:p w14:paraId="28FAFB78" w14:textId="31C55C19" w:rsidR="00D76EC1" w:rsidRPr="001B58D9" w:rsidRDefault="00222AD9">
      <w:pPr>
        <w:rPr>
          <w:b/>
          <w:bCs/>
          <w:i/>
          <w:iCs/>
          <w:sz w:val="22"/>
          <w:lang w:val="es-PR"/>
        </w:rPr>
      </w:pPr>
      <w:r w:rsidRPr="001B58D9">
        <w:rPr>
          <w:b/>
          <w:bCs/>
          <w:i/>
          <w:iCs/>
          <w:sz w:val="22"/>
          <w:lang w:val="es-PR"/>
        </w:rPr>
        <w:t>Le</w:t>
      </w:r>
      <w:r w:rsidR="00A65449" w:rsidRPr="001B58D9">
        <w:rPr>
          <w:b/>
          <w:bCs/>
          <w:i/>
          <w:iCs/>
          <w:sz w:val="22"/>
          <w:lang w:val="es-PR"/>
        </w:rPr>
        <w:t>a</w:t>
      </w:r>
      <w:r w:rsidRPr="001B58D9">
        <w:rPr>
          <w:b/>
          <w:bCs/>
          <w:i/>
          <w:iCs/>
          <w:sz w:val="22"/>
          <w:lang w:val="es-PR"/>
        </w:rPr>
        <w:t xml:space="preserve"> el pasaje.</w:t>
      </w:r>
    </w:p>
    <w:p w14:paraId="31883F9B" w14:textId="77777777" w:rsidR="00620446" w:rsidRPr="00665B08" w:rsidRDefault="00620446">
      <w:pPr>
        <w:rPr>
          <w:lang w:val="es-PR"/>
        </w:rPr>
      </w:pPr>
    </w:p>
    <w:p w14:paraId="3F8E0362" w14:textId="77777777" w:rsidR="00D76EC1" w:rsidRPr="00665B08" w:rsidRDefault="00222AD9">
      <w:pPr>
        <w:spacing w:line="360" w:lineRule="auto"/>
        <w:rPr>
          <w:lang w:val="es-PR"/>
        </w:rPr>
      </w:pPr>
      <w:r w:rsidRPr="00665B08">
        <w:rPr>
          <w:b/>
          <w:bCs/>
          <w:sz w:val="32"/>
          <w:szCs w:val="32"/>
          <w:lang w:val="es-PR"/>
        </w:rPr>
        <w:t>Parte 1</w:t>
      </w:r>
    </w:p>
    <w:p w14:paraId="4624A9CE" w14:textId="77777777" w:rsidR="00D76EC1" w:rsidRPr="00665B08" w:rsidRDefault="00222AD9" w:rsidP="00620446">
      <w:pPr>
        <w:pStyle w:val="Answerortell"/>
        <w:rPr>
          <w:lang w:val="es-PR"/>
        </w:rPr>
      </w:pPr>
      <w:r w:rsidRPr="00665B08">
        <w:rPr>
          <w:lang w:val="es-PR"/>
        </w:rPr>
        <w:t>Diga en sus propias palabras lo que acaba de leer en este pasaje.</w:t>
      </w:r>
    </w:p>
    <w:p w14:paraId="07933090" w14:textId="77777777" w:rsidR="00D76EC1" w:rsidRPr="00665B08" w:rsidRDefault="00222AD9" w:rsidP="00665B08">
      <w:pPr>
        <w:pStyle w:val="Checklist"/>
      </w:pPr>
      <w:r w:rsidRPr="00665B08">
        <w:rPr>
          <w:lang w:val="es-PR"/>
        </w:rPr>
        <w:t xml:space="preserve">Jesús dijo que el reino de los cielos es como un tesoro escondido en un campo. </w:t>
      </w:r>
      <w:r w:rsidRPr="00665B08">
        <w:t>[13:44]</w:t>
      </w:r>
    </w:p>
    <w:p w14:paraId="34BAA6EE" w14:textId="77777777" w:rsidR="00D76EC1" w:rsidRPr="00665B08" w:rsidRDefault="00222AD9" w:rsidP="00665B08">
      <w:pPr>
        <w:pStyle w:val="Checklist"/>
      </w:pPr>
      <w:r w:rsidRPr="00665B08">
        <w:rPr>
          <w:lang w:val="es-PR"/>
        </w:rPr>
        <w:t xml:space="preserve">Jesús también dijo que el reino de los cielos es como un mercader en busca de perlas valiosas. </w:t>
      </w:r>
      <w:r w:rsidRPr="00665B08">
        <w:t>[13:45-46]</w:t>
      </w:r>
    </w:p>
    <w:p w14:paraId="77A2CF26" w14:textId="77777777" w:rsidR="00D76EC1" w:rsidRPr="00665B08" w:rsidRDefault="00222AD9">
      <w:pPr>
        <w:spacing w:before="240" w:line="360" w:lineRule="auto"/>
      </w:pPr>
      <w:r w:rsidRPr="00665B08">
        <w:rPr>
          <w:b/>
          <w:bCs/>
          <w:sz w:val="32"/>
          <w:szCs w:val="32"/>
        </w:rPr>
        <w:t>Parte 2</w:t>
      </w:r>
    </w:p>
    <w:p w14:paraId="3BF1EB14" w14:textId="77777777" w:rsidR="00D76EC1" w:rsidRPr="00665B08" w:rsidRDefault="00222AD9" w:rsidP="00620446">
      <w:pPr>
        <w:pStyle w:val="Answerortell"/>
        <w:rPr>
          <w:lang w:val="es-PR"/>
        </w:rPr>
      </w:pPr>
      <w:r w:rsidRPr="00665B08">
        <w:rPr>
          <w:lang w:val="es-PR"/>
        </w:rPr>
        <w:t>Responda las siguientes preguntas de los versículos señalados.</w:t>
      </w:r>
    </w:p>
    <w:p w14:paraId="4AD424EC" w14:textId="7FB13A92" w:rsidR="00D76EC1" w:rsidRPr="00665B08" w:rsidRDefault="00222AD9" w:rsidP="00AF39DB">
      <w:pPr>
        <w:pStyle w:val="ListParagraph"/>
        <w:numPr>
          <w:ilvl w:val="1"/>
          <w:numId w:val="31"/>
        </w:numPr>
        <w:ind w:left="360"/>
        <w:rPr>
          <w:lang w:val="es-PR"/>
        </w:rPr>
      </w:pPr>
      <w:r w:rsidRPr="00665B08">
        <w:rPr>
          <w:lang w:val="es-PR"/>
        </w:rPr>
        <w:t xml:space="preserve">[13:44] ¿Cómo describió Jesús el reino de los cielos en el versículo 44? </w:t>
      </w:r>
    </w:p>
    <w:p w14:paraId="609BA510" w14:textId="5E48FF0C" w:rsidR="00D76EC1" w:rsidRPr="00665B08" w:rsidRDefault="00222AD9" w:rsidP="00620446">
      <w:pPr>
        <w:ind w:left="360" w:firstLine="360"/>
        <w:rPr>
          <w:lang w:val="es-PR"/>
        </w:rPr>
      </w:pPr>
      <w:r w:rsidRPr="00665B08">
        <w:rPr>
          <w:lang w:val="es-PR"/>
        </w:rPr>
        <w:t>Es como un tesoro escondido en un campo.</w:t>
      </w:r>
    </w:p>
    <w:p w14:paraId="6F1A3490" w14:textId="77777777" w:rsidR="00620446" w:rsidRPr="00665B08" w:rsidRDefault="00620446" w:rsidP="00620446">
      <w:pPr>
        <w:rPr>
          <w:lang w:val="es-PR"/>
        </w:rPr>
      </w:pPr>
    </w:p>
    <w:p w14:paraId="4E183838" w14:textId="67B9847E" w:rsidR="00D76EC1" w:rsidRPr="00665B08" w:rsidRDefault="00222AD9" w:rsidP="00AF39DB">
      <w:pPr>
        <w:pStyle w:val="ListParagraph"/>
        <w:numPr>
          <w:ilvl w:val="0"/>
          <w:numId w:val="176"/>
        </w:numPr>
        <w:rPr>
          <w:lang w:val="es-PR"/>
        </w:rPr>
      </w:pPr>
      <w:r w:rsidRPr="00665B08">
        <w:rPr>
          <w:lang w:val="es-PR"/>
        </w:rPr>
        <w:t xml:space="preserve">[13:44] ¿Qué hizo el mercader cuando encontró el tesoro escondido en el campo? </w:t>
      </w:r>
    </w:p>
    <w:p w14:paraId="141ED1F4" w14:textId="316D5E2E" w:rsidR="00D76EC1" w:rsidRPr="00665B08" w:rsidRDefault="00222AD9" w:rsidP="00620446">
      <w:pPr>
        <w:ind w:left="360" w:firstLine="360"/>
        <w:rPr>
          <w:lang w:val="es-PR"/>
        </w:rPr>
      </w:pPr>
      <w:r w:rsidRPr="00665B08">
        <w:rPr>
          <w:lang w:val="es-PR"/>
        </w:rPr>
        <w:t>El escondió el tesoro, vendió todas sus posesiones y compró el campo.</w:t>
      </w:r>
    </w:p>
    <w:p w14:paraId="72D486EC" w14:textId="77777777" w:rsidR="00620446" w:rsidRPr="00665B08" w:rsidRDefault="00620446" w:rsidP="00620446">
      <w:pPr>
        <w:rPr>
          <w:lang w:val="es-PR"/>
        </w:rPr>
      </w:pPr>
    </w:p>
    <w:p w14:paraId="7D694B56" w14:textId="3ACC25A7" w:rsidR="00D76EC1" w:rsidRPr="00665B08" w:rsidRDefault="00222AD9" w:rsidP="00AF39DB">
      <w:pPr>
        <w:pStyle w:val="ListParagraph"/>
        <w:numPr>
          <w:ilvl w:val="0"/>
          <w:numId w:val="176"/>
        </w:numPr>
        <w:rPr>
          <w:lang w:val="es-PR"/>
        </w:rPr>
      </w:pPr>
      <w:r w:rsidRPr="00665B08">
        <w:rPr>
          <w:lang w:val="es-PR"/>
        </w:rPr>
        <w:t>[13:44]</w:t>
      </w:r>
      <w:r w:rsidR="00A65449" w:rsidRPr="00665B08">
        <w:rPr>
          <w:lang w:val="es-PR"/>
        </w:rPr>
        <w:t xml:space="preserve"> </w:t>
      </w:r>
      <w:r w:rsidRPr="00665B08">
        <w:rPr>
          <w:lang w:val="es-PR"/>
        </w:rPr>
        <w:t xml:space="preserve">¿Por qué crees que el mercader compró el campo? </w:t>
      </w:r>
    </w:p>
    <w:p w14:paraId="76560928" w14:textId="0C03A622" w:rsidR="00D76EC1" w:rsidRPr="00665B08" w:rsidRDefault="00222AD9" w:rsidP="00620446">
      <w:pPr>
        <w:ind w:left="360" w:firstLine="360"/>
        <w:rPr>
          <w:lang w:val="es-PR"/>
        </w:rPr>
      </w:pPr>
      <w:r w:rsidRPr="00665B08">
        <w:rPr>
          <w:lang w:val="es-PR"/>
        </w:rPr>
        <w:t>Probablemente quería el tesoro que estaba escondido en el campo.</w:t>
      </w:r>
    </w:p>
    <w:p w14:paraId="0353DD0A" w14:textId="77777777" w:rsidR="00620446" w:rsidRPr="00665B08" w:rsidRDefault="00620446" w:rsidP="00620446">
      <w:pPr>
        <w:rPr>
          <w:lang w:val="es-PR"/>
        </w:rPr>
      </w:pPr>
    </w:p>
    <w:p w14:paraId="5DAA4827" w14:textId="5D7B1714" w:rsidR="00D76EC1" w:rsidRPr="00665B08" w:rsidRDefault="00222AD9" w:rsidP="00AF39DB">
      <w:pPr>
        <w:pStyle w:val="ListParagraph"/>
        <w:numPr>
          <w:ilvl w:val="0"/>
          <w:numId w:val="176"/>
        </w:numPr>
        <w:rPr>
          <w:lang w:val="es-PR"/>
        </w:rPr>
      </w:pPr>
      <w:r w:rsidRPr="00665B08">
        <w:rPr>
          <w:lang w:val="es-PR"/>
        </w:rPr>
        <w:t xml:space="preserve">[13:45] ¿Cómo describió Jesús el reino de los cielos en el versículo 45? </w:t>
      </w:r>
    </w:p>
    <w:p w14:paraId="3409AEC6" w14:textId="70D077DD" w:rsidR="00D76EC1" w:rsidRPr="00665B08" w:rsidRDefault="00222AD9" w:rsidP="00620446">
      <w:pPr>
        <w:ind w:left="360" w:firstLine="360"/>
        <w:rPr>
          <w:lang w:val="es-PR"/>
        </w:rPr>
      </w:pPr>
      <w:r w:rsidRPr="00665B08">
        <w:rPr>
          <w:lang w:val="es-PR"/>
        </w:rPr>
        <w:t>El reino de los cielos es semejante a un hombre que era un comerciante en busca de  perlas valiosas.</w:t>
      </w:r>
    </w:p>
    <w:p w14:paraId="28816080" w14:textId="77777777" w:rsidR="00620446" w:rsidRPr="00665B08" w:rsidRDefault="00620446" w:rsidP="00620446">
      <w:pPr>
        <w:ind w:left="360" w:firstLine="360"/>
        <w:rPr>
          <w:lang w:val="es-PR"/>
        </w:rPr>
      </w:pPr>
    </w:p>
    <w:p w14:paraId="7282BE04" w14:textId="0A25A008" w:rsidR="00D76EC1" w:rsidRPr="00665B08" w:rsidRDefault="00222AD9" w:rsidP="00AF39DB">
      <w:pPr>
        <w:pStyle w:val="ListParagraph"/>
        <w:numPr>
          <w:ilvl w:val="0"/>
          <w:numId w:val="176"/>
        </w:numPr>
        <w:rPr>
          <w:lang w:val="es-PR"/>
        </w:rPr>
      </w:pPr>
      <w:r w:rsidRPr="00665B08">
        <w:rPr>
          <w:lang w:val="es-PR"/>
        </w:rPr>
        <w:t xml:space="preserve">[13:46] ¿Qué hizo el mercader cuando encontró una perla muy valiosa? </w:t>
      </w:r>
    </w:p>
    <w:p w14:paraId="2055D446" w14:textId="37E83CB2" w:rsidR="00D76EC1" w:rsidRPr="00665B08" w:rsidRDefault="00222AD9" w:rsidP="00620446">
      <w:pPr>
        <w:ind w:left="360" w:firstLine="360"/>
        <w:rPr>
          <w:lang w:val="es-PR"/>
        </w:rPr>
      </w:pPr>
      <w:r w:rsidRPr="00665B08">
        <w:rPr>
          <w:lang w:val="es-PR"/>
        </w:rPr>
        <w:t>Fue y vendió todo lo que tenía y lo compró.</w:t>
      </w:r>
    </w:p>
    <w:p w14:paraId="737BD69C" w14:textId="77777777" w:rsidR="00620446" w:rsidRPr="00665B08" w:rsidRDefault="00620446" w:rsidP="00620446">
      <w:pPr>
        <w:ind w:left="360" w:firstLine="360"/>
        <w:rPr>
          <w:lang w:val="es-PR"/>
        </w:rPr>
      </w:pPr>
    </w:p>
    <w:p w14:paraId="17BD3489" w14:textId="3C12A9B3" w:rsidR="00D76EC1" w:rsidRPr="00665B08" w:rsidRDefault="00222AD9" w:rsidP="00AF39DB">
      <w:pPr>
        <w:pStyle w:val="ListParagraph"/>
        <w:numPr>
          <w:ilvl w:val="0"/>
          <w:numId w:val="176"/>
        </w:numPr>
        <w:rPr>
          <w:lang w:val="es-PR"/>
        </w:rPr>
      </w:pPr>
      <w:r w:rsidRPr="00665B08">
        <w:rPr>
          <w:lang w:val="es-PR"/>
        </w:rPr>
        <w:t xml:space="preserve">[13:44-46] ¿Por qué crees que los dos hombres de las historias vendieron todo lo que poseían? </w:t>
      </w:r>
    </w:p>
    <w:p w14:paraId="032A4D95" w14:textId="1F10F02B" w:rsidR="00D76EC1" w:rsidRPr="00665B08" w:rsidRDefault="00222AD9" w:rsidP="00620446">
      <w:pPr>
        <w:ind w:left="720"/>
        <w:rPr>
          <w:lang w:val="es-PR"/>
        </w:rPr>
      </w:pPr>
      <w:r w:rsidRPr="00665B08">
        <w:rPr>
          <w:lang w:val="es-PR"/>
        </w:rPr>
        <w:t>Parece ser que lo vendieron todo para conseguir el dinero suficiente para comprar la tierra y la perla porque eran valiosas.</w:t>
      </w:r>
    </w:p>
    <w:p w14:paraId="2E48E91F" w14:textId="77777777" w:rsidR="00620446" w:rsidRPr="00665B08" w:rsidRDefault="00620446" w:rsidP="00620446">
      <w:pPr>
        <w:rPr>
          <w:lang w:val="es-PR"/>
        </w:rPr>
      </w:pPr>
    </w:p>
    <w:p w14:paraId="08EEF31F" w14:textId="28ED2F0F" w:rsidR="00D76EC1" w:rsidRPr="00665B08" w:rsidRDefault="00222AD9" w:rsidP="00AF39DB">
      <w:pPr>
        <w:pStyle w:val="ListParagraph"/>
        <w:numPr>
          <w:ilvl w:val="0"/>
          <w:numId w:val="176"/>
        </w:numPr>
        <w:rPr>
          <w:lang w:val="es-PR"/>
        </w:rPr>
      </w:pPr>
      <w:r w:rsidRPr="00665B08">
        <w:rPr>
          <w:lang w:val="es-PR"/>
        </w:rPr>
        <w:t xml:space="preserve">[13:44-46] ¿Cuál cree que fue la razón de Jesús para decir que el reino de los cielos es como estas cosas? </w:t>
      </w:r>
    </w:p>
    <w:p w14:paraId="51F1A343" w14:textId="77777777" w:rsidR="00D76EC1" w:rsidRPr="00665B08" w:rsidRDefault="00222AD9" w:rsidP="00620446">
      <w:pPr>
        <w:ind w:left="720"/>
        <w:rPr>
          <w:lang w:val="es-PR"/>
        </w:rPr>
      </w:pPr>
      <w:r w:rsidRPr="00665B08">
        <w:rPr>
          <w:i/>
          <w:iCs/>
          <w:lang w:val="es-PR"/>
        </w:rPr>
        <w:t xml:space="preserve">(La respuesta puede variar). </w:t>
      </w:r>
      <w:r w:rsidRPr="00665B08">
        <w:rPr>
          <w:lang w:val="es-PR"/>
        </w:rPr>
        <w:t xml:space="preserve">Parece haber querido decir que el reino de los cielos es más importante y valioso que cualquier otra cosa. </w:t>
      </w:r>
    </w:p>
    <w:p w14:paraId="3E11183F" w14:textId="77777777" w:rsidR="00D76EC1" w:rsidRPr="00665B08" w:rsidRDefault="00222AD9">
      <w:pPr>
        <w:spacing w:before="240"/>
        <w:rPr>
          <w:lang w:val="es-PR"/>
        </w:rPr>
      </w:pPr>
      <w:r w:rsidRPr="00665B08">
        <w:rPr>
          <w:b/>
          <w:bCs/>
          <w:lang w:val="es-PR"/>
        </w:rPr>
        <w:t>Sección de comentarios:</w:t>
      </w:r>
    </w:p>
    <w:p w14:paraId="30DC0E6A" w14:textId="77777777" w:rsidR="00D76EC1" w:rsidRPr="00665B08" w:rsidRDefault="00222AD9">
      <w:pPr>
        <w:spacing w:before="240"/>
        <w:rPr>
          <w:lang w:val="es-PR"/>
        </w:rPr>
      </w:pPr>
      <w:r w:rsidRPr="00665B08">
        <w:rPr>
          <w:lang w:val="es-PR"/>
        </w:rPr>
        <w:t> </w:t>
      </w:r>
    </w:p>
    <w:p w14:paraId="0521D712" w14:textId="77777777" w:rsidR="00D76EC1" w:rsidRPr="00665B08" w:rsidRDefault="00222AD9">
      <w:pPr>
        <w:rPr>
          <w:lang w:val="es-PR"/>
        </w:rPr>
      </w:pPr>
      <w:r w:rsidRPr="00665B08">
        <w:rPr>
          <w:lang w:val="es-PR"/>
        </w:rPr>
        <w:t> </w:t>
      </w:r>
    </w:p>
    <w:p w14:paraId="7E4489DA" w14:textId="39D2FD7F" w:rsidR="00D76EC1" w:rsidRPr="00665B08" w:rsidRDefault="00222AD9">
      <w:pPr>
        <w:rPr>
          <w:lang w:val="es-PR"/>
        </w:rPr>
      </w:pPr>
      <w:r w:rsidRPr="00665B08">
        <w:rPr>
          <w:lang w:val="es-PR"/>
        </w:rPr>
        <w:br w:type="page" w:clear="all"/>
      </w:r>
    </w:p>
    <w:p w14:paraId="266978DE" w14:textId="77777777" w:rsidR="00D76EC1" w:rsidRPr="001F359A" w:rsidRDefault="00222AD9" w:rsidP="00620446">
      <w:pPr>
        <w:pStyle w:val="Heading1"/>
        <w:rPr>
          <w:lang w:val="es-ES"/>
        </w:rPr>
      </w:pPr>
      <w:bookmarkStart w:id="12" w:name="_Toc176516684"/>
      <w:bookmarkStart w:id="13" w:name="_Toc196896469"/>
      <w:r w:rsidRPr="001F359A">
        <w:rPr>
          <w:lang w:val="es-ES"/>
        </w:rPr>
        <w:lastRenderedPageBreak/>
        <w:t>Mateo 14:13-21</w:t>
      </w:r>
      <w:bookmarkEnd w:id="12"/>
      <w:bookmarkEnd w:id="13"/>
    </w:p>
    <w:p w14:paraId="374E9C1D" w14:textId="77777777" w:rsidR="00D76EC1" w:rsidRPr="00665B08" w:rsidRDefault="00222AD9" w:rsidP="00620446">
      <w:pPr>
        <w:pStyle w:val="Background"/>
        <w:rPr>
          <w:lang w:val="es-PR"/>
        </w:rPr>
      </w:pPr>
      <w:r w:rsidRPr="00665B08">
        <w:rPr>
          <w:b/>
          <w:color w:val="000000" w:themeColor="text1"/>
          <w:lang w:val="es-PR"/>
        </w:rPr>
        <w:t xml:space="preserve">Trasfondo: </w:t>
      </w:r>
      <w:r w:rsidRPr="00665B08">
        <w:rPr>
          <w:lang w:val="es-PR"/>
        </w:rPr>
        <w:t>El rey Herodes mató al primo de Jesús, Juan el Bautista. Los discípulos de Juan fueron y se lo contaron a Jesús.</w:t>
      </w:r>
    </w:p>
    <w:p w14:paraId="5DC7D89A" w14:textId="1D09883D" w:rsidR="00D76EC1" w:rsidRPr="001B58D9" w:rsidRDefault="00222AD9">
      <w:pPr>
        <w:rPr>
          <w:b/>
          <w:bCs/>
          <w:i/>
          <w:iCs/>
          <w:sz w:val="22"/>
          <w:lang w:val="es-PR"/>
        </w:rPr>
      </w:pPr>
      <w:r w:rsidRPr="001B58D9">
        <w:rPr>
          <w:b/>
          <w:bCs/>
          <w:i/>
          <w:iCs/>
          <w:sz w:val="22"/>
          <w:lang w:val="es-PR"/>
        </w:rPr>
        <w:t>Le</w:t>
      </w:r>
      <w:r w:rsidR="00A65449" w:rsidRPr="001B58D9">
        <w:rPr>
          <w:b/>
          <w:bCs/>
          <w:i/>
          <w:iCs/>
          <w:sz w:val="22"/>
          <w:lang w:val="es-PR"/>
        </w:rPr>
        <w:t>a</w:t>
      </w:r>
      <w:r w:rsidRPr="001B58D9">
        <w:rPr>
          <w:b/>
          <w:bCs/>
          <w:i/>
          <w:iCs/>
          <w:sz w:val="22"/>
          <w:lang w:val="es-PR"/>
        </w:rPr>
        <w:t xml:space="preserve"> el pasaje.</w:t>
      </w:r>
    </w:p>
    <w:p w14:paraId="2FAD5417" w14:textId="77777777" w:rsidR="00620446" w:rsidRPr="00665B08" w:rsidRDefault="00620446">
      <w:pPr>
        <w:rPr>
          <w:lang w:val="es-PR"/>
        </w:rPr>
      </w:pPr>
    </w:p>
    <w:p w14:paraId="56CD8481" w14:textId="77777777" w:rsidR="00D76EC1" w:rsidRPr="00665B08" w:rsidRDefault="00222AD9">
      <w:pPr>
        <w:spacing w:line="360" w:lineRule="auto"/>
        <w:rPr>
          <w:lang w:val="es-PR"/>
        </w:rPr>
      </w:pPr>
      <w:r w:rsidRPr="00665B08">
        <w:rPr>
          <w:b/>
          <w:bCs/>
          <w:sz w:val="32"/>
          <w:szCs w:val="32"/>
          <w:lang w:val="es-PR"/>
        </w:rPr>
        <w:t>Parte 1</w:t>
      </w:r>
    </w:p>
    <w:p w14:paraId="25612CAB" w14:textId="77777777" w:rsidR="00D76EC1" w:rsidRPr="00665B08" w:rsidRDefault="00222AD9" w:rsidP="00620446">
      <w:pPr>
        <w:pStyle w:val="Answerortell"/>
        <w:rPr>
          <w:lang w:val="es-PR"/>
        </w:rPr>
      </w:pPr>
      <w:r w:rsidRPr="00665B08">
        <w:rPr>
          <w:lang w:val="es-PR"/>
        </w:rPr>
        <w:t>Diga en sus propias palabras lo que acaba de leer en este pasaje.</w:t>
      </w:r>
    </w:p>
    <w:p w14:paraId="1BFB73DD" w14:textId="77777777" w:rsidR="00D76EC1" w:rsidRPr="00665B08" w:rsidRDefault="00222AD9" w:rsidP="00665B08">
      <w:pPr>
        <w:pStyle w:val="Checklist"/>
      </w:pPr>
      <w:r w:rsidRPr="00665B08">
        <w:rPr>
          <w:lang w:val="es-PR"/>
        </w:rPr>
        <w:t xml:space="preserve">Jesús se fue a un lugar lejos de la gente, pero las multitudes lo seguían, y él tuvo compasión de ellos. </w:t>
      </w:r>
      <w:r w:rsidRPr="00665B08">
        <w:t>[14:13-14]</w:t>
      </w:r>
    </w:p>
    <w:p w14:paraId="1898B3AA" w14:textId="77777777" w:rsidR="00D76EC1" w:rsidRPr="00665B08" w:rsidRDefault="00222AD9" w:rsidP="00665B08">
      <w:pPr>
        <w:pStyle w:val="Checklist"/>
      </w:pPr>
      <w:r w:rsidRPr="00665B08">
        <w:rPr>
          <w:lang w:val="es-PR"/>
        </w:rPr>
        <w:t xml:space="preserve">Jesús les dijo a sus discípulos que alimentaran a la gente, pero solo encontraron cinco panes y dos peces. </w:t>
      </w:r>
      <w:r w:rsidRPr="00665B08">
        <w:t>[14:15-18]</w:t>
      </w:r>
    </w:p>
    <w:p w14:paraId="35313416" w14:textId="77777777" w:rsidR="00D76EC1" w:rsidRPr="00665B08" w:rsidRDefault="00222AD9" w:rsidP="00665B08">
      <w:pPr>
        <w:pStyle w:val="Checklist"/>
      </w:pPr>
      <w:r w:rsidRPr="00665B08">
        <w:rPr>
          <w:lang w:val="es-PR"/>
        </w:rPr>
        <w:t xml:space="preserve">Jesús bendijo la comida y se la dio a los discípulos, y ellos se la dieron a la multitud. </w:t>
      </w:r>
      <w:r w:rsidRPr="00665B08">
        <w:t>[14:19]</w:t>
      </w:r>
    </w:p>
    <w:p w14:paraId="3BA7F3BA" w14:textId="77777777" w:rsidR="00D76EC1" w:rsidRPr="00665B08" w:rsidRDefault="00222AD9" w:rsidP="00665B08">
      <w:pPr>
        <w:pStyle w:val="Checklist"/>
      </w:pPr>
      <w:r w:rsidRPr="00665B08">
        <w:rPr>
          <w:lang w:val="es-PR"/>
        </w:rPr>
        <w:t xml:space="preserve">Había suficiente para más de 5.000 personas. Después de que la gente comió, sobró mucha comida. </w:t>
      </w:r>
      <w:r w:rsidRPr="00665B08">
        <w:t>[14:20-21]</w:t>
      </w:r>
    </w:p>
    <w:p w14:paraId="353E0834" w14:textId="77777777" w:rsidR="00D76EC1" w:rsidRPr="00665B08" w:rsidRDefault="00222AD9">
      <w:pPr>
        <w:spacing w:before="240" w:line="360" w:lineRule="auto"/>
      </w:pPr>
      <w:r w:rsidRPr="00665B08">
        <w:rPr>
          <w:b/>
          <w:bCs/>
          <w:sz w:val="32"/>
          <w:szCs w:val="32"/>
        </w:rPr>
        <w:t>Parte 2</w:t>
      </w:r>
    </w:p>
    <w:p w14:paraId="27CD805E" w14:textId="5CB5D0B7" w:rsidR="00D76EC1" w:rsidRPr="00665B08" w:rsidRDefault="00222AD9" w:rsidP="00620446">
      <w:pPr>
        <w:pStyle w:val="Answerortell"/>
        <w:rPr>
          <w:lang w:val="es-PR"/>
        </w:rPr>
      </w:pPr>
      <w:r w:rsidRPr="00665B08">
        <w:rPr>
          <w:lang w:val="es-PR"/>
        </w:rPr>
        <w:t xml:space="preserve">Responda las siguientes preguntas de los versículos </w:t>
      </w:r>
      <w:r w:rsidR="00421972">
        <w:rPr>
          <w:lang w:val="es-PR"/>
        </w:rPr>
        <w:t>señalados</w:t>
      </w:r>
      <w:r w:rsidRPr="00665B08">
        <w:rPr>
          <w:lang w:val="es-PR"/>
        </w:rPr>
        <w:t>.</w:t>
      </w:r>
    </w:p>
    <w:p w14:paraId="11C268F3" w14:textId="033C2040" w:rsidR="00D76EC1" w:rsidRPr="00665B08" w:rsidRDefault="00222AD9" w:rsidP="00AF39DB">
      <w:pPr>
        <w:pStyle w:val="ListParagraph"/>
        <w:numPr>
          <w:ilvl w:val="2"/>
          <w:numId w:val="177"/>
        </w:numPr>
        <w:ind w:left="360"/>
        <w:rPr>
          <w:lang w:val="es-PR"/>
        </w:rPr>
      </w:pPr>
      <w:r w:rsidRPr="00665B08">
        <w:rPr>
          <w:lang w:val="es-PR"/>
        </w:rPr>
        <w:t xml:space="preserve">[14:13] ¿A dónde fue Jesús en una barca? </w:t>
      </w:r>
    </w:p>
    <w:p w14:paraId="551461CC" w14:textId="2F7E4D43" w:rsidR="00D76EC1" w:rsidRPr="00665B08" w:rsidRDefault="00222AD9" w:rsidP="00D71462">
      <w:pPr>
        <w:ind w:left="360" w:firstLine="360"/>
        <w:rPr>
          <w:lang w:val="es-PR"/>
        </w:rPr>
      </w:pPr>
      <w:r w:rsidRPr="00665B08">
        <w:rPr>
          <w:lang w:val="es-PR"/>
        </w:rPr>
        <w:t>Fue a un lugar lejos de la gente.</w:t>
      </w:r>
    </w:p>
    <w:p w14:paraId="06373551" w14:textId="77777777" w:rsidR="00D71462" w:rsidRPr="00665B08" w:rsidRDefault="00D71462" w:rsidP="00620446">
      <w:pPr>
        <w:rPr>
          <w:lang w:val="es-PR"/>
        </w:rPr>
      </w:pPr>
    </w:p>
    <w:p w14:paraId="09F8A07C" w14:textId="055EEAEA" w:rsidR="00D76EC1" w:rsidRPr="00665B08" w:rsidRDefault="00222AD9" w:rsidP="00AF39DB">
      <w:pPr>
        <w:pStyle w:val="ListParagraph"/>
        <w:numPr>
          <w:ilvl w:val="1"/>
          <w:numId w:val="177"/>
        </w:numPr>
        <w:rPr>
          <w:lang w:val="es-PR"/>
        </w:rPr>
      </w:pPr>
      <w:r w:rsidRPr="00665B08">
        <w:rPr>
          <w:lang w:val="es-PR"/>
        </w:rPr>
        <w:t>[14:14]</w:t>
      </w:r>
      <w:r w:rsidR="00620446" w:rsidRPr="00665B08">
        <w:rPr>
          <w:lang w:val="es-PR"/>
        </w:rPr>
        <w:t xml:space="preserve">  </w:t>
      </w:r>
      <w:r w:rsidRPr="00665B08">
        <w:rPr>
          <w:lang w:val="es-PR"/>
        </w:rPr>
        <w:t xml:space="preserve">¿Qué hizo Jesús cuando vio a la gran multitud? </w:t>
      </w:r>
    </w:p>
    <w:p w14:paraId="5E04DD05" w14:textId="22B5B21A" w:rsidR="00D76EC1" w:rsidRPr="00665B08" w:rsidRDefault="00222AD9" w:rsidP="00D71462">
      <w:pPr>
        <w:ind w:left="360" w:firstLine="360"/>
        <w:rPr>
          <w:lang w:val="es-PR"/>
        </w:rPr>
      </w:pPr>
      <w:r w:rsidRPr="00665B08">
        <w:rPr>
          <w:lang w:val="es-PR"/>
        </w:rPr>
        <w:t>Se compadeció de ellos y sanó a los enfermos.</w:t>
      </w:r>
    </w:p>
    <w:p w14:paraId="4EC9893D" w14:textId="77777777" w:rsidR="00D71462" w:rsidRPr="00665B08" w:rsidRDefault="00D71462" w:rsidP="00620446">
      <w:pPr>
        <w:rPr>
          <w:lang w:val="es-PR"/>
        </w:rPr>
      </w:pPr>
    </w:p>
    <w:p w14:paraId="7B9FF96E" w14:textId="58FB9265" w:rsidR="00D76EC1" w:rsidRPr="00665B08" w:rsidRDefault="00222AD9" w:rsidP="00AF39DB">
      <w:pPr>
        <w:pStyle w:val="ListParagraph"/>
        <w:numPr>
          <w:ilvl w:val="1"/>
          <w:numId w:val="177"/>
        </w:numPr>
        <w:rPr>
          <w:lang w:val="es-PR"/>
        </w:rPr>
      </w:pPr>
      <w:r w:rsidRPr="00665B08">
        <w:rPr>
          <w:lang w:val="es-PR"/>
        </w:rPr>
        <w:t>[14:15]</w:t>
      </w:r>
      <w:r w:rsidR="00A65449" w:rsidRPr="00665B08">
        <w:rPr>
          <w:lang w:val="es-PR"/>
        </w:rPr>
        <w:t xml:space="preserve"> </w:t>
      </w:r>
      <w:r w:rsidRPr="00665B08">
        <w:rPr>
          <w:lang w:val="es-PR"/>
        </w:rPr>
        <w:t xml:space="preserve">¿Por qué querían los discípulos que Jesús despidiera a las multitudes? </w:t>
      </w:r>
    </w:p>
    <w:p w14:paraId="47A949B1" w14:textId="15B1EB0F" w:rsidR="00D76EC1" w:rsidRPr="00665B08" w:rsidRDefault="00222AD9" w:rsidP="00D71462">
      <w:pPr>
        <w:ind w:left="360" w:firstLine="360"/>
        <w:rPr>
          <w:lang w:val="es-PR"/>
        </w:rPr>
      </w:pPr>
      <w:r w:rsidRPr="00665B08">
        <w:rPr>
          <w:lang w:val="es-PR"/>
        </w:rPr>
        <w:t>Debido a que era tarde en el día, los discípulos sabían que la gente necesitaba ir a las aldeas a comprar comida.</w:t>
      </w:r>
    </w:p>
    <w:p w14:paraId="61F6C908" w14:textId="77777777" w:rsidR="00D71462" w:rsidRPr="00665B08" w:rsidRDefault="00D71462" w:rsidP="00620446">
      <w:pPr>
        <w:rPr>
          <w:lang w:val="es-PR"/>
        </w:rPr>
      </w:pPr>
    </w:p>
    <w:p w14:paraId="447CE644" w14:textId="25638DE2" w:rsidR="00D76EC1" w:rsidRPr="00665B08" w:rsidRDefault="00222AD9" w:rsidP="00AF39DB">
      <w:pPr>
        <w:pStyle w:val="ListParagraph"/>
        <w:numPr>
          <w:ilvl w:val="1"/>
          <w:numId w:val="177"/>
        </w:numPr>
        <w:rPr>
          <w:lang w:val="es-PR"/>
        </w:rPr>
      </w:pPr>
      <w:r w:rsidRPr="00665B08">
        <w:rPr>
          <w:lang w:val="es-PR"/>
        </w:rPr>
        <w:t xml:space="preserve">[14:16] ¿Qué les dijo Jesús a sus discípulos que hicieran? </w:t>
      </w:r>
    </w:p>
    <w:p w14:paraId="710C3E7F" w14:textId="53686915" w:rsidR="00D76EC1" w:rsidRPr="00665B08" w:rsidRDefault="00222AD9" w:rsidP="00D71462">
      <w:pPr>
        <w:ind w:left="360" w:firstLine="360"/>
        <w:rPr>
          <w:lang w:val="es-PR"/>
        </w:rPr>
      </w:pPr>
      <w:r w:rsidRPr="00665B08">
        <w:rPr>
          <w:lang w:val="es-PR"/>
        </w:rPr>
        <w:t>Les dijo que le dieran de comer a la gente.</w:t>
      </w:r>
    </w:p>
    <w:p w14:paraId="1CB85595" w14:textId="77777777" w:rsidR="00D71462" w:rsidRPr="00665B08" w:rsidRDefault="00D71462" w:rsidP="00620446">
      <w:pPr>
        <w:rPr>
          <w:lang w:val="es-PR"/>
        </w:rPr>
      </w:pPr>
    </w:p>
    <w:p w14:paraId="7DC68857" w14:textId="2CD6A84A" w:rsidR="00D76EC1" w:rsidRPr="00665B08" w:rsidRDefault="00222AD9" w:rsidP="00AF39DB">
      <w:pPr>
        <w:pStyle w:val="ListParagraph"/>
        <w:numPr>
          <w:ilvl w:val="1"/>
          <w:numId w:val="177"/>
        </w:numPr>
        <w:rPr>
          <w:lang w:val="es-PR"/>
        </w:rPr>
      </w:pPr>
      <w:r w:rsidRPr="00665B08">
        <w:rPr>
          <w:lang w:val="es-PR"/>
        </w:rPr>
        <w:t xml:space="preserve">[14:17] ¿Cómo respondieron los discípulos a Jesús? </w:t>
      </w:r>
    </w:p>
    <w:p w14:paraId="44697BB3" w14:textId="67942630" w:rsidR="00D76EC1" w:rsidRPr="00665B08" w:rsidRDefault="00222AD9" w:rsidP="00D71462">
      <w:pPr>
        <w:ind w:left="360" w:firstLine="360"/>
        <w:rPr>
          <w:lang w:val="es-PR"/>
        </w:rPr>
      </w:pPr>
      <w:r w:rsidRPr="00665B08">
        <w:rPr>
          <w:lang w:val="es-PR"/>
        </w:rPr>
        <w:t>Dijeron que solo tenían cinco panes y dos peces.</w:t>
      </w:r>
    </w:p>
    <w:p w14:paraId="1DBB52E1" w14:textId="77777777" w:rsidR="00D76EC1" w:rsidRPr="00665B08" w:rsidRDefault="00222AD9" w:rsidP="00620446">
      <w:pPr>
        <w:rPr>
          <w:lang w:val="es-PR"/>
        </w:rPr>
      </w:pPr>
      <w:r w:rsidRPr="00665B08">
        <w:rPr>
          <w:lang w:val="es-PR"/>
        </w:rPr>
        <w:t> </w:t>
      </w:r>
    </w:p>
    <w:p w14:paraId="366734D7" w14:textId="4B334F6B" w:rsidR="00D76EC1" w:rsidRPr="00665B08" w:rsidRDefault="00222AD9" w:rsidP="00AF39DB">
      <w:pPr>
        <w:pStyle w:val="ListParagraph"/>
        <w:numPr>
          <w:ilvl w:val="1"/>
          <w:numId w:val="177"/>
        </w:numPr>
        <w:rPr>
          <w:lang w:val="es-PR"/>
        </w:rPr>
      </w:pPr>
      <w:r w:rsidRPr="00665B08">
        <w:rPr>
          <w:lang w:val="es-PR"/>
        </w:rPr>
        <w:t xml:space="preserve">[14:17] ¿Por qué crees que los discípulos le dijeron esto a Jesús? </w:t>
      </w:r>
    </w:p>
    <w:p w14:paraId="5ECFDE9A" w14:textId="4BB0D9AE" w:rsidR="00D76EC1" w:rsidRPr="00665B08" w:rsidRDefault="00222AD9" w:rsidP="00D71462">
      <w:pPr>
        <w:ind w:left="360" w:firstLine="360"/>
        <w:rPr>
          <w:lang w:val="es-PR"/>
        </w:rPr>
      </w:pPr>
      <w:r w:rsidRPr="00665B08">
        <w:rPr>
          <w:lang w:val="es-PR"/>
        </w:rPr>
        <w:t>Parece que le estaban diciendo a Jesús que no tenían suficiente comida para dar a tanta gente.</w:t>
      </w:r>
    </w:p>
    <w:p w14:paraId="3A7CDBCC" w14:textId="77777777" w:rsidR="00D71462" w:rsidRPr="00665B08" w:rsidRDefault="00D71462" w:rsidP="00620446">
      <w:pPr>
        <w:rPr>
          <w:lang w:val="es-PR"/>
        </w:rPr>
      </w:pPr>
    </w:p>
    <w:p w14:paraId="679BACA9" w14:textId="707DB7AE" w:rsidR="00D76EC1" w:rsidRPr="00665B08" w:rsidRDefault="00222AD9" w:rsidP="00AF39DB">
      <w:pPr>
        <w:pStyle w:val="ListParagraph"/>
        <w:numPr>
          <w:ilvl w:val="1"/>
          <w:numId w:val="177"/>
        </w:numPr>
        <w:rPr>
          <w:lang w:val="es-PR"/>
        </w:rPr>
      </w:pPr>
      <w:r w:rsidRPr="00665B08">
        <w:rPr>
          <w:lang w:val="es-PR"/>
        </w:rPr>
        <w:t xml:space="preserve">[14:19] ¿Qué hizo Jesús con la comida? </w:t>
      </w:r>
    </w:p>
    <w:p w14:paraId="3E5F4E64" w14:textId="3989FE4B" w:rsidR="00D76EC1" w:rsidRPr="00665B08" w:rsidRDefault="00222AD9" w:rsidP="00D71462">
      <w:pPr>
        <w:ind w:left="360" w:firstLine="360"/>
        <w:rPr>
          <w:lang w:val="es-PR"/>
        </w:rPr>
      </w:pPr>
      <w:r w:rsidRPr="00665B08">
        <w:rPr>
          <w:lang w:val="es-PR"/>
        </w:rPr>
        <w:t>Miró al cielo, bendijo la comida, partió los panes y se los dio a sus discípulos.</w:t>
      </w:r>
    </w:p>
    <w:p w14:paraId="69FD748B" w14:textId="77777777" w:rsidR="00D71462" w:rsidRPr="00665B08" w:rsidRDefault="00D71462" w:rsidP="00620446">
      <w:pPr>
        <w:rPr>
          <w:lang w:val="es-PR"/>
        </w:rPr>
      </w:pPr>
    </w:p>
    <w:p w14:paraId="694F29D8" w14:textId="03D4677D" w:rsidR="00D76EC1" w:rsidRPr="00665B08" w:rsidRDefault="00222AD9" w:rsidP="00AF39DB">
      <w:pPr>
        <w:pStyle w:val="ListParagraph"/>
        <w:numPr>
          <w:ilvl w:val="1"/>
          <w:numId w:val="177"/>
        </w:numPr>
        <w:rPr>
          <w:lang w:val="es-PR"/>
        </w:rPr>
      </w:pPr>
      <w:r w:rsidRPr="00665B08">
        <w:rPr>
          <w:lang w:val="es-PR"/>
        </w:rPr>
        <w:t>[14:20]</w:t>
      </w:r>
      <w:r w:rsidR="00D71462" w:rsidRPr="00665B08">
        <w:rPr>
          <w:lang w:val="es-PR"/>
        </w:rPr>
        <w:t xml:space="preserve"> </w:t>
      </w:r>
      <w:r w:rsidRPr="00665B08">
        <w:rPr>
          <w:lang w:val="es-PR"/>
        </w:rPr>
        <w:t>Después que toda la gente comió, ¿</w:t>
      </w:r>
      <w:r w:rsidR="00AA2FF9">
        <w:rPr>
          <w:lang w:val="es-PR"/>
        </w:rPr>
        <w:t>C</w:t>
      </w:r>
      <w:r w:rsidRPr="00665B08">
        <w:rPr>
          <w:lang w:val="es-PR"/>
        </w:rPr>
        <w:t xml:space="preserve">uánta comida quedó? </w:t>
      </w:r>
    </w:p>
    <w:p w14:paraId="69282706" w14:textId="7DED4A93" w:rsidR="00D76EC1" w:rsidRPr="00665B08" w:rsidRDefault="00222AD9" w:rsidP="00D71462">
      <w:pPr>
        <w:ind w:left="360" w:firstLine="360"/>
        <w:rPr>
          <w:lang w:val="es-PR"/>
        </w:rPr>
      </w:pPr>
      <w:r w:rsidRPr="00665B08">
        <w:rPr>
          <w:lang w:val="es-PR"/>
        </w:rPr>
        <w:t>Sobraron doce cestas llenas de comida.</w:t>
      </w:r>
    </w:p>
    <w:p w14:paraId="5B7D0001" w14:textId="77777777" w:rsidR="00D71462" w:rsidRPr="00665B08" w:rsidRDefault="00D71462" w:rsidP="00620446">
      <w:pPr>
        <w:rPr>
          <w:lang w:val="es-PR"/>
        </w:rPr>
      </w:pPr>
    </w:p>
    <w:p w14:paraId="446DFA27" w14:textId="178E2313" w:rsidR="00D76EC1" w:rsidRPr="00665B08" w:rsidRDefault="00222AD9" w:rsidP="00AF39DB">
      <w:pPr>
        <w:pStyle w:val="ListParagraph"/>
        <w:numPr>
          <w:ilvl w:val="1"/>
          <w:numId w:val="177"/>
        </w:numPr>
        <w:rPr>
          <w:lang w:val="es-PR"/>
        </w:rPr>
      </w:pPr>
      <w:r w:rsidRPr="00665B08">
        <w:rPr>
          <w:lang w:val="es-PR"/>
        </w:rPr>
        <w:t>[14:21]</w:t>
      </w:r>
      <w:r w:rsidR="00D71462" w:rsidRPr="00665B08">
        <w:rPr>
          <w:lang w:val="es-PR"/>
        </w:rPr>
        <w:t xml:space="preserve"> </w:t>
      </w:r>
      <w:r w:rsidRPr="00665B08">
        <w:rPr>
          <w:lang w:val="es-PR"/>
        </w:rPr>
        <w:t xml:space="preserve">¿Cuántas personas comieron la comida que Jesús proveyó? </w:t>
      </w:r>
    </w:p>
    <w:p w14:paraId="4A22965D" w14:textId="1352E69C" w:rsidR="00D76EC1" w:rsidRPr="00665B08" w:rsidRDefault="00222AD9" w:rsidP="00D71462">
      <w:pPr>
        <w:ind w:left="360" w:firstLine="360"/>
        <w:rPr>
          <w:lang w:val="es-PR"/>
        </w:rPr>
      </w:pPr>
      <w:r w:rsidRPr="00665B08">
        <w:rPr>
          <w:lang w:val="es-PR"/>
        </w:rPr>
        <w:t>Unos 5</w:t>
      </w:r>
      <w:r w:rsidR="00A65449" w:rsidRPr="00665B08">
        <w:rPr>
          <w:lang w:val="es-PR"/>
        </w:rPr>
        <w:t>,</w:t>
      </w:r>
      <w:r w:rsidRPr="00665B08">
        <w:rPr>
          <w:lang w:val="es-PR"/>
        </w:rPr>
        <w:t>000 hombres, además de mujeres y niños.</w:t>
      </w:r>
    </w:p>
    <w:p w14:paraId="4F0CBAD1" w14:textId="77777777" w:rsidR="00D71462" w:rsidRPr="00665B08" w:rsidRDefault="00D71462" w:rsidP="00D71462">
      <w:pPr>
        <w:pageBreakBefore/>
      </w:pPr>
      <w:r w:rsidRPr="00665B08">
        <w:rPr>
          <w:b/>
          <w:bCs/>
        </w:rPr>
        <w:lastRenderedPageBreak/>
        <w:t xml:space="preserve">Mateo 14:13-21, </w:t>
      </w:r>
      <w:proofErr w:type="spellStart"/>
      <w:r w:rsidRPr="00665B08">
        <w:rPr>
          <w:b/>
          <w:bCs/>
        </w:rPr>
        <w:t>continuación</w:t>
      </w:r>
      <w:proofErr w:type="spellEnd"/>
      <w:r w:rsidRPr="00665B08">
        <w:rPr>
          <w:b/>
          <w:bCs/>
        </w:rPr>
        <w:t>:</w:t>
      </w:r>
      <w:r w:rsidRPr="00665B08">
        <w:t> </w:t>
      </w:r>
    </w:p>
    <w:p w14:paraId="7CC167BD" w14:textId="77777777" w:rsidR="00D71462" w:rsidRPr="00665B08" w:rsidRDefault="00D71462" w:rsidP="00620446">
      <w:pPr>
        <w:rPr>
          <w:lang w:val="es-PR"/>
        </w:rPr>
      </w:pPr>
    </w:p>
    <w:p w14:paraId="4FCE0368" w14:textId="77777777" w:rsidR="00D71462" w:rsidRPr="00665B08" w:rsidRDefault="00D71462" w:rsidP="00AF39DB">
      <w:pPr>
        <w:numPr>
          <w:ilvl w:val="0"/>
          <w:numId w:val="33"/>
        </w:numPr>
        <w:rPr>
          <w:lang w:val="es-PR"/>
        </w:rPr>
      </w:pPr>
      <w:r w:rsidRPr="00665B08">
        <w:rPr>
          <w:lang w:val="es-PR"/>
        </w:rPr>
        <w:t xml:space="preserve">[14:15-21] ¿Cuál crees que fue la razón por la que Jesús alimentó a la multitud? </w:t>
      </w:r>
    </w:p>
    <w:p w14:paraId="12227ACF" w14:textId="3667C569" w:rsidR="00D71462" w:rsidRPr="00665B08" w:rsidRDefault="00D71462" w:rsidP="00D71462">
      <w:pPr>
        <w:ind w:left="720"/>
        <w:rPr>
          <w:lang w:val="es-PR"/>
        </w:rPr>
      </w:pPr>
      <w:r w:rsidRPr="00665B08">
        <w:rPr>
          <w:i/>
          <w:iCs/>
          <w:lang w:val="es-PR"/>
        </w:rPr>
        <w:t xml:space="preserve">(La respuesta puede variar). </w:t>
      </w:r>
      <w:r w:rsidRPr="00665B08">
        <w:rPr>
          <w:lang w:val="es-PR"/>
        </w:rPr>
        <w:t>Tenía compasión por la multitud. Tal vez hizo este milagro para mostrarles su gloria y poder. Tal vez quería que pensaran en cómo Dios proveyó para su pueblo.</w:t>
      </w:r>
    </w:p>
    <w:p w14:paraId="5D7BAAEF" w14:textId="77777777" w:rsidR="00D76EC1" w:rsidRPr="00665B08" w:rsidRDefault="00222AD9">
      <w:pPr>
        <w:spacing w:before="240"/>
        <w:rPr>
          <w:lang w:val="es-PR"/>
        </w:rPr>
      </w:pPr>
      <w:r w:rsidRPr="00665B08">
        <w:rPr>
          <w:b/>
          <w:bCs/>
          <w:lang w:val="es-PR"/>
        </w:rPr>
        <w:t>Sección de comentarios:</w:t>
      </w:r>
    </w:p>
    <w:p w14:paraId="3E821DBB" w14:textId="18EFBCF1" w:rsidR="00D76EC1" w:rsidRPr="00665B08" w:rsidRDefault="00222AD9" w:rsidP="00D71462">
      <w:pPr>
        <w:pStyle w:val="Heading1"/>
        <w:rPr>
          <w:sz w:val="20"/>
          <w:szCs w:val="22"/>
          <w:lang w:val="es-PR"/>
        </w:rPr>
      </w:pPr>
      <w:r w:rsidRPr="00665B08">
        <w:rPr>
          <w:lang w:val="es-PR"/>
        </w:rPr>
        <w:br w:type="page" w:clear="all"/>
      </w:r>
      <w:bookmarkStart w:id="14" w:name="_Toc176516685"/>
      <w:bookmarkStart w:id="15" w:name="_Toc196896470"/>
      <w:r w:rsidRPr="00665B08">
        <w:rPr>
          <w:lang w:val="es-PR"/>
        </w:rPr>
        <w:lastRenderedPageBreak/>
        <w:t>Mateo 14:22-36</w:t>
      </w:r>
      <w:bookmarkEnd w:id="14"/>
      <w:bookmarkEnd w:id="15"/>
    </w:p>
    <w:p w14:paraId="20BB663A" w14:textId="44FE0DCF" w:rsidR="00D76EC1" w:rsidRPr="001B58D9" w:rsidRDefault="00222AD9">
      <w:pPr>
        <w:rPr>
          <w:b/>
          <w:bCs/>
          <w:i/>
          <w:iCs/>
          <w:sz w:val="22"/>
          <w:lang w:val="es-PR"/>
        </w:rPr>
      </w:pPr>
      <w:r w:rsidRPr="001B58D9">
        <w:rPr>
          <w:b/>
          <w:bCs/>
          <w:i/>
          <w:iCs/>
          <w:sz w:val="22"/>
          <w:lang w:val="es-PR"/>
        </w:rPr>
        <w:t>Le</w:t>
      </w:r>
      <w:r w:rsidR="00A65449" w:rsidRPr="001B58D9">
        <w:rPr>
          <w:b/>
          <w:bCs/>
          <w:i/>
          <w:iCs/>
          <w:sz w:val="22"/>
          <w:lang w:val="es-PR"/>
        </w:rPr>
        <w:t>a</w:t>
      </w:r>
      <w:r w:rsidRPr="001B58D9">
        <w:rPr>
          <w:b/>
          <w:bCs/>
          <w:i/>
          <w:iCs/>
          <w:sz w:val="22"/>
          <w:lang w:val="es-PR"/>
        </w:rPr>
        <w:t xml:space="preserve"> el pasaje.</w:t>
      </w:r>
    </w:p>
    <w:p w14:paraId="12E18FAE" w14:textId="77777777" w:rsidR="00D71462" w:rsidRPr="00665B08" w:rsidRDefault="00D71462">
      <w:pPr>
        <w:rPr>
          <w:lang w:val="es-PR"/>
        </w:rPr>
      </w:pPr>
    </w:p>
    <w:p w14:paraId="504D89FF" w14:textId="77777777" w:rsidR="00D76EC1" w:rsidRPr="00665B08" w:rsidRDefault="00222AD9">
      <w:pPr>
        <w:spacing w:line="360" w:lineRule="auto"/>
        <w:rPr>
          <w:lang w:val="es-PR"/>
        </w:rPr>
      </w:pPr>
      <w:r w:rsidRPr="00665B08">
        <w:rPr>
          <w:b/>
          <w:bCs/>
          <w:sz w:val="32"/>
          <w:szCs w:val="32"/>
          <w:lang w:val="es-PR"/>
        </w:rPr>
        <w:t>Parte 1</w:t>
      </w:r>
    </w:p>
    <w:p w14:paraId="49B3EE0D" w14:textId="77777777" w:rsidR="00D76EC1" w:rsidRPr="00665B08" w:rsidRDefault="00222AD9" w:rsidP="00D71462">
      <w:pPr>
        <w:pStyle w:val="Answerortell"/>
        <w:rPr>
          <w:lang w:val="es-PR"/>
        </w:rPr>
      </w:pPr>
      <w:r w:rsidRPr="00665B08">
        <w:rPr>
          <w:lang w:val="es-PR"/>
        </w:rPr>
        <w:t>Diga en sus propias palabras lo que acaba de leer en este pasaje.</w:t>
      </w:r>
    </w:p>
    <w:p w14:paraId="16C05093" w14:textId="77777777" w:rsidR="00D76EC1" w:rsidRPr="00665B08" w:rsidRDefault="00222AD9" w:rsidP="00D71462">
      <w:pPr>
        <w:pStyle w:val="Checklistmulti-line"/>
      </w:pPr>
      <w:r w:rsidRPr="00665B08">
        <w:rPr>
          <w:lang w:val="es-PR"/>
        </w:rPr>
        <w:t xml:space="preserve">Los discípulos de Jesús se subieron a una barca y se adentraron en el mar. </w:t>
      </w:r>
      <w:r w:rsidRPr="00665B08">
        <w:t>[14:22]</w:t>
      </w:r>
    </w:p>
    <w:p w14:paraId="6ADFE7CC" w14:textId="77777777" w:rsidR="00D76EC1" w:rsidRPr="00665B08" w:rsidRDefault="00222AD9" w:rsidP="00D71462">
      <w:pPr>
        <w:pStyle w:val="Checklistmulti-line"/>
      </w:pPr>
      <w:r w:rsidRPr="00665B08">
        <w:rPr>
          <w:lang w:val="es-PR"/>
        </w:rPr>
        <w:t xml:space="preserve">Por la noche, Jesús caminaba sobre el agua hacia sus discípulos. </w:t>
      </w:r>
      <w:r w:rsidRPr="00665B08">
        <w:t xml:space="preserve">Les </w:t>
      </w:r>
      <w:proofErr w:type="spellStart"/>
      <w:r w:rsidRPr="00665B08">
        <w:t>dijo</w:t>
      </w:r>
      <w:proofErr w:type="spellEnd"/>
      <w:r w:rsidRPr="00665B08">
        <w:t xml:space="preserve"> que no </w:t>
      </w:r>
      <w:proofErr w:type="spellStart"/>
      <w:r w:rsidRPr="00665B08">
        <w:t>tuvieran</w:t>
      </w:r>
      <w:proofErr w:type="spellEnd"/>
      <w:r w:rsidRPr="00665B08">
        <w:t xml:space="preserve"> </w:t>
      </w:r>
      <w:proofErr w:type="spellStart"/>
      <w:r w:rsidRPr="00665B08">
        <w:t>miedo</w:t>
      </w:r>
      <w:proofErr w:type="spellEnd"/>
      <w:r w:rsidRPr="00665B08">
        <w:t>. [14:25-27]</w:t>
      </w:r>
    </w:p>
    <w:p w14:paraId="2ACC797E" w14:textId="77777777" w:rsidR="00D76EC1" w:rsidRPr="00665B08" w:rsidRDefault="00222AD9" w:rsidP="00D71462">
      <w:pPr>
        <w:pStyle w:val="Checklistmulti-line"/>
      </w:pPr>
      <w:r w:rsidRPr="00665B08">
        <w:rPr>
          <w:lang w:val="es-PR"/>
        </w:rPr>
        <w:t xml:space="preserve">Pedro caminó hacia Jesús en el agua, pero comenzó a hundirse. </w:t>
      </w:r>
      <w:r w:rsidRPr="00665B08">
        <w:t xml:space="preserve">Jesús lo </w:t>
      </w:r>
      <w:proofErr w:type="spellStart"/>
      <w:r w:rsidRPr="00665B08">
        <w:t>salvó</w:t>
      </w:r>
      <w:proofErr w:type="spellEnd"/>
      <w:r w:rsidRPr="00665B08">
        <w:t>. [14:29-31]</w:t>
      </w:r>
    </w:p>
    <w:p w14:paraId="015D9E56" w14:textId="77777777" w:rsidR="00D76EC1" w:rsidRPr="00665B08" w:rsidRDefault="00222AD9" w:rsidP="00D71462">
      <w:pPr>
        <w:pStyle w:val="Checklistmulti-line"/>
      </w:pPr>
      <w:r w:rsidRPr="00665B08">
        <w:rPr>
          <w:lang w:val="es-PR"/>
        </w:rPr>
        <w:t xml:space="preserve">El viento dejó de soplar. </w:t>
      </w:r>
      <w:r w:rsidRPr="00665B08">
        <w:t>[14:32]</w:t>
      </w:r>
    </w:p>
    <w:p w14:paraId="7F8FE842" w14:textId="77777777" w:rsidR="00D76EC1" w:rsidRPr="00665B08" w:rsidRDefault="00222AD9" w:rsidP="00D71462">
      <w:pPr>
        <w:pStyle w:val="Checklistmulti-line"/>
      </w:pPr>
      <w:r w:rsidRPr="00665B08">
        <w:rPr>
          <w:lang w:val="es-PR"/>
        </w:rPr>
        <w:t xml:space="preserve">Los discípulos adoraron a Jesús y reconocieron que verdaderamente era el Hijo de Dios. </w:t>
      </w:r>
      <w:r w:rsidRPr="00665B08">
        <w:t>[14:33]</w:t>
      </w:r>
    </w:p>
    <w:p w14:paraId="4ECE33D2" w14:textId="77777777" w:rsidR="00D76EC1" w:rsidRPr="00665B08" w:rsidRDefault="00222AD9">
      <w:pPr>
        <w:spacing w:before="240" w:line="360" w:lineRule="auto"/>
      </w:pPr>
      <w:r w:rsidRPr="00665B08">
        <w:rPr>
          <w:b/>
          <w:bCs/>
          <w:sz w:val="32"/>
          <w:szCs w:val="32"/>
        </w:rPr>
        <w:t>Parte 2</w:t>
      </w:r>
    </w:p>
    <w:p w14:paraId="57A6F0CE" w14:textId="77777777" w:rsidR="00D76EC1" w:rsidRPr="00665B08" w:rsidRDefault="00222AD9" w:rsidP="00D71462">
      <w:pPr>
        <w:pStyle w:val="Answerortell"/>
        <w:rPr>
          <w:lang w:val="es-PR"/>
        </w:rPr>
      </w:pPr>
      <w:r w:rsidRPr="00665B08">
        <w:rPr>
          <w:lang w:val="es-PR"/>
        </w:rPr>
        <w:t>Responda las siguientes preguntas de los versículos señalados.</w:t>
      </w:r>
    </w:p>
    <w:p w14:paraId="3D7668B8" w14:textId="65142B1A" w:rsidR="00134912" w:rsidRPr="00665B08" w:rsidRDefault="00222AD9" w:rsidP="00AF39DB">
      <w:pPr>
        <w:pStyle w:val="ListParagraph"/>
        <w:numPr>
          <w:ilvl w:val="2"/>
          <w:numId w:val="178"/>
        </w:numPr>
        <w:rPr>
          <w:lang w:val="es-PR"/>
        </w:rPr>
      </w:pPr>
      <w:r w:rsidRPr="00665B08">
        <w:rPr>
          <w:lang w:val="es-PR"/>
        </w:rPr>
        <w:t xml:space="preserve">[14:23] ¿Qué hizo Jesús en </w:t>
      </w:r>
      <w:r w:rsidR="00134912" w:rsidRPr="00665B08">
        <w:rPr>
          <w:lang w:val="es-PR"/>
        </w:rPr>
        <w:t>el monte</w:t>
      </w:r>
      <w:r w:rsidRPr="00665B08">
        <w:rPr>
          <w:lang w:val="es-PR"/>
        </w:rPr>
        <w:t>?</w:t>
      </w:r>
    </w:p>
    <w:p w14:paraId="7A774151" w14:textId="0EF2D8B2" w:rsidR="00D76EC1" w:rsidRPr="00665B08" w:rsidRDefault="00222AD9" w:rsidP="00D71462">
      <w:pPr>
        <w:ind w:left="360" w:firstLine="360"/>
        <w:rPr>
          <w:lang w:val="es-ES"/>
        </w:rPr>
      </w:pPr>
      <w:r w:rsidRPr="00665B08">
        <w:rPr>
          <w:lang w:val="es-ES"/>
        </w:rPr>
        <w:t>Él oró.</w:t>
      </w:r>
    </w:p>
    <w:p w14:paraId="0EEBEC92" w14:textId="77777777" w:rsidR="00D71462" w:rsidRPr="00665B08" w:rsidRDefault="00D71462" w:rsidP="00D71462">
      <w:pPr>
        <w:rPr>
          <w:lang w:val="es-PR"/>
        </w:rPr>
      </w:pPr>
    </w:p>
    <w:p w14:paraId="4C11B23E" w14:textId="471BCFC7" w:rsidR="00D76EC1" w:rsidRPr="00665B08" w:rsidRDefault="00222AD9" w:rsidP="00AF39DB">
      <w:pPr>
        <w:pStyle w:val="ListParagraph"/>
        <w:numPr>
          <w:ilvl w:val="1"/>
          <w:numId w:val="178"/>
        </w:numPr>
        <w:ind w:left="360"/>
        <w:rPr>
          <w:lang w:val="es-PR"/>
        </w:rPr>
      </w:pPr>
      <w:r w:rsidRPr="00665B08">
        <w:rPr>
          <w:lang w:val="es-PR"/>
        </w:rPr>
        <w:t>[14:24]</w:t>
      </w:r>
      <w:r w:rsidR="00134912" w:rsidRPr="00665B08">
        <w:rPr>
          <w:lang w:val="es-PR"/>
        </w:rPr>
        <w:t xml:space="preserve"> </w:t>
      </w:r>
      <w:r w:rsidRPr="00665B08">
        <w:rPr>
          <w:lang w:val="es-PR"/>
        </w:rPr>
        <w:t xml:space="preserve">¿Qué sucedió mientras los discípulos estaban en la barca? </w:t>
      </w:r>
    </w:p>
    <w:p w14:paraId="534E1D25" w14:textId="37FC3360" w:rsidR="00D76EC1" w:rsidRPr="00665B08" w:rsidRDefault="00222AD9" w:rsidP="00DF4B2A">
      <w:pPr>
        <w:ind w:left="360" w:firstLine="360"/>
        <w:rPr>
          <w:lang w:val="es-PR"/>
        </w:rPr>
      </w:pPr>
      <w:r w:rsidRPr="00665B08">
        <w:rPr>
          <w:lang w:val="es-PR"/>
        </w:rPr>
        <w:t>El viento soplaba con fuerza en su contra, y la barca fue golpeada por las olas.</w:t>
      </w:r>
    </w:p>
    <w:p w14:paraId="0F605FFF" w14:textId="77777777" w:rsidR="00DF4B2A" w:rsidRPr="00665B08" w:rsidRDefault="00DF4B2A" w:rsidP="00D71462">
      <w:pPr>
        <w:rPr>
          <w:lang w:val="es-PR"/>
        </w:rPr>
      </w:pPr>
    </w:p>
    <w:p w14:paraId="76C109B3" w14:textId="62B36B1D" w:rsidR="00D76EC1" w:rsidRPr="00665B08" w:rsidRDefault="00222AD9" w:rsidP="00AF39DB">
      <w:pPr>
        <w:pStyle w:val="ListParagraph"/>
        <w:numPr>
          <w:ilvl w:val="1"/>
          <w:numId w:val="178"/>
        </w:numPr>
        <w:ind w:left="360"/>
        <w:rPr>
          <w:lang w:val="es-PR"/>
        </w:rPr>
      </w:pPr>
      <w:r w:rsidRPr="00665B08">
        <w:rPr>
          <w:lang w:val="es-PR"/>
        </w:rPr>
        <w:t xml:space="preserve">[14:25] ¿Qué cosa sobrenatural hizo Jesús en el versículo 25? </w:t>
      </w:r>
    </w:p>
    <w:p w14:paraId="5B9E2F63" w14:textId="614BC4FC" w:rsidR="00D76EC1" w:rsidRPr="00665B08" w:rsidRDefault="00222AD9" w:rsidP="00DF4B2A">
      <w:pPr>
        <w:ind w:left="360" w:firstLine="360"/>
        <w:rPr>
          <w:lang w:val="es-PR"/>
        </w:rPr>
      </w:pPr>
      <w:r w:rsidRPr="00665B08">
        <w:rPr>
          <w:lang w:val="es-PR"/>
        </w:rPr>
        <w:t>Jesús caminó hacia ellos sobre el agua.</w:t>
      </w:r>
    </w:p>
    <w:p w14:paraId="25A0DD21" w14:textId="77777777" w:rsidR="00DF4B2A" w:rsidRPr="00665B08" w:rsidRDefault="00DF4B2A" w:rsidP="00D71462">
      <w:pPr>
        <w:rPr>
          <w:lang w:val="es-PR"/>
        </w:rPr>
      </w:pPr>
    </w:p>
    <w:p w14:paraId="5E8CCD38" w14:textId="52909286" w:rsidR="00D76EC1" w:rsidRPr="00665B08" w:rsidRDefault="00222AD9" w:rsidP="00AF39DB">
      <w:pPr>
        <w:pStyle w:val="ListParagraph"/>
        <w:numPr>
          <w:ilvl w:val="1"/>
          <w:numId w:val="178"/>
        </w:numPr>
        <w:ind w:left="360"/>
        <w:rPr>
          <w:lang w:val="es-PR"/>
        </w:rPr>
      </w:pPr>
      <w:r w:rsidRPr="00665B08">
        <w:rPr>
          <w:lang w:val="es-PR"/>
        </w:rPr>
        <w:t xml:space="preserve">[14:26] ¿Por qué cree que los discípulos pensaron que la persona que caminaba hacia ellos  </w:t>
      </w:r>
      <w:r w:rsidR="00BC3256" w:rsidRPr="00665B08">
        <w:rPr>
          <w:lang w:val="es-PR"/>
        </w:rPr>
        <w:t xml:space="preserve"> </w:t>
      </w:r>
      <w:r w:rsidRPr="00665B08">
        <w:rPr>
          <w:lang w:val="es-PR"/>
        </w:rPr>
        <w:t xml:space="preserve">era un fantasma? </w:t>
      </w:r>
    </w:p>
    <w:p w14:paraId="3C19156B" w14:textId="4FD620DC" w:rsidR="00D76EC1" w:rsidRPr="00665B08" w:rsidRDefault="00222AD9" w:rsidP="00DF4B2A">
      <w:pPr>
        <w:ind w:left="720"/>
        <w:rPr>
          <w:lang w:val="es-PR"/>
        </w:rPr>
      </w:pPr>
      <w:r w:rsidRPr="00665B08">
        <w:rPr>
          <w:i/>
          <w:iCs/>
          <w:lang w:val="es-PR"/>
        </w:rPr>
        <w:t xml:space="preserve">(La respuesta puede variar). </w:t>
      </w:r>
      <w:r w:rsidRPr="00665B08">
        <w:rPr>
          <w:lang w:val="es-PR"/>
        </w:rPr>
        <w:t>Probablemente pensaron esto porque los cuerpos de la gente no están diseñados para caminar sobre el mar.</w:t>
      </w:r>
    </w:p>
    <w:p w14:paraId="45E59E91" w14:textId="77777777" w:rsidR="00DF4B2A" w:rsidRPr="00665B08" w:rsidRDefault="00DF4B2A" w:rsidP="00D71462">
      <w:pPr>
        <w:rPr>
          <w:lang w:val="es-PR"/>
        </w:rPr>
      </w:pPr>
    </w:p>
    <w:p w14:paraId="295785CF" w14:textId="724BB4A2" w:rsidR="00D76EC1" w:rsidRPr="00665B08" w:rsidRDefault="00222AD9" w:rsidP="00AF39DB">
      <w:pPr>
        <w:pStyle w:val="ListParagraph"/>
        <w:numPr>
          <w:ilvl w:val="1"/>
          <w:numId w:val="178"/>
        </w:numPr>
        <w:ind w:left="360"/>
        <w:rPr>
          <w:lang w:val="es-PR"/>
        </w:rPr>
      </w:pPr>
      <w:r w:rsidRPr="00665B08">
        <w:rPr>
          <w:lang w:val="es-PR"/>
        </w:rPr>
        <w:t>[14:28</w:t>
      </w:r>
      <w:r w:rsidR="00665B08">
        <w:rPr>
          <w:lang w:val="es-PR"/>
        </w:rPr>
        <w:t xml:space="preserve">] </w:t>
      </w:r>
      <w:r w:rsidRPr="00665B08">
        <w:rPr>
          <w:lang w:val="es-PR"/>
        </w:rPr>
        <w:t xml:space="preserve">¿Qué le pidió Pedro a Jesús que hiciera para mostrar que realmente era él quien caminaba sobre el agua? </w:t>
      </w:r>
    </w:p>
    <w:p w14:paraId="1DB52B2C" w14:textId="32D0F2F4" w:rsidR="00D76EC1" w:rsidRPr="00665B08" w:rsidRDefault="00222AD9" w:rsidP="00DF4B2A">
      <w:pPr>
        <w:ind w:left="360" w:firstLine="360"/>
        <w:rPr>
          <w:lang w:val="es-PR"/>
        </w:rPr>
      </w:pPr>
      <w:r w:rsidRPr="00665B08">
        <w:rPr>
          <w:lang w:val="es-PR"/>
        </w:rPr>
        <w:t>Pedro le pidió a Jesús que le ordenara ir a Él en el agua.</w:t>
      </w:r>
    </w:p>
    <w:p w14:paraId="4A45E9B6" w14:textId="77777777" w:rsidR="00D76EC1" w:rsidRPr="00665B08" w:rsidRDefault="00222AD9" w:rsidP="00D71462">
      <w:pPr>
        <w:rPr>
          <w:lang w:val="es-PR"/>
        </w:rPr>
      </w:pPr>
      <w:r w:rsidRPr="00665B08">
        <w:rPr>
          <w:lang w:val="es-PR"/>
        </w:rPr>
        <w:t> </w:t>
      </w:r>
    </w:p>
    <w:p w14:paraId="7723C3D4" w14:textId="7F490B9D" w:rsidR="00D76EC1" w:rsidRPr="00665B08" w:rsidRDefault="00222AD9" w:rsidP="00AF39DB">
      <w:pPr>
        <w:pStyle w:val="ListParagraph"/>
        <w:numPr>
          <w:ilvl w:val="1"/>
          <w:numId w:val="178"/>
        </w:numPr>
        <w:ind w:left="360"/>
        <w:rPr>
          <w:lang w:val="es-PR"/>
        </w:rPr>
      </w:pPr>
      <w:r w:rsidRPr="00665B08">
        <w:rPr>
          <w:lang w:val="es-PR"/>
        </w:rPr>
        <w:t xml:space="preserve">[14:30] ¿Qué sucedió cuando Pedro caminaba sobre el agua y vio el viento? </w:t>
      </w:r>
    </w:p>
    <w:p w14:paraId="0EFDDDF5" w14:textId="15055AB4" w:rsidR="00D76EC1" w:rsidRPr="00665B08" w:rsidRDefault="00222AD9" w:rsidP="00DF4B2A">
      <w:pPr>
        <w:ind w:left="360" w:firstLine="360"/>
        <w:rPr>
          <w:lang w:val="es-PR"/>
        </w:rPr>
      </w:pPr>
      <w:r w:rsidRPr="00665B08">
        <w:rPr>
          <w:lang w:val="es-PR"/>
        </w:rPr>
        <w:t>Pedro al sentir el viento fuerte, tuvo miedo y comenzó a hundirse.</w:t>
      </w:r>
    </w:p>
    <w:p w14:paraId="62CDDDA8" w14:textId="77777777" w:rsidR="00DF4B2A" w:rsidRPr="00665B08" w:rsidRDefault="00DF4B2A" w:rsidP="00D71462">
      <w:pPr>
        <w:rPr>
          <w:lang w:val="es-PR"/>
        </w:rPr>
      </w:pPr>
    </w:p>
    <w:p w14:paraId="3C38A937" w14:textId="3BD0CDF4" w:rsidR="00D76EC1" w:rsidRPr="00665B08" w:rsidRDefault="00222AD9" w:rsidP="00AF39DB">
      <w:pPr>
        <w:pStyle w:val="ListParagraph"/>
        <w:numPr>
          <w:ilvl w:val="1"/>
          <w:numId w:val="178"/>
        </w:numPr>
        <w:ind w:left="360"/>
        <w:rPr>
          <w:lang w:val="es-PR"/>
        </w:rPr>
      </w:pPr>
      <w:r w:rsidRPr="00665B08">
        <w:rPr>
          <w:lang w:val="es-PR"/>
        </w:rPr>
        <w:t xml:space="preserve">[14:30] ¿Qué hizo Pedro cuando comenzó a hundirse? </w:t>
      </w:r>
    </w:p>
    <w:p w14:paraId="46F19C6D" w14:textId="097559A0" w:rsidR="00D76EC1" w:rsidRPr="00665B08" w:rsidRDefault="00222AD9" w:rsidP="00DF4B2A">
      <w:pPr>
        <w:ind w:left="360" w:firstLine="360"/>
        <w:rPr>
          <w:lang w:val="es-PR"/>
        </w:rPr>
      </w:pPr>
      <w:r w:rsidRPr="00665B08">
        <w:rPr>
          <w:lang w:val="es-PR"/>
        </w:rPr>
        <w:t>Clamó al Señor para que lo salvara.</w:t>
      </w:r>
    </w:p>
    <w:p w14:paraId="11E71615" w14:textId="77777777" w:rsidR="00DF4B2A" w:rsidRPr="00665B08" w:rsidRDefault="00DF4B2A" w:rsidP="00D71462">
      <w:pPr>
        <w:rPr>
          <w:lang w:val="es-PR"/>
        </w:rPr>
      </w:pPr>
    </w:p>
    <w:p w14:paraId="3E0AE939" w14:textId="3EECACF1" w:rsidR="00D76EC1" w:rsidRPr="00665B08" w:rsidRDefault="00222AD9" w:rsidP="00AF39DB">
      <w:pPr>
        <w:pStyle w:val="ListParagraph"/>
        <w:numPr>
          <w:ilvl w:val="1"/>
          <w:numId w:val="178"/>
        </w:numPr>
        <w:ind w:left="360"/>
        <w:rPr>
          <w:lang w:val="es-PR"/>
        </w:rPr>
      </w:pPr>
      <w:r w:rsidRPr="00665B08">
        <w:rPr>
          <w:lang w:val="es-PR"/>
        </w:rPr>
        <w:t xml:space="preserve">[14:31-32] ¿Cómo salvó Jesús a Pedro? </w:t>
      </w:r>
    </w:p>
    <w:p w14:paraId="3B88A3B2" w14:textId="75FC055F" w:rsidR="00D76EC1" w:rsidRPr="00665B08" w:rsidRDefault="00222AD9" w:rsidP="00DF4B2A">
      <w:pPr>
        <w:ind w:left="360" w:firstLine="360"/>
        <w:rPr>
          <w:lang w:val="es-PR"/>
        </w:rPr>
      </w:pPr>
      <w:r w:rsidRPr="00665B08">
        <w:rPr>
          <w:lang w:val="es-PR"/>
        </w:rPr>
        <w:t>Jesús agarró a Pedro y entraron en la barca.</w:t>
      </w:r>
    </w:p>
    <w:p w14:paraId="5C190B1A" w14:textId="77777777" w:rsidR="00DF4B2A" w:rsidRPr="00665B08" w:rsidRDefault="00DF4B2A" w:rsidP="00D71462">
      <w:pPr>
        <w:rPr>
          <w:lang w:val="es-PR"/>
        </w:rPr>
      </w:pPr>
    </w:p>
    <w:p w14:paraId="03FCAA1A" w14:textId="6097309E" w:rsidR="00D76EC1" w:rsidRPr="00665B08" w:rsidRDefault="00222AD9" w:rsidP="00AF39DB">
      <w:pPr>
        <w:pStyle w:val="ListParagraph"/>
        <w:numPr>
          <w:ilvl w:val="1"/>
          <w:numId w:val="178"/>
        </w:numPr>
        <w:ind w:left="360"/>
        <w:rPr>
          <w:lang w:val="es-PR"/>
        </w:rPr>
      </w:pPr>
      <w:r w:rsidRPr="00665B08">
        <w:rPr>
          <w:lang w:val="es-PR"/>
        </w:rPr>
        <w:t>[14:32]</w:t>
      </w:r>
      <w:r w:rsidR="00BC3256" w:rsidRPr="00665B08">
        <w:rPr>
          <w:lang w:val="es-PR"/>
        </w:rPr>
        <w:t xml:space="preserve"> </w:t>
      </w:r>
      <w:r w:rsidRPr="00665B08">
        <w:rPr>
          <w:lang w:val="es-PR"/>
        </w:rPr>
        <w:t xml:space="preserve">¿Qué sucedió cuando Jesús y Pedro entraron en la barca? </w:t>
      </w:r>
    </w:p>
    <w:p w14:paraId="662F727A" w14:textId="6066FAD5" w:rsidR="00D76EC1" w:rsidRPr="00665B08" w:rsidRDefault="00222AD9" w:rsidP="00DF4B2A">
      <w:pPr>
        <w:ind w:left="360" w:firstLine="360"/>
        <w:rPr>
          <w:lang w:val="es-PR"/>
        </w:rPr>
      </w:pPr>
      <w:r w:rsidRPr="00665B08">
        <w:rPr>
          <w:lang w:val="es-PR"/>
        </w:rPr>
        <w:t>El viento dejó de soplar.</w:t>
      </w:r>
    </w:p>
    <w:p w14:paraId="70F069ED" w14:textId="77777777" w:rsidR="00DF4B2A" w:rsidRPr="00665B08" w:rsidRDefault="00DF4B2A" w:rsidP="00D71462">
      <w:pPr>
        <w:rPr>
          <w:lang w:val="es-PR"/>
        </w:rPr>
      </w:pPr>
    </w:p>
    <w:p w14:paraId="4547929A" w14:textId="7E728516" w:rsidR="00D76EC1" w:rsidRPr="00665B08" w:rsidRDefault="00222AD9" w:rsidP="00AF39DB">
      <w:pPr>
        <w:pStyle w:val="ListParagraph"/>
        <w:numPr>
          <w:ilvl w:val="1"/>
          <w:numId w:val="178"/>
        </w:numPr>
        <w:ind w:left="360"/>
      </w:pPr>
      <w:r w:rsidRPr="00665B08">
        <w:t>[14:33] ¿</w:t>
      </w:r>
      <w:proofErr w:type="spellStart"/>
      <w:r w:rsidRPr="00665B08">
        <w:t>Cómo</w:t>
      </w:r>
      <w:proofErr w:type="spellEnd"/>
      <w:r w:rsidRPr="00665B08">
        <w:t xml:space="preserve"> </w:t>
      </w:r>
      <w:proofErr w:type="spellStart"/>
      <w:r w:rsidRPr="00665B08">
        <w:t>respondieron</w:t>
      </w:r>
      <w:proofErr w:type="spellEnd"/>
      <w:r w:rsidRPr="00665B08">
        <w:t xml:space="preserve"> </w:t>
      </w:r>
      <w:proofErr w:type="spellStart"/>
      <w:r w:rsidRPr="00665B08">
        <w:t>los</w:t>
      </w:r>
      <w:proofErr w:type="spellEnd"/>
      <w:r w:rsidRPr="00665B08">
        <w:t xml:space="preserve"> </w:t>
      </w:r>
      <w:proofErr w:type="spellStart"/>
      <w:r w:rsidRPr="00665B08">
        <w:t>discípulos</w:t>
      </w:r>
      <w:proofErr w:type="spellEnd"/>
      <w:r w:rsidRPr="00665B08">
        <w:t xml:space="preserve">? </w:t>
      </w:r>
    </w:p>
    <w:p w14:paraId="65D00771" w14:textId="5D1A0FFB" w:rsidR="00D76EC1" w:rsidRPr="00665B08" w:rsidRDefault="00222AD9" w:rsidP="00DF4B2A">
      <w:pPr>
        <w:ind w:left="360" w:firstLine="360"/>
        <w:rPr>
          <w:lang w:val="es-PR"/>
        </w:rPr>
      </w:pPr>
      <w:r w:rsidRPr="00665B08">
        <w:rPr>
          <w:lang w:val="es-PR"/>
        </w:rPr>
        <w:t>Adoraban a Jesús y reconocieron que Jesús era el Hijo de Dios.</w:t>
      </w:r>
    </w:p>
    <w:p w14:paraId="2380F1D7" w14:textId="592EF4AB" w:rsidR="00D76EC1" w:rsidRPr="00665B08" w:rsidRDefault="00222AD9" w:rsidP="00BC3256">
      <w:pPr>
        <w:pageBreakBefore/>
      </w:pPr>
      <w:r w:rsidRPr="00665B08">
        <w:rPr>
          <w:b/>
          <w:bCs/>
        </w:rPr>
        <w:lastRenderedPageBreak/>
        <w:t>Mateo 14:22-36</w:t>
      </w:r>
      <w:r w:rsidR="00A1408C" w:rsidRPr="00665B08">
        <w:rPr>
          <w:b/>
          <w:bCs/>
        </w:rPr>
        <w:t xml:space="preserve">, </w:t>
      </w:r>
      <w:proofErr w:type="spellStart"/>
      <w:r w:rsidR="00A1408C" w:rsidRPr="00665B08">
        <w:rPr>
          <w:b/>
          <w:bCs/>
        </w:rPr>
        <w:t>continuación</w:t>
      </w:r>
      <w:proofErr w:type="spellEnd"/>
      <w:r w:rsidR="00BC3256" w:rsidRPr="00665B08">
        <w:rPr>
          <w:b/>
          <w:bCs/>
        </w:rPr>
        <w:t>:</w:t>
      </w:r>
      <w:r w:rsidRPr="00665B08">
        <w:t> </w:t>
      </w:r>
      <w:r w:rsidR="00DF4B2A" w:rsidRPr="00665B08">
        <w:br/>
      </w:r>
    </w:p>
    <w:p w14:paraId="24CA950E" w14:textId="77777777" w:rsidR="00D76EC1" w:rsidRPr="00665B08" w:rsidRDefault="00222AD9" w:rsidP="00AF39DB">
      <w:pPr>
        <w:numPr>
          <w:ilvl w:val="0"/>
          <w:numId w:val="34"/>
        </w:numPr>
        <w:rPr>
          <w:lang w:val="es-PR"/>
        </w:rPr>
      </w:pPr>
      <w:r w:rsidRPr="00665B08">
        <w:rPr>
          <w:lang w:val="es-PR"/>
        </w:rPr>
        <w:t xml:space="preserve">[14:25-32] ¿Qué acontecimientos de este pasaje cree que mostraron a los discípulos que Jesús era el Hijo de Dios? </w:t>
      </w:r>
    </w:p>
    <w:p w14:paraId="44836950" w14:textId="6848DE8F" w:rsidR="00D76EC1" w:rsidRPr="00665B08" w:rsidRDefault="00222AD9" w:rsidP="00DF4B2A">
      <w:pPr>
        <w:ind w:left="360" w:firstLine="360"/>
        <w:rPr>
          <w:lang w:val="es-PR"/>
        </w:rPr>
      </w:pPr>
      <w:r w:rsidRPr="00665B08">
        <w:rPr>
          <w:lang w:val="es-PR"/>
        </w:rPr>
        <w:t>Jesús caminó sobre el mar, permitió que Pedro caminara sobre el mar e hizo que el viento dejara de soplar.</w:t>
      </w:r>
    </w:p>
    <w:p w14:paraId="6CF7DFAA" w14:textId="77777777" w:rsidR="00DF4B2A" w:rsidRPr="00665B08" w:rsidRDefault="00DF4B2A" w:rsidP="00DF4B2A">
      <w:pPr>
        <w:ind w:left="360" w:firstLine="360"/>
        <w:rPr>
          <w:lang w:val="es-PR"/>
        </w:rPr>
      </w:pPr>
    </w:p>
    <w:p w14:paraId="006C0B91" w14:textId="4176C1B4" w:rsidR="00D76EC1" w:rsidRPr="00665B08" w:rsidRDefault="00222AD9" w:rsidP="00AF39DB">
      <w:pPr>
        <w:numPr>
          <w:ilvl w:val="0"/>
          <w:numId w:val="35"/>
        </w:numPr>
        <w:rPr>
          <w:lang w:val="es-PR"/>
        </w:rPr>
      </w:pPr>
      <w:r w:rsidRPr="00665B08">
        <w:rPr>
          <w:lang w:val="es-PR"/>
        </w:rPr>
        <w:t>[14:34-35] Cuando el barco llegó a tierra, ¿</w:t>
      </w:r>
      <w:r w:rsidR="007E3BE1">
        <w:rPr>
          <w:lang w:val="es-PR"/>
        </w:rPr>
        <w:t>Q</w:t>
      </w:r>
      <w:r w:rsidRPr="00665B08">
        <w:rPr>
          <w:lang w:val="es-PR"/>
        </w:rPr>
        <w:t xml:space="preserve">ué hicieron los hombres en ese lugar? </w:t>
      </w:r>
    </w:p>
    <w:p w14:paraId="5F6C5365" w14:textId="40871D86" w:rsidR="00D76EC1" w:rsidRPr="00665B08" w:rsidRDefault="00222AD9" w:rsidP="00DF4B2A">
      <w:pPr>
        <w:ind w:left="360" w:firstLine="360"/>
        <w:rPr>
          <w:lang w:val="es-PR"/>
        </w:rPr>
      </w:pPr>
      <w:r w:rsidRPr="00665B08">
        <w:rPr>
          <w:lang w:val="es-PR"/>
        </w:rPr>
        <w:t>Enviaban mensajes a los alrededores, y la gente llevaba a los enfermos a Jesús.</w:t>
      </w:r>
    </w:p>
    <w:p w14:paraId="1AF0174F" w14:textId="77777777" w:rsidR="00DF4B2A" w:rsidRPr="00665B08" w:rsidRDefault="00DF4B2A" w:rsidP="00DF4B2A">
      <w:pPr>
        <w:ind w:left="360" w:firstLine="360"/>
        <w:rPr>
          <w:lang w:val="es-PR"/>
        </w:rPr>
      </w:pPr>
    </w:p>
    <w:p w14:paraId="59C824F4" w14:textId="77777777" w:rsidR="00D76EC1" w:rsidRPr="00665B08" w:rsidRDefault="00222AD9" w:rsidP="00AF39DB">
      <w:pPr>
        <w:numPr>
          <w:ilvl w:val="0"/>
          <w:numId w:val="36"/>
        </w:numPr>
        <w:rPr>
          <w:lang w:val="es-PR"/>
        </w:rPr>
      </w:pPr>
      <w:r w:rsidRPr="00665B08">
        <w:rPr>
          <w:lang w:val="es-PR"/>
        </w:rPr>
        <w:t xml:space="preserve">[14:36] ¿Cuál cree que fue la razón por la que la gente quería tocar el borde del manto de Jesús? </w:t>
      </w:r>
    </w:p>
    <w:p w14:paraId="6FE5B693" w14:textId="760275BA" w:rsidR="00D76EC1" w:rsidRPr="00665B08" w:rsidRDefault="00222AD9" w:rsidP="00DF4B2A">
      <w:pPr>
        <w:ind w:left="360" w:firstLine="360"/>
        <w:rPr>
          <w:lang w:val="es-PR"/>
        </w:rPr>
      </w:pPr>
      <w:r w:rsidRPr="00665B08">
        <w:rPr>
          <w:lang w:val="es-PR"/>
        </w:rPr>
        <w:t xml:space="preserve">Probablemente creían (tenían fe) que con solo tocar el manto de Jesús </w:t>
      </w:r>
      <w:r w:rsidR="00AF39DB">
        <w:rPr>
          <w:lang w:val="es-PR"/>
        </w:rPr>
        <w:t>serían sanados</w:t>
      </w:r>
      <w:r w:rsidRPr="00665B08">
        <w:rPr>
          <w:lang w:val="es-PR"/>
        </w:rPr>
        <w:t>.</w:t>
      </w:r>
    </w:p>
    <w:p w14:paraId="2B5AD9F7" w14:textId="77777777" w:rsidR="00DF4B2A" w:rsidRPr="00665B08" w:rsidRDefault="00DF4B2A" w:rsidP="00DF4B2A">
      <w:pPr>
        <w:ind w:left="360" w:firstLine="360"/>
        <w:rPr>
          <w:lang w:val="es-PR"/>
        </w:rPr>
      </w:pPr>
    </w:p>
    <w:p w14:paraId="5A9A211C" w14:textId="77777777" w:rsidR="00D76EC1" w:rsidRPr="00665B08" w:rsidRDefault="00222AD9" w:rsidP="00AF39DB">
      <w:pPr>
        <w:numPr>
          <w:ilvl w:val="0"/>
          <w:numId w:val="37"/>
        </w:numPr>
        <w:rPr>
          <w:lang w:val="es-PR"/>
        </w:rPr>
      </w:pPr>
      <w:r w:rsidRPr="00665B08">
        <w:rPr>
          <w:lang w:val="es-PR"/>
        </w:rPr>
        <w:t xml:space="preserve">[14:36] ¿Cuántos de los que tocaron el manto de Jesús fueron sanados? </w:t>
      </w:r>
    </w:p>
    <w:p w14:paraId="65F504D0" w14:textId="352375DA" w:rsidR="00D76EC1" w:rsidRPr="00665B08" w:rsidRDefault="00222AD9" w:rsidP="00DF4B2A">
      <w:pPr>
        <w:ind w:left="360" w:firstLine="360"/>
        <w:rPr>
          <w:lang w:val="es-PR"/>
        </w:rPr>
      </w:pPr>
      <w:r w:rsidRPr="00665B08">
        <w:rPr>
          <w:lang w:val="es-PR"/>
        </w:rPr>
        <w:t>Todas las personas que tocaron el manto fueron sanadas.</w:t>
      </w:r>
    </w:p>
    <w:p w14:paraId="03C69102" w14:textId="77777777" w:rsidR="00D76EC1" w:rsidRPr="00665B08" w:rsidRDefault="00222AD9">
      <w:pPr>
        <w:rPr>
          <w:lang w:val="es-PR"/>
        </w:rPr>
      </w:pPr>
      <w:r w:rsidRPr="00665B08">
        <w:rPr>
          <w:lang w:val="es-PR"/>
        </w:rPr>
        <w:t> </w:t>
      </w:r>
    </w:p>
    <w:p w14:paraId="73B5AD59" w14:textId="77777777" w:rsidR="00D76EC1" w:rsidRPr="00665B08" w:rsidRDefault="00222AD9">
      <w:pPr>
        <w:rPr>
          <w:lang w:val="es-PR"/>
        </w:rPr>
      </w:pPr>
      <w:r w:rsidRPr="00665B08">
        <w:rPr>
          <w:b/>
          <w:bCs/>
          <w:lang w:val="es-PR"/>
        </w:rPr>
        <w:t>Sección de comentarios:</w:t>
      </w:r>
    </w:p>
    <w:p w14:paraId="6AB1C27B" w14:textId="0318AF4A" w:rsidR="00D76EC1" w:rsidRPr="00665B08" w:rsidRDefault="00222AD9" w:rsidP="00DF4B2A">
      <w:pPr>
        <w:pStyle w:val="Heading1"/>
        <w:rPr>
          <w:sz w:val="20"/>
          <w:szCs w:val="22"/>
          <w:lang w:val="es-PR"/>
        </w:rPr>
      </w:pPr>
      <w:r w:rsidRPr="00665B08">
        <w:rPr>
          <w:lang w:val="es-PR"/>
        </w:rPr>
        <w:br w:type="page" w:clear="all"/>
      </w:r>
      <w:bookmarkStart w:id="16" w:name="_Toc196896471"/>
      <w:bookmarkStart w:id="17" w:name="_Toc176516686"/>
      <w:r w:rsidRPr="00665B08">
        <w:rPr>
          <w:lang w:val="es-PR"/>
        </w:rPr>
        <w:lastRenderedPageBreak/>
        <w:t>Marcos 1:1-13</w:t>
      </w:r>
      <w:bookmarkEnd w:id="16"/>
      <w:r w:rsidRPr="00665B08">
        <w:rPr>
          <w:lang w:val="es-PR"/>
        </w:rPr>
        <w:t xml:space="preserve"> </w:t>
      </w:r>
      <w:bookmarkEnd w:id="17"/>
    </w:p>
    <w:p w14:paraId="407EDE06" w14:textId="2BEEC7D5" w:rsidR="00D76EC1" w:rsidRPr="00EC6697" w:rsidRDefault="00222AD9">
      <w:pPr>
        <w:rPr>
          <w:b/>
          <w:bCs/>
          <w:i/>
          <w:iCs/>
          <w:sz w:val="22"/>
          <w:lang w:val="es-PR"/>
        </w:rPr>
      </w:pPr>
      <w:r w:rsidRPr="00EC6697">
        <w:rPr>
          <w:b/>
          <w:bCs/>
          <w:i/>
          <w:iCs/>
          <w:sz w:val="22"/>
          <w:lang w:val="es-PR"/>
        </w:rPr>
        <w:t>Le</w:t>
      </w:r>
      <w:r w:rsidR="00BC3256" w:rsidRPr="00EC6697">
        <w:rPr>
          <w:b/>
          <w:bCs/>
          <w:i/>
          <w:iCs/>
          <w:sz w:val="22"/>
          <w:lang w:val="es-PR"/>
        </w:rPr>
        <w:t>a</w:t>
      </w:r>
      <w:r w:rsidRPr="00EC6697">
        <w:rPr>
          <w:b/>
          <w:bCs/>
          <w:i/>
          <w:iCs/>
          <w:sz w:val="22"/>
          <w:lang w:val="es-PR"/>
        </w:rPr>
        <w:t xml:space="preserve"> el pasaje.</w:t>
      </w:r>
    </w:p>
    <w:p w14:paraId="72AF3899" w14:textId="77777777" w:rsidR="00DF4B2A" w:rsidRPr="00665B08" w:rsidRDefault="00DF4B2A">
      <w:pPr>
        <w:rPr>
          <w:lang w:val="es-PR"/>
        </w:rPr>
      </w:pPr>
    </w:p>
    <w:p w14:paraId="5E1850E3" w14:textId="77777777" w:rsidR="00D76EC1" w:rsidRPr="00665B08" w:rsidRDefault="00222AD9">
      <w:pPr>
        <w:spacing w:line="360" w:lineRule="auto"/>
        <w:rPr>
          <w:lang w:val="es-PR"/>
        </w:rPr>
      </w:pPr>
      <w:r w:rsidRPr="00665B08">
        <w:rPr>
          <w:b/>
          <w:bCs/>
          <w:sz w:val="32"/>
          <w:szCs w:val="32"/>
          <w:lang w:val="es-PR"/>
        </w:rPr>
        <w:t>Parte 1</w:t>
      </w:r>
    </w:p>
    <w:p w14:paraId="65E403F5" w14:textId="77777777" w:rsidR="00D76EC1" w:rsidRPr="00665B08" w:rsidRDefault="00222AD9" w:rsidP="00DF4B2A">
      <w:pPr>
        <w:pStyle w:val="Answerortell"/>
        <w:rPr>
          <w:lang w:val="es-PR"/>
        </w:rPr>
      </w:pPr>
      <w:r w:rsidRPr="00665B08">
        <w:rPr>
          <w:lang w:val="es-PR"/>
        </w:rPr>
        <w:t>Diga en sus propias palabras lo que acaba de leer en este pasaje.</w:t>
      </w:r>
    </w:p>
    <w:p w14:paraId="7778B2A1" w14:textId="77777777" w:rsidR="00D76EC1" w:rsidRPr="00665B08" w:rsidRDefault="00222AD9" w:rsidP="00665B08">
      <w:pPr>
        <w:pStyle w:val="Checklist"/>
      </w:pPr>
      <w:r w:rsidRPr="00665B08">
        <w:rPr>
          <w:lang w:val="es-PR"/>
        </w:rPr>
        <w:t xml:space="preserve">El libro comienza afirmando que Jesucristo es el Hijo de Dios. </w:t>
      </w:r>
      <w:r w:rsidRPr="00665B08">
        <w:t>[1:1]</w:t>
      </w:r>
    </w:p>
    <w:p w14:paraId="6C69C884" w14:textId="77777777" w:rsidR="00D76EC1" w:rsidRPr="00665B08" w:rsidRDefault="00222AD9" w:rsidP="00665B08">
      <w:pPr>
        <w:pStyle w:val="Checklist"/>
      </w:pPr>
      <w:r w:rsidRPr="00665B08">
        <w:rPr>
          <w:lang w:val="es-PR"/>
        </w:rPr>
        <w:t xml:space="preserve">Juan el Bautista preparaba el camino para el Señor, como se profetizó en el libro de Isaías. </w:t>
      </w:r>
      <w:r w:rsidRPr="00665B08">
        <w:t>[1:2-3]</w:t>
      </w:r>
    </w:p>
    <w:p w14:paraId="313E5DE0" w14:textId="77777777" w:rsidR="00D76EC1" w:rsidRPr="00665B08" w:rsidRDefault="00222AD9" w:rsidP="00665B08">
      <w:pPr>
        <w:pStyle w:val="Checklist"/>
      </w:pPr>
      <w:r w:rsidRPr="00665B08">
        <w:rPr>
          <w:lang w:val="es-PR"/>
        </w:rPr>
        <w:t xml:space="preserve">Juan apareció en el desierto y anunció un bautismo de arrepentimiento para el perdón de los pecados. </w:t>
      </w:r>
      <w:r w:rsidRPr="00665B08">
        <w:t>[1:4]</w:t>
      </w:r>
    </w:p>
    <w:p w14:paraId="40A41FD5" w14:textId="77777777" w:rsidR="00D76EC1" w:rsidRPr="00665B08" w:rsidRDefault="00222AD9" w:rsidP="00665B08">
      <w:pPr>
        <w:pStyle w:val="Checklist"/>
      </w:pPr>
      <w:r w:rsidRPr="00665B08">
        <w:rPr>
          <w:lang w:val="es-PR"/>
        </w:rPr>
        <w:t xml:space="preserve">Juan dijo que alguien con más poder vendría después de él, y esa persona bautizaría con el Espíritu Santo. </w:t>
      </w:r>
      <w:r w:rsidRPr="00665B08">
        <w:t>[1:7-8]</w:t>
      </w:r>
    </w:p>
    <w:p w14:paraId="736616D3" w14:textId="77777777" w:rsidR="00D76EC1" w:rsidRPr="00665B08" w:rsidRDefault="00222AD9" w:rsidP="00665B08">
      <w:pPr>
        <w:pStyle w:val="Checklist"/>
      </w:pPr>
      <w:r w:rsidRPr="00665B08">
        <w:rPr>
          <w:lang w:val="es-PR"/>
        </w:rPr>
        <w:t xml:space="preserve">Juan bautizó a Jesús. Cuando Jesús subió del agua, el Espíritu descendió sobre Él. Una voz vino del cielo y dijo: "Tú eres mi Hijo amado. </w:t>
      </w:r>
      <w:r w:rsidRPr="00665B08">
        <w:t xml:space="preserve">En </w:t>
      </w:r>
      <w:proofErr w:type="spellStart"/>
      <w:r w:rsidRPr="00665B08">
        <w:t>el</w:t>
      </w:r>
      <w:proofErr w:type="spellEnd"/>
      <w:r w:rsidRPr="00665B08">
        <w:t xml:space="preserve"> </w:t>
      </w:r>
      <w:proofErr w:type="spellStart"/>
      <w:r w:rsidRPr="00665B08">
        <w:t>cuál</w:t>
      </w:r>
      <w:proofErr w:type="spellEnd"/>
      <w:r w:rsidRPr="00665B08">
        <w:t xml:space="preserve"> me </w:t>
      </w:r>
      <w:proofErr w:type="spellStart"/>
      <w:r w:rsidRPr="00665B08">
        <w:t>complazco</w:t>
      </w:r>
      <w:proofErr w:type="spellEnd"/>
      <w:r w:rsidRPr="00665B08">
        <w:t>". [1:9-11]</w:t>
      </w:r>
    </w:p>
    <w:p w14:paraId="2E86A4CC" w14:textId="77777777" w:rsidR="00D76EC1" w:rsidRPr="00665B08" w:rsidRDefault="00222AD9" w:rsidP="00665B08">
      <w:pPr>
        <w:pStyle w:val="Checklist"/>
      </w:pPr>
      <w:r w:rsidRPr="00665B08">
        <w:rPr>
          <w:lang w:val="es-PR"/>
        </w:rPr>
        <w:t xml:space="preserve">El Espíritu llevó a Jesús al desierto, donde fue tentado por Satanás durante cuarenta días. </w:t>
      </w:r>
      <w:r w:rsidRPr="00665B08">
        <w:t>[1:12-13]</w:t>
      </w:r>
    </w:p>
    <w:p w14:paraId="7E6D0198" w14:textId="77777777" w:rsidR="00D76EC1" w:rsidRPr="00665B08" w:rsidRDefault="00222AD9">
      <w:pPr>
        <w:spacing w:before="240" w:line="360" w:lineRule="auto"/>
      </w:pPr>
      <w:r w:rsidRPr="00665B08">
        <w:rPr>
          <w:b/>
          <w:bCs/>
          <w:sz w:val="32"/>
          <w:szCs w:val="32"/>
        </w:rPr>
        <w:t>Parte 2</w:t>
      </w:r>
    </w:p>
    <w:p w14:paraId="36E31C1B" w14:textId="68B97F65" w:rsidR="00D76EC1" w:rsidRPr="00665B08" w:rsidRDefault="00222AD9" w:rsidP="00DF4B2A">
      <w:pPr>
        <w:pStyle w:val="Answerortell"/>
        <w:rPr>
          <w:lang w:val="es-PR"/>
        </w:rPr>
      </w:pPr>
      <w:r w:rsidRPr="00665B08">
        <w:rPr>
          <w:lang w:val="es-PR"/>
        </w:rPr>
        <w:t xml:space="preserve">Responda las siguientes preguntas de los versículos </w:t>
      </w:r>
      <w:r w:rsidR="00BC3256" w:rsidRPr="00665B08">
        <w:rPr>
          <w:lang w:val="es-PR"/>
        </w:rPr>
        <w:t>señalados</w:t>
      </w:r>
      <w:r w:rsidRPr="00665B08">
        <w:rPr>
          <w:lang w:val="es-PR"/>
        </w:rPr>
        <w:t>.</w:t>
      </w:r>
    </w:p>
    <w:p w14:paraId="41BA0343" w14:textId="2F6D9335" w:rsidR="00D76EC1" w:rsidRPr="00665B08" w:rsidRDefault="00222AD9" w:rsidP="00AF39DB">
      <w:pPr>
        <w:numPr>
          <w:ilvl w:val="0"/>
          <w:numId w:val="38"/>
        </w:numPr>
        <w:ind w:left="360"/>
        <w:rPr>
          <w:lang w:val="es-PR"/>
        </w:rPr>
      </w:pPr>
      <w:r w:rsidRPr="00665B08">
        <w:rPr>
          <w:lang w:val="es-PR"/>
        </w:rPr>
        <w:t xml:space="preserve">[1:1] ¿Cómo comenzó el Evangelio de Marcos? </w:t>
      </w:r>
    </w:p>
    <w:p w14:paraId="181BF7CF" w14:textId="55E9BABB" w:rsidR="00D76EC1" w:rsidRPr="00665B08" w:rsidRDefault="00222AD9" w:rsidP="00DF4B2A">
      <w:pPr>
        <w:ind w:left="360" w:firstLine="360"/>
        <w:rPr>
          <w:lang w:val="es-PR"/>
        </w:rPr>
      </w:pPr>
      <w:r w:rsidRPr="00665B08">
        <w:rPr>
          <w:lang w:val="es-PR"/>
        </w:rPr>
        <w:t>El autor escribió que este era el evangelio de Jesucristo, el Hijo de Dios.</w:t>
      </w:r>
    </w:p>
    <w:p w14:paraId="57C84EF5" w14:textId="77777777" w:rsidR="00DF4B2A" w:rsidRPr="00665B08" w:rsidRDefault="00DF4B2A">
      <w:pPr>
        <w:rPr>
          <w:lang w:val="es-PR"/>
        </w:rPr>
      </w:pPr>
    </w:p>
    <w:p w14:paraId="03FE8B35" w14:textId="1212F06B" w:rsidR="00D76EC1" w:rsidRPr="00665B08" w:rsidRDefault="00BC3256" w:rsidP="00BC3256">
      <w:pPr>
        <w:rPr>
          <w:lang w:val="es-ES"/>
        </w:rPr>
      </w:pPr>
      <w:r w:rsidRPr="00665B08">
        <w:rPr>
          <w:lang w:val="es-PR"/>
        </w:rPr>
        <w:t xml:space="preserve">2. </w:t>
      </w:r>
      <w:r w:rsidR="00134912" w:rsidRPr="00665B08">
        <w:rPr>
          <w:lang w:val="es-PR"/>
        </w:rPr>
        <w:tab/>
      </w:r>
      <w:r w:rsidR="00222AD9" w:rsidRPr="00665B08">
        <w:rPr>
          <w:lang w:val="es-PR"/>
        </w:rPr>
        <w:t xml:space="preserve">[1:2] Isaías escribió acerca de un mensajero. </w:t>
      </w:r>
      <w:r w:rsidR="00222AD9" w:rsidRPr="00665B08">
        <w:rPr>
          <w:lang w:val="es-ES"/>
        </w:rPr>
        <w:t xml:space="preserve">¿Qué haría el mensajero? </w:t>
      </w:r>
    </w:p>
    <w:p w14:paraId="572F1CE9" w14:textId="6D4046D1" w:rsidR="00D76EC1" w:rsidRPr="00665B08" w:rsidRDefault="00222AD9" w:rsidP="00DF4B2A">
      <w:pPr>
        <w:ind w:left="360" w:firstLine="360"/>
        <w:rPr>
          <w:lang w:val="es-PR"/>
        </w:rPr>
      </w:pPr>
      <w:r w:rsidRPr="00665B08">
        <w:rPr>
          <w:lang w:val="es-PR"/>
        </w:rPr>
        <w:t>El mensajero prepararía el camino del Señor.</w:t>
      </w:r>
    </w:p>
    <w:p w14:paraId="5A271E95" w14:textId="77777777" w:rsidR="00DF4B2A" w:rsidRPr="00665B08" w:rsidRDefault="00DF4B2A">
      <w:pPr>
        <w:rPr>
          <w:lang w:val="es-PR"/>
        </w:rPr>
      </w:pPr>
    </w:p>
    <w:p w14:paraId="4574FA60" w14:textId="293A3CE1" w:rsidR="00D76EC1" w:rsidRPr="00665B08" w:rsidRDefault="00222AD9" w:rsidP="00AF39DB">
      <w:pPr>
        <w:numPr>
          <w:ilvl w:val="0"/>
          <w:numId w:val="39"/>
        </w:numPr>
      </w:pPr>
      <w:r w:rsidRPr="00665B08">
        <w:t>[1:3] ¿</w:t>
      </w:r>
      <w:proofErr w:type="spellStart"/>
      <w:r w:rsidRPr="00665B08">
        <w:t>Dónde</w:t>
      </w:r>
      <w:proofErr w:type="spellEnd"/>
      <w:r w:rsidRPr="00665B08">
        <w:t xml:space="preserve"> </w:t>
      </w:r>
      <w:proofErr w:type="spellStart"/>
      <w:r w:rsidRPr="00665B08">
        <w:t>anuncia</w:t>
      </w:r>
      <w:r w:rsidR="00BC3256" w:rsidRPr="00665B08">
        <w:t>ba</w:t>
      </w:r>
      <w:proofErr w:type="spellEnd"/>
      <w:r w:rsidRPr="00665B08">
        <w:t xml:space="preserve"> </w:t>
      </w:r>
      <w:proofErr w:type="spellStart"/>
      <w:r w:rsidRPr="00665B08">
        <w:t>el</w:t>
      </w:r>
      <w:proofErr w:type="spellEnd"/>
      <w:r w:rsidRPr="00665B08">
        <w:t xml:space="preserve"> </w:t>
      </w:r>
      <w:proofErr w:type="spellStart"/>
      <w:r w:rsidRPr="00665B08">
        <w:t>mensajero</w:t>
      </w:r>
      <w:proofErr w:type="spellEnd"/>
      <w:r w:rsidRPr="00665B08">
        <w:t xml:space="preserve">? </w:t>
      </w:r>
    </w:p>
    <w:p w14:paraId="690383CC" w14:textId="546615C8" w:rsidR="00D76EC1" w:rsidRPr="00665B08" w:rsidRDefault="00222AD9" w:rsidP="00BC3256">
      <w:pPr>
        <w:rPr>
          <w:lang w:val="es-PR"/>
        </w:rPr>
      </w:pPr>
      <w:r w:rsidRPr="00665B08">
        <w:rPr>
          <w:lang w:val="es-PR"/>
        </w:rPr>
        <w:t xml:space="preserve">           </w:t>
      </w:r>
      <w:r w:rsidR="00BC3256" w:rsidRPr="00665B08">
        <w:rPr>
          <w:lang w:val="es-PR"/>
        </w:rPr>
        <w:tab/>
      </w:r>
      <w:r w:rsidRPr="00665B08">
        <w:rPr>
          <w:lang w:val="es-PR"/>
        </w:rPr>
        <w:t>El mensajero anunciaba en el desierto.</w:t>
      </w:r>
    </w:p>
    <w:p w14:paraId="3FFBEF4B" w14:textId="77777777" w:rsidR="00DF4B2A" w:rsidRPr="00665B08" w:rsidRDefault="00DF4B2A" w:rsidP="00BC3256">
      <w:pPr>
        <w:rPr>
          <w:lang w:val="es-PR"/>
        </w:rPr>
      </w:pPr>
    </w:p>
    <w:p w14:paraId="46E428C9" w14:textId="0ED05629" w:rsidR="00D76EC1" w:rsidRPr="00665B08" w:rsidRDefault="00222AD9" w:rsidP="00AF39DB">
      <w:pPr>
        <w:numPr>
          <w:ilvl w:val="0"/>
          <w:numId w:val="40"/>
        </w:numPr>
        <w:rPr>
          <w:lang w:val="es-PR"/>
        </w:rPr>
      </w:pPr>
      <w:r w:rsidRPr="00665B08">
        <w:rPr>
          <w:lang w:val="es-PR"/>
        </w:rPr>
        <w:t>[1:3] ¿Qué d</w:t>
      </w:r>
      <w:r w:rsidR="00F72E82" w:rsidRPr="00665B08">
        <w:rPr>
          <w:lang w:val="es-PR"/>
        </w:rPr>
        <w:t>ecía</w:t>
      </w:r>
      <w:r w:rsidRPr="00665B08">
        <w:rPr>
          <w:lang w:val="es-PR"/>
        </w:rPr>
        <w:t xml:space="preserve"> el mensajero que hiciera la gente? </w:t>
      </w:r>
    </w:p>
    <w:p w14:paraId="39FD94A4" w14:textId="2139C40B" w:rsidR="00D76EC1" w:rsidRPr="00665B08" w:rsidRDefault="00222AD9">
      <w:pPr>
        <w:rPr>
          <w:lang w:val="es-PR"/>
        </w:rPr>
      </w:pPr>
      <w:r w:rsidRPr="00665B08">
        <w:rPr>
          <w:lang w:val="es-PR"/>
        </w:rPr>
        <w:t xml:space="preserve">       </w:t>
      </w:r>
      <w:r w:rsidR="00BC3256" w:rsidRPr="00665B08">
        <w:rPr>
          <w:lang w:val="es-PR"/>
        </w:rPr>
        <w:tab/>
      </w:r>
      <w:r w:rsidRPr="00665B08">
        <w:rPr>
          <w:lang w:val="es-PR"/>
        </w:rPr>
        <w:t xml:space="preserve"> Le diría a la gente que preparara el camino del Señor y que enderezara sus sendas.</w:t>
      </w:r>
    </w:p>
    <w:p w14:paraId="503C2773" w14:textId="77777777" w:rsidR="00D76EC1" w:rsidRPr="00665B08" w:rsidRDefault="00222AD9">
      <w:pPr>
        <w:rPr>
          <w:lang w:val="es-PR"/>
        </w:rPr>
      </w:pPr>
      <w:r w:rsidRPr="00665B08">
        <w:rPr>
          <w:lang w:val="es-PR"/>
        </w:rPr>
        <w:t> </w:t>
      </w:r>
    </w:p>
    <w:p w14:paraId="2EC258BF" w14:textId="77777777" w:rsidR="00D76EC1" w:rsidRPr="00665B08" w:rsidRDefault="00222AD9" w:rsidP="00AF39DB">
      <w:pPr>
        <w:numPr>
          <w:ilvl w:val="0"/>
          <w:numId w:val="41"/>
        </w:numPr>
        <w:rPr>
          <w:lang w:val="es-PR"/>
        </w:rPr>
      </w:pPr>
      <w:r w:rsidRPr="00665B08">
        <w:rPr>
          <w:lang w:val="es-PR"/>
        </w:rPr>
        <w:t xml:space="preserve">[1:4] ¿Qué hizo Juan en el desierto? </w:t>
      </w:r>
    </w:p>
    <w:p w14:paraId="76811FB8" w14:textId="58B237A7" w:rsidR="00D76EC1" w:rsidRPr="00665B08" w:rsidRDefault="00222AD9" w:rsidP="00DF4B2A">
      <w:pPr>
        <w:ind w:left="360" w:firstLine="360"/>
        <w:rPr>
          <w:lang w:val="es-PR"/>
        </w:rPr>
      </w:pPr>
      <w:r w:rsidRPr="00665B08">
        <w:rPr>
          <w:lang w:val="es-PR"/>
        </w:rPr>
        <w:t xml:space="preserve">Juan bautizaba a la gente y predicaba un bautismo de arrepentimiento para el perdón de los pecados. </w:t>
      </w:r>
    </w:p>
    <w:p w14:paraId="14D51026" w14:textId="77777777" w:rsidR="00DF4B2A" w:rsidRPr="00665B08" w:rsidRDefault="00DF4B2A" w:rsidP="00BC3256">
      <w:pPr>
        <w:ind w:left="1440"/>
        <w:rPr>
          <w:lang w:val="es-PR"/>
        </w:rPr>
      </w:pPr>
    </w:p>
    <w:p w14:paraId="52AAD00D" w14:textId="77777777" w:rsidR="00D76EC1" w:rsidRPr="00665B08" w:rsidRDefault="00222AD9" w:rsidP="00AF39DB">
      <w:pPr>
        <w:numPr>
          <w:ilvl w:val="0"/>
          <w:numId w:val="42"/>
        </w:numPr>
        <w:rPr>
          <w:lang w:val="es-PR"/>
        </w:rPr>
      </w:pPr>
      <w:r w:rsidRPr="00665B08">
        <w:rPr>
          <w:lang w:val="es-PR"/>
        </w:rPr>
        <w:t xml:space="preserve">[1:5] ¿Quién fue a ver a Juan en el río Jordán? </w:t>
      </w:r>
    </w:p>
    <w:p w14:paraId="56F340EA" w14:textId="4EF6CDC1" w:rsidR="00D76EC1" w:rsidRPr="00665B08" w:rsidRDefault="00222AD9" w:rsidP="00DF4B2A">
      <w:pPr>
        <w:ind w:left="360" w:firstLine="360"/>
        <w:rPr>
          <w:lang w:val="es-PR"/>
        </w:rPr>
      </w:pPr>
      <w:r w:rsidRPr="00665B08">
        <w:rPr>
          <w:lang w:val="es-PR"/>
        </w:rPr>
        <w:t>La gente de la tierra de Judea y de toda Jerusalén salieron a ver a Juan en el Jordán.</w:t>
      </w:r>
    </w:p>
    <w:p w14:paraId="389851F0" w14:textId="77777777" w:rsidR="00DF4B2A" w:rsidRPr="00665B08" w:rsidRDefault="00DF4B2A" w:rsidP="00BC3256">
      <w:pPr>
        <w:rPr>
          <w:lang w:val="es-PR"/>
        </w:rPr>
      </w:pPr>
    </w:p>
    <w:p w14:paraId="4D0E23A7" w14:textId="77777777" w:rsidR="00D76EC1" w:rsidRPr="00665B08" w:rsidRDefault="00222AD9" w:rsidP="00AF39DB">
      <w:pPr>
        <w:numPr>
          <w:ilvl w:val="0"/>
          <w:numId w:val="43"/>
        </w:numPr>
        <w:rPr>
          <w:lang w:val="es-PR"/>
        </w:rPr>
      </w:pPr>
      <w:r w:rsidRPr="00665B08">
        <w:rPr>
          <w:lang w:val="es-PR"/>
        </w:rPr>
        <w:t xml:space="preserve">[1:5] ¿Qué hizo el pueblo cuando fue bautizado por Juan? </w:t>
      </w:r>
    </w:p>
    <w:p w14:paraId="2615B0C0" w14:textId="1A029D41" w:rsidR="00D76EC1" w:rsidRPr="00665B08" w:rsidRDefault="00222AD9" w:rsidP="00BC3256">
      <w:pPr>
        <w:rPr>
          <w:lang w:val="es-PR"/>
        </w:rPr>
      </w:pPr>
      <w:r w:rsidRPr="00665B08">
        <w:rPr>
          <w:lang w:val="es-PR"/>
        </w:rPr>
        <w:t xml:space="preserve">            </w:t>
      </w:r>
      <w:r w:rsidR="00BC3256" w:rsidRPr="00665B08">
        <w:rPr>
          <w:lang w:val="es-PR"/>
        </w:rPr>
        <w:tab/>
      </w:r>
      <w:r w:rsidRPr="00665B08">
        <w:rPr>
          <w:lang w:val="es-PR"/>
        </w:rPr>
        <w:t>El pueblo confesó sus pecados.</w:t>
      </w:r>
    </w:p>
    <w:p w14:paraId="4A30D8B7" w14:textId="77777777" w:rsidR="00DF4B2A" w:rsidRPr="00665B08" w:rsidRDefault="00DF4B2A" w:rsidP="00BC3256">
      <w:pPr>
        <w:rPr>
          <w:lang w:val="es-PR"/>
        </w:rPr>
      </w:pPr>
    </w:p>
    <w:p w14:paraId="292A8660" w14:textId="77777777" w:rsidR="00D76EC1" w:rsidRPr="00665B08" w:rsidRDefault="00222AD9" w:rsidP="00AF39DB">
      <w:pPr>
        <w:numPr>
          <w:ilvl w:val="0"/>
          <w:numId w:val="44"/>
        </w:numPr>
        <w:rPr>
          <w:lang w:val="es-PR"/>
        </w:rPr>
      </w:pPr>
      <w:r w:rsidRPr="00665B08">
        <w:rPr>
          <w:lang w:val="es-PR"/>
        </w:rPr>
        <w:t xml:space="preserve">[1:6] ¿Qué vestía y comía Juan? </w:t>
      </w:r>
    </w:p>
    <w:p w14:paraId="5F71D56F" w14:textId="5B37081A" w:rsidR="00D76EC1" w:rsidRPr="00665B08" w:rsidRDefault="00222AD9" w:rsidP="00DF4B2A">
      <w:pPr>
        <w:ind w:left="360" w:firstLine="360"/>
        <w:rPr>
          <w:lang w:val="es-ES"/>
        </w:rPr>
      </w:pPr>
      <w:r w:rsidRPr="00665B08">
        <w:rPr>
          <w:lang w:val="es-PR"/>
        </w:rPr>
        <w:t xml:space="preserve">Juan vestía un abrigo hecho de pelo de camello y un cinturón de cuero. </w:t>
      </w:r>
      <w:r w:rsidRPr="00665B08">
        <w:rPr>
          <w:lang w:val="es-ES"/>
        </w:rPr>
        <w:t>Comía langostas y miel silvestre.</w:t>
      </w:r>
    </w:p>
    <w:p w14:paraId="09DA9F8B" w14:textId="77777777" w:rsidR="00DF4B2A" w:rsidRPr="00665B08" w:rsidRDefault="00DF4B2A" w:rsidP="00DF4B2A">
      <w:pPr>
        <w:ind w:left="360" w:firstLine="360"/>
        <w:rPr>
          <w:lang w:val="es-ES"/>
        </w:rPr>
      </w:pPr>
    </w:p>
    <w:p w14:paraId="3BFA789C" w14:textId="77777777" w:rsidR="00D76EC1" w:rsidRPr="00665B08" w:rsidRDefault="00222AD9" w:rsidP="00AF39DB">
      <w:pPr>
        <w:numPr>
          <w:ilvl w:val="0"/>
          <w:numId w:val="45"/>
        </w:numPr>
        <w:rPr>
          <w:lang w:val="es-PR"/>
        </w:rPr>
      </w:pPr>
      <w:r w:rsidRPr="00665B08">
        <w:rPr>
          <w:lang w:val="es-PR"/>
        </w:rPr>
        <w:t xml:space="preserve">[1:7] ¿Qué dijo Juan acerca del que vendría después de él? </w:t>
      </w:r>
    </w:p>
    <w:p w14:paraId="61B5A24E" w14:textId="6AA8A152" w:rsidR="00D76EC1" w:rsidRPr="00665B08" w:rsidRDefault="00222AD9" w:rsidP="00DF4B2A">
      <w:pPr>
        <w:ind w:left="720"/>
        <w:rPr>
          <w:lang w:val="es-PR"/>
        </w:rPr>
      </w:pPr>
      <w:r w:rsidRPr="00665B08">
        <w:rPr>
          <w:lang w:val="es-PR"/>
        </w:rPr>
        <w:t>Juan dijo que el que vendría después de él era más poderoso que él. Juan dijo que no era digno de agacharse y desatar las sandalias de ese hombre.</w:t>
      </w:r>
    </w:p>
    <w:p w14:paraId="34998DF5" w14:textId="77777777" w:rsidR="00DF4B2A" w:rsidRPr="00665B08" w:rsidRDefault="00DF4B2A" w:rsidP="00F72E82">
      <w:pPr>
        <w:ind w:left="1440"/>
        <w:rPr>
          <w:lang w:val="es-PR"/>
        </w:rPr>
      </w:pPr>
    </w:p>
    <w:p w14:paraId="10206AFF" w14:textId="77777777" w:rsidR="00D76EC1" w:rsidRPr="00665B08" w:rsidRDefault="00222AD9" w:rsidP="00AF39DB">
      <w:pPr>
        <w:numPr>
          <w:ilvl w:val="0"/>
          <w:numId w:val="46"/>
        </w:numPr>
        <w:rPr>
          <w:lang w:val="es-PR"/>
        </w:rPr>
      </w:pPr>
      <w:r w:rsidRPr="00665B08">
        <w:rPr>
          <w:lang w:val="es-PR"/>
        </w:rPr>
        <w:t xml:space="preserve">[1:8] ¿Qué dijo Juan que haría el que vendría después de él? </w:t>
      </w:r>
    </w:p>
    <w:p w14:paraId="3AD31142" w14:textId="41B995B7" w:rsidR="00D76EC1" w:rsidRPr="00665B08" w:rsidRDefault="00222AD9" w:rsidP="00DF4B2A">
      <w:pPr>
        <w:ind w:left="360" w:firstLine="360"/>
        <w:rPr>
          <w:lang w:val="es-PR"/>
        </w:rPr>
      </w:pPr>
      <w:r w:rsidRPr="00665B08">
        <w:rPr>
          <w:lang w:val="es-PR"/>
        </w:rPr>
        <w:t>Juan dijo que el que vendría después de él bautizaría con el Espíritu Santo.</w:t>
      </w:r>
    </w:p>
    <w:p w14:paraId="5E72C2F1" w14:textId="77777777" w:rsidR="00DF4B2A" w:rsidRPr="00665B08" w:rsidRDefault="00DF4B2A" w:rsidP="00DF4B2A">
      <w:pPr>
        <w:pageBreakBefore/>
        <w:rPr>
          <w:lang w:val="es-ES"/>
        </w:rPr>
      </w:pPr>
      <w:r w:rsidRPr="00665B08">
        <w:rPr>
          <w:b/>
          <w:bCs/>
          <w:lang w:val="es-ES"/>
        </w:rPr>
        <w:lastRenderedPageBreak/>
        <w:t>Marcos 1:1-13, continuación: </w:t>
      </w:r>
    </w:p>
    <w:p w14:paraId="35176B0E" w14:textId="77777777" w:rsidR="00DF4B2A" w:rsidRPr="00665B08" w:rsidRDefault="00DF4B2A" w:rsidP="00F72E82">
      <w:pPr>
        <w:ind w:left="360" w:firstLine="360"/>
        <w:rPr>
          <w:lang w:val="es-PR"/>
        </w:rPr>
      </w:pPr>
    </w:p>
    <w:p w14:paraId="4E49DAEE" w14:textId="71DEFC99" w:rsidR="00D76EC1" w:rsidRPr="00665B08" w:rsidRDefault="00222AD9" w:rsidP="00AF39DB">
      <w:pPr>
        <w:numPr>
          <w:ilvl w:val="0"/>
          <w:numId w:val="47"/>
        </w:numPr>
        <w:rPr>
          <w:lang w:val="es-PR"/>
        </w:rPr>
      </w:pPr>
      <w:r w:rsidRPr="00665B08">
        <w:rPr>
          <w:lang w:val="es-PR"/>
        </w:rPr>
        <w:t>[1:9] Cuando Jesús vino a ser bautizado, ¿</w:t>
      </w:r>
      <w:r w:rsidR="00F72E82" w:rsidRPr="00665B08">
        <w:rPr>
          <w:lang w:val="es-PR"/>
        </w:rPr>
        <w:t>D</w:t>
      </w:r>
      <w:r w:rsidRPr="00665B08">
        <w:rPr>
          <w:lang w:val="es-PR"/>
        </w:rPr>
        <w:t xml:space="preserve">e qué lugar vino? </w:t>
      </w:r>
    </w:p>
    <w:p w14:paraId="54D98726" w14:textId="60FCFCFC" w:rsidR="00D76EC1" w:rsidRPr="00665B08" w:rsidRDefault="00222AD9" w:rsidP="00F72E82">
      <w:pPr>
        <w:rPr>
          <w:lang w:val="es-PR"/>
        </w:rPr>
      </w:pPr>
      <w:r w:rsidRPr="00665B08">
        <w:rPr>
          <w:lang w:val="es-PR"/>
        </w:rPr>
        <w:t xml:space="preserve">          </w:t>
      </w:r>
      <w:r w:rsidR="00F72E82" w:rsidRPr="00665B08">
        <w:rPr>
          <w:lang w:val="es-PR"/>
        </w:rPr>
        <w:tab/>
      </w:r>
      <w:r w:rsidRPr="00665B08">
        <w:rPr>
          <w:lang w:val="es-PR"/>
        </w:rPr>
        <w:t>Jesús llegó allí desde Nazaret.</w:t>
      </w:r>
    </w:p>
    <w:p w14:paraId="603A171E" w14:textId="77777777" w:rsidR="00DF4B2A" w:rsidRPr="00665B08" w:rsidRDefault="00DF4B2A" w:rsidP="00F72E82">
      <w:pPr>
        <w:rPr>
          <w:lang w:val="es-PR"/>
        </w:rPr>
      </w:pPr>
    </w:p>
    <w:p w14:paraId="3822AEB3" w14:textId="77777777" w:rsidR="00D76EC1" w:rsidRPr="00665B08" w:rsidRDefault="00222AD9" w:rsidP="00AF39DB">
      <w:pPr>
        <w:numPr>
          <w:ilvl w:val="0"/>
          <w:numId w:val="48"/>
        </w:numPr>
        <w:rPr>
          <w:lang w:val="es-PR"/>
        </w:rPr>
      </w:pPr>
      <w:r w:rsidRPr="00665B08">
        <w:rPr>
          <w:lang w:val="es-PR"/>
        </w:rPr>
        <w:t xml:space="preserve">[1:10] ¿Qué sucedió cuando Jesús fue bautizado por Juan? </w:t>
      </w:r>
    </w:p>
    <w:p w14:paraId="5A0CE4A0" w14:textId="128D6D0D" w:rsidR="00D76EC1" w:rsidRPr="00665B08" w:rsidRDefault="00222AD9" w:rsidP="00DF4B2A">
      <w:pPr>
        <w:ind w:left="360" w:firstLine="360"/>
        <w:rPr>
          <w:lang w:val="es-PR"/>
        </w:rPr>
      </w:pPr>
      <w:r w:rsidRPr="00665B08">
        <w:rPr>
          <w:lang w:val="es-PR"/>
        </w:rPr>
        <w:t>Jesús salió del agua, el Espíritu descendió sobre él como una paloma y una voz le habló desde el cielo.</w:t>
      </w:r>
    </w:p>
    <w:p w14:paraId="2183F8A3" w14:textId="77777777" w:rsidR="00DF4B2A" w:rsidRPr="00665B08" w:rsidRDefault="00DF4B2A" w:rsidP="00F72E82">
      <w:pPr>
        <w:ind w:left="1416"/>
        <w:rPr>
          <w:lang w:val="es-PR"/>
        </w:rPr>
      </w:pPr>
    </w:p>
    <w:p w14:paraId="3BABA258" w14:textId="77777777" w:rsidR="00D76EC1" w:rsidRPr="00665B08" w:rsidRDefault="00222AD9" w:rsidP="00AF39DB">
      <w:pPr>
        <w:numPr>
          <w:ilvl w:val="0"/>
          <w:numId w:val="49"/>
        </w:numPr>
        <w:rPr>
          <w:lang w:val="es-PR"/>
        </w:rPr>
      </w:pPr>
      <w:r w:rsidRPr="00665B08">
        <w:rPr>
          <w:lang w:val="es-PR"/>
        </w:rPr>
        <w:t xml:space="preserve">[1:11] ¿Qué dijo la voz del cielo acerca de Jesús? </w:t>
      </w:r>
    </w:p>
    <w:p w14:paraId="4044C302" w14:textId="66EACD24" w:rsidR="00D76EC1" w:rsidRPr="00665B08" w:rsidRDefault="00222AD9" w:rsidP="00DF4B2A">
      <w:pPr>
        <w:ind w:left="360" w:firstLine="360"/>
        <w:rPr>
          <w:lang w:val="es-ES"/>
        </w:rPr>
      </w:pPr>
      <w:r w:rsidRPr="00665B08">
        <w:rPr>
          <w:lang w:val="es-PR"/>
        </w:rPr>
        <w:t xml:space="preserve">Tú eres mi Hijo amado. </w:t>
      </w:r>
      <w:r w:rsidRPr="00665B08">
        <w:rPr>
          <w:lang w:val="es-ES"/>
        </w:rPr>
        <w:t>Estoy muy contento contigo".</w:t>
      </w:r>
    </w:p>
    <w:p w14:paraId="781EEB2B" w14:textId="77777777" w:rsidR="00DF4B2A" w:rsidRPr="00665B08" w:rsidRDefault="00DF4B2A" w:rsidP="00F72E82">
      <w:pPr>
        <w:rPr>
          <w:lang w:val="es-ES"/>
        </w:rPr>
      </w:pPr>
    </w:p>
    <w:p w14:paraId="28F9FC38" w14:textId="4459CBF2" w:rsidR="00D76EC1" w:rsidRPr="00665B08" w:rsidRDefault="00222AD9" w:rsidP="00AF39DB">
      <w:pPr>
        <w:numPr>
          <w:ilvl w:val="0"/>
          <w:numId w:val="50"/>
        </w:numPr>
      </w:pPr>
      <w:r w:rsidRPr="00665B08">
        <w:t>[1:11]</w:t>
      </w:r>
      <w:r w:rsidR="00F72E82" w:rsidRPr="00665B08">
        <w:t xml:space="preserve"> </w:t>
      </w:r>
      <w:r w:rsidRPr="00665B08">
        <w:t>¿</w:t>
      </w:r>
      <w:proofErr w:type="spellStart"/>
      <w:r w:rsidRPr="00665B08">
        <w:t>Quién</w:t>
      </w:r>
      <w:proofErr w:type="spellEnd"/>
      <w:r w:rsidRPr="00665B08">
        <w:t xml:space="preserve"> hablaba? </w:t>
      </w:r>
    </w:p>
    <w:p w14:paraId="558C3EB0" w14:textId="43F1E645" w:rsidR="00D76EC1" w:rsidRPr="00665B08" w:rsidRDefault="00222AD9" w:rsidP="00F72E82">
      <w:pPr>
        <w:rPr>
          <w:lang w:val="es-PR"/>
        </w:rPr>
      </w:pPr>
      <w:r w:rsidRPr="00665B08">
        <w:rPr>
          <w:lang w:val="es-PR"/>
        </w:rPr>
        <w:t xml:space="preserve">            </w:t>
      </w:r>
      <w:r w:rsidR="00F72E82" w:rsidRPr="00665B08">
        <w:rPr>
          <w:lang w:val="es-PR"/>
        </w:rPr>
        <w:tab/>
      </w:r>
      <w:r w:rsidRPr="00665B08">
        <w:rPr>
          <w:lang w:val="es-PR"/>
        </w:rPr>
        <w:t>La voz era la de Dios Padre.</w:t>
      </w:r>
    </w:p>
    <w:p w14:paraId="324A7B9F" w14:textId="77777777" w:rsidR="00DF4B2A" w:rsidRPr="00665B08" w:rsidRDefault="00DF4B2A" w:rsidP="00F72E82">
      <w:pPr>
        <w:rPr>
          <w:lang w:val="es-PR"/>
        </w:rPr>
      </w:pPr>
    </w:p>
    <w:p w14:paraId="004DD3C9" w14:textId="77777777" w:rsidR="00D76EC1" w:rsidRPr="00665B08" w:rsidRDefault="00222AD9" w:rsidP="00AF39DB">
      <w:pPr>
        <w:numPr>
          <w:ilvl w:val="0"/>
          <w:numId w:val="51"/>
        </w:numPr>
        <w:rPr>
          <w:lang w:val="es-PR"/>
        </w:rPr>
      </w:pPr>
      <w:r w:rsidRPr="00665B08">
        <w:rPr>
          <w:lang w:val="es-PR"/>
        </w:rPr>
        <w:t xml:space="preserve">[1:12] ¿A dónde llevó el Espíritu a Jesús? </w:t>
      </w:r>
    </w:p>
    <w:p w14:paraId="755F7BED" w14:textId="58CCD3CA" w:rsidR="00D76EC1" w:rsidRPr="00665B08" w:rsidRDefault="00222AD9" w:rsidP="00DF4B2A">
      <w:pPr>
        <w:ind w:left="360" w:firstLine="360"/>
        <w:rPr>
          <w:lang w:val="es-PR"/>
        </w:rPr>
      </w:pPr>
      <w:r w:rsidRPr="00665B08">
        <w:rPr>
          <w:lang w:val="es-PR"/>
        </w:rPr>
        <w:t>El Espíritu llevó a Jesús al desierto.</w:t>
      </w:r>
    </w:p>
    <w:p w14:paraId="2776F13B" w14:textId="77777777" w:rsidR="00DF4B2A" w:rsidRPr="00665B08" w:rsidRDefault="00DF4B2A" w:rsidP="00F72E82">
      <w:pPr>
        <w:rPr>
          <w:lang w:val="es-PR"/>
        </w:rPr>
      </w:pPr>
    </w:p>
    <w:p w14:paraId="6B222702" w14:textId="77777777" w:rsidR="00D76EC1" w:rsidRPr="00665B08" w:rsidRDefault="00222AD9" w:rsidP="00AF39DB">
      <w:pPr>
        <w:numPr>
          <w:ilvl w:val="0"/>
          <w:numId w:val="52"/>
        </w:numPr>
        <w:rPr>
          <w:lang w:val="es-PR"/>
        </w:rPr>
      </w:pPr>
      <w:r w:rsidRPr="00665B08">
        <w:rPr>
          <w:lang w:val="es-PR"/>
        </w:rPr>
        <w:t xml:space="preserve">[1:13] ¿Qué sucedió en el desierto? </w:t>
      </w:r>
    </w:p>
    <w:p w14:paraId="55E8B735" w14:textId="1DE573D1" w:rsidR="00D76EC1" w:rsidRPr="00665B08" w:rsidRDefault="00222AD9" w:rsidP="00DF4B2A">
      <w:pPr>
        <w:ind w:left="720"/>
        <w:rPr>
          <w:lang w:val="es-PR"/>
        </w:rPr>
      </w:pPr>
      <w:r w:rsidRPr="00665B08">
        <w:rPr>
          <w:lang w:val="es-PR"/>
        </w:rPr>
        <w:t>Satanás tentó a Jesús durante cuarenta días. Jesús también estaba con los animales salvajes, y los ángeles le servían.</w:t>
      </w:r>
    </w:p>
    <w:p w14:paraId="43A62B16" w14:textId="77777777" w:rsidR="00DF4B2A" w:rsidRPr="00665B08" w:rsidRDefault="00DF4B2A" w:rsidP="00F72E82">
      <w:pPr>
        <w:ind w:left="1440"/>
        <w:rPr>
          <w:lang w:val="es-PR"/>
        </w:rPr>
      </w:pPr>
    </w:p>
    <w:p w14:paraId="5BC94C9C" w14:textId="58CFCE6C" w:rsidR="00D76EC1" w:rsidRPr="00665B08" w:rsidRDefault="00222AD9" w:rsidP="00AF39DB">
      <w:pPr>
        <w:numPr>
          <w:ilvl w:val="0"/>
          <w:numId w:val="53"/>
        </w:numPr>
        <w:rPr>
          <w:lang w:val="es-PR"/>
        </w:rPr>
      </w:pPr>
      <w:r w:rsidRPr="00665B08">
        <w:rPr>
          <w:lang w:val="es-PR"/>
        </w:rPr>
        <w:t xml:space="preserve">[1:1-13] ¿Cómo cree que se cumplió la profecía de los versículos 2 y 3 en este pasaje? </w:t>
      </w:r>
    </w:p>
    <w:p w14:paraId="548CED23" w14:textId="77777777" w:rsidR="00D76EC1" w:rsidRPr="00665B08" w:rsidRDefault="00222AD9" w:rsidP="00DF4B2A">
      <w:pPr>
        <w:ind w:left="720"/>
        <w:rPr>
          <w:lang w:val="es-PR"/>
        </w:rPr>
      </w:pPr>
      <w:r w:rsidRPr="00665B08">
        <w:rPr>
          <w:lang w:val="es-PR"/>
        </w:rPr>
        <w:t>El pasaje indica que Juan era el mensajero que le diría a la gente que se preparara para la venida del Señor. También indica que Jesús es el Señor que había de venir.</w:t>
      </w:r>
    </w:p>
    <w:p w14:paraId="3D724A35" w14:textId="77777777" w:rsidR="00D76EC1" w:rsidRPr="00665B08" w:rsidRDefault="00222AD9">
      <w:pPr>
        <w:rPr>
          <w:lang w:val="es-PR"/>
        </w:rPr>
      </w:pPr>
      <w:r w:rsidRPr="00665B08">
        <w:rPr>
          <w:lang w:val="es-PR"/>
        </w:rPr>
        <w:t> </w:t>
      </w:r>
    </w:p>
    <w:p w14:paraId="64959BB5" w14:textId="77777777" w:rsidR="00D76EC1" w:rsidRPr="00665B08" w:rsidRDefault="00222AD9">
      <w:pPr>
        <w:rPr>
          <w:lang w:val="es-PR"/>
        </w:rPr>
      </w:pPr>
      <w:r w:rsidRPr="00665B08">
        <w:rPr>
          <w:b/>
          <w:bCs/>
          <w:lang w:val="es-PR"/>
        </w:rPr>
        <w:t>Sección de comentarios:</w:t>
      </w:r>
    </w:p>
    <w:p w14:paraId="7D3C3615" w14:textId="650959AF" w:rsidR="00D76EC1" w:rsidRPr="00665B08" w:rsidRDefault="00222AD9" w:rsidP="00EC6697">
      <w:pPr>
        <w:pStyle w:val="Heading1"/>
        <w:rPr>
          <w:sz w:val="20"/>
          <w:szCs w:val="22"/>
          <w:lang w:val="es-PR"/>
        </w:rPr>
      </w:pPr>
      <w:r w:rsidRPr="00665B08">
        <w:rPr>
          <w:lang w:val="es-PR"/>
        </w:rPr>
        <w:br w:type="page" w:clear="all"/>
      </w:r>
      <w:bookmarkStart w:id="18" w:name="_Toc196896472"/>
      <w:bookmarkStart w:id="19" w:name="_Toc176516687"/>
      <w:r w:rsidRPr="00665B08">
        <w:rPr>
          <w:lang w:val="es-PR"/>
        </w:rPr>
        <w:lastRenderedPageBreak/>
        <w:t>Marcos 2:1-12</w:t>
      </w:r>
      <w:bookmarkEnd w:id="18"/>
      <w:r w:rsidRPr="00665B08">
        <w:rPr>
          <w:lang w:val="es-PR"/>
        </w:rPr>
        <w:t xml:space="preserve"> </w:t>
      </w:r>
      <w:bookmarkEnd w:id="19"/>
    </w:p>
    <w:p w14:paraId="09F3AE08" w14:textId="372AA53B" w:rsidR="00D76EC1" w:rsidRPr="00665B08" w:rsidRDefault="00222AD9" w:rsidP="00DF4B2A">
      <w:pPr>
        <w:pStyle w:val="Background"/>
        <w:rPr>
          <w:lang w:val="es-PR"/>
        </w:rPr>
      </w:pPr>
      <w:r w:rsidRPr="00665B08">
        <w:rPr>
          <w:b/>
          <w:lang w:val="es-PR"/>
        </w:rPr>
        <w:t>Trasfondo:</w:t>
      </w:r>
      <w:r w:rsidRPr="00665B08">
        <w:rPr>
          <w:lang w:val="es-PR"/>
        </w:rPr>
        <w:t xml:space="preserve"> Después que Jesús estuvo en el desierto durante cuarenta días, llamó a sus primeros discípulos. Él y sus discípulos fueron a </w:t>
      </w:r>
      <w:r w:rsidR="00E804C0" w:rsidRPr="00665B08">
        <w:rPr>
          <w:lang w:val="es-PR"/>
        </w:rPr>
        <w:t>Capernaúm</w:t>
      </w:r>
      <w:r w:rsidRPr="00665B08">
        <w:rPr>
          <w:lang w:val="es-PR"/>
        </w:rPr>
        <w:t>, en Galilea, y Jesús enseñó a la gente y realizó milagros. Luego se fueron a otros lugares de Galilea, y Jesús predicó y realizó milagros en esos lugares. En Marcos 2:1, regresaron a Capernaúm.</w:t>
      </w:r>
    </w:p>
    <w:p w14:paraId="646819AF" w14:textId="404C1D1F" w:rsidR="00D76EC1" w:rsidRPr="00EC6697" w:rsidRDefault="00222AD9">
      <w:pPr>
        <w:rPr>
          <w:b/>
          <w:bCs/>
          <w:i/>
          <w:iCs/>
          <w:sz w:val="22"/>
          <w:lang w:val="es-PR"/>
        </w:rPr>
      </w:pPr>
      <w:r w:rsidRPr="00EC6697">
        <w:rPr>
          <w:b/>
          <w:bCs/>
          <w:i/>
          <w:iCs/>
          <w:sz w:val="22"/>
          <w:lang w:val="es-PR"/>
        </w:rPr>
        <w:t>Le</w:t>
      </w:r>
      <w:r w:rsidR="00F72E82" w:rsidRPr="00EC6697">
        <w:rPr>
          <w:b/>
          <w:bCs/>
          <w:i/>
          <w:iCs/>
          <w:sz w:val="22"/>
          <w:lang w:val="es-PR"/>
        </w:rPr>
        <w:t>a</w:t>
      </w:r>
      <w:r w:rsidRPr="00EC6697">
        <w:rPr>
          <w:b/>
          <w:bCs/>
          <w:i/>
          <w:iCs/>
          <w:sz w:val="22"/>
          <w:lang w:val="es-PR"/>
        </w:rPr>
        <w:t xml:space="preserve"> el pasaje.</w:t>
      </w:r>
    </w:p>
    <w:p w14:paraId="181371E7" w14:textId="77777777" w:rsidR="00DF4B2A" w:rsidRPr="00665B08" w:rsidRDefault="00DF4B2A">
      <w:pPr>
        <w:rPr>
          <w:lang w:val="es-PR"/>
        </w:rPr>
      </w:pPr>
    </w:p>
    <w:p w14:paraId="08AE31EF" w14:textId="77777777" w:rsidR="00D76EC1" w:rsidRPr="00665B08" w:rsidRDefault="00222AD9">
      <w:pPr>
        <w:spacing w:line="360" w:lineRule="auto"/>
        <w:rPr>
          <w:lang w:val="es-PR"/>
        </w:rPr>
      </w:pPr>
      <w:r w:rsidRPr="00665B08">
        <w:rPr>
          <w:b/>
          <w:bCs/>
          <w:sz w:val="32"/>
          <w:szCs w:val="32"/>
          <w:lang w:val="es-PR"/>
        </w:rPr>
        <w:t>Parte 1</w:t>
      </w:r>
    </w:p>
    <w:p w14:paraId="1DBE4BC2" w14:textId="77777777" w:rsidR="00D76EC1" w:rsidRPr="00665B08" w:rsidRDefault="00222AD9" w:rsidP="00DF4B2A">
      <w:pPr>
        <w:pStyle w:val="Answerortell"/>
        <w:rPr>
          <w:lang w:val="es-PR"/>
        </w:rPr>
      </w:pPr>
      <w:r w:rsidRPr="00665B08">
        <w:rPr>
          <w:lang w:val="es-PR"/>
        </w:rPr>
        <w:t>Diga en sus propias palabras lo que acaba de leer en este pasaje.</w:t>
      </w:r>
    </w:p>
    <w:p w14:paraId="286D1237" w14:textId="77777777" w:rsidR="00D76EC1" w:rsidRPr="00665B08" w:rsidRDefault="00222AD9" w:rsidP="00665B08">
      <w:pPr>
        <w:pStyle w:val="Checklist"/>
      </w:pPr>
      <w:r w:rsidRPr="00665B08">
        <w:rPr>
          <w:lang w:val="es-PR"/>
        </w:rPr>
        <w:t xml:space="preserve">Algunos hombres trajeron a un hombre paralítico a Jesús. </w:t>
      </w:r>
      <w:r w:rsidRPr="00665B08">
        <w:t>[2:1-4]</w:t>
      </w:r>
    </w:p>
    <w:p w14:paraId="7B609F6B" w14:textId="77777777" w:rsidR="00D76EC1" w:rsidRPr="00665B08" w:rsidRDefault="00222AD9" w:rsidP="00665B08">
      <w:pPr>
        <w:pStyle w:val="Checklist"/>
      </w:pPr>
      <w:r w:rsidRPr="00665B08">
        <w:rPr>
          <w:lang w:val="es-PR"/>
        </w:rPr>
        <w:t xml:space="preserve">Jesús le dijo al paralítico que sus pecados le habían sido perdonados. </w:t>
      </w:r>
      <w:r w:rsidRPr="00665B08">
        <w:t>[2:5]</w:t>
      </w:r>
    </w:p>
    <w:p w14:paraId="44D0CB19" w14:textId="77777777" w:rsidR="00D76EC1" w:rsidRPr="00665B08" w:rsidRDefault="00222AD9" w:rsidP="00665B08">
      <w:pPr>
        <w:pStyle w:val="Checklist"/>
      </w:pPr>
      <w:r w:rsidRPr="00665B08">
        <w:rPr>
          <w:lang w:val="es-PR"/>
        </w:rPr>
        <w:t xml:space="preserve">Algunos escribas pensaron que Jesús blasfemaba cuando decía eso. </w:t>
      </w:r>
      <w:r w:rsidRPr="00665B08">
        <w:t>[2:6-7]</w:t>
      </w:r>
    </w:p>
    <w:p w14:paraId="190C6868" w14:textId="77777777" w:rsidR="00D76EC1" w:rsidRPr="00665B08" w:rsidRDefault="00222AD9" w:rsidP="00665B08">
      <w:pPr>
        <w:pStyle w:val="Checklist"/>
      </w:pPr>
      <w:r w:rsidRPr="00665B08">
        <w:rPr>
          <w:lang w:val="es-PR"/>
        </w:rPr>
        <w:t xml:space="preserve">Jesús le dijo al hombre que se levantara, tomara su camilla y caminara. </w:t>
      </w:r>
      <w:r w:rsidRPr="00665B08">
        <w:t>[2:10-11]</w:t>
      </w:r>
    </w:p>
    <w:p w14:paraId="0C0E2DF5" w14:textId="77777777" w:rsidR="00D76EC1" w:rsidRPr="00665B08" w:rsidRDefault="00222AD9" w:rsidP="00665B08">
      <w:pPr>
        <w:pStyle w:val="Checklist"/>
      </w:pPr>
      <w:r w:rsidRPr="00665B08">
        <w:rPr>
          <w:lang w:val="es-PR"/>
        </w:rPr>
        <w:t xml:space="preserve">El hombre se levantó, recogió su camilla, salió, y la gente alabó a Dios. </w:t>
      </w:r>
      <w:r w:rsidRPr="00665B08">
        <w:t>[2:12]</w:t>
      </w:r>
    </w:p>
    <w:p w14:paraId="1705D11F" w14:textId="77777777" w:rsidR="00D76EC1" w:rsidRPr="00665B08" w:rsidRDefault="00222AD9">
      <w:pPr>
        <w:spacing w:before="240" w:line="360" w:lineRule="auto"/>
      </w:pPr>
      <w:r w:rsidRPr="00665B08">
        <w:rPr>
          <w:b/>
          <w:bCs/>
          <w:sz w:val="32"/>
          <w:szCs w:val="32"/>
        </w:rPr>
        <w:t>Parte 2</w:t>
      </w:r>
    </w:p>
    <w:p w14:paraId="55343FD1" w14:textId="77777777" w:rsidR="00D76EC1" w:rsidRPr="00665B08" w:rsidRDefault="00222AD9" w:rsidP="00DF4B2A">
      <w:pPr>
        <w:pStyle w:val="Answerortell"/>
        <w:rPr>
          <w:lang w:val="es-PR"/>
        </w:rPr>
      </w:pPr>
      <w:r w:rsidRPr="00665B08">
        <w:rPr>
          <w:lang w:val="es-PR"/>
        </w:rPr>
        <w:t>Responda las siguientes preguntas de los versículos señalados.</w:t>
      </w:r>
    </w:p>
    <w:p w14:paraId="50811F8C" w14:textId="22D692DC" w:rsidR="00D76EC1" w:rsidRPr="00665B08" w:rsidRDefault="00222AD9" w:rsidP="00AF39DB">
      <w:pPr>
        <w:numPr>
          <w:ilvl w:val="0"/>
          <w:numId w:val="54"/>
        </w:numPr>
        <w:ind w:left="360"/>
        <w:rPr>
          <w:lang w:val="es-PR"/>
        </w:rPr>
      </w:pPr>
      <w:r w:rsidRPr="00665B08">
        <w:rPr>
          <w:lang w:val="es-PR"/>
        </w:rPr>
        <w:t>[2:1-2</w:t>
      </w:r>
      <w:r w:rsidR="00F72E82" w:rsidRPr="00665B08">
        <w:rPr>
          <w:lang w:val="es-PR"/>
        </w:rPr>
        <w:t>] ¿</w:t>
      </w:r>
      <w:r w:rsidRPr="00665B08">
        <w:rPr>
          <w:lang w:val="es-PR"/>
        </w:rPr>
        <w:t xml:space="preserve">Qué sucedió cuando la gente se enteró que Jesús había regresado a Capernaúm? </w:t>
      </w:r>
    </w:p>
    <w:p w14:paraId="28E88046" w14:textId="5EE7FA1B" w:rsidR="00D76EC1" w:rsidRPr="00665B08" w:rsidRDefault="00222AD9" w:rsidP="00DF4B2A">
      <w:pPr>
        <w:ind w:left="360" w:firstLine="360"/>
        <w:rPr>
          <w:lang w:val="es-PR"/>
        </w:rPr>
      </w:pPr>
      <w:r w:rsidRPr="00665B08">
        <w:rPr>
          <w:lang w:val="es-PR"/>
        </w:rPr>
        <w:t>Una multitud se reunió en la casa donde Jesús estaba predicando, ya no había espacio en la casa.</w:t>
      </w:r>
    </w:p>
    <w:p w14:paraId="30792B5A" w14:textId="77777777" w:rsidR="00DF4B2A" w:rsidRPr="00665B08" w:rsidRDefault="00DF4B2A" w:rsidP="00DF4B2A">
      <w:pPr>
        <w:ind w:left="360" w:firstLine="360"/>
        <w:rPr>
          <w:lang w:val="es-PR"/>
        </w:rPr>
      </w:pPr>
    </w:p>
    <w:p w14:paraId="7A8DD2D8" w14:textId="77777777" w:rsidR="00D76EC1" w:rsidRPr="00665B08" w:rsidRDefault="00222AD9" w:rsidP="00AF39DB">
      <w:pPr>
        <w:numPr>
          <w:ilvl w:val="0"/>
          <w:numId w:val="55"/>
        </w:numPr>
        <w:rPr>
          <w:lang w:val="es-PR"/>
        </w:rPr>
      </w:pPr>
      <w:r w:rsidRPr="00665B08">
        <w:rPr>
          <w:lang w:val="es-PR"/>
        </w:rPr>
        <w:t xml:space="preserve">[2:3] ¿Qué hicieron los cuatro hombres en el versículo 3? </w:t>
      </w:r>
    </w:p>
    <w:p w14:paraId="52611B93" w14:textId="1B100FDE" w:rsidR="00D76EC1" w:rsidRPr="00665B08" w:rsidRDefault="00222AD9" w:rsidP="00F72E82">
      <w:pPr>
        <w:rPr>
          <w:lang w:val="es-PR"/>
        </w:rPr>
      </w:pPr>
      <w:r w:rsidRPr="00665B08">
        <w:rPr>
          <w:lang w:val="es-PR"/>
        </w:rPr>
        <w:t xml:space="preserve">          </w:t>
      </w:r>
      <w:r w:rsidR="00F72E82" w:rsidRPr="00665B08">
        <w:rPr>
          <w:lang w:val="es-PR"/>
        </w:rPr>
        <w:tab/>
      </w:r>
      <w:r w:rsidRPr="00665B08">
        <w:rPr>
          <w:lang w:val="es-PR"/>
        </w:rPr>
        <w:t>Cargaron a un paralítico, tratando de llevarlo a Jesú</w:t>
      </w:r>
      <w:r w:rsidR="00F72E82" w:rsidRPr="00665B08">
        <w:rPr>
          <w:lang w:val="es-PR"/>
        </w:rPr>
        <w:t>s.</w:t>
      </w:r>
    </w:p>
    <w:p w14:paraId="763E5018" w14:textId="77777777" w:rsidR="00DF4B2A" w:rsidRPr="00665B08" w:rsidRDefault="00DF4B2A" w:rsidP="00F72E82">
      <w:pPr>
        <w:rPr>
          <w:lang w:val="es-PR"/>
        </w:rPr>
      </w:pPr>
    </w:p>
    <w:p w14:paraId="726BBBDA" w14:textId="77777777" w:rsidR="00D76EC1" w:rsidRPr="00665B08" w:rsidRDefault="00222AD9" w:rsidP="00AF39DB">
      <w:pPr>
        <w:numPr>
          <w:ilvl w:val="0"/>
          <w:numId w:val="56"/>
        </w:numPr>
        <w:rPr>
          <w:lang w:val="es-PR"/>
        </w:rPr>
      </w:pPr>
      <w:r w:rsidRPr="00665B08">
        <w:rPr>
          <w:lang w:val="es-PR"/>
        </w:rPr>
        <w:t xml:space="preserve">[2:4] ¿Qué hicieron los cuatro hombres cuando no pudieron entrar a la casa? </w:t>
      </w:r>
    </w:p>
    <w:p w14:paraId="2663D0AF" w14:textId="6DD68E60" w:rsidR="00D76EC1" w:rsidRPr="00665B08" w:rsidRDefault="00222AD9" w:rsidP="00F72E82">
      <w:pPr>
        <w:rPr>
          <w:lang w:val="es-PR"/>
        </w:rPr>
      </w:pPr>
      <w:r w:rsidRPr="00665B08">
        <w:rPr>
          <w:lang w:val="es-PR"/>
        </w:rPr>
        <w:t xml:space="preserve">           </w:t>
      </w:r>
      <w:r w:rsidR="00F72E82" w:rsidRPr="00665B08">
        <w:rPr>
          <w:lang w:val="es-PR"/>
        </w:rPr>
        <w:tab/>
      </w:r>
      <w:r w:rsidRPr="00665B08">
        <w:rPr>
          <w:lang w:val="es-PR"/>
        </w:rPr>
        <w:t xml:space="preserve">Se subieron al techo, quitaron parte </w:t>
      </w:r>
      <w:r w:rsidR="00F72E82" w:rsidRPr="00665B08">
        <w:rPr>
          <w:lang w:val="es-PR"/>
        </w:rPr>
        <w:t>de este</w:t>
      </w:r>
      <w:r w:rsidRPr="00665B08">
        <w:rPr>
          <w:lang w:val="es-PR"/>
        </w:rPr>
        <w:t xml:space="preserve"> y bajaron al hombre</w:t>
      </w:r>
      <w:r w:rsidR="00F72E82" w:rsidRPr="00665B08">
        <w:rPr>
          <w:lang w:val="es-PR"/>
        </w:rPr>
        <w:t>.</w:t>
      </w:r>
    </w:p>
    <w:p w14:paraId="6B491F92" w14:textId="77777777" w:rsidR="00DF4B2A" w:rsidRPr="00665B08" w:rsidRDefault="00DF4B2A" w:rsidP="00F72E82">
      <w:pPr>
        <w:rPr>
          <w:lang w:val="es-PR"/>
        </w:rPr>
      </w:pPr>
    </w:p>
    <w:p w14:paraId="5E498C1C" w14:textId="77777777" w:rsidR="00D76EC1" w:rsidRPr="00665B08" w:rsidRDefault="00222AD9" w:rsidP="00AF39DB">
      <w:pPr>
        <w:numPr>
          <w:ilvl w:val="0"/>
          <w:numId w:val="57"/>
        </w:numPr>
        <w:rPr>
          <w:lang w:val="es-PR"/>
        </w:rPr>
      </w:pPr>
      <w:r w:rsidRPr="00665B08">
        <w:rPr>
          <w:lang w:val="es-PR"/>
        </w:rPr>
        <w:t xml:space="preserve">[2:5] ¿Qué dijo Jesús cuando vio la fe de los cuatro amigos del paralítico? </w:t>
      </w:r>
    </w:p>
    <w:p w14:paraId="4690F366" w14:textId="19E19530" w:rsidR="00D76EC1" w:rsidRPr="00665B08" w:rsidRDefault="00222AD9">
      <w:pPr>
        <w:rPr>
          <w:lang w:val="es-PR"/>
        </w:rPr>
      </w:pPr>
      <w:r w:rsidRPr="00665B08">
        <w:rPr>
          <w:lang w:val="es-PR"/>
        </w:rPr>
        <w:t xml:space="preserve">        </w:t>
      </w:r>
      <w:r w:rsidR="00F72E82" w:rsidRPr="00665B08">
        <w:rPr>
          <w:lang w:val="es-PR"/>
        </w:rPr>
        <w:tab/>
      </w:r>
      <w:r w:rsidRPr="00665B08">
        <w:rPr>
          <w:lang w:val="es-PR"/>
        </w:rPr>
        <w:t xml:space="preserve"> Jesús le dijo al paralítico que sus pecados le habían sido perdonados.</w:t>
      </w:r>
    </w:p>
    <w:p w14:paraId="41D6791B" w14:textId="77777777" w:rsidR="00D76EC1" w:rsidRPr="00665B08" w:rsidRDefault="00222AD9">
      <w:pPr>
        <w:rPr>
          <w:lang w:val="es-PR"/>
        </w:rPr>
      </w:pPr>
      <w:r w:rsidRPr="00665B08">
        <w:rPr>
          <w:lang w:val="es-PR"/>
        </w:rPr>
        <w:t> </w:t>
      </w:r>
    </w:p>
    <w:p w14:paraId="5BF0CD9C" w14:textId="77777777" w:rsidR="00D76EC1" w:rsidRPr="00665B08" w:rsidRDefault="00222AD9" w:rsidP="00AF39DB">
      <w:pPr>
        <w:numPr>
          <w:ilvl w:val="0"/>
          <w:numId w:val="58"/>
        </w:numPr>
        <w:rPr>
          <w:lang w:val="es-PR"/>
        </w:rPr>
      </w:pPr>
      <w:r w:rsidRPr="00665B08">
        <w:rPr>
          <w:lang w:val="es-PR"/>
        </w:rPr>
        <w:t xml:space="preserve">[2:7] ¿Qué pensaron los escribas cuando Jesús perdonó los pecados del hombre? </w:t>
      </w:r>
    </w:p>
    <w:p w14:paraId="435ACE3C" w14:textId="0F06BD5D" w:rsidR="00D76EC1" w:rsidRPr="00665B08" w:rsidRDefault="00222AD9" w:rsidP="00F72E82">
      <w:pPr>
        <w:rPr>
          <w:lang w:val="es-PR"/>
        </w:rPr>
      </w:pPr>
      <w:r w:rsidRPr="00665B08">
        <w:rPr>
          <w:lang w:val="es-PR"/>
        </w:rPr>
        <w:t xml:space="preserve">          </w:t>
      </w:r>
      <w:r w:rsidR="00F72E82" w:rsidRPr="00665B08">
        <w:rPr>
          <w:lang w:val="es-PR"/>
        </w:rPr>
        <w:tab/>
      </w:r>
      <w:r w:rsidRPr="00665B08">
        <w:rPr>
          <w:lang w:val="es-PR"/>
        </w:rPr>
        <w:t>Pensaban que Jesús blasfemaba contra Dios porque solo Dios podía perdonar los pecados.</w:t>
      </w:r>
    </w:p>
    <w:p w14:paraId="7A69333D" w14:textId="77777777" w:rsidR="00DF4B2A" w:rsidRPr="00665B08" w:rsidRDefault="00DF4B2A" w:rsidP="00F72E82">
      <w:pPr>
        <w:rPr>
          <w:lang w:val="es-PR"/>
        </w:rPr>
      </w:pPr>
    </w:p>
    <w:p w14:paraId="0DA6AD90" w14:textId="5D10AA00" w:rsidR="00D76EC1" w:rsidRPr="00665B08" w:rsidRDefault="00222AD9" w:rsidP="00AF39DB">
      <w:pPr>
        <w:numPr>
          <w:ilvl w:val="0"/>
          <w:numId w:val="59"/>
        </w:numPr>
        <w:rPr>
          <w:lang w:val="es-PR"/>
        </w:rPr>
      </w:pPr>
      <w:r w:rsidRPr="00665B08">
        <w:rPr>
          <w:lang w:val="es-PR"/>
        </w:rPr>
        <w:t>[2:8-9</w:t>
      </w:r>
      <w:r w:rsidR="00F72E82" w:rsidRPr="00665B08">
        <w:rPr>
          <w:lang w:val="es-PR"/>
        </w:rPr>
        <w:t>] ¿</w:t>
      </w:r>
      <w:r w:rsidRPr="00665B08">
        <w:rPr>
          <w:lang w:val="es-PR"/>
        </w:rPr>
        <w:t xml:space="preserve">Qué preguntó Jesús a los escribas una vez que supo en su espíritu lo que estaban pensando? </w:t>
      </w:r>
    </w:p>
    <w:p w14:paraId="693ACEF6" w14:textId="3205A9C9" w:rsidR="00D76EC1" w:rsidRPr="00665B08" w:rsidRDefault="00222AD9" w:rsidP="00DF4B2A">
      <w:pPr>
        <w:ind w:left="720"/>
        <w:rPr>
          <w:lang w:val="es-PR"/>
        </w:rPr>
      </w:pPr>
      <w:r w:rsidRPr="00665B08">
        <w:rPr>
          <w:lang w:val="es-PR"/>
        </w:rPr>
        <w:t>Les preguntó si era más fácil decir que los pecados del hombre habían sido perdonados o decirle que tomara su camilla y caminara.</w:t>
      </w:r>
    </w:p>
    <w:p w14:paraId="105359CF" w14:textId="77777777" w:rsidR="00DF4B2A" w:rsidRPr="00665B08" w:rsidRDefault="00DF4B2A" w:rsidP="00DF4B2A">
      <w:pPr>
        <w:ind w:left="720"/>
        <w:rPr>
          <w:lang w:val="es-PR"/>
        </w:rPr>
      </w:pPr>
    </w:p>
    <w:p w14:paraId="1022A796" w14:textId="534AADBD" w:rsidR="00D76EC1" w:rsidRPr="00665B08" w:rsidRDefault="00222AD9" w:rsidP="00AF39DB">
      <w:pPr>
        <w:numPr>
          <w:ilvl w:val="0"/>
          <w:numId w:val="60"/>
        </w:numPr>
        <w:ind w:left="360" w:hanging="360"/>
        <w:rPr>
          <w:lang w:val="es-PR"/>
        </w:rPr>
      </w:pPr>
      <w:r w:rsidRPr="00665B08">
        <w:rPr>
          <w:lang w:val="es-PR"/>
        </w:rPr>
        <w:t xml:space="preserve">[2:8-9] ¿Cree que era más fácil decirle al paralítico que sus pecados habían sido perdonados o decirle que tomara su camilla y caminara? </w:t>
      </w:r>
    </w:p>
    <w:p w14:paraId="1C83CE68" w14:textId="77777777" w:rsidR="00D76EC1" w:rsidRPr="00665B08" w:rsidRDefault="00222AD9" w:rsidP="00DF4B2A">
      <w:pPr>
        <w:ind w:left="720"/>
        <w:rPr>
          <w:lang w:val="es-PR"/>
        </w:rPr>
      </w:pPr>
      <w:r w:rsidRPr="00665B08">
        <w:rPr>
          <w:i/>
          <w:iCs/>
          <w:lang w:val="es-PR"/>
        </w:rPr>
        <w:t xml:space="preserve">(La respuesta puede variar). </w:t>
      </w:r>
      <w:r w:rsidRPr="00665B08">
        <w:rPr>
          <w:lang w:val="es-PR"/>
        </w:rPr>
        <w:t>Tal vez sería más fácil decir que sus pecados fueron perdonados, porque nadie puede probar si los pecados de una persona fueron realmente perdonados. Tal vez era más difícil decirle a un hombre paralítico que tomara su camilla y caminara, porque la gente podía ver de inmediato si el milagro realmente sucedió.</w:t>
      </w:r>
    </w:p>
    <w:p w14:paraId="32F9B004" w14:textId="77777777" w:rsidR="00DF4B2A" w:rsidRPr="00665B08" w:rsidRDefault="00DF4B2A" w:rsidP="00DF4B2A">
      <w:pPr>
        <w:ind w:left="720"/>
        <w:rPr>
          <w:lang w:val="es-PR"/>
        </w:rPr>
      </w:pPr>
    </w:p>
    <w:p w14:paraId="09A20BDC" w14:textId="77777777" w:rsidR="00D76EC1" w:rsidRPr="00665B08" w:rsidRDefault="00222AD9" w:rsidP="00AF39DB">
      <w:pPr>
        <w:numPr>
          <w:ilvl w:val="0"/>
          <w:numId w:val="61"/>
        </w:numPr>
        <w:rPr>
          <w:lang w:val="es-PR"/>
        </w:rPr>
      </w:pPr>
      <w:r w:rsidRPr="00665B08">
        <w:rPr>
          <w:lang w:val="es-PR"/>
        </w:rPr>
        <w:t xml:space="preserve">[2:10] ¿Cómo se llamaba Jesús a sí mismo en el versículo 10? </w:t>
      </w:r>
    </w:p>
    <w:p w14:paraId="26FF18CB" w14:textId="778F5C52" w:rsidR="00D76EC1" w:rsidRPr="00665B08" w:rsidRDefault="00222AD9" w:rsidP="00DF4B2A">
      <w:pPr>
        <w:ind w:left="360" w:firstLine="360"/>
        <w:rPr>
          <w:lang w:val="es-PR"/>
        </w:rPr>
      </w:pPr>
      <w:r w:rsidRPr="00665B08">
        <w:rPr>
          <w:lang w:val="es-PR"/>
        </w:rPr>
        <w:t>Jesús se llamó a sí mismo el Hijo del Hombre.</w:t>
      </w:r>
    </w:p>
    <w:p w14:paraId="2FEECF31" w14:textId="77777777" w:rsidR="00DF4B2A" w:rsidRPr="00665B08" w:rsidRDefault="00DF4B2A" w:rsidP="00DF4B2A">
      <w:pPr>
        <w:pageBreakBefore/>
      </w:pPr>
      <w:r w:rsidRPr="00665B08">
        <w:rPr>
          <w:b/>
          <w:bCs/>
        </w:rPr>
        <w:lastRenderedPageBreak/>
        <w:t xml:space="preserve">Marcos 2:1-12, </w:t>
      </w:r>
      <w:proofErr w:type="spellStart"/>
      <w:r w:rsidRPr="00665B08">
        <w:rPr>
          <w:b/>
          <w:bCs/>
        </w:rPr>
        <w:t>continuación</w:t>
      </w:r>
      <w:proofErr w:type="spellEnd"/>
      <w:r w:rsidRPr="00665B08">
        <w:rPr>
          <w:b/>
          <w:bCs/>
        </w:rPr>
        <w:t>:</w:t>
      </w:r>
      <w:r w:rsidRPr="00665B08">
        <w:t> </w:t>
      </w:r>
    </w:p>
    <w:p w14:paraId="18D49F45" w14:textId="77777777" w:rsidR="00DF4B2A" w:rsidRPr="00665B08" w:rsidRDefault="00DF4B2A" w:rsidP="00DF4B2A">
      <w:pPr>
        <w:ind w:left="360" w:hanging="360"/>
        <w:rPr>
          <w:lang w:val="es-PR"/>
        </w:rPr>
      </w:pPr>
    </w:p>
    <w:p w14:paraId="2366E2B0" w14:textId="77777777" w:rsidR="00D76EC1" w:rsidRPr="00665B08" w:rsidRDefault="00222AD9" w:rsidP="00AF39DB">
      <w:pPr>
        <w:numPr>
          <w:ilvl w:val="0"/>
          <w:numId w:val="62"/>
        </w:numPr>
        <w:ind w:left="360" w:hanging="360"/>
        <w:rPr>
          <w:lang w:val="es-PR"/>
        </w:rPr>
      </w:pPr>
      <w:r w:rsidRPr="00665B08">
        <w:rPr>
          <w:lang w:val="es-PR"/>
        </w:rPr>
        <w:t xml:space="preserve">[2:10-11] ¿Qué le dijo Jesús al paralítico para que la gente supiera que él tenía autoridad en la tierra para perdonar pecados? </w:t>
      </w:r>
    </w:p>
    <w:p w14:paraId="2714E6E7" w14:textId="51D5A79B" w:rsidR="00D76EC1" w:rsidRPr="00665B08" w:rsidRDefault="00222AD9" w:rsidP="00DF4B2A">
      <w:pPr>
        <w:ind w:left="360" w:firstLine="360"/>
        <w:rPr>
          <w:lang w:val="es-PR"/>
        </w:rPr>
      </w:pPr>
      <w:r w:rsidRPr="00665B08">
        <w:rPr>
          <w:lang w:val="es-PR"/>
        </w:rPr>
        <w:t>Jesús le dijo al paralítico que tomara su camilla y se fuera a su casa.</w:t>
      </w:r>
    </w:p>
    <w:p w14:paraId="42EC7C85" w14:textId="77777777" w:rsidR="00DF4B2A" w:rsidRPr="00665B08" w:rsidRDefault="00DF4B2A" w:rsidP="00DF4B2A">
      <w:pPr>
        <w:ind w:left="360" w:firstLine="360"/>
        <w:rPr>
          <w:lang w:val="es-PR"/>
        </w:rPr>
      </w:pPr>
    </w:p>
    <w:p w14:paraId="67EAE6BC" w14:textId="77777777" w:rsidR="00D76EC1" w:rsidRPr="00665B08" w:rsidRDefault="00222AD9" w:rsidP="00AF39DB">
      <w:pPr>
        <w:numPr>
          <w:ilvl w:val="0"/>
          <w:numId w:val="63"/>
        </w:numPr>
      </w:pPr>
      <w:r w:rsidRPr="00665B08">
        <w:t>[2:12] ¿</w:t>
      </w:r>
      <w:proofErr w:type="spellStart"/>
      <w:r w:rsidRPr="00665B08">
        <w:t>Qué</w:t>
      </w:r>
      <w:proofErr w:type="spellEnd"/>
      <w:r w:rsidRPr="00665B08">
        <w:t xml:space="preserve"> </w:t>
      </w:r>
      <w:proofErr w:type="spellStart"/>
      <w:r w:rsidRPr="00665B08">
        <w:t>hizo</w:t>
      </w:r>
      <w:proofErr w:type="spellEnd"/>
      <w:r w:rsidRPr="00665B08">
        <w:t xml:space="preserve"> </w:t>
      </w:r>
      <w:proofErr w:type="spellStart"/>
      <w:r w:rsidRPr="00665B08">
        <w:t>el</w:t>
      </w:r>
      <w:proofErr w:type="spellEnd"/>
      <w:r w:rsidRPr="00665B08">
        <w:t xml:space="preserve"> </w:t>
      </w:r>
      <w:proofErr w:type="spellStart"/>
      <w:r w:rsidRPr="00665B08">
        <w:t>paralítico</w:t>
      </w:r>
      <w:proofErr w:type="spellEnd"/>
      <w:r w:rsidRPr="00665B08">
        <w:t xml:space="preserve">? </w:t>
      </w:r>
    </w:p>
    <w:p w14:paraId="307B0D76" w14:textId="18ED055D" w:rsidR="00D76EC1" w:rsidRPr="00665B08" w:rsidRDefault="00222AD9" w:rsidP="00F72E82">
      <w:pPr>
        <w:rPr>
          <w:lang w:val="es-PR"/>
        </w:rPr>
      </w:pPr>
      <w:r w:rsidRPr="00665B08">
        <w:rPr>
          <w:lang w:val="es-PR"/>
        </w:rPr>
        <w:t xml:space="preserve">           </w:t>
      </w:r>
      <w:r w:rsidR="00C81833" w:rsidRPr="00665B08">
        <w:rPr>
          <w:lang w:val="es-PR"/>
        </w:rPr>
        <w:tab/>
      </w:r>
      <w:r w:rsidRPr="00665B08">
        <w:rPr>
          <w:lang w:val="es-PR"/>
        </w:rPr>
        <w:t>Se levantó, tomó su camilla y salió de la casa frente a todos.</w:t>
      </w:r>
    </w:p>
    <w:p w14:paraId="7C6EA27B" w14:textId="77777777" w:rsidR="00DF4B2A" w:rsidRPr="00665B08" w:rsidRDefault="00DF4B2A" w:rsidP="00F72E82">
      <w:pPr>
        <w:rPr>
          <w:lang w:val="es-PR"/>
        </w:rPr>
      </w:pPr>
    </w:p>
    <w:p w14:paraId="7BC03471" w14:textId="77777777" w:rsidR="00D76EC1" w:rsidRPr="00665B08" w:rsidRDefault="00222AD9" w:rsidP="00AF39DB">
      <w:pPr>
        <w:numPr>
          <w:ilvl w:val="0"/>
          <w:numId w:val="64"/>
        </w:numPr>
      </w:pPr>
      <w:r w:rsidRPr="00665B08">
        <w:t>[2:12] ¿</w:t>
      </w:r>
      <w:proofErr w:type="spellStart"/>
      <w:r w:rsidRPr="00665B08">
        <w:t>Qué</w:t>
      </w:r>
      <w:proofErr w:type="spellEnd"/>
      <w:r w:rsidRPr="00665B08">
        <w:t xml:space="preserve"> </w:t>
      </w:r>
      <w:proofErr w:type="spellStart"/>
      <w:r w:rsidRPr="00665B08">
        <w:t>hizo</w:t>
      </w:r>
      <w:proofErr w:type="spellEnd"/>
      <w:r w:rsidRPr="00665B08">
        <w:t xml:space="preserve"> la </w:t>
      </w:r>
      <w:proofErr w:type="spellStart"/>
      <w:r w:rsidRPr="00665B08">
        <w:t>multitud</w:t>
      </w:r>
      <w:proofErr w:type="spellEnd"/>
      <w:r w:rsidRPr="00665B08">
        <w:t xml:space="preserve">? </w:t>
      </w:r>
    </w:p>
    <w:p w14:paraId="40A68E6A" w14:textId="2355FCCC" w:rsidR="00D76EC1" w:rsidRPr="00665B08" w:rsidRDefault="00222AD9" w:rsidP="00DF4B2A">
      <w:pPr>
        <w:ind w:left="360" w:firstLine="360"/>
        <w:rPr>
          <w:lang w:val="es-PR"/>
        </w:rPr>
      </w:pPr>
      <w:r w:rsidRPr="00665B08">
        <w:rPr>
          <w:lang w:val="es-PR"/>
        </w:rPr>
        <w:t>La multitud dio gloria a Dios y dijo que nunca habían visto algo así.</w:t>
      </w:r>
    </w:p>
    <w:p w14:paraId="27A78B20" w14:textId="77777777" w:rsidR="00DF4B2A" w:rsidRPr="00665B08" w:rsidRDefault="00DF4B2A" w:rsidP="00DF4B2A">
      <w:pPr>
        <w:ind w:left="360" w:firstLine="360"/>
        <w:rPr>
          <w:lang w:val="es-PR"/>
        </w:rPr>
      </w:pPr>
    </w:p>
    <w:p w14:paraId="5FF48C29" w14:textId="287F2616" w:rsidR="00DF4B2A" w:rsidRPr="00665B08" w:rsidRDefault="00222AD9" w:rsidP="00AF39DB">
      <w:pPr>
        <w:numPr>
          <w:ilvl w:val="0"/>
          <w:numId w:val="65"/>
        </w:numPr>
        <w:rPr>
          <w:lang w:val="es-PR"/>
        </w:rPr>
      </w:pPr>
      <w:r w:rsidRPr="00665B08">
        <w:rPr>
          <w:lang w:val="es-PR"/>
        </w:rPr>
        <w:t xml:space="preserve">[2:1-12] ¿Qué cree que demostró Jesús cuando sanó al hombre? </w:t>
      </w:r>
    </w:p>
    <w:p w14:paraId="64EB480B" w14:textId="77777777" w:rsidR="00D76EC1" w:rsidRPr="00665B08" w:rsidRDefault="00222AD9" w:rsidP="00DF4B2A">
      <w:pPr>
        <w:ind w:left="720"/>
        <w:rPr>
          <w:lang w:val="es-PR"/>
        </w:rPr>
      </w:pPr>
      <w:r w:rsidRPr="00665B08">
        <w:rPr>
          <w:i/>
          <w:iCs/>
          <w:lang w:val="es-PR"/>
        </w:rPr>
        <w:t xml:space="preserve">(La respuesta puede variar). </w:t>
      </w:r>
      <w:r w:rsidRPr="00665B08">
        <w:rPr>
          <w:lang w:val="es-PR"/>
        </w:rPr>
        <w:t>Al hacer algo que la gente pensaba que era más difícil que decir que el hombre había sido perdonado, Jesús les demostró que tenía autoridad para perdonar pecados. Puesto que Dios es el único que puede perdonar pecados y Jesús perdonó los pecados del hombre paralítico, las acciones y palabras de Jesús muestran que Él es Dios.</w:t>
      </w:r>
    </w:p>
    <w:p w14:paraId="3137C356" w14:textId="77777777" w:rsidR="00D76EC1" w:rsidRPr="00665B08" w:rsidRDefault="00222AD9">
      <w:pPr>
        <w:rPr>
          <w:lang w:val="es-PR"/>
        </w:rPr>
      </w:pPr>
      <w:r w:rsidRPr="00665B08">
        <w:rPr>
          <w:lang w:val="es-PR"/>
        </w:rPr>
        <w:t> </w:t>
      </w:r>
    </w:p>
    <w:p w14:paraId="434D7EF4" w14:textId="77777777" w:rsidR="00D76EC1" w:rsidRPr="00665B08" w:rsidRDefault="00222AD9">
      <w:pPr>
        <w:rPr>
          <w:lang w:val="es-PR"/>
        </w:rPr>
      </w:pPr>
      <w:r w:rsidRPr="00665B08">
        <w:rPr>
          <w:b/>
          <w:bCs/>
          <w:lang w:val="es-PR"/>
        </w:rPr>
        <w:t>Sección de comentarios:</w:t>
      </w:r>
    </w:p>
    <w:p w14:paraId="5F2BAD32" w14:textId="5CC645A5" w:rsidR="00D76EC1" w:rsidRPr="00665B08" w:rsidRDefault="00222AD9" w:rsidP="00EC6697">
      <w:pPr>
        <w:pStyle w:val="Heading1"/>
        <w:rPr>
          <w:sz w:val="20"/>
          <w:szCs w:val="22"/>
          <w:lang w:val="es-PR"/>
        </w:rPr>
      </w:pPr>
      <w:r w:rsidRPr="00665B08">
        <w:rPr>
          <w:lang w:val="es-PR"/>
        </w:rPr>
        <w:br w:type="page" w:clear="all"/>
      </w:r>
      <w:bookmarkStart w:id="20" w:name="_Toc196896473"/>
      <w:bookmarkStart w:id="21" w:name="_Toc176516688"/>
      <w:r w:rsidRPr="00665B08">
        <w:rPr>
          <w:lang w:val="es-PR"/>
        </w:rPr>
        <w:lastRenderedPageBreak/>
        <w:t>Marcos 2:23-3:6</w:t>
      </w:r>
      <w:bookmarkEnd w:id="20"/>
      <w:r w:rsidRPr="00665B08">
        <w:rPr>
          <w:lang w:val="es-PR"/>
        </w:rPr>
        <w:t xml:space="preserve"> </w:t>
      </w:r>
      <w:bookmarkEnd w:id="21"/>
    </w:p>
    <w:p w14:paraId="29A02ED5" w14:textId="77777777" w:rsidR="00D76EC1" w:rsidRPr="00665B08" w:rsidRDefault="00222AD9" w:rsidP="00DF4B2A">
      <w:pPr>
        <w:pStyle w:val="Background"/>
        <w:rPr>
          <w:lang w:val="es-PR"/>
        </w:rPr>
      </w:pPr>
      <w:r w:rsidRPr="00665B08">
        <w:rPr>
          <w:b/>
          <w:lang w:val="es-PR"/>
        </w:rPr>
        <w:t>Trasfondo</w:t>
      </w:r>
      <w:r w:rsidRPr="00665B08">
        <w:rPr>
          <w:lang w:val="es-PR"/>
        </w:rPr>
        <w:t>: El Sabbat era el último día de cada semana. En la Ley de Moisés, Dios ordenó a los judíos que no trabajaran en el día de reposo porque era santo.</w:t>
      </w:r>
    </w:p>
    <w:p w14:paraId="013168CA" w14:textId="77777777" w:rsidR="00D76EC1" w:rsidRPr="00665B08" w:rsidRDefault="00222AD9" w:rsidP="00DF4B2A">
      <w:pPr>
        <w:pStyle w:val="Background"/>
        <w:rPr>
          <w:lang w:val="es-PR"/>
        </w:rPr>
      </w:pPr>
      <w:r w:rsidRPr="00665B08">
        <w:rPr>
          <w:lang w:val="es-PR"/>
        </w:rPr>
        <w:t>En Marcos 3:1 Jesús entró en una sinagoga. La sinagoga era un lugar donde los judíos adoraban a Dios.</w:t>
      </w:r>
    </w:p>
    <w:p w14:paraId="5F8DC4D4" w14:textId="3362DB91" w:rsidR="00D76EC1" w:rsidRPr="00EC6697" w:rsidRDefault="00222AD9">
      <w:pPr>
        <w:rPr>
          <w:b/>
          <w:bCs/>
          <w:i/>
          <w:iCs/>
          <w:sz w:val="22"/>
          <w:lang w:val="es-PR"/>
        </w:rPr>
      </w:pPr>
      <w:r w:rsidRPr="00EC6697">
        <w:rPr>
          <w:b/>
          <w:bCs/>
          <w:i/>
          <w:iCs/>
          <w:sz w:val="22"/>
          <w:lang w:val="es-PR"/>
        </w:rPr>
        <w:t>Le</w:t>
      </w:r>
      <w:r w:rsidR="00C81833" w:rsidRPr="00EC6697">
        <w:rPr>
          <w:b/>
          <w:bCs/>
          <w:i/>
          <w:iCs/>
          <w:sz w:val="22"/>
          <w:lang w:val="es-PR"/>
        </w:rPr>
        <w:t>a</w:t>
      </w:r>
      <w:r w:rsidRPr="00EC6697">
        <w:rPr>
          <w:b/>
          <w:bCs/>
          <w:i/>
          <w:iCs/>
          <w:sz w:val="22"/>
          <w:lang w:val="es-PR"/>
        </w:rPr>
        <w:t xml:space="preserve"> el pasaje.</w:t>
      </w:r>
    </w:p>
    <w:p w14:paraId="098825B8" w14:textId="77777777" w:rsidR="00DF4B2A" w:rsidRPr="00665B08" w:rsidRDefault="00DF4B2A">
      <w:pPr>
        <w:rPr>
          <w:lang w:val="es-PR"/>
        </w:rPr>
      </w:pPr>
    </w:p>
    <w:p w14:paraId="5CC4E2BD" w14:textId="77777777" w:rsidR="00D76EC1" w:rsidRPr="00665B08" w:rsidRDefault="00222AD9">
      <w:pPr>
        <w:spacing w:line="360" w:lineRule="auto"/>
        <w:rPr>
          <w:lang w:val="es-PR"/>
        </w:rPr>
      </w:pPr>
      <w:r w:rsidRPr="00665B08">
        <w:rPr>
          <w:b/>
          <w:bCs/>
          <w:sz w:val="32"/>
          <w:szCs w:val="32"/>
          <w:lang w:val="es-PR"/>
        </w:rPr>
        <w:t>Parte 1</w:t>
      </w:r>
    </w:p>
    <w:p w14:paraId="083B5D48" w14:textId="77777777" w:rsidR="00D76EC1" w:rsidRPr="00665B08" w:rsidRDefault="00222AD9" w:rsidP="00DF4B2A">
      <w:pPr>
        <w:pStyle w:val="Answerortell"/>
        <w:rPr>
          <w:lang w:val="es-PR"/>
        </w:rPr>
      </w:pPr>
      <w:r w:rsidRPr="00665B08">
        <w:rPr>
          <w:lang w:val="es-PR"/>
        </w:rPr>
        <w:t>Diga en sus propias palabras lo que acaba de leer en este pasaje.</w:t>
      </w:r>
    </w:p>
    <w:p w14:paraId="687646DB" w14:textId="77777777" w:rsidR="00D76EC1" w:rsidRPr="00665B08" w:rsidRDefault="00222AD9" w:rsidP="00665B08">
      <w:pPr>
        <w:pStyle w:val="Checklist"/>
      </w:pPr>
      <w:r w:rsidRPr="00665B08">
        <w:rPr>
          <w:lang w:val="es-PR"/>
        </w:rPr>
        <w:t xml:space="preserve">Los discípulos de Jesús recogieron y comieron algunas espigas de grano en sábado, y algunos fariseos los criticaron. </w:t>
      </w:r>
      <w:r w:rsidRPr="00665B08">
        <w:t>[2:23-24]</w:t>
      </w:r>
    </w:p>
    <w:p w14:paraId="1C892623" w14:textId="77777777" w:rsidR="00D76EC1" w:rsidRPr="00665B08" w:rsidRDefault="00222AD9" w:rsidP="00665B08">
      <w:pPr>
        <w:pStyle w:val="Checklist"/>
      </w:pPr>
      <w:r w:rsidRPr="00665B08">
        <w:rPr>
          <w:lang w:val="es-PR"/>
        </w:rPr>
        <w:t xml:space="preserve">Jesús les recordó a los fariseos cuando David comió el pan que solo los sacerdotes podían comer. </w:t>
      </w:r>
      <w:r w:rsidRPr="00665B08">
        <w:t>[2:25-26]</w:t>
      </w:r>
    </w:p>
    <w:p w14:paraId="5488D9BD" w14:textId="77777777" w:rsidR="00D76EC1" w:rsidRPr="00665B08" w:rsidRDefault="00222AD9" w:rsidP="00665B08">
      <w:pPr>
        <w:pStyle w:val="Checklist"/>
      </w:pPr>
      <w:r w:rsidRPr="00665B08">
        <w:rPr>
          <w:lang w:val="es-PR"/>
        </w:rPr>
        <w:t xml:space="preserve">Jesús les enseñó acerca del sábado. </w:t>
      </w:r>
      <w:r w:rsidRPr="00665B08">
        <w:t>[2:27-28]</w:t>
      </w:r>
    </w:p>
    <w:p w14:paraId="21161D60" w14:textId="77777777" w:rsidR="00D76EC1" w:rsidRPr="00665B08" w:rsidRDefault="00222AD9" w:rsidP="00665B08">
      <w:pPr>
        <w:pStyle w:val="Checklist"/>
      </w:pPr>
      <w:r w:rsidRPr="00665B08">
        <w:rPr>
          <w:lang w:val="es-PR"/>
        </w:rPr>
        <w:t xml:space="preserve">Un sábado, algunas personas observaron a Jesús de cerca para ver si sanaba a un hombre ese día. </w:t>
      </w:r>
      <w:proofErr w:type="spellStart"/>
      <w:r w:rsidRPr="00665B08">
        <w:t>Querían</w:t>
      </w:r>
      <w:proofErr w:type="spellEnd"/>
      <w:r w:rsidRPr="00665B08">
        <w:t xml:space="preserve"> </w:t>
      </w:r>
      <w:proofErr w:type="spellStart"/>
      <w:r w:rsidRPr="00665B08">
        <w:t>acusar</w:t>
      </w:r>
      <w:proofErr w:type="spellEnd"/>
      <w:r w:rsidRPr="00665B08">
        <w:t xml:space="preserve"> a Jesús de </w:t>
      </w:r>
      <w:proofErr w:type="spellStart"/>
      <w:r w:rsidRPr="00665B08">
        <w:t>violar</w:t>
      </w:r>
      <w:proofErr w:type="spellEnd"/>
      <w:r w:rsidRPr="00665B08">
        <w:t xml:space="preserve"> la ley. [3:1-2]</w:t>
      </w:r>
    </w:p>
    <w:p w14:paraId="6871AD0F" w14:textId="77777777" w:rsidR="00D76EC1" w:rsidRPr="00665B08" w:rsidRDefault="00222AD9" w:rsidP="00665B08">
      <w:pPr>
        <w:pStyle w:val="Checklist"/>
      </w:pPr>
      <w:r w:rsidRPr="00665B08">
        <w:t xml:space="preserve">Jesús </w:t>
      </w:r>
      <w:proofErr w:type="spellStart"/>
      <w:r w:rsidRPr="00665B08">
        <w:t>sanó</w:t>
      </w:r>
      <w:proofErr w:type="spellEnd"/>
      <w:r w:rsidRPr="00665B08">
        <w:t xml:space="preserve"> al hombre [3:5].</w:t>
      </w:r>
    </w:p>
    <w:p w14:paraId="6C0919B3" w14:textId="77777777" w:rsidR="00D76EC1" w:rsidRPr="00665B08" w:rsidRDefault="00222AD9" w:rsidP="00665B08">
      <w:pPr>
        <w:pStyle w:val="Checklist"/>
      </w:pPr>
      <w:r w:rsidRPr="00665B08">
        <w:rPr>
          <w:lang w:val="es-PR"/>
        </w:rPr>
        <w:t xml:space="preserve">Los fariseos comenzaron a conspirar con los herodianos sobre cómo podrían matar a Jesús. </w:t>
      </w:r>
      <w:r w:rsidRPr="00665B08">
        <w:t>[3:6]</w:t>
      </w:r>
    </w:p>
    <w:p w14:paraId="342BCE88" w14:textId="77777777" w:rsidR="00D76EC1" w:rsidRPr="00665B08" w:rsidRDefault="00222AD9">
      <w:pPr>
        <w:spacing w:before="240" w:line="360" w:lineRule="auto"/>
      </w:pPr>
      <w:r w:rsidRPr="00665B08">
        <w:rPr>
          <w:b/>
          <w:bCs/>
          <w:sz w:val="32"/>
          <w:szCs w:val="32"/>
        </w:rPr>
        <w:t>Parte 2</w:t>
      </w:r>
    </w:p>
    <w:p w14:paraId="0F9EFD78" w14:textId="77777777" w:rsidR="00D76EC1" w:rsidRPr="00665B08" w:rsidRDefault="00222AD9" w:rsidP="00DF4B2A">
      <w:pPr>
        <w:pStyle w:val="Answerortell"/>
        <w:rPr>
          <w:lang w:val="es-PR"/>
        </w:rPr>
      </w:pPr>
      <w:r w:rsidRPr="00665B08">
        <w:rPr>
          <w:lang w:val="es-PR"/>
        </w:rPr>
        <w:t>Responda las siguientes preguntas de los versículos señalados.</w:t>
      </w:r>
    </w:p>
    <w:p w14:paraId="616E91B3" w14:textId="46B2A55B" w:rsidR="00D76EC1" w:rsidRPr="00665B08" w:rsidRDefault="00222AD9" w:rsidP="00AF39DB">
      <w:pPr>
        <w:numPr>
          <w:ilvl w:val="0"/>
          <w:numId w:val="66"/>
        </w:numPr>
        <w:ind w:left="360"/>
        <w:rPr>
          <w:lang w:val="es-PR"/>
        </w:rPr>
      </w:pPr>
      <w:r w:rsidRPr="00665B08">
        <w:rPr>
          <w:lang w:val="es-PR"/>
        </w:rPr>
        <w:t xml:space="preserve">[2:23] ¿Qué hacían los discípulos cuando caminaban por los campos de trigo en sábado? </w:t>
      </w:r>
    </w:p>
    <w:p w14:paraId="2DFC144D" w14:textId="1C1F5336" w:rsidR="00D76EC1" w:rsidRPr="00665B08" w:rsidRDefault="00222AD9" w:rsidP="00DF4B2A">
      <w:pPr>
        <w:ind w:left="360" w:firstLine="360"/>
        <w:rPr>
          <w:lang w:val="es-PR"/>
        </w:rPr>
      </w:pPr>
      <w:r w:rsidRPr="00665B08">
        <w:rPr>
          <w:lang w:val="es-PR"/>
        </w:rPr>
        <w:t>Los discípulos tenían hambre, así que recogieron espigas de grano para comer.</w:t>
      </w:r>
    </w:p>
    <w:p w14:paraId="62B28914" w14:textId="77777777" w:rsidR="00DF4B2A" w:rsidRPr="00665B08" w:rsidRDefault="00DF4B2A" w:rsidP="00C81833">
      <w:pPr>
        <w:rPr>
          <w:lang w:val="es-PR"/>
        </w:rPr>
      </w:pPr>
    </w:p>
    <w:p w14:paraId="3AA3A2B8" w14:textId="77777777" w:rsidR="00D76EC1" w:rsidRPr="00665B08" w:rsidRDefault="00222AD9" w:rsidP="00AF39DB">
      <w:pPr>
        <w:numPr>
          <w:ilvl w:val="0"/>
          <w:numId w:val="67"/>
        </w:numPr>
        <w:rPr>
          <w:lang w:val="es-PR"/>
        </w:rPr>
      </w:pPr>
      <w:r w:rsidRPr="00665B08">
        <w:rPr>
          <w:lang w:val="es-PR"/>
        </w:rPr>
        <w:t xml:space="preserve">[2:24] ¿Qué le dijeron los fariseos a Jesús? </w:t>
      </w:r>
    </w:p>
    <w:p w14:paraId="2CB3BE9F" w14:textId="37566984" w:rsidR="00D76EC1" w:rsidRPr="00665B08" w:rsidRDefault="00222AD9" w:rsidP="00C81833">
      <w:pPr>
        <w:rPr>
          <w:lang w:val="es-PR"/>
        </w:rPr>
      </w:pPr>
      <w:r w:rsidRPr="00665B08">
        <w:rPr>
          <w:lang w:val="es-PR"/>
        </w:rPr>
        <w:t xml:space="preserve">            </w:t>
      </w:r>
      <w:r w:rsidR="00C81833" w:rsidRPr="00665B08">
        <w:rPr>
          <w:lang w:val="es-PR"/>
        </w:rPr>
        <w:tab/>
      </w:r>
      <w:r w:rsidRPr="00665B08">
        <w:rPr>
          <w:lang w:val="es-PR"/>
        </w:rPr>
        <w:t>Le dijeron a Jesús que era ilegal que los discípulos recogieran espigas el sábado.</w:t>
      </w:r>
    </w:p>
    <w:p w14:paraId="52467658" w14:textId="77777777" w:rsidR="00DF4B2A" w:rsidRPr="00665B08" w:rsidRDefault="00DF4B2A" w:rsidP="00C81833">
      <w:pPr>
        <w:rPr>
          <w:lang w:val="es-PR"/>
        </w:rPr>
      </w:pPr>
    </w:p>
    <w:p w14:paraId="06A4B4E1" w14:textId="77777777" w:rsidR="00D76EC1" w:rsidRPr="00665B08" w:rsidRDefault="00222AD9" w:rsidP="00AF39DB">
      <w:pPr>
        <w:numPr>
          <w:ilvl w:val="0"/>
          <w:numId w:val="68"/>
        </w:numPr>
        <w:rPr>
          <w:lang w:val="es-PR"/>
        </w:rPr>
      </w:pPr>
      <w:r w:rsidRPr="00665B08">
        <w:rPr>
          <w:lang w:val="es-PR"/>
        </w:rPr>
        <w:t xml:space="preserve">[2:25-26] ¿Qué dijo Jesús que hizo David? </w:t>
      </w:r>
    </w:p>
    <w:p w14:paraId="77BBCA6A" w14:textId="77777777" w:rsidR="00D76EC1" w:rsidRPr="00665B08" w:rsidRDefault="00222AD9" w:rsidP="00DF4B2A">
      <w:pPr>
        <w:ind w:left="720"/>
        <w:rPr>
          <w:lang w:val="es-PR"/>
        </w:rPr>
      </w:pPr>
      <w:r w:rsidRPr="00665B08">
        <w:rPr>
          <w:lang w:val="es-PR"/>
        </w:rPr>
        <w:t>David y sus hombres tenían hambre, así que entraron a la casa de Dios. Comieron el pan de la proposición, que solo a los sacerdotes se les permitía comer.</w:t>
      </w:r>
    </w:p>
    <w:p w14:paraId="7A514AED" w14:textId="77777777" w:rsidR="00D76EC1" w:rsidRPr="00665B08" w:rsidRDefault="00222AD9">
      <w:pPr>
        <w:rPr>
          <w:lang w:val="es-PR"/>
        </w:rPr>
      </w:pPr>
      <w:r w:rsidRPr="00665B08">
        <w:rPr>
          <w:lang w:val="es-PR"/>
        </w:rPr>
        <w:t> </w:t>
      </w:r>
    </w:p>
    <w:p w14:paraId="1BB46135" w14:textId="77777777" w:rsidR="00D76EC1" w:rsidRPr="00665B08" w:rsidRDefault="00222AD9" w:rsidP="00AF39DB">
      <w:pPr>
        <w:numPr>
          <w:ilvl w:val="0"/>
          <w:numId w:val="69"/>
        </w:numPr>
        <w:rPr>
          <w:lang w:val="es-PR"/>
        </w:rPr>
      </w:pPr>
      <w:r w:rsidRPr="00665B08">
        <w:rPr>
          <w:lang w:val="es-PR"/>
        </w:rPr>
        <w:t xml:space="preserve">[2:27] ¿Qué les dijo Jesús a los fariseos acerca del sábado? </w:t>
      </w:r>
    </w:p>
    <w:p w14:paraId="4FC177A3" w14:textId="78C7ED12" w:rsidR="00D76EC1" w:rsidRPr="00665B08" w:rsidRDefault="00222AD9" w:rsidP="00DF4B2A">
      <w:pPr>
        <w:ind w:left="720"/>
        <w:rPr>
          <w:lang w:val="es-PR"/>
        </w:rPr>
      </w:pPr>
      <w:r w:rsidRPr="00665B08">
        <w:rPr>
          <w:lang w:val="es-PR"/>
        </w:rPr>
        <w:t>El día de reposo fue hecho por causa del hombre</w:t>
      </w:r>
      <w:r w:rsidR="00F642B3" w:rsidRPr="00665B08">
        <w:rPr>
          <w:lang w:val="es-PR"/>
        </w:rPr>
        <w:t>,</w:t>
      </w:r>
      <w:r w:rsidRPr="00665B08">
        <w:rPr>
          <w:lang w:val="es-PR"/>
        </w:rPr>
        <w:t xml:space="preserve"> </w:t>
      </w:r>
      <w:r w:rsidR="00F642B3" w:rsidRPr="00665B08">
        <w:rPr>
          <w:lang w:val="es-PR"/>
        </w:rPr>
        <w:t>n</w:t>
      </w:r>
      <w:r w:rsidRPr="00665B08">
        <w:rPr>
          <w:lang w:val="es-PR"/>
        </w:rPr>
        <w:t xml:space="preserve">o el hombre por causa del sábado. </w:t>
      </w:r>
    </w:p>
    <w:p w14:paraId="7C47A0C3" w14:textId="77777777" w:rsidR="00DF4B2A" w:rsidRPr="00665B08" w:rsidRDefault="00DF4B2A" w:rsidP="00C81833">
      <w:pPr>
        <w:rPr>
          <w:lang w:val="es-PR"/>
        </w:rPr>
      </w:pPr>
    </w:p>
    <w:p w14:paraId="4C177F5B" w14:textId="3AD2B160" w:rsidR="00D76EC1" w:rsidRPr="00665B08" w:rsidRDefault="00222AD9" w:rsidP="00AF39DB">
      <w:pPr>
        <w:numPr>
          <w:ilvl w:val="0"/>
          <w:numId w:val="70"/>
        </w:numPr>
        <w:rPr>
          <w:lang w:val="es-PR"/>
        </w:rPr>
      </w:pPr>
      <w:r w:rsidRPr="00665B08">
        <w:rPr>
          <w:lang w:val="es-PR"/>
        </w:rPr>
        <w:t>[2:28</w:t>
      </w:r>
      <w:r w:rsidR="004C662B" w:rsidRPr="00665B08">
        <w:rPr>
          <w:lang w:val="es-PR"/>
        </w:rPr>
        <w:t>] ¿</w:t>
      </w:r>
      <w:r w:rsidRPr="00665B08">
        <w:rPr>
          <w:lang w:val="es-PR"/>
        </w:rPr>
        <w:t xml:space="preserve">Qué autoridad dijo Jesús que </w:t>
      </w:r>
      <w:r w:rsidR="00001727">
        <w:rPr>
          <w:lang w:val="es-PR"/>
        </w:rPr>
        <w:t>é</w:t>
      </w:r>
      <w:r w:rsidR="00DB7F7F" w:rsidRPr="00665B08">
        <w:rPr>
          <w:lang w:val="es-PR"/>
        </w:rPr>
        <w:t>l tiene</w:t>
      </w:r>
      <w:r w:rsidRPr="00665B08">
        <w:rPr>
          <w:lang w:val="es-PR"/>
        </w:rPr>
        <w:t xml:space="preserve">? </w:t>
      </w:r>
    </w:p>
    <w:p w14:paraId="3BD91BCD" w14:textId="28DEBD0F" w:rsidR="00D76EC1" w:rsidRPr="00665B08" w:rsidRDefault="00222AD9" w:rsidP="00DF4B2A">
      <w:pPr>
        <w:ind w:left="720"/>
        <w:rPr>
          <w:lang w:val="es-PR"/>
        </w:rPr>
      </w:pPr>
      <w:r w:rsidRPr="00665B08">
        <w:rPr>
          <w:lang w:val="es-PR"/>
        </w:rPr>
        <w:t>Jesús dijo que Él, el Hijo del Hombre, es también Señor del sábado.</w:t>
      </w:r>
    </w:p>
    <w:p w14:paraId="1046AEA1" w14:textId="77777777" w:rsidR="00DF4B2A" w:rsidRPr="00665B08" w:rsidRDefault="00DF4B2A" w:rsidP="00C81833">
      <w:pPr>
        <w:rPr>
          <w:lang w:val="es-PR"/>
        </w:rPr>
      </w:pPr>
    </w:p>
    <w:p w14:paraId="130C6E94" w14:textId="77777777" w:rsidR="00D76EC1" w:rsidRPr="00665B08" w:rsidRDefault="00222AD9" w:rsidP="00AF39DB">
      <w:pPr>
        <w:numPr>
          <w:ilvl w:val="0"/>
          <w:numId w:val="71"/>
        </w:numPr>
        <w:rPr>
          <w:lang w:val="es-PR"/>
        </w:rPr>
      </w:pPr>
      <w:r w:rsidRPr="00665B08">
        <w:rPr>
          <w:lang w:val="es-PR"/>
        </w:rPr>
        <w:t xml:space="preserve">[2:27-28] ¿Qué cree que quiso decir Jesús en el versículo 27 cuando habló sobre el día de reposo y la humanidad? </w:t>
      </w:r>
    </w:p>
    <w:p w14:paraId="57C43B55" w14:textId="31B670E1" w:rsidR="00D76EC1" w:rsidRPr="00665B08" w:rsidRDefault="00222AD9" w:rsidP="00DF4B2A">
      <w:pPr>
        <w:ind w:left="720"/>
        <w:rPr>
          <w:lang w:val="es-PR"/>
        </w:rPr>
      </w:pPr>
      <w:r w:rsidRPr="00665B08">
        <w:rPr>
          <w:i/>
          <w:iCs/>
          <w:lang w:val="es-PR"/>
        </w:rPr>
        <w:t xml:space="preserve">(La respuesta puede variar). </w:t>
      </w:r>
      <w:r w:rsidRPr="00665B08">
        <w:rPr>
          <w:lang w:val="es-PR"/>
        </w:rPr>
        <w:t>Tal vez Jesús quería que la gente supiera que Dios creó el sábado para que fuera un beneficio para la gente, no una carga.</w:t>
      </w:r>
    </w:p>
    <w:p w14:paraId="38A7E595" w14:textId="77777777" w:rsidR="00DF4B2A" w:rsidRPr="00665B08" w:rsidRDefault="00DF4B2A" w:rsidP="00C81833">
      <w:pPr>
        <w:rPr>
          <w:lang w:val="es-PR"/>
        </w:rPr>
      </w:pPr>
    </w:p>
    <w:p w14:paraId="1E25160E" w14:textId="77777777" w:rsidR="00D76EC1" w:rsidRPr="00665B08" w:rsidRDefault="00222AD9" w:rsidP="00AF39DB">
      <w:pPr>
        <w:numPr>
          <w:ilvl w:val="0"/>
          <w:numId w:val="72"/>
        </w:numPr>
        <w:rPr>
          <w:lang w:val="es-PR"/>
        </w:rPr>
      </w:pPr>
      <w:r w:rsidRPr="00665B08">
        <w:rPr>
          <w:lang w:val="es-PR"/>
        </w:rPr>
        <w:t xml:space="preserve">[3:1] ¿A quién vio Jesús cuando entró en la sinagoga? </w:t>
      </w:r>
    </w:p>
    <w:p w14:paraId="0FCBD953" w14:textId="2CD24454" w:rsidR="00D76EC1" w:rsidRPr="00665B08" w:rsidRDefault="00222AD9">
      <w:pPr>
        <w:rPr>
          <w:lang w:val="es-PR"/>
        </w:rPr>
      </w:pPr>
      <w:r w:rsidRPr="00665B08">
        <w:rPr>
          <w:lang w:val="es-PR"/>
        </w:rPr>
        <w:t xml:space="preserve">          </w:t>
      </w:r>
      <w:r w:rsidR="00C81833" w:rsidRPr="00665B08">
        <w:rPr>
          <w:lang w:val="es-PR"/>
        </w:rPr>
        <w:tab/>
      </w:r>
      <w:r w:rsidRPr="00665B08">
        <w:rPr>
          <w:lang w:val="es-PR"/>
        </w:rPr>
        <w:t xml:space="preserve">Jesús vio a un hombre con una mano seca. </w:t>
      </w:r>
    </w:p>
    <w:p w14:paraId="7F026465" w14:textId="2E1941E2" w:rsidR="00D76EC1" w:rsidRPr="00665B08" w:rsidRDefault="00222AD9" w:rsidP="00C81833">
      <w:pPr>
        <w:pageBreakBefore/>
      </w:pPr>
      <w:r w:rsidRPr="00665B08">
        <w:rPr>
          <w:b/>
          <w:bCs/>
        </w:rPr>
        <w:lastRenderedPageBreak/>
        <w:t>Marcos 2:23-3:6</w:t>
      </w:r>
      <w:r w:rsidR="00A1408C" w:rsidRPr="00665B08">
        <w:rPr>
          <w:b/>
          <w:bCs/>
        </w:rPr>
        <w:t xml:space="preserve">, </w:t>
      </w:r>
      <w:proofErr w:type="spellStart"/>
      <w:r w:rsidR="00A1408C" w:rsidRPr="00665B08">
        <w:rPr>
          <w:b/>
          <w:bCs/>
        </w:rPr>
        <w:t>continuación</w:t>
      </w:r>
      <w:proofErr w:type="spellEnd"/>
      <w:r w:rsidR="00C81833" w:rsidRPr="00665B08">
        <w:rPr>
          <w:b/>
          <w:bCs/>
        </w:rPr>
        <w:t>:</w:t>
      </w:r>
      <w:r w:rsidRPr="00665B08">
        <w:t> </w:t>
      </w:r>
      <w:r w:rsidR="00524BF1" w:rsidRPr="00665B08">
        <w:br/>
      </w:r>
    </w:p>
    <w:p w14:paraId="19D2685C" w14:textId="77777777" w:rsidR="00D76EC1" w:rsidRPr="00665B08" w:rsidRDefault="00222AD9" w:rsidP="00AF39DB">
      <w:pPr>
        <w:numPr>
          <w:ilvl w:val="0"/>
          <w:numId w:val="73"/>
        </w:numPr>
        <w:rPr>
          <w:lang w:val="es-PR"/>
        </w:rPr>
      </w:pPr>
      <w:r w:rsidRPr="00665B08">
        <w:rPr>
          <w:lang w:val="es-PR"/>
        </w:rPr>
        <w:t xml:space="preserve">[3:2] ¿Por qué algunas personas estaban esperando  ver lo que Jesús haría? </w:t>
      </w:r>
    </w:p>
    <w:p w14:paraId="1A5C98C2" w14:textId="1C38A75E" w:rsidR="00D76EC1" w:rsidRPr="00665B08" w:rsidRDefault="00222AD9" w:rsidP="00DF4B2A">
      <w:pPr>
        <w:ind w:left="360" w:firstLine="360"/>
        <w:rPr>
          <w:lang w:val="es-PR"/>
        </w:rPr>
      </w:pPr>
      <w:r w:rsidRPr="00665B08">
        <w:rPr>
          <w:lang w:val="es-PR"/>
        </w:rPr>
        <w:t>Querían ver si sanaba al hombre para poder acusarlo de violar la ley sobre el sábado.</w:t>
      </w:r>
    </w:p>
    <w:p w14:paraId="3409985B" w14:textId="77777777" w:rsidR="00DF4B2A" w:rsidRPr="00665B08" w:rsidRDefault="00DF4B2A" w:rsidP="00C81833">
      <w:pPr>
        <w:rPr>
          <w:lang w:val="es-PR"/>
        </w:rPr>
      </w:pPr>
    </w:p>
    <w:p w14:paraId="6D5D18A0" w14:textId="77777777" w:rsidR="00D76EC1" w:rsidRPr="00665B08" w:rsidRDefault="00222AD9" w:rsidP="00AF39DB">
      <w:pPr>
        <w:numPr>
          <w:ilvl w:val="0"/>
          <w:numId w:val="74"/>
        </w:numPr>
        <w:rPr>
          <w:lang w:val="es-PR"/>
        </w:rPr>
      </w:pPr>
      <w:r w:rsidRPr="00665B08">
        <w:rPr>
          <w:lang w:val="es-PR"/>
        </w:rPr>
        <w:t xml:space="preserve">[3:3] ¿Qué le dijo Jesús al hombre de la mano seca? </w:t>
      </w:r>
    </w:p>
    <w:p w14:paraId="724C56AD" w14:textId="06B7D126" w:rsidR="00D76EC1" w:rsidRPr="00665B08" w:rsidRDefault="00222AD9" w:rsidP="00C81833">
      <w:pPr>
        <w:rPr>
          <w:lang w:val="es-PR"/>
        </w:rPr>
      </w:pPr>
      <w:r w:rsidRPr="00665B08">
        <w:rPr>
          <w:lang w:val="es-PR"/>
        </w:rPr>
        <w:t xml:space="preserve">           </w:t>
      </w:r>
      <w:r w:rsidR="00C81833" w:rsidRPr="00665B08">
        <w:rPr>
          <w:lang w:val="es-PR"/>
        </w:rPr>
        <w:tab/>
      </w:r>
      <w:r w:rsidRPr="00665B08">
        <w:rPr>
          <w:lang w:val="es-PR"/>
        </w:rPr>
        <w:t>Jesús le dijo que se pusiera en medio de todos.</w:t>
      </w:r>
    </w:p>
    <w:p w14:paraId="391982B2" w14:textId="77777777" w:rsidR="00DF4B2A" w:rsidRPr="00665B08" w:rsidRDefault="00DF4B2A" w:rsidP="00C81833">
      <w:pPr>
        <w:rPr>
          <w:lang w:val="es-PR"/>
        </w:rPr>
      </w:pPr>
    </w:p>
    <w:p w14:paraId="75A6194A" w14:textId="77777777" w:rsidR="00D76EC1" w:rsidRPr="00665B08" w:rsidRDefault="00222AD9" w:rsidP="00AF39DB">
      <w:pPr>
        <w:numPr>
          <w:ilvl w:val="0"/>
          <w:numId w:val="75"/>
        </w:numPr>
        <w:rPr>
          <w:lang w:val="es-PR"/>
        </w:rPr>
      </w:pPr>
      <w:r w:rsidRPr="00665B08">
        <w:rPr>
          <w:lang w:val="es-PR"/>
        </w:rPr>
        <w:t xml:space="preserve">[3:4] ¿Qué les dijo Jesús a las personas que estaban mirando? </w:t>
      </w:r>
    </w:p>
    <w:p w14:paraId="2B9DAAD0" w14:textId="4E6F2F79" w:rsidR="00D76EC1" w:rsidRPr="00665B08" w:rsidRDefault="00222AD9" w:rsidP="00C81833">
      <w:pPr>
        <w:rPr>
          <w:lang w:val="es-PR"/>
        </w:rPr>
      </w:pPr>
      <w:r w:rsidRPr="00665B08">
        <w:rPr>
          <w:lang w:val="es-PR"/>
        </w:rPr>
        <w:t xml:space="preserve">         </w:t>
      </w:r>
      <w:r w:rsidR="00C81833" w:rsidRPr="00665B08">
        <w:rPr>
          <w:lang w:val="es-PR"/>
        </w:rPr>
        <w:tab/>
      </w:r>
      <w:r w:rsidRPr="00665B08">
        <w:rPr>
          <w:lang w:val="es-PR"/>
        </w:rPr>
        <w:t>Jesús les preguntó si era lícito en sábado hacer el bien o el mal, salvar la vida o quitarla.</w:t>
      </w:r>
    </w:p>
    <w:p w14:paraId="7D58726E" w14:textId="77777777" w:rsidR="00DF4B2A" w:rsidRPr="00665B08" w:rsidRDefault="00DF4B2A" w:rsidP="00C81833">
      <w:pPr>
        <w:rPr>
          <w:lang w:val="es-PR"/>
        </w:rPr>
      </w:pPr>
    </w:p>
    <w:p w14:paraId="5AAEAE73" w14:textId="2411275E" w:rsidR="00D76EC1" w:rsidRPr="00665B08" w:rsidRDefault="00222AD9" w:rsidP="00AF39DB">
      <w:pPr>
        <w:numPr>
          <w:ilvl w:val="0"/>
          <w:numId w:val="76"/>
        </w:numPr>
        <w:rPr>
          <w:lang w:val="es-PR"/>
        </w:rPr>
      </w:pPr>
      <w:r w:rsidRPr="00665B08">
        <w:rPr>
          <w:lang w:val="es-PR"/>
        </w:rPr>
        <w:t xml:space="preserve">[3:4] ¿Por qué </w:t>
      </w:r>
      <w:r w:rsidR="00EF11A0" w:rsidRPr="00665B08">
        <w:rPr>
          <w:lang w:val="es-PR"/>
        </w:rPr>
        <w:t>cree</w:t>
      </w:r>
      <w:r w:rsidRPr="00665B08">
        <w:rPr>
          <w:lang w:val="es-PR"/>
        </w:rPr>
        <w:t xml:space="preserve"> que Jesús le hizo a la gente la pregunta con respecto al sábado? </w:t>
      </w:r>
    </w:p>
    <w:p w14:paraId="6BAF5152" w14:textId="03426CDF" w:rsidR="00D76EC1" w:rsidRPr="00665B08" w:rsidRDefault="00222AD9" w:rsidP="00DF4B2A">
      <w:pPr>
        <w:ind w:left="720"/>
        <w:rPr>
          <w:lang w:val="es-PR"/>
        </w:rPr>
      </w:pPr>
      <w:r w:rsidRPr="00665B08">
        <w:rPr>
          <w:lang w:val="es-PR"/>
        </w:rPr>
        <w:t>Jesús quería que reconocieran que la respuesta obvia era esta: Era lícito hacer el bien y salvar una vida en sábado.</w:t>
      </w:r>
    </w:p>
    <w:p w14:paraId="190EF38B" w14:textId="77777777" w:rsidR="00DF4B2A" w:rsidRPr="00665B08" w:rsidRDefault="00DF4B2A" w:rsidP="00C81833">
      <w:pPr>
        <w:ind w:left="1440"/>
        <w:rPr>
          <w:lang w:val="es-PR"/>
        </w:rPr>
      </w:pPr>
    </w:p>
    <w:p w14:paraId="3FCFB019" w14:textId="77777777" w:rsidR="00D76EC1" w:rsidRPr="00665B08" w:rsidRDefault="00222AD9" w:rsidP="00AF39DB">
      <w:pPr>
        <w:numPr>
          <w:ilvl w:val="0"/>
          <w:numId w:val="77"/>
        </w:numPr>
        <w:rPr>
          <w:lang w:val="es-PR"/>
        </w:rPr>
      </w:pPr>
      <w:r w:rsidRPr="00665B08">
        <w:rPr>
          <w:lang w:val="es-PR"/>
        </w:rPr>
        <w:t xml:space="preserve">[3:5] ¿Por qué Jesús estaba enojado con la gente y se afligía por ellos? </w:t>
      </w:r>
    </w:p>
    <w:p w14:paraId="263B923C" w14:textId="1A7D15B1" w:rsidR="00D76EC1" w:rsidRPr="00665B08" w:rsidRDefault="00222AD9" w:rsidP="00C81833">
      <w:pPr>
        <w:rPr>
          <w:lang w:val="es-PR"/>
        </w:rPr>
      </w:pPr>
      <w:r w:rsidRPr="00665B08">
        <w:rPr>
          <w:lang w:val="es-PR"/>
        </w:rPr>
        <w:t xml:space="preserve">         </w:t>
      </w:r>
      <w:r w:rsidR="00C81833" w:rsidRPr="00665B08">
        <w:rPr>
          <w:lang w:val="es-PR"/>
        </w:rPr>
        <w:tab/>
      </w:r>
      <w:r w:rsidRPr="00665B08">
        <w:rPr>
          <w:lang w:val="es-PR"/>
        </w:rPr>
        <w:t>Jesús estaba enojado y afligido porque sus corazones estaban duros.</w:t>
      </w:r>
    </w:p>
    <w:p w14:paraId="577F6E37" w14:textId="77777777" w:rsidR="00DF4B2A" w:rsidRPr="00665B08" w:rsidRDefault="00DF4B2A" w:rsidP="00C81833">
      <w:pPr>
        <w:rPr>
          <w:lang w:val="es-PR"/>
        </w:rPr>
      </w:pPr>
    </w:p>
    <w:p w14:paraId="5665D5CC" w14:textId="77777777" w:rsidR="00D76EC1" w:rsidRPr="00665B08" w:rsidRDefault="00222AD9" w:rsidP="00AF39DB">
      <w:pPr>
        <w:numPr>
          <w:ilvl w:val="0"/>
          <w:numId w:val="78"/>
        </w:numPr>
        <w:rPr>
          <w:lang w:val="es-PR"/>
        </w:rPr>
      </w:pPr>
      <w:r w:rsidRPr="00665B08">
        <w:rPr>
          <w:lang w:val="es-PR"/>
        </w:rPr>
        <w:t xml:space="preserve">[3:5] ¿Qué cree que significa tener un corazón duro? </w:t>
      </w:r>
    </w:p>
    <w:p w14:paraId="5B8FB221" w14:textId="2FA9B4B5" w:rsidR="00D76EC1" w:rsidRPr="00665B08" w:rsidRDefault="00222AD9" w:rsidP="00DF4B2A">
      <w:pPr>
        <w:ind w:left="720"/>
        <w:rPr>
          <w:lang w:val="es-PR"/>
        </w:rPr>
      </w:pPr>
      <w:r w:rsidRPr="00665B08">
        <w:rPr>
          <w:i/>
          <w:iCs/>
          <w:lang w:val="es-PR"/>
        </w:rPr>
        <w:t xml:space="preserve">(La respuesta puede variar). </w:t>
      </w:r>
      <w:r w:rsidRPr="00665B08">
        <w:rPr>
          <w:lang w:val="es-PR"/>
        </w:rPr>
        <w:t>Tal vez signifique ser terco y negarse a estar de acuerdo con la verdad. Tal vez signifique no tener compasión.</w:t>
      </w:r>
      <w:r w:rsidR="004C662B" w:rsidRPr="00665B08">
        <w:rPr>
          <w:lang w:val="es-PR"/>
        </w:rPr>
        <w:t xml:space="preserve"> </w:t>
      </w:r>
      <w:r w:rsidRPr="00665B08">
        <w:rPr>
          <w:lang w:val="es-PR"/>
        </w:rPr>
        <w:t>Puede ser más importante la ley que el espíritu de la ley.</w:t>
      </w:r>
    </w:p>
    <w:p w14:paraId="73BC771B" w14:textId="77777777" w:rsidR="00DF4B2A" w:rsidRPr="00665B08" w:rsidRDefault="00DF4B2A" w:rsidP="00C81833">
      <w:pPr>
        <w:rPr>
          <w:lang w:val="es-PR"/>
        </w:rPr>
      </w:pPr>
    </w:p>
    <w:p w14:paraId="32B17BBF" w14:textId="77777777" w:rsidR="00D76EC1" w:rsidRPr="00665B08" w:rsidRDefault="00222AD9" w:rsidP="00AF39DB">
      <w:pPr>
        <w:numPr>
          <w:ilvl w:val="0"/>
          <w:numId w:val="79"/>
        </w:numPr>
        <w:rPr>
          <w:lang w:val="es-PR"/>
        </w:rPr>
      </w:pPr>
      <w:r w:rsidRPr="00665B08">
        <w:rPr>
          <w:lang w:val="es-PR"/>
        </w:rPr>
        <w:t xml:space="preserve">[3:5] ¿Qué le dijo Jesús al hombre de la mano seca, y qué sucedió luego? </w:t>
      </w:r>
    </w:p>
    <w:p w14:paraId="3C0E41B1" w14:textId="7FBEB83C" w:rsidR="00D76EC1" w:rsidRPr="00665B08" w:rsidRDefault="00222AD9" w:rsidP="00DF4B2A">
      <w:pPr>
        <w:ind w:left="360" w:firstLine="360"/>
        <w:rPr>
          <w:lang w:val="es-PR"/>
        </w:rPr>
      </w:pPr>
      <w:r w:rsidRPr="00665B08">
        <w:rPr>
          <w:lang w:val="es-PR"/>
        </w:rPr>
        <w:t>Jesús le dijo al hombre que extendiera su mano. Cuando el hombre extendió su mano, fue restaurada.</w:t>
      </w:r>
    </w:p>
    <w:p w14:paraId="41CA27A2" w14:textId="77777777" w:rsidR="00DF4B2A" w:rsidRPr="00665B08" w:rsidRDefault="00DF4B2A" w:rsidP="00C81833">
      <w:pPr>
        <w:ind w:left="1440"/>
        <w:rPr>
          <w:lang w:val="es-PR"/>
        </w:rPr>
      </w:pPr>
    </w:p>
    <w:p w14:paraId="09FAE8C3" w14:textId="52AEDD31" w:rsidR="00D76EC1" w:rsidRPr="00665B08" w:rsidRDefault="00222AD9" w:rsidP="00AF39DB">
      <w:pPr>
        <w:numPr>
          <w:ilvl w:val="0"/>
          <w:numId w:val="80"/>
        </w:numPr>
        <w:rPr>
          <w:lang w:val="es-PR"/>
        </w:rPr>
      </w:pPr>
      <w:r w:rsidRPr="00665B08">
        <w:rPr>
          <w:lang w:val="es-PR"/>
        </w:rPr>
        <w:t xml:space="preserve">[3:6] ¿Qué hicieron los fariseos después que Jesús sanó al hombre? </w:t>
      </w:r>
    </w:p>
    <w:p w14:paraId="5FD45FE1" w14:textId="44798E06" w:rsidR="00D76EC1" w:rsidRPr="00665B08" w:rsidRDefault="00222AD9" w:rsidP="00DF4B2A">
      <w:pPr>
        <w:ind w:left="360" w:firstLine="360"/>
        <w:rPr>
          <w:lang w:val="es-PR"/>
        </w:rPr>
      </w:pPr>
      <w:r w:rsidRPr="00665B08">
        <w:rPr>
          <w:lang w:val="es-PR"/>
        </w:rPr>
        <w:t>Los fariseos conspiraron con los herodianos para matar a Jesús.</w:t>
      </w:r>
    </w:p>
    <w:p w14:paraId="7988BB3D" w14:textId="77777777" w:rsidR="00DF4B2A" w:rsidRPr="00665B08" w:rsidRDefault="00DF4B2A" w:rsidP="00C81833">
      <w:pPr>
        <w:rPr>
          <w:lang w:val="es-PR"/>
        </w:rPr>
      </w:pPr>
    </w:p>
    <w:p w14:paraId="716F1639" w14:textId="5983283F" w:rsidR="00D76EC1" w:rsidRPr="00665B08" w:rsidRDefault="00222AD9" w:rsidP="00AF39DB">
      <w:pPr>
        <w:numPr>
          <w:ilvl w:val="0"/>
          <w:numId w:val="81"/>
        </w:numPr>
        <w:rPr>
          <w:lang w:val="es-PR"/>
        </w:rPr>
      </w:pPr>
      <w:r w:rsidRPr="00665B08">
        <w:rPr>
          <w:lang w:val="es-PR"/>
        </w:rPr>
        <w:t xml:space="preserve">[3:6] ¿Por qué crees que los fariseos querían matar a Jesús? </w:t>
      </w:r>
    </w:p>
    <w:p w14:paraId="4DB48097" w14:textId="77777777" w:rsidR="00D76EC1" w:rsidRPr="00665B08" w:rsidRDefault="00222AD9" w:rsidP="00DF4B2A">
      <w:pPr>
        <w:ind w:left="720"/>
        <w:rPr>
          <w:lang w:val="es-PR"/>
        </w:rPr>
      </w:pPr>
      <w:r w:rsidRPr="00665B08">
        <w:rPr>
          <w:i/>
          <w:iCs/>
          <w:lang w:val="es-PR"/>
        </w:rPr>
        <w:t xml:space="preserve">(La respuesta puede variar). </w:t>
      </w:r>
      <w:r w:rsidRPr="00665B08">
        <w:rPr>
          <w:lang w:val="es-PR"/>
        </w:rPr>
        <w:t xml:space="preserve">El pasaje muestra que los fariseos pensaban que Jesús había desobedecido la ley sobre el sábado al sanar al hombre. Los fariseos también pueden haber estado enojados porque Jesús desafió su autoridad frente a la multitud. </w:t>
      </w:r>
    </w:p>
    <w:p w14:paraId="20B612AC" w14:textId="77777777" w:rsidR="00D76EC1" w:rsidRPr="00665B08" w:rsidRDefault="00222AD9">
      <w:pPr>
        <w:rPr>
          <w:lang w:val="es-PR"/>
        </w:rPr>
      </w:pPr>
      <w:r w:rsidRPr="00665B08">
        <w:rPr>
          <w:lang w:val="es-PR"/>
        </w:rPr>
        <w:t> </w:t>
      </w:r>
    </w:p>
    <w:p w14:paraId="03F726F5" w14:textId="77777777" w:rsidR="00D76EC1" w:rsidRPr="00665B08" w:rsidRDefault="00222AD9">
      <w:pPr>
        <w:rPr>
          <w:lang w:val="es-PR"/>
        </w:rPr>
      </w:pPr>
      <w:r w:rsidRPr="00665B08">
        <w:rPr>
          <w:b/>
          <w:bCs/>
          <w:lang w:val="es-PR"/>
        </w:rPr>
        <w:t>Sección de comentarios:</w:t>
      </w:r>
    </w:p>
    <w:p w14:paraId="3DB071F6" w14:textId="3E630378" w:rsidR="00D76EC1" w:rsidRPr="00665B08" w:rsidRDefault="00222AD9" w:rsidP="00EC6697">
      <w:pPr>
        <w:pStyle w:val="Heading1"/>
        <w:rPr>
          <w:sz w:val="20"/>
          <w:szCs w:val="22"/>
          <w:lang w:val="es-PR"/>
        </w:rPr>
      </w:pPr>
      <w:r w:rsidRPr="00665B08">
        <w:rPr>
          <w:lang w:val="es-PR"/>
        </w:rPr>
        <w:br w:type="page" w:clear="all"/>
      </w:r>
      <w:bookmarkStart w:id="22" w:name="_Toc196896474"/>
      <w:bookmarkStart w:id="23" w:name="_Toc176516689"/>
      <w:r w:rsidRPr="00665B08">
        <w:rPr>
          <w:lang w:val="es-PR"/>
        </w:rPr>
        <w:lastRenderedPageBreak/>
        <w:t>Marcos 9:2-13</w:t>
      </w:r>
      <w:bookmarkEnd w:id="22"/>
      <w:r w:rsidRPr="00665B08">
        <w:rPr>
          <w:lang w:val="es-PR"/>
        </w:rPr>
        <w:t xml:space="preserve"> </w:t>
      </w:r>
      <w:bookmarkEnd w:id="23"/>
    </w:p>
    <w:p w14:paraId="3510CE19" w14:textId="77777777" w:rsidR="00D76EC1" w:rsidRPr="00665B08" w:rsidRDefault="00222AD9" w:rsidP="00524BF1">
      <w:pPr>
        <w:pStyle w:val="Background"/>
        <w:rPr>
          <w:lang w:val="es-PR"/>
        </w:rPr>
      </w:pPr>
      <w:r w:rsidRPr="00665B08">
        <w:rPr>
          <w:b/>
          <w:lang w:val="es-PR"/>
        </w:rPr>
        <w:t>Trasfondo</w:t>
      </w:r>
      <w:r w:rsidRPr="00665B08">
        <w:rPr>
          <w:lang w:val="es-PR"/>
        </w:rPr>
        <w:t xml:space="preserve">: En el capítulo 8 de Marcos, Jesús preguntó a sus discípulos si sabían quién era Él. Pedro dijo que Jesús era el Cristo. Jesús les dijo que no le dijeran a nadie acerca de él, y les enseñó que tendría que sufrir y ser asesinado y que resucitaría después de tres días. En Marcos 9:1, Jesús les dijo a sus discípulos que algunos de los que estaban con él verían el reino de Dios venir con poder antes de morir. </w:t>
      </w:r>
    </w:p>
    <w:p w14:paraId="60BF65DA" w14:textId="77777777" w:rsidR="00D76EC1" w:rsidRPr="00665B08" w:rsidRDefault="00222AD9" w:rsidP="00524BF1">
      <w:pPr>
        <w:pStyle w:val="Background"/>
        <w:rPr>
          <w:lang w:val="es-PR"/>
        </w:rPr>
      </w:pPr>
      <w:r w:rsidRPr="00665B08">
        <w:rPr>
          <w:lang w:val="es-PR"/>
        </w:rPr>
        <w:t xml:space="preserve">En este pasaje aparecen dos hombres famosos del Antiguo Testamento, a pesar de que habían vivido y muerto mucho antes de este tiempo. Elías fue un profeta importante, y otro profeta había dicho que Elías regresaría en el futuro. Moisés fue importante porque Dios dio la Ley a través de él. </w:t>
      </w:r>
    </w:p>
    <w:p w14:paraId="29B3550E" w14:textId="38C81853" w:rsidR="00D76EC1" w:rsidRPr="00EC6697" w:rsidRDefault="00222AD9">
      <w:pPr>
        <w:rPr>
          <w:b/>
          <w:bCs/>
          <w:i/>
          <w:iCs/>
          <w:sz w:val="22"/>
          <w:lang w:val="es-PR"/>
        </w:rPr>
      </w:pPr>
      <w:r w:rsidRPr="00EC6697">
        <w:rPr>
          <w:b/>
          <w:bCs/>
          <w:i/>
          <w:iCs/>
          <w:sz w:val="22"/>
          <w:lang w:val="es-PR"/>
        </w:rPr>
        <w:t>Le</w:t>
      </w:r>
      <w:r w:rsidR="00C81833" w:rsidRPr="00EC6697">
        <w:rPr>
          <w:b/>
          <w:bCs/>
          <w:i/>
          <w:iCs/>
          <w:sz w:val="22"/>
          <w:lang w:val="es-PR"/>
        </w:rPr>
        <w:t>a</w:t>
      </w:r>
      <w:r w:rsidRPr="00EC6697">
        <w:rPr>
          <w:b/>
          <w:bCs/>
          <w:i/>
          <w:iCs/>
          <w:sz w:val="22"/>
          <w:lang w:val="es-PR"/>
        </w:rPr>
        <w:t xml:space="preserve"> el pasaje.</w:t>
      </w:r>
    </w:p>
    <w:p w14:paraId="6EC665AF" w14:textId="77777777" w:rsidR="00524BF1" w:rsidRPr="00665B08" w:rsidRDefault="00524BF1">
      <w:pPr>
        <w:rPr>
          <w:lang w:val="es-PR"/>
        </w:rPr>
      </w:pPr>
    </w:p>
    <w:p w14:paraId="5FD2D366" w14:textId="77777777" w:rsidR="00D76EC1" w:rsidRPr="00665B08" w:rsidRDefault="00222AD9">
      <w:pPr>
        <w:spacing w:line="360" w:lineRule="auto"/>
        <w:rPr>
          <w:lang w:val="es-PR"/>
        </w:rPr>
      </w:pPr>
      <w:r w:rsidRPr="00665B08">
        <w:rPr>
          <w:b/>
          <w:bCs/>
          <w:sz w:val="32"/>
          <w:szCs w:val="32"/>
          <w:lang w:val="es-PR"/>
        </w:rPr>
        <w:t>Parte 1</w:t>
      </w:r>
    </w:p>
    <w:p w14:paraId="0A27883E" w14:textId="2882B1C6" w:rsidR="00421972" w:rsidRPr="00665B08" w:rsidRDefault="00222AD9" w:rsidP="00421972">
      <w:pPr>
        <w:pStyle w:val="Checklist"/>
        <w:numPr>
          <w:ilvl w:val="0"/>
          <w:numId w:val="0"/>
        </w:numPr>
        <w:spacing w:after="120"/>
        <w:ind w:left="360" w:hanging="360"/>
        <w:rPr>
          <w:lang w:val="es-PR"/>
        </w:rPr>
      </w:pPr>
      <w:r w:rsidRPr="00665B08">
        <w:rPr>
          <w:lang w:val="es-PR"/>
        </w:rPr>
        <w:t>Diga en sus propias palabras lo que acaba de leer en este pasaje.</w:t>
      </w:r>
    </w:p>
    <w:p w14:paraId="73B905B8" w14:textId="77777777" w:rsidR="00D76EC1" w:rsidRPr="00421972" w:rsidRDefault="00222AD9" w:rsidP="00665B08">
      <w:pPr>
        <w:pStyle w:val="Checklist"/>
        <w:rPr>
          <w:lang w:val="es-ES"/>
        </w:rPr>
      </w:pPr>
      <w:r w:rsidRPr="00665B08">
        <w:rPr>
          <w:lang w:val="es-PR"/>
        </w:rPr>
        <w:t xml:space="preserve">Jesús llevó a Pedro, Santiago y Juan a una montaña donde se transfiguró frente a ellos. </w:t>
      </w:r>
      <w:r w:rsidRPr="00421972">
        <w:rPr>
          <w:lang w:val="es-ES"/>
        </w:rPr>
        <w:t>[9:2]</w:t>
      </w:r>
    </w:p>
    <w:p w14:paraId="1C1D55D0" w14:textId="77777777" w:rsidR="00D76EC1" w:rsidRPr="00421972" w:rsidRDefault="00222AD9" w:rsidP="00665B08">
      <w:pPr>
        <w:pStyle w:val="Checklist"/>
        <w:rPr>
          <w:lang w:val="es-ES"/>
        </w:rPr>
      </w:pPr>
      <w:r w:rsidRPr="00665B08">
        <w:rPr>
          <w:lang w:val="es-PR"/>
        </w:rPr>
        <w:t xml:space="preserve">Elías y Moisés hablaron con Jesús, y los discípulos estaban asustados. </w:t>
      </w:r>
      <w:r w:rsidRPr="00421972">
        <w:rPr>
          <w:lang w:val="es-ES"/>
        </w:rPr>
        <w:t>[9:4-6]</w:t>
      </w:r>
    </w:p>
    <w:p w14:paraId="2C71CAAE" w14:textId="77777777" w:rsidR="00D76EC1" w:rsidRPr="00665B08" w:rsidRDefault="00222AD9" w:rsidP="00665B08">
      <w:pPr>
        <w:pStyle w:val="Checklist"/>
      </w:pPr>
      <w:r w:rsidRPr="00665B08">
        <w:rPr>
          <w:lang w:val="es-PR"/>
        </w:rPr>
        <w:t xml:space="preserve">Una voz desde una nube habló a los discípulos. </w:t>
      </w:r>
      <w:r w:rsidRPr="00665B08">
        <w:t>[9:7]</w:t>
      </w:r>
    </w:p>
    <w:p w14:paraId="24793EF1" w14:textId="77777777" w:rsidR="00D76EC1" w:rsidRPr="00665B08" w:rsidRDefault="00222AD9" w:rsidP="00665B08">
      <w:pPr>
        <w:pStyle w:val="Checklist"/>
      </w:pPr>
      <w:r w:rsidRPr="00665B08">
        <w:rPr>
          <w:lang w:val="es-PR"/>
        </w:rPr>
        <w:t xml:space="preserve">Jesús les dijo a los discípulos que no le dijeran a nadie lo que había sucedido. </w:t>
      </w:r>
      <w:r w:rsidRPr="00665B08">
        <w:t>[9:9]</w:t>
      </w:r>
    </w:p>
    <w:p w14:paraId="5A707333" w14:textId="77777777" w:rsidR="00D76EC1" w:rsidRPr="00665B08" w:rsidRDefault="00222AD9" w:rsidP="00665B08">
      <w:pPr>
        <w:pStyle w:val="Checklist"/>
      </w:pPr>
      <w:r w:rsidRPr="00665B08">
        <w:rPr>
          <w:lang w:val="es-PR"/>
        </w:rPr>
        <w:t xml:space="preserve">Los discípulos le preguntaron a Jesús por Elías, y él les dijo que Elías ya había venido. </w:t>
      </w:r>
      <w:r w:rsidRPr="00665B08">
        <w:t>[9:11-13]</w:t>
      </w:r>
    </w:p>
    <w:p w14:paraId="27004897" w14:textId="77777777" w:rsidR="00D76EC1" w:rsidRPr="00665B08" w:rsidRDefault="00222AD9">
      <w:pPr>
        <w:spacing w:before="240" w:line="360" w:lineRule="auto"/>
      </w:pPr>
      <w:r w:rsidRPr="00665B08">
        <w:rPr>
          <w:b/>
          <w:bCs/>
          <w:sz w:val="32"/>
          <w:szCs w:val="32"/>
        </w:rPr>
        <w:t>Parte 2</w:t>
      </w:r>
    </w:p>
    <w:p w14:paraId="50ED9342" w14:textId="17774833" w:rsidR="00D76EC1" w:rsidRPr="00665B08" w:rsidRDefault="00222AD9" w:rsidP="00524BF1">
      <w:pPr>
        <w:pStyle w:val="Answerortell"/>
        <w:rPr>
          <w:lang w:val="es-PR"/>
        </w:rPr>
      </w:pPr>
      <w:r w:rsidRPr="00665B08">
        <w:rPr>
          <w:lang w:val="es-PR"/>
        </w:rPr>
        <w:t xml:space="preserve">Responda las siguientes preguntas de los versículos </w:t>
      </w:r>
      <w:r w:rsidR="00C81833" w:rsidRPr="00665B08">
        <w:rPr>
          <w:lang w:val="es-PR"/>
        </w:rPr>
        <w:t>señal</w:t>
      </w:r>
      <w:r w:rsidRPr="00665B08">
        <w:rPr>
          <w:lang w:val="es-PR"/>
        </w:rPr>
        <w:t>ados.</w:t>
      </w:r>
    </w:p>
    <w:p w14:paraId="453732FA" w14:textId="74F3071A" w:rsidR="00D76EC1" w:rsidRPr="00665B08" w:rsidRDefault="00222AD9" w:rsidP="00AF39DB">
      <w:pPr>
        <w:numPr>
          <w:ilvl w:val="0"/>
          <w:numId w:val="82"/>
        </w:numPr>
        <w:ind w:left="360"/>
        <w:rPr>
          <w:lang w:val="es-PR"/>
        </w:rPr>
      </w:pPr>
      <w:r w:rsidRPr="00665B08">
        <w:rPr>
          <w:lang w:val="es-PR"/>
        </w:rPr>
        <w:t xml:space="preserve">[9:2-3] ¿Qué le sucedió a Jesús cuando Pedro, Santiago y Juan subieron a un monte alto con él? </w:t>
      </w:r>
    </w:p>
    <w:p w14:paraId="5B39EF4E" w14:textId="5FD948A6" w:rsidR="00D76EC1" w:rsidRPr="00665B08" w:rsidRDefault="00222AD9" w:rsidP="00524BF1">
      <w:pPr>
        <w:ind w:left="720"/>
        <w:rPr>
          <w:lang w:val="es-PR"/>
        </w:rPr>
      </w:pPr>
      <w:r w:rsidRPr="00665B08">
        <w:rPr>
          <w:lang w:val="es-PR"/>
        </w:rPr>
        <w:t>Jesús se transfiguró, y sus ropas se volvieron radiantes, intensamente blancas, más blancas de lo que nadie en la tierra podría blanquearlas.</w:t>
      </w:r>
    </w:p>
    <w:p w14:paraId="6A1D03A8" w14:textId="77777777" w:rsidR="00524BF1" w:rsidRPr="00665B08" w:rsidRDefault="00524BF1" w:rsidP="00C81833">
      <w:pPr>
        <w:ind w:left="1440"/>
        <w:rPr>
          <w:lang w:val="es-PR"/>
        </w:rPr>
      </w:pPr>
    </w:p>
    <w:p w14:paraId="589E7227" w14:textId="4E71B060" w:rsidR="00D76EC1" w:rsidRPr="00665B08" w:rsidRDefault="00222AD9" w:rsidP="00AF39DB">
      <w:pPr>
        <w:numPr>
          <w:ilvl w:val="0"/>
          <w:numId w:val="83"/>
        </w:numPr>
        <w:rPr>
          <w:lang w:val="es-PR"/>
        </w:rPr>
      </w:pPr>
      <w:r w:rsidRPr="00665B08">
        <w:rPr>
          <w:lang w:val="es-PR"/>
        </w:rPr>
        <w:t xml:space="preserve">[9:4] ¿Quién apareció en el monte con Jesús? </w:t>
      </w:r>
    </w:p>
    <w:p w14:paraId="578CBF97" w14:textId="75C56FDE" w:rsidR="00D76EC1" w:rsidRPr="00665B08" w:rsidRDefault="00222AD9" w:rsidP="00C81833">
      <w:pPr>
        <w:ind w:firstLine="720"/>
        <w:rPr>
          <w:lang w:val="es-PR"/>
        </w:rPr>
      </w:pPr>
      <w:r w:rsidRPr="00665B08">
        <w:rPr>
          <w:lang w:val="es-PR"/>
        </w:rPr>
        <w:t>Elías y Moisés aparecieron con él.</w:t>
      </w:r>
    </w:p>
    <w:p w14:paraId="25867665" w14:textId="77777777" w:rsidR="00524BF1" w:rsidRPr="00665B08" w:rsidRDefault="00524BF1" w:rsidP="00C81833">
      <w:pPr>
        <w:ind w:firstLine="720"/>
        <w:rPr>
          <w:lang w:val="es-PR"/>
        </w:rPr>
      </w:pPr>
    </w:p>
    <w:p w14:paraId="4D9EEE41" w14:textId="0BCD79A6" w:rsidR="00D76EC1" w:rsidRPr="00665B08" w:rsidRDefault="00222AD9" w:rsidP="00AF39DB">
      <w:pPr>
        <w:numPr>
          <w:ilvl w:val="0"/>
          <w:numId w:val="84"/>
        </w:numPr>
        <w:rPr>
          <w:lang w:val="es-PR"/>
        </w:rPr>
      </w:pPr>
      <w:r w:rsidRPr="00665B08">
        <w:rPr>
          <w:lang w:val="es-PR"/>
        </w:rPr>
        <w:t xml:space="preserve">[9:5-6] ¿Cómo reaccionaron los discípulos cuando vieron a Jesús transfigurado, a Moisés y a Elías con él? </w:t>
      </w:r>
    </w:p>
    <w:p w14:paraId="65270AC1" w14:textId="77777777" w:rsidR="00D76EC1" w:rsidRPr="00665B08" w:rsidRDefault="00222AD9" w:rsidP="00524BF1">
      <w:pPr>
        <w:ind w:left="360" w:firstLine="360"/>
        <w:rPr>
          <w:lang w:val="es-PR"/>
        </w:rPr>
      </w:pPr>
      <w:r w:rsidRPr="00665B08">
        <w:rPr>
          <w:lang w:val="es-PR"/>
        </w:rPr>
        <w:t>Los discípulos estaban aterrorizados. Pedro no supo qué decir, pero habló de hacer tres refugios para ellos.</w:t>
      </w:r>
    </w:p>
    <w:p w14:paraId="25D47178" w14:textId="77777777" w:rsidR="00D76EC1" w:rsidRPr="00665B08" w:rsidRDefault="00222AD9">
      <w:pPr>
        <w:rPr>
          <w:lang w:val="es-PR"/>
        </w:rPr>
      </w:pPr>
      <w:r w:rsidRPr="00665B08">
        <w:rPr>
          <w:lang w:val="es-PR"/>
        </w:rPr>
        <w:t> </w:t>
      </w:r>
    </w:p>
    <w:p w14:paraId="6211DCE3" w14:textId="545383B9" w:rsidR="00D76EC1" w:rsidRPr="00665B08" w:rsidRDefault="00222AD9" w:rsidP="00AF39DB">
      <w:pPr>
        <w:numPr>
          <w:ilvl w:val="0"/>
          <w:numId w:val="85"/>
        </w:numPr>
        <w:rPr>
          <w:lang w:val="es-PR"/>
        </w:rPr>
      </w:pPr>
      <w:r w:rsidRPr="00665B08">
        <w:rPr>
          <w:lang w:val="es-PR"/>
        </w:rPr>
        <w:t xml:space="preserve">[9:7] ¿Qué pasó cuando una nube se posó sobre ellos? </w:t>
      </w:r>
    </w:p>
    <w:p w14:paraId="4581AD1E" w14:textId="188AE42C" w:rsidR="00D76EC1" w:rsidRPr="00665B08" w:rsidRDefault="00222AD9" w:rsidP="00C81833">
      <w:pPr>
        <w:ind w:firstLine="720"/>
        <w:rPr>
          <w:lang w:val="es-PR"/>
        </w:rPr>
      </w:pPr>
      <w:r w:rsidRPr="00665B08">
        <w:rPr>
          <w:lang w:val="es-PR"/>
        </w:rPr>
        <w:t>Una voz vino de la nube que llamó a Jesús, su Hijo amado, y les dijo que lo escucharan.</w:t>
      </w:r>
    </w:p>
    <w:p w14:paraId="79451889" w14:textId="77777777" w:rsidR="00524BF1" w:rsidRPr="00665B08" w:rsidRDefault="00524BF1" w:rsidP="00C81833">
      <w:pPr>
        <w:ind w:firstLine="720"/>
        <w:rPr>
          <w:lang w:val="es-PR"/>
        </w:rPr>
      </w:pPr>
    </w:p>
    <w:p w14:paraId="1ADB30C4" w14:textId="23602FCC" w:rsidR="00D76EC1" w:rsidRPr="00665B08" w:rsidRDefault="00222AD9" w:rsidP="00AF39DB">
      <w:pPr>
        <w:numPr>
          <w:ilvl w:val="0"/>
          <w:numId w:val="86"/>
        </w:numPr>
        <w:rPr>
          <w:lang w:val="es-PR"/>
        </w:rPr>
      </w:pPr>
      <w:r w:rsidRPr="00665B08">
        <w:rPr>
          <w:lang w:val="es-PR"/>
        </w:rPr>
        <w:t xml:space="preserve">[9:7] ¿Quién crees que habló desde la nube? </w:t>
      </w:r>
    </w:p>
    <w:p w14:paraId="7316C2B0" w14:textId="42878AB0" w:rsidR="00D76EC1" w:rsidRPr="00665B08" w:rsidRDefault="00222AD9" w:rsidP="00C81833">
      <w:pPr>
        <w:ind w:firstLine="720"/>
        <w:rPr>
          <w:lang w:val="es-PR"/>
        </w:rPr>
      </w:pPr>
      <w:r w:rsidRPr="00665B08">
        <w:rPr>
          <w:lang w:val="es-PR"/>
        </w:rPr>
        <w:t>Dios el Padre habló desde la nube, porque la voz llamó a Jesús su Hijo.</w:t>
      </w:r>
    </w:p>
    <w:p w14:paraId="0EF82C86" w14:textId="77777777" w:rsidR="00524BF1" w:rsidRPr="00665B08" w:rsidRDefault="00524BF1" w:rsidP="00C81833">
      <w:pPr>
        <w:ind w:firstLine="720"/>
        <w:rPr>
          <w:lang w:val="es-PR"/>
        </w:rPr>
      </w:pPr>
    </w:p>
    <w:p w14:paraId="4B37C9A8" w14:textId="64E0551B" w:rsidR="00D76EC1" w:rsidRPr="00665B08" w:rsidRDefault="00222AD9" w:rsidP="00AF39DB">
      <w:pPr>
        <w:numPr>
          <w:ilvl w:val="0"/>
          <w:numId w:val="87"/>
        </w:numPr>
        <w:rPr>
          <w:lang w:val="es-PR"/>
        </w:rPr>
      </w:pPr>
      <w:r w:rsidRPr="00665B08">
        <w:rPr>
          <w:lang w:val="es-PR"/>
        </w:rPr>
        <w:t xml:space="preserve">[9:8] ¿Qué pasó después de que la voz les hablara desde la nube? </w:t>
      </w:r>
    </w:p>
    <w:p w14:paraId="51174710" w14:textId="33BCB6DA" w:rsidR="00D76EC1" w:rsidRPr="00665B08" w:rsidRDefault="00222AD9" w:rsidP="00C81833">
      <w:pPr>
        <w:ind w:firstLine="720"/>
        <w:rPr>
          <w:lang w:val="es-PR"/>
        </w:rPr>
      </w:pPr>
      <w:r w:rsidRPr="00665B08">
        <w:rPr>
          <w:lang w:val="es-PR"/>
        </w:rPr>
        <w:t>De repente, los discípulos no vieron a nadie más que a Jesús.</w:t>
      </w:r>
    </w:p>
    <w:p w14:paraId="20050F96" w14:textId="77777777" w:rsidR="00524BF1" w:rsidRPr="00665B08" w:rsidRDefault="00524BF1" w:rsidP="00C81833">
      <w:pPr>
        <w:ind w:firstLine="720"/>
        <w:rPr>
          <w:lang w:val="es-PR"/>
        </w:rPr>
      </w:pPr>
    </w:p>
    <w:p w14:paraId="050E1B97" w14:textId="69BF9C70" w:rsidR="00D76EC1" w:rsidRPr="00665B08" w:rsidRDefault="00222AD9" w:rsidP="00AF39DB">
      <w:pPr>
        <w:numPr>
          <w:ilvl w:val="0"/>
          <w:numId w:val="88"/>
        </w:numPr>
        <w:rPr>
          <w:lang w:val="es-PR"/>
        </w:rPr>
      </w:pPr>
      <w:r w:rsidRPr="00665B08">
        <w:rPr>
          <w:lang w:val="es-PR"/>
        </w:rPr>
        <w:t xml:space="preserve">[9:9] ¿Qué les dijo Jesús a Pedro, Santiago y Juan cuando bajaron de la montaña? </w:t>
      </w:r>
    </w:p>
    <w:p w14:paraId="09451D1E" w14:textId="77777777" w:rsidR="00D76EC1" w:rsidRPr="00665B08" w:rsidRDefault="00222AD9" w:rsidP="00524BF1">
      <w:pPr>
        <w:ind w:left="720"/>
        <w:rPr>
          <w:lang w:val="es-PR"/>
        </w:rPr>
      </w:pPr>
      <w:r w:rsidRPr="00665B08">
        <w:rPr>
          <w:lang w:val="es-PR"/>
        </w:rPr>
        <w:t>Jesús les dijo que no debían contarle a nadie lo que habían visto hasta que el Hijo del Hombre hubiera resucitado de entre los muertos.</w:t>
      </w:r>
    </w:p>
    <w:p w14:paraId="6CC9B6AF" w14:textId="41D0E35F" w:rsidR="00D76EC1" w:rsidRPr="00665B08" w:rsidRDefault="00222AD9" w:rsidP="00C81833">
      <w:pPr>
        <w:pageBreakBefore/>
      </w:pPr>
      <w:r w:rsidRPr="00665B08">
        <w:rPr>
          <w:b/>
          <w:bCs/>
        </w:rPr>
        <w:lastRenderedPageBreak/>
        <w:t>Marcos 9:2-13</w:t>
      </w:r>
      <w:r w:rsidR="00A1408C" w:rsidRPr="00665B08">
        <w:rPr>
          <w:b/>
          <w:bCs/>
        </w:rPr>
        <w:t xml:space="preserve">, </w:t>
      </w:r>
      <w:proofErr w:type="spellStart"/>
      <w:r w:rsidR="00A1408C" w:rsidRPr="00665B08">
        <w:rPr>
          <w:b/>
          <w:bCs/>
        </w:rPr>
        <w:t>continuación</w:t>
      </w:r>
      <w:proofErr w:type="spellEnd"/>
      <w:r w:rsidR="00C81833" w:rsidRPr="00665B08">
        <w:rPr>
          <w:b/>
          <w:bCs/>
        </w:rPr>
        <w:t>:</w:t>
      </w:r>
      <w:r w:rsidRPr="00665B08">
        <w:t> </w:t>
      </w:r>
      <w:r w:rsidR="00524BF1" w:rsidRPr="00665B08">
        <w:br/>
      </w:r>
    </w:p>
    <w:p w14:paraId="1172536F" w14:textId="23BDEA76" w:rsidR="00D76EC1" w:rsidRPr="00665B08" w:rsidRDefault="00222AD9" w:rsidP="00AF39DB">
      <w:pPr>
        <w:numPr>
          <w:ilvl w:val="0"/>
          <w:numId w:val="89"/>
        </w:numPr>
        <w:rPr>
          <w:lang w:val="es-PR"/>
        </w:rPr>
      </w:pPr>
      <w:r w:rsidRPr="00665B08">
        <w:rPr>
          <w:lang w:val="es-PR"/>
        </w:rPr>
        <w:t xml:space="preserve">[9:9] </w:t>
      </w:r>
      <w:r w:rsidR="00C81833" w:rsidRPr="00665B08">
        <w:rPr>
          <w:lang w:val="es-PR"/>
        </w:rPr>
        <w:t>C</w:t>
      </w:r>
      <w:r w:rsidRPr="00665B08">
        <w:rPr>
          <w:lang w:val="es-PR"/>
        </w:rPr>
        <w:t xml:space="preserve">uando Jesús habló del Hijo del Hombre, ¿de quién creen que estaba hablando? </w:t>
      </w:r>
    </w:p>
    <w:p w14:paraId="57F14555" w14:textId="58B5BA47" w:rsidR="00D76EC1" w:rsidRPr="00665B08" w:rsidRDefault="00222AD9" w:rsidP="00524BF1">
      <w:pPr>
        <w:ind w:left="360" w:firstLine="360"/>
        <w:rPr>
          <w:lang w:val="es-PR"/>
        </w:rPr>
      </w:pPr>
      <w:r w:rsidRPr="00665B08">
        <w:rPr>
          <w:lang w:val="es-PR"/>
        </w:rPr>
        <w:t>El pasaje indica que estaba hablando de sí mismo.</w:t>
      </w:r>
    </w:p>
    <w:p w14:paraId="3B91FE93" w14:textId="77777777" w:rsidR="00524BF1" w:rsidRPr="00665B08" w:rsidRDefault="00524BF1" w:rsidP="00C81833">
      <w:pPr>
        <w:ind w:firstLine="720"/>
        <w:rPr>
          <w:lang w:val="es-PR"/>
        </w:rPr>
      </w:pPr>
    </w:p>
    <w:p w14:paraId="5DFDA89E" w14:textId="64C096A4" w:rsidR="00D76EC1" w:rsidRPr="00665B08" w:rsidRDefault="00222AD9" w:rsidP="00AF39DB">
      <w:pPr>
        <w:numPr>
          <w:ilvl w:val="0"/>
          <w:numId w:val="90"/>
        </w:numPr>
        <w:rPr>
          <w:lang w:val="es-PR"/>
        </w:rPr>
      </w:pPr>
      <w:r w:rsidRPr="00665B08">
        <w:rPr>
          <w:lang w:val="es-PR"/>
        </w:rPr>
        <w:t xml:space="preserve">[9:10] ¿Qué hablaron Pedro, Santiago y Juan entre ellos? </w:t>
      </w:r>
    </w:p>
    <w:p w14:paraId="4C650B08" w14:textId="0A27BE64" w:rsidR="00D76EC1" w:rsidRPr="00665B08" w:rsidRDefault="00222AD9" w:rsidP="00C81833">
      <w:pPr>
        <w:ind w:firstLine="720"/>
        <w:rPr>
          <w:lang w:val="es-PR"/>
        </w:rPr>
      </w:pPr>
      <w:r w:rsidRPr="00665B08">
        <w:rPr>
          <w:lang w:val="es-PR"/>
        </w:rPr>
        <w:t>Se preguntaban qué significaría resucitar de entre los muertos.</w:t>
      </w:r>
    </w:p>
    <w:p w14:paraId="327C9C26" w14:textId="77777777" w:rsidR="00524BF1" w:rsidRPr="00665B08" w:rsidRDefault="00524BF1" w:rsidP="00C81833">
      <w:pPr>
        <w:ind w:firstLine="720"/>
        <w:rPr>
          <w:lang w:val="es-PR"/>
        </w:rPr>
      </w:pPr>
    </w:p>
    <w:p w14:paraId="5B6504A0" w14:textId="7C4F0728" w:rsidR="00D76EC1" w:rsidRPr="00665B08" w:rsidRDefault="00222AD9" w:rsidP="00AF39DB">
      <w:pPr>
        <w:numPr>
          <w:ilvl w:val="0"/>
          <w:numId w:val="91"/>
        </w:numPr>
        <w:rPr>
          <w:lang w:val="es-PR"/>
        </w:rPr>
      </w:pPr>
      <w:r w:rsidRPr="00665B08">
        <w:rPr>
          <w:lang w:val="es-PR"/>
        </w:rPr>
        <w:t xml:space="preserve">[9:12-13] ¿Qué dijo Jesús acerca de la venida de Elías? </w:t>
      </w:r>
    </w:p>
    <w:p w14:paraId="44367D3A" w14:textId="3505AEF7" w:rsidR="00D76EC1" w:rsidRPr="00665B08" w:rsidRDefault="00222AD9" w:rsidP="00524BF1">
      <w:pPr>
        <w:ind w:left="360" w:firstLine="360"/>
        <w:rPr>
          <w:lang w:val="es-PR"/>
        </w:rPr>
      </w:pPr>
      <w:r w:rsidRPr="00665B08">
        <w:rPr>
          <w:lang w:val="es-PR"/>
        </w:rPr>
        <w:t>Jesús dijo que Elías viene primero para restaurar todas las cosas, y dijo que Elías ya había venido.</w:t>
      </w:r>
    </w:p>
    <w:p w14:paraId="796EEB11" w14:textId="77777777" w:rsidR="00D76EC1" w:rsidRPr="00665B08" w:rsidRDefault="00222AD9">
      <w:pPr>
        <w:spacing w:before="240"/>
        <w:rPr>
          <w:lang w:val="es-PR"/>
        </w:rPr>
      </w:pPr>
      <w:r w:rsidRPr="00665B08">
        <w:rPr>
          <w:b/>
          <w:bCs/>
          <w:lang w:val="es-PR"/>
        </w:rPr>
        <w:t>Sección de comentarios:</w:t>
      </w:r>
    </w:p>
    <w:p w14:paraId="4B6744B7" w14:textId="01E4572C" w:rsidR="00D76EC1" w:rsidRPr="00665B08" w:rsidRDefault="00222AD9" w:rsidP="00EC6697">
      <w:pPr>
        <w:pStyle w:val="Heading1"/>
        <w:rPr>
          <w:sz w:val="20"/>
          <w:szCs w:val="22"/>
          <w:lang w:val="es-PR"/>
        </w:rPr>
      </w:pPr>
      <w:r w:rsidRPr="00665B08">
        <w:rPr>
          <w:lang w:val="es-PR"/>
        </w:rPr>
        <w:br w:type="page" w:clear="all"/>
      </w:r>
      <w:bookmarkStart w:id="24" w:name="_Toc196896475"/>
      <w:bookmarkStart w:id="25" w:name="_Toc176516690"/>
      <w:r w:rsidRPr="00665B08">
        <w:rPr>
          <w:lang w:val="es-PR"/>
        </w:rPr>
        <w:lastRenderedPageBreak/>
        <w:t>Marcos 12:35-40</w:t>
      </w:r>
      <w:bookmarkEnd w:id="24"/>
      <w:r w:rsidRPr="00665B08">
        <w:rPr>
          <w:lang w:val="es-PR"/>
        </w:rPr>
        <w:t xml:space="preserve"> </w:t>
      </w:r>
      <w:bookmarkEnd w:id="25"/>
    </w:p>
    <w:p w14:paraId="53C40F39" w14:textId="63305191" w:rsidR="00D76EC1" w:rsidRPr="00665B08" w:rsidRDefault="00C81833" w:rsidP="00524BF1">
      <w:pPr>
        <w:pStyle w:val="Background"/>
        <w:rPr>
          <w:lang w:val="es-PR"/>
        </w:rPr>
      </w:pPr>
      <w:r w:rsidRPr="00665B08">
        <w:rPr>
          <w:b/>
          <w:lang w:val="es-PR"/>
        </w:rPr>
        <w:t>Trasfondo</w:t>
      </w:r>
      <w:r w:rsidR="00222AD9" w:rsidRPr="00665B08">
        <w:rPr>
          <w:lang w:val="es-PR"/>
        </w:rPr>
        <w:t xml:space="preserve">: Jesús y sus discípulos estaban en Jerusalén, y Jesús estaba enseñando a la gente. Durante este tiempo, muchos líderes judíos venian a probar a Jesús haciéndole preguntas. Algunos de los líderes judíos fueron llamados escribas. Estos fueron hombres que enseñaron la ley de Moisés al pueblo. </w:t>
      </w:r>
    </w:p>
    <w:p w14:paraId="2388E962" w14:textId="2028B19E" w:rsidR="00D76EC1" w:rsidRPr="00665B08" w:rsidRDefault="00222AD9" w:rsidP="00524BF1">
      <w:pPr>
        <w:pStyle w:val="Background"/>
        <w:rPr>
          <w:lang w:val="es-PR"/>
        </w:rPr>
      </w:pPr>
      <w:r w:rsidRPr="00665B08">
        <w:rPr>
          <w:lang w:val="es-PR"/>
        </w:rPr>
        <w:t xml:space="preserve">Este pasaje menciona a David, un rey </w:t>
      </w:r>
      <w:r w:rsidR="00EC7A2C" w:rsidRPr="00665B08">
        <w:rPr>
          <w:lang w:val="es-PR"/>
        </w:rPr>
        <w:t xml:space="preserve">importante </w:t>
      </w:r>
      <w:r w:rsidRPr="00665B08">
        <w:rPr>
          <w:lang w:val="es-PR"/>
        </w:rPr>
        <w:t>de Israel, que fue el antepasado de Jesús. Algunas de las palabras de David eran profecías.</w:t>
      </w:r>
    </w:p>
    <w:p w14:paraId="566E08C0" w14:textId="17A3B141" w:rsidR="00D76EC1" w:rsidRPr="00EC6697" w:rsidRDefault="00222AD9">
      <w:pPr>
        <w:rPr>
          <w:b/>
          <w:bCs/>
          <w:i/>
          <w:iCs/>
          <w:sz w:val="22"/>
          <w:lang w:val="es-PR"/>
        </w:rPr>
      </w:pPr>
      <w:r w:rsidRPr="00EC6697">
        <w:rPr>
          <w:b/>
          <w:bCs/>
          <w:i/>
          <w:iCs/>
          <w:sz w:val="22"/>
          <w:lang w:val="es-PR"/>
        </w:rPr>
        <w:t>Le</w:t>
      </w:r>
      <w:r w:rsidR="00C81833" w:rsidRPr="00EC6697">
        <w:rPr>
          <w:b/>
          <w:bCs/>
          <w:i/>
          <w:iCs/>
          <w:sz w:val="22"/>
          <w:lang w:val="es-PR"/>
        </w:rPr>
        <w:t>a</w:t>
      </w:r>
      <w:r w:rsidRPr="00EC6697">
        <w:rPr>
          <w:b/>
          <w:bCs/>
          <w:i/>
          <w:iCs/>
          <w:sz w:val="22"/>
          <w:lang w:val="es-PR"/>
        </w:rPr>
        <w:t xml:space="preserve"> el pasaje.</w:t>
      </w:r>
    </w:p>
    <w:p w14:paraId="3E8A4A9B" w14:textId="77777777" w:rsidR="00524BF1" w:rsidRPr="00665B08" w:rsidRDefault="00524BF1">
      <w:pPr>
        <w:rPr>
          <w:lang w:val="es-PR"/>
        </w:rPr>
      </w:pPr>
    </w:p>
    <w:p w14:paraId="565297C6" w14:textId="77777777" w:rsidR="00D76EC1" w:rsidRPr="00665B08" w:rsidRDefault="00222AD9">
      <w:pPr>
        <w:spacing w:line="360" w:lineRule="auto"/>
        <w:rPr>
          <w:lang w:val="es-PR"/>
        </w:rPr>
      </w:pPr>
      <w:r w:rsidRPr="00665B08">
        <w:rPr>
          <w:b/>
          <w:bCs/>
          <w:sz w:val="32"/>
          <w:szCs w:val="32"/>
          <w:lang w:val="es-PR"/>
        </w:rPr>
        <w:t>Parte 1</w:t>
      </w:r>
    </w:p>
    <w:p w14:paraId="39956198" w14:textId="77777777" w:rsidR="00D76EC1" w:rsidRPr="00665B08" w:rsidRDefault="00222AD9" w:rsidP="00524BF1">
      <w:pPr>
        <w:pStyle w:val="Answerortell"/>
        <w:rPr>
          <w:lang w:val="es-PR"/>
        </w:rPr>
      </w:pPr>
      <w:r w:rsidRPr="00665B08">
        <w:rPr>
          <w:lang w:val="es-PR"/>
        </w:rPr>
        <w:t>Diga en sus propias palabras lo que acaba de leer en este pasaje.</w:t>
      </w:r>
    </w:p>
    <w:p w14:paraId="32CDD5D1" w14:textId="77777777" w:rsidR="00D76EC1" w:rsidRPr="00665B08" w:rsidRDefault="00222AD9" w:rsidP="00665B08">
      <w:pPr>
        <w:pStyle w:val="Checklist"/>
      </w:pPr>
      <w:r w:rsidRPr="00665B08">
        <w:rPr>
          <w:lang w:val="es-PR"/>
        </w:rPr>
        <w:t xml:space="preserve">Jesús preguntó por qué los escribas llamaban a Cristo el Hijo de David. </w:t>
      </w:r>
      <w:r w:rsidRPr="00665B08">
        <w:t>[12:35-37]</w:t>
      </w:r>
    </w:p>
    <w:p w14:paraId="1D908559" w14:textId="77777777" w:rsidR="00D76EC1" w:rsidRPr="00665B08" w:rsidRDefault="00222AD9" w:rsidP="00665B08">
      <w:pPr>
        <w:pStyle w:val="Checklist"/>
      </w:pPr>
      <w:r w:rsidRPr="00665B08">
        <w:rPr>
          <w:lang w:val="es-PR"/>
        </w:rPr>
        <w:t xml:space="preserve">Jesús citó las palabras que David había dicho acerca del Cristo. </w:t>
      </w:r>
      <w:r w:rsidRPr="00665B08">
        <w:t>[12:36]</w:t>
      </w:r>
    </w:p>
    <w:p w14:paraId="4C5879AE" w14:textId="77777777" w:rsidR="00D76EC1" w:rsidRPr="00665B08" w:rsidRDefault="00222AD9" w:rsidP="00665B08">
      <w:pPr>
        <w:pStyle w:val="Checklist"/>
      </w:pPr>
      <w:r w:rsidRPr="00665B08">
        <w:rPr>
          <w:lang w:val="es-PR"/>
        </w:rPr>
        <w:t xml:space="preserve">Jesús preguntó cómo podía ser Cristo el hijo de David. </w:t>
      </w:r>
      <w:r w:rsidRPr="00665B08">
        <w:t>[12:37]</w:t>
      </w:r>
    </w:p>
    <w:p w14:paraId="7940D396" w14:textId="77777777" w:rsidR="00D76EC1" w:rsidRPr="00665B08" w:rsidRDefault="00222AD9" w:rsidP="00665B08">
      <w:pPr>
        <w:pStyle w:val="Checklist"/>
      </w:pPr>
      <w:r w:rsidRPr="00665B08">
        <w:rPr>
          <w:lang w:val="es-PR"/>
        </w:rPr>
        <w:t xml:space="preserve">Jesús le dijo a la gente que tuviera cuidado con los escribas. </w:t>
      </w:r>
      <w:r w:rsidRPr="00665B08">
        <w:t>[12:38-40]</w:t>
      </w:r>
    </w:p>
    <w:p w14:paraId="4702175B" w14:textId="77777777" w:rsidR="00D76EC1" w:rsidRPr="00665B08" w:rsidRDefault="00222AD9">
      <w:pPr>
        <w:spacing w:before="240" w:line="360" w:lineRule="auto"/>
      </w:pPr>
      <w:r w:rsidRPr="00665B08">
        <w:rPr>
          <w:b/>
          <w:bCs/>
          <w:sz w:val="32"/>
          <w:szCs w:val="32"/>
        </w:rPr>
        <w:t>Parte 2</w:t>
      </w:r>
    </w:p>
    <w:p w14:paraId="3646CD42" w14:textId="77777777" w:rsidR="00D76EC1" w:rsidRPr="00665B08" w:rsidRDefault="00222AD9" w:rsidP="00524BF1">
      <w:pPr>
        <w:pStyle w:val="Answerortell"/>
        <w:rPr>
          <w:lang w:val="es-PR"/>
        </w:rPr>
      </w:pPr>
      <w:r w:rsidRPr="00665B08">
        <w:rPr>
          <w:lang w:val="es-PR"/>
        </w:rPr>
        <w:t>Responda las siguientes preguntas de los versículos señalados.</w:t>
      </w:r>
    </w:p>
    <w:p w14:paraId="553D3697" w14:textId="1BC21233" w:rsidR="00D76EC1" w:rsidRPr="00665B08" w:rsidRDefault="00222AD9" w:rsidP="00AF39DB">
      <w:pPr>
        <w:numPr>
          <w:ilvl w:val="0"/>
          <w:numId w:val="92"/>
        </w:numPr>
        <w:ind w:left="360"/>
        <w:rPr>
          <w:lang w:val="es-PR"/>
        </w:rPr>
      </w:pPr>
      <w:r w:rsidRPr="00665B08">
        <w:rPr>
          <w:lang w:val="es-PR"/>
        </w:rPr>
        <w:t xml:space="preserve">[12:35] ¿Qué preguntó Jesús mientras enseñaba en los atrios del templo? </w:t>
      </w:r>
    </w:p>
    <w:p w14:paraId="2478A64D" w14:textId="6CB4A89F" w:rsidR="00D76EC1" w:rsidRPr="00665B08" w:rsidRDefault="00222AD9" w:rsidP="00524BF1">
      <w:pPr>
        <w:ind w:left="360" w:firstLine="360"/>
        <w:rPr>
          <w:lang w:val="es-PR"/>
        </w:rPr>
      </w:pPr>
      <w:r w:rsidRPr="00665B08">
        <w:rPr>
          <w:lang w:val="es-PR"/>
        </w:rPr>
        <w:t>Jesús preguntó cómo podían los escribas decir que el Cristo era el hijo de David.</w:t>
      </w:r>
    </w:p>
    <w:p w14:paraId="79F6D1D4" w14:textId="77777777" w:rsidR="00524BF1" w:rsidRPr="00665B08" w:rsidRDefault="00524BF1" w:rsidP="00A93244">
      <w:pPr>
        <w:rPr>
          <w:lang w:val="es-PR"/>
        </w:rPr>
      </w:pPr>
    </w:p>
    <w:p w14:paraId="4390A513" w14:textId="77777777" w:rsidR="00D76EC1" w:rsidRPr="00665B08" w:rsidRDefault="00222AD9" w:rsidP="00AF39DB">
      <w:pPr>
        <w:numPr>
          <w:ilvl w:val="0"/>
          <w:numId w:val="93"/>
        </w:numPr>
        <w:rPr>
          <w:lang w:val="es-PR"/>
        </w:rPr>
      </w:pPr>
      <w:r w:rsidRPr="00665B08">
        <w:rPr>
          <w:lang w:val="es-PR"/>
        </w:rPr>
        <w:t xml:space="preserve">[12:36-37] ¿Qué preguntó Jesús acerca de David y el Cristo? </w:t>
      </w:r>
    </w:p>
    <w:p w14:paraId="352467C6" w14:textId="195AFAD3" w:rsidR="00D76EC1" w:rsidRPr="00665B08" w:rsidRDefault="00222AD9" w:rsidP="00524BF1">
      <w:pPr>
        <w:ind w:left="360" w:firstLine="360"/>
        <w:rPr>
          <w:lang w:val="es-PR"/>
        </w:rPr>
      </w:pPr>
      <w:r w:rsidRPr="00665B08">
        <w:rPr>
          <w:lang w:val="es-PR"/>
        </w:rPr>
        <w:t>Si David llamó al Cristo "Señor", preguntó Jesús, ¿</w:t>
      </w:r>
      <w:r w:rsidR="00C81833" w:rsidRPr="00665B08">
        <w:rPr>
          <w:lang w:val="es-PR"/>
        </w:rPr>
        <w:t>C</w:t>
      </w:r>
      <w:r w:rsidRPr="00665B08">
        <w:rPr>
          <w:lang w:val="es-PR"/>
        </w:rPr>
        <w:t>ómo podría el Cristo ser el hijo de David?</w:t>
      </w:r>
    </w:p>
    <w:p w14:paraId="0B12500F" w14:textId="77777777" w:rsidR="00524BF1" w:rsidRPr="00665B08" w:rsidRDefault="00524BF1" w:rsidP="00C81833">
      <w:pPr>
        <w:ind w:left="1440" w:firstLine="12"/>
        <w:rPr>
          <w:lang w:val="es-PR"/>
        </w:rPr>
      </w:pPr>
    </w:p>
    <w:p w14:paraId="50ADF231" w14:textId="77777777" w:rsidR="00D76EC1" w:rsidRPr="00665B08" w:rsidRDefault="00222AD9" w:rsidP="00AF39DB">
      <w:pPr>
        <w:numPr>
          <w:ilvl w:val="0"/>
          <w:numId w:val="94"/>
        </w:numPr>
        <w:rPr>
          <w:lang w:val="es-PR"/>
        </w:rPr>
      </w:pPr>
      <w:r w:rsidRPr="00665B08">
        <w:rPr>
          <w:lang w:val="es-PR"/>
        </w:rPr>
        <w:t xml:space="preserve">[12:37] ¿Cómo respondió la multitud a Jesús? </w:t>
      </w:r>
    </w:p>
    <w:p w14:paraId="445CE479" w14:textId="7E6B9F6E" w:rsidR="00D76EC1" w:rsidRPr="00665B08" w:rsidRDefault="00222AD9" w:rsidP="00524BF1">
      <w:pPr>
        <w:ind w:left="360" w:firstLine="360"/>
        <w:rPr>
          <w:lang w:val="es-PR"/>
        </w:rPr>
      </w:pPr>
      <w:r w:rsidRPr="00665B08">
        <w:rPr>
          <w:lang w:val="es-PR"/>
        </w:rPr>
        <w:t>La multitud lo escuchó con gusto.</w:t>
      </w:r>
    </w:p>
    <w:p w14:paraId="17C1A8F1" w14:textId="77777777" w:rsidR="00524BF1" w:rsidRPr="00665B08" w:rsidRDefault="00524BF1" w:rsidP="00A93244">
      <w:pPr>
        <w:rPr>
          <w:lang w:val="es-PR"/>
        </w:rPr>
      </w:pPr>
    </w:p>
    <w:p w14:paraId="3AB5CB4D" w14:textId="77777777" w:rsidR="00D76EC1" w:rsidRPr="00665B08" w:rsidRDefault="00222AD9" w:rsidP="00AF39DB">
      <w:pPr>
        <w:numPr>
          <w:ilvl w:val="0"/>
          <w:numId w:val="95"/>
        </w:numPr>
        <w:rPr>
          <w:lang w:val="es-PR"/>
        </w:rPr>
      </w:pPr>
      <w:r w:rsidRPr="00665B08">
        <w:rPr>
          <w:lang w:val="es-PR"/>
        </w:rPr>
        <w:t xml:space="preserve">[12:38-40] ¿Por qué Jesús le dijo a la multitud que debían tener cuidado con los escribas? </w:t>
      </w:r>
    </w:p>
    <w:p w14:paraId="55B17E9B" w14:textId="350F297A" w:rsidR="00D76EC1" w:rsidRPr="00665B08" w:rsidRDefault="00222AD9" w:rsidP="00524BF1">
      <w:pPr>
        <w:ind w:left="720"/>
        <w:rPr>
          <w:lang w:val="es-PR"/>
        </w:rPr>
      </w:pPr>
      <w:r w:rsidRPr="00665B08">
        <w:rPr>
          <w:lang w:val="es-PR"/>
        </w:rPr>
        <w:t>A los escribas les gustaba ser honrados por ser escribas, pero robaban a las viudas y hacían largas oraciones solo para que otras personas pensaran que eran justos. Los escribas serían condenados más que otros, porque conocían la verdad y no la seguían.</w:t>
      </w:r>
    </w:p>
    <w:p w14:paraId="69A00B8E" w14:textId="77777777" w:rsidR="00524BF1" w:rsidRPr="00665B08" w:rsidRDefault="00524BF1" w:rsidP="00C81833">
      <w:pPr>
        <w:ind w:left="1440"/>
        <w:rPr>
          <w:lang w:val="es-PR"/>
        </w:rPr>
      </w:pPr>
    </w:p>
    <w:p w14:paraId="1552DE7F" w14:textId="3BE8333C" w:rsidR="00D76EC1" w:rsidRPr="00665B08" w:rsidRDefault="00222AD9" w:rsidP="00AF39DB">
      <w:pPr>
        <w:numPr>
          <w:ilvl w:val="0"/>
          <w:numId w:val="96"/>
        </w:numPr>
        <w:rPr>
          <w:lang w:val="es-PR"/>
        </w:rPr>
      </w:pPr>
      <w:r w:rsidRPr="00665B08">
        <w:rPr>
          <w:lang w:val="es-PR"/>
        </w:rPr>
        <w:t xml:space="preserve">[12:40] ¿Por qué cree que estas cosas harían que los escribas fueran más condenados que otros? </w:t>
      </w:r>
    </w:p>
    <w:p w14:paraId="272E6DFA" w14:textId="61C8D425" w:rsidR="00D76EC1" w:rsidRPr="00665B08" w:rsidRDefault="00222AD9" w:rsidP="00524BF1">
      <w:pPr>
        <w:ind w:left="720"/>
        <w:rPr>
          <w:lang w:val="es-PR"/>
        </w:rPr>
      </w:pPr>
      <w:r w:rsidRPr="00665B08">
        <w:rPr>
          <w:i/>
          <w:iCs/>
          <w:lang w:val="es-PR"/>
        </w:rPr>
        <w:t xml:space="preserve">(La respuesta puede variar). </w:t>
      </w:r>
      <w:r w:rsidRPr="00665B08">
        <w:rPr>
          <w:lang w:val="es-PR"/>
        </w:rPr>
        <w:t>Tal vez serían más condenados porque hicieron estas cosas para ser reconocidos por  los hombres y no por amor o deseo de servir a otros o agradar a Dios.</w:t>
      </w:r>
      <w:r w:rsidR="00A9670B" w:rsidRPr="00665B08">
        <w:rPr>
          <w:lang w:val="es-PR"/>
        </w:rPr>
        <w:t xml:space="preserve"> </w:t>
      </w:r>
      <w:r w:rsidRPr="00665B08">
        <w:rPr>
          <w:lang w:val="es-PR"/>
        </w:rPr>
        <w:t>Tal vez serían condenados porque conocían la verdad y no la practicaban.</w:t>
      </w:r>
    </w:p>
    <w:p w14:paraId="3B3DE05E" w14:textId="77777777" w:rsidR="00D76EC1" w:rsidRPr="00665B08" w:rsidRDefault="00222AD9">
      <w:pPr>
        <w:rPr>
          <w:lang w:val="es-PR"/>
        </w:rPr>
      </w:pPr>
      <w:r w:rsidRPr="00665B08">
        <w:rPr>
          <w:lang w:val="es-PR"/>
        </w:rPr>
        <w:t> </w:t>
      </w:r>
    </w:p>
    <w:p w14:paraId="4FD55A1A" w14:textId="77777777" w:rsidR="00D76EC1" w:rsidRPr="00665B08" w:rsidRDefault="00222AD9">
      <w:pPr>
        <w:rPr>
          <w:lang w:val="es-PR"/>
        </w:rPr>
      </w:pPr>
      <w:r w:rsidRPr="00665B08">
        <w:rPr>
          <w:b/>
          <w:bCs/>
          <w:lang w:val="es-PR"/>
        </w:rPr>
        <w:t>Sección de comentarios:</w:t>
      </w:r>
    </w:p>
    <w:p w14:paraId="4642FAC2" w14:textId="6422CB61" w:rsidR="00D76EC1" w:rsidRPr="00665B08" w:rsidRDefault="00222AD9" w:rsidP="00EC6697">
      <w:pPr>
        <w:pStyle w:val="Heading1"/>
        <w:rPr>
          <w:sz w:val="20"/>
          <w:szCs w:val="22"/>
          <w:lang w:val="es-PR"/>
        </w:rPr>
      </w:pPr>
      <w:r w:rsidRPr="00665B08">
        <w:rPr>
          <w:lang w:val="es-PR"/>
        </w:rPr>
        <w:br w:type="page" w:clear="all"/>
      </w:r>
      <w:bookmarkStart w:id="26" w:name="_Toc196896476"/>
      <w:bookmarkStart w:id="27" w:name="_Toc176516691"/>
      <w:r w:rsidRPr="00665B08">
        <w:rPr>
          <w:lang w:val="es-PR"/>
        </w:rPr>
        <w:lastRenderedPageBreak/>
        <w:t>Marcos 14:12-26</w:t>
      </w:r>
      <w:bookmarkEnd w:id="26"/>
      <w:r w:rsidRPr="00665B08">
        <w:rPr>
          <w:lang w:val="es-PR"/>
        </w:rPr>
        <w:t xml:space="preserve"> </w:t>
      </w:r>
      <w:bookmarkEnd w:id="27"/>
    </w:p>
    <w:p w14:paraId="129ABEEB" w14:textId="77777777" w:rsidR="00D76EC1" w:rsidRPr="00665B08" w:rsidRDefault="00222AD9" w:rsidP="006D1E9E">
      <w:pPr>
        <w:pStyle w:val="Background"/>
        <w:rPr>
          <w:lang w:val="es-PR"/>
        </w:rPr>
      </w:pPr>
      <w:r w:rsidRPr="00665B08">
        <w:rPr>
          <w:b/>
          <w:lang w:val="es-PR"/>
        </w:rPr>
        <w:t>Trasfondo</w:t>
      </w:r>
      <w:r w:rsidRPr="00665B08">
        <w:rPr>
          <w:lang w:val="es-PR"/>
        </w:rPr>
        <w:t xml:space="preserve">: Jesús y sus discípulos estaban a punto de celebrar la cena de la Pascua. La Pascua era un día sagrado en el que los judíos recordaban cómo Dios les ayudó a salir de Egipto durante la época de Moisés. Esta fue la última comida de Jesús con sus discípulos antes de ser arrestado. </w:t>
      </w:r>
    </w:p>
    <w:p w14:paraId="559AFA10" w14:textId="02D1A1A5" w:rsidR="00D76EC1" w:rsidRPr="00EC6697" w:rsidRDefault="00222AD9">
      <w:pPr>
        <w:rPr>
          <w:b/>
          <w:bCs/>
          <w:i/>
          <w:iCs/>
          <w:sz w:val="22"/>
          <w:lang w:val="es-PR"/>
        </w:rPr>
      </w:pPr>
      <w:r w:rsidRPr="00EC6697">
        <w:rPr>
          <w:b/>
          <w:bCs/>
          <w:i/>
          <w:iCs/>
          <w:sz w:val="22"/>
          <w:lang w:val="es-PR"/>
        </w:rPr>
        <w:t>Le</w:t>
      </w:r>
      <w:r w:rsidR="00C81833" w:rsidRPr="00EC6697">
        <w:rPr>
          <w:b/>
          <w:bCs/>
          <w:i/>
          <w:iCs/>
          <w:sz w:val="22"/>
          <w:lang w:val="es-PR"/>
        </w:rPr>
        <w:t>a</w:t>
      </w:r>
      <w:r w:rsidRPr="00EC6697">
        <w:rPr>
          <w:b/>
          <w:bCs/>
          <w:i/>
          <w:iCs/>
          <w:sz w:val="22"/>
          <w:lang w:val="es-PR"/>
        </w:rPr>
        <w:t xml:space="preserve"> el pasaje.</w:t>
      </w:r>
    </w:p>
    <w:p w14:paraId="217ECCEB" w14:textId="77777777" w:rsidR="006D1E9E" w:rsidRPr="00665B08" w:rsidRDefault="006D1E9E">
      <w:pPr>
        <w:rPr>
          <w:lang w:val="es-PR"/>
        </w:rPr>
      </w:pPr>
    </w:p>
    <w:p w14:paraId="35781699" w14:textId="77777777" w:rsidR="00D76EC1" w:rsidRPr="00665B08" w:rsidRDefault="00222AD9">
      <w:pPr>
        <w:spacing w:line="360" w:lineRule="auto"/>
        <w:rPr>
          <w:lang w:val="es-PR"/>
        </w:rPr>
      </w:pPr>
      <w:r w:rsidRPr="00665B08">
        <w:rPr>
          <w:b/>
          <w:bCs/>
          <w:sz w:val="32"/>
          <w:szCs w:val="32"/>
          <w:lang w:val="es-PR"/>
        </w:rPr>
        <w:t>Parte 1</w:t>
      </w:r>
    </w:p>
    <w:p w14:paraId="5B07BCCE" w14:textId="77777777" w:rsidR="00D76EC1" w:rsidRPr="00665B08" w:rsidRDefault="00222AD9" w:rsidP="001E28B6">
      <w:pPr>
        <w:pStyle w:val="Answerortell"/>
        <w:rPr>
          <w:lang w:val="es-PR"/>
        </w:rPr>
      </w:pPr>
      <w:r w:rsidRPr="00665B08">
        <w:rPr>
          <w:lang w:val="es-PR"/>
        </w:rPr>
        <w:t>Diga en sus propias palabras lo que acaba de leer en este pasaje.</w:t>
      </w:r>
    </w:p>
    <w:p w14:paraId="52E300C7" w14:textId="77777777" w:rsidR="00D76EC1" w:rsidRPr="001E28B6" w:rsidRDefault="00222AD9" w:rsidP="00665B08">
      <w:pPr>
        <w:pStyle w:val="Checklist"/>
        <w:rPr>
          <w:lang w:val="es-ES"/>
        </w:rPr>
      </w:pPr>
      <w:r w:rsidRPr="00665B08">
        <w:rPr>
          <w:lang w:val="es-PR"/>
        </w:rPr>
        <w:t xml:space="preserve">Los discípulos prepararon la cena de la Pascua en un gran aposento alto. </w:t>
      </w:r>
      <w:r w:rsidRPr="001E28B6">
        <w:rPr>
          <w:lang w:val="es-ES"/>
        </w:rPr>
        <w:t>[14:16]</w:t>
      </w:r>
    </w:p>
    <w:p w14:paraId="69A1B93E" w14:textId="77777777" w:rsidR="00D76EC1" w:rsidRPr="00665B08" w:rsidRDefault="00222AD9" w:rsidP="00665B08">
      <w:pPr>
        <w:pStyle w:val="Checklist"/>
      </w:pPr>
      <w:r w:rsidRPr="00665B08">
        <w:rPr>
          <w:lang w:val="es-PR"/>
        </w:rPr>
        <w:t xml:space="preserve">Jesús les dijo a los discípulos que uno de ellos lo traicionaría. </w:t>
      </w:r>
      <w:r w:rsidRPr="00665B08">
        <w:t>[14:18]</w:t>
      </w:r>
    </w:p>
    <w:p w14:paraId="7C4C6F63" w14:textId="77777777" w:rsidR="00D76EC1" w:rsidRPr="00665B08" w:rsidRDefault="00222AD9" w:rsidP="00665B08">
      <w:pPr>
        <w:pStyle w:val="Checklist"/>
      </w:pPr>
      <w:r w:rsidRPr="00665B08">
        <w:rPr>
          <w:lang w:val="es-PR"/>
        </w:rPr>
        <w:t xml:space="preserve">Jesús bendijo el pan y el vino y dijo que el pan era su cuerpo, y el vino era la sangre del pacto. </w:t>
      </w:r>
      <w:r w:rsidRPr="00665B08">
        <w:t>[14:22-25]</w:t>
      </w:r>
    </w:p>
    <w:p w14:paraId="1B5A3070" w14:textId="77777777" w:rsidR="00D76EC1" w:rsidRPr="00665B08" w:rsidRDefault="00222AD9" w:rsidP="00665B08">
      <w:pPr>
        <w:pStyle w:val="Checklist"/>
      </w:pPr>
      <w:r w:rsidRPr="00665B08">
        <w:rPr>
          <w:lang w:val="es-PR"/>
        </w:rPr>
        <w:t xml:space="preserve">Después de la cena de Pascua, Jesús y los discípulos fueron al Monte de los Olivos. </w:t>
      </w:r>
      <w:r w:rsidRPr="00665B08">
        <w:t>[14:26]</w:t>
      </w:r>
    </w:p>
    <w:p w14:paraId="6E00FBBF" w14:textId="77777777" w:rsidR="00D76EC1" w:rsidRPr="00665B08" w:rsidRDefault="00222AD9">
      <w:pPr>
        <w:spacing w:before="240" w:line="360" w:lineRule="auto"/>
      </w:pPr>
      <w:r w:rsidRPr="00665B08">
        <w:rPr>
          <w:b/>
          <w:bCs/>
          <w:sz w:val="32"/>
          <w:szCs w:val="32"/>
        </w:rPr>
        <w:t>Parte 2</w:t>
      </w:r>
    </w:p>
    <w:p w14:paraId="36C6BE08" w14:textId="7ACD12C1" w:rsidR="00D76EC1" w:rsidRPr="00665B08" w:rsidRDefault="00222AD9" w:rsidP="006D1E9E">
      <w:pPr>
        <w:pStyle w:val="Answerortell"/>
        <w:rPr>
          <w:lang w:val="es-PR"/>
        </w:rPr>
      </w:pPr>
      <w:r w:rsidRPr="00665B08">
        <w:rPr>
          <w:lang w:val="es-PR"/>
        </w:rPr>
        <w:t>Responda las siguientes preguntas de los versículos señalados</w:t>
      </w:r>
      <w:r w:rsidR="006D1E9E" w:rsidRPr="00665B08">
        <w:rPr>
          <w:lang w:val="es-PR"/>
        </w:rPr>
        <w:t>.</w:t>
      </w:r>
    </w:p>
    <w:p w14:paraId="01750543" w14:textId="3CAB257F" w:rsidR="00D76EC1" w:rsidRPr="00665B08" w:rsidRDefault="00222AD9" w:rsidP="00AF39DB">
      <w:pPr>
        <w:numPr>
          <w:ilvl w:val="0"/>
          <w:numId w:val="97"/>
        </w:numPr>
        <w:ind w:left="360"/>
        <w:rPr>
          <w:lang w:val="es-PR"/>
        </w:rPr>
      </w:pPr>
      <w:r w:rsidRPr="00665B08">
        <w:rPr>
          <w:lang w:val="es-PR"/>
        </w:rPr>
        <w:t xml:space="preserve">[14:12-15] ¿Cómo encontraron los discípulos el lugar donde todos comerían la Pascua? </w:t>
      </w:r>
    </w:p>
    <w:p w14:paraId="1795D386" w14:textId="37C21B83" w:rsidR="00D76EC1" w:rsidRPr="00665B08" w:rsidRDefault="00222AD9" w:rsidP="003333CF">
      <w:pPr>
        <w:ind w:left="720"/>
      </w:pPr>
      <w:r w:rsidRPr="00665B08">
        <w:rPr>
          <w:lang w:val="es-PR"/>
        </w:rPr>
        <w:t xml:space="preserve">Jesús les dijo que fueran a la ciudad y siguieran a un hombre que llevaba un cántaro  de agua. Luego tenían que hablar con el dueño de la casa, diciéndole que Jesús quería saber dónde estaba la habitación de invitados donde podía comer la Pascua con sus discípulos. </w:t>
      </w:r>
      <w:r w:rsidRPr="00665B08">
        <w:t xml:space="preserve">El </w:t>
      </w:r>
      <w:r w:rsidR="00A9670B" w:rsidRPr="00665B08">
        <w:t>hombre</w:t>
      </w:r>
      <w:r w:rsidRPr="00665B08">
        <w:t xml:space="preserve"> les </w:t>
      </w:r>
      <w:proofErr w:type="spellStart"/>
      <w:r w:rsidRPr="00665B08">
        <w:t>mostraría</w:t>
      </w:r>
      <w:proofErr w:type="spellEnd"/>
      <w:r w:rsidRPr="00665B08">
        <w:t xml:space="preserve"> </w:t>
      </w:r>
      <w:proofErr w:type="spellStart"/>
      <w:r w:rsidRPr="00665B08">
        <w:t>una</w:t>
      </w:r>
      <w:proofErr w:type="spellEnd"/>
      <w:r w:rsidRPr="00665B08">
        <w:t xml:space="preserve"> </w:t>
      </w:r>
      <w:proofErr w:type="spellStart"/>
      <w:r w:rsidRPr="00665B08">
        <w:t>habitación</w:t>
      </w:r>
      <w:proofErr w:type="spellEnd"/>
      <w:r w:rsidR="003333CF" w:rsidRPr="00665B08">
        <w:t>.</w:t>
      </w:r>
    </w:p>
    <w:p w14:paraId="5AB8A9FF" w14:textId="77777777" w:rsidR="003333CF" w:rsidRPr="00665B08" w:rsidRDefault="003333CF" w:rsidP="003333CF"/>
    <w:p w14:paraId="7322C6F5" w14:textId="77777777" w:rsidR="003333CF" w:rsidRPr="00665B08" w:rsidRDefault="00222AD9" w:rsidP="00AF39DB">
      <w:pPr>
        <w:numPr>
          <w:ilvl w:val="0"/>
          <w:numId w:val="98"/>
        </w:numPr>
        <w:rPr>
          <w:lang w:val="es-PR"/>
        </w:rPr>
      </w:pPr>
      <w:r w:rsidRPr="00665B08">
        <w:rPr>
          <w:lang w:val="es-PR"/>
        </w:rPr>
        <w:t xml:space="preserve">[14:16] ¿Qué sucedió cuando los discípulos obedecieron a Jesús? </w:t>
      </w:r>
    </w:p>
    <w:p w14:paraId="21338E8E" w14:textId="1828DFEA" w:rsidR="00D76EC1" w:rsidRPr="00665B08" w:rsidRDefault="00222AD9" w:rsidP="003333CF">
      <w:pPr>
        <w:ind w:left="360" w:firstLine="360"/>
        <w:rPr>
          <w:lang w:val="es-PR"/>
        </w:rPr>
      </w:pPr>
      <w:r w:rsidRPr="00665B08">
        <w:rPr>
          <w:lang w:val="es-PR"/>
        </w:rPr>
        <w:t>Los discípulos encontraron todo como Jesús había dicho, y prepararon la Pascua.</w:t>
      </w:r>
    </w:p>
    <w:p w14:paraId="7F29962B" w14:textId="77777777" w:rsidR="003333CF" w:rsidRPr="00665B08" w:rsidRDefault="003333CF" w:rsidP="003333CF">
      <w:pPr>
        <w:rPr>
          <w:lang w:val="es-PR"/>
        </w:rPr>
      </w:pPr>
    </w:p>
    <w:p w14:paraId="51F09BDA" w14:textId="77777777" w:rsidR="00D76EC1" w:rsidRPr="00665B08" w:rsidRDefault="00222AD9" w:rsidP="00AF39DB">
      <w:pPr>
        <w:numPr>
          <w:ilvl w:val="0"/>
          <w:numId w:val="99"/>
        </w:numPr>
        <w:rPr>
          <w:lang w:val="es-PR"/>
        </w:rPr>
      </w:pPr>
      <w:r w:rsidRPr="00665B08">
        <w:rPr>
          <w:lang w:val="es-PR"/>
        </w:rPr>
        <w:t xml:space="preserve">[14:17-18] Aquella noche, cuando estaban sentados a la mesa, ¿qué les dijo Jesús a los doce discípulos? </w:t>
      </w:r>
    </w:p>
    <w:p w14:paraId="595AD2B1" w14:textId="5B8F2EB5" w:rsidR="00D76EC1" w:rsidRPr="00665B08" w:rsidRDefault="00222AD9" w:rsidP="003333CF">
      <w:pPr>
        <w:ind w:left="360" w:firstLine="360"/>
        <w:rPr>
          <w:lang w:val="es-PR"/>
        </w:rPr>
      </w:pPr>
      <w:r w:rsidRPr="00665B08">
        <w:rPr>
          <w:lang w:val="es-PR"/>
        </w:rPr>
        <w:t xml:space="preserve">Dijo que uno de los discípulos que comía con él lo traicionaría. </w:t>
      </w:r>
    </w:p>
    <w:p w14:paraId="49674366" w14:textId="77777777" w:rsidR="003333CF" w:rsidRPr="00665B08" w:rsidRDefault="003333CF" w:rsidP="00C81833">
      <w:pPr>
        <w:rPr>
          <w:lang w:val="es-PR"/>
        </w:rPr>
      </w:pPr>
    </w:p>
    <w:p w14:paraId="2607DDD2" w14:textId="77777777" w:rsidR="003333CF" w:rsidRPr="00665B08" w:rsidRDefault="00222AD9" w:rsidP="00AF39DB">
      <w:pPr>
        <w:numPr>
          <w:ilvl w:val="0"/>
          <w:numId w:val="100"/>
        </w:numPr>
        <w:rPr>
          <w:lang w:val="es-PR"/>
        </w:rPr>
      </w:pPr>
      <w:r w:rsidRPr="00665B08">
        <w:rPr>
          <w:lang w:val="es-PR"/>
        </w:rPr>
        <w:t>[14:19]</w:t>
      </w:r>
      <w:r w:rsidR="00A9670B" w:rsidRPr="00665B08">
        <w:rPr>
          <w:lang w:val="es-PR"/>
        </w:rPr>
        <w:t xml:space="preserve"> </w:t>
      </w:r>
      <w:r w:rsidRPr="00665B08">
        <w:rPr>
          <w:lang w:val="es-PR"/>
        </w:rPr>
        <w:t xml:space="preserve">¿Qué le dijeron los discípulos a Jesús? </w:t>
      </w:r>
    </w:p>
    <w:p w14:paraId="349151E6" w14:textId="4F4F088D" w:rsidR="00D76EC1" w:rsidRPr="00665B08" w:rsidRDefault="00222AD9" w:rsidP="002E0114">
      <w:pPr>
        <w:ind w:left="360" w:firstLine="360"/>
        <w:rPr>
          <w:lang w:val="es-PR"/>
        </w:rPr>
      </w:pPr>
      <w:r w:rsidRPr="00665B08">
        <w:rPr>
          <w:lang w:val="es-PR"/>
        </w:rPr>
        <w:t>Cada uno preguntaba si era él quien traicionaría a Jesús.</w:t>
      </w:r>
    </w:p>
    <w:p w14:paraId="45FFA358" w14:textId="77777777" w:rsidR="00D76EC1" w:rsidRPr="00665B08" w:rsidRDefault="00222AD9">
      <w:pPr>
        <w:rPr>
          <w:lang w:val="es-PR"/>
        </w:rPr>
      </w:pPr>
      <w:r w:rsidRPr="00665B08">
        <w:rPr>
          <w:lang w:val="es-PR"/>
        </w:rPr>
        <w:t> </w:t>
      </w:r>
    </w:p>
    <w:p w14:paraId="7B2A490C" w14:textId="5F3B8792" w:rsidR="00D76EC1" w:rsidRPr="00665B08" w:rsidRDefault="00222AD9" w:rsidP="00AF39DB">
      <w:pPr>
        <w:numPr>
          <w:ilvl w:val="0"/>
          <w:numId w:val="101"/>
        </w:numPr>
        <w:rPr>
          <w:lang w:val="es-PR"/>
        </w:rPr>
      </w:pPr>
      <w:r w:rsidRPr="00665B08">
        <w:rPr>
          <w:lang w:val="es-PR"/>
        </w:rPr>
        <w:t>[14:20]</w:t>
      </w:r>
      <w:r w:rsidR="00A9670B" w:rsidRPr="00665B08">
        <w:rPr>
          <w:lang w:val="es-PR"/>
        </w:rPr>
        <w:t xml:space="preserve"> </w:t>
      </w:r>
      <w:r w:rsidRPr="00665B08">
        <w:rPr>
          <w:lang w:val="es-PR"/>
        </w:rPr>
        <w:t xml:space="preserve">¿Quién dijo Jesús que lo traicionaría? </w:t>
      </w:r>
    </w:p>
    <w:p w14:paraId="038CC261" w14:textId="16D5778A" w:rsidR="00D76EC1" w:rsidRPr="00665B08" w:rsidRDefault="00222AD9" w:rsidP="002E0114">
      <w:pPr>
        <w:ind w:left="360" w:firstLine="360"/>
        <w:rPr>
          <w:lang w:val="es-PR"/>
        </w:rPr>
      </w:pPr>
      <w:r w:rsidRPr="00665B08">
        <w:rPr>
          <w:lang w:val="es-PR"/>
        </w:rPr>
        <w:t>Jesús dijo que era uno de los doce, el que estaba mojando el pan en el tazón con Él.</w:t>
      </w:r>
    </w:p>
    <w:p w14:paraId="7DFB0C7B" w14:textId="77777777" w:rsidR="003333CF" w:rsidRPr="00665B08" w:rsidRDefault="003333CF" w:rsidP="00C81833">
      <w:pPr>
        <w:rPr>
          <w:lang w:val="es-PR"/>
        </w:rPr>
      </w:pPr>
    </w:p>
    <w:p w14:paraId="4A09ADF2" w14:textId="12F21655" w:rsidR="00D76EC1" w:rsidRPr="00665B08" w:rsidRDefault="00222AD9" w:rsidP="00AF39DB">
      <w:pPr>
        <w:numPr>
          <w:ilvl w:val="0"/>
          <w:numId w:val="102"/>
        </w:numPr>
        <w:rPr>
          <w:lang w:val="es-PR"/>
        </w:rPr>
      </w:pPr>
      <w:r w:rsidRPr="00665B08">
        <w:rPr>
          <w:lang w:val="es-PR"/>
        </w:rPr>
        <w:t>[14:21]</w:t>
      </w:r>
      <w:r w:rsidR="00A9670B" w:rsidRPr="00665B08">
        <w:rPr>
          <w:lang w:val="es-PR"/>
        </w:rPr>
        <w:t xml:space="preserve"> </w:t>
      </w:r>
      <w:r w:rsidRPr="00665B08">
        <w:rPr>
          <w:lang w:val="es-PR"/>
        </w:rPr>
        <w:t xml:space="preserve">¿Qué dijo Jesús acerca de aquel que lo traicionaría? </w:t>
      </w:r>
    </w:p>
    <w:p w14:paraId="22B4B85A" w14:textId="1657B018" w:rsidR="00D76EC1" w:rsidRPr="00665B08" w:rsidRDefault="00222AD9" w:rsidP="002E0114">
      <w:pPr>
        <w:ind w:left="360" w:firstLine="360"/>
        <w:rPr>
          <w:lang w:val="es-PR"/>
        </w:rPr>
      </w:pPr>
      <w:r w:rsidRPr="00665B08">
        <w:rPr>
          <w:lang w:val="es-PR"/>
        </w:rPr>
        <w:t>Jesús dijo que hubiera sido mejor para él no haber nacido.</w:t>
      </w:r>
    </w:p>
    <w:p w14:paraId="533A16FE" w14:textId="77777777" w:rsidR="003333CF" w:rsidRPr="00665B08" w:rsidRDefault="003333CF" w:rsidP="00C81833">
      <w:pPr>
        <w:rPr>
          <w:lang w:val="es-PR"/>
        </w:rPr>
      </w:pPr>
    </w:p>
    <w:p w14:paraId="0A111D74" w14:textId="77777777" w:rsidR="00D76EC1" w:rsidRPr="00665B08" w:rsidRDefault="00222AD9" w:rsidP="00AF39DB">
      <w:pPr>
        <w:numPr>
          <w:ilvl w:val="0"/>
          <w:numId w:val="103"/>
        </w:numPr>
        <w:rPr>
          <w:lang w:val="es-PR"/>
        </w:rPr>
      </w:pPr>
      <w:r w:rsidRPr="00665B08">
        <w:rPr>
          <w:lang w:val="es-PR"/>
        </w:rPr>
        <w:t xml:space="preserve">[14:22] ¿Qué hizo Jesús mientras comían? </w:t>
      </w:r>
    </w:p>
    <w:p w14:paraId="1B2DEC5F" w14:textId="3D0B3CB8" w:rsidR="00D76EC1" w:rsidRPr="00665B08" w:rsidRDefault="00222AD9" w:rsidP="002E0114">
      <w:pPr>
        <w:ind w:left="360" w:firstLine="360"/>
      </w:pPr>
      <w:r w:rsidRPr="00665B08">
        <w:rPr>
          <w:lang w:val="es-PR"/>
        </w:rPr>
        <w:t xml:space="preserve">Tomó el pan, lo bendijo, lo partió y se lo dio, diciendo: «Tomen esto. </w:t>
      </w:r>
      <w:r w:rsidRPr="00665B08">
        <w:t xml:space="preserve">Este es mi </w:t>
      </w:r>
      <w:proofErr w:type="spellStart"/>
      <w:r w:rsidRPr="00665B08">
        <w:t>cuerpo</w:t>
      </w:r>
      <w:proofErr w:type="spellEnd"/>
      <w:r w:rsidRPr="00665B08">
        <w:t>".</w:t>
      </w:r>
    </w:p>
    <w:p w14:paraId="2EA163AB" w14:textId="77777777" w:rsidR="003333CF" w:rsidRPr="00665B08" w:rsidRDefault="003333CF" w:rsidP="00C81833"/>
    <w:p w14:paraId="4BD1BE0B" w14:textId="77777777" w:rsidR="00D76EC1" w:rsidRPr="00665B08" w:rsidRDefault="00222AD9" w:rsidP="00AF39DB">
      <w:pPr>
        <w:numPr>
          <w:ilvl w:val="0"/>
          <w:numId w:val="104"/>
        </w:numPr>
        <w:rPr>
          <w:lang w:val="es-PR"/>
        </w:rPr>
      </w:pPr>
      <w:r w:rsidRPr="00665B08">
        <w:rPr>
          <w:lang w:val="es-PR"/>
        </w:rPr>
        <w:t xml:space="preserve">[14:23-24] ¿Qué dijo después de haber tomado la copa y dar gracias? </w:t>
      </w:r>
    </w:p>
    <w:p w14:paraId="48749B6A" w14:textId="73253AEE" w:rsidR="00D76EC1" w:rsidRPr="00665B08" w:rsidRDefault="00222AD9" w:rsidP="002E0114">
      <w:pPr>
        <w:ind w:left="360" w:firstLine="360"/>
        <w:rPr>
          <w:lang w:val="es-PR"/>
        </w:rPr>
      </w:pPr>
      <w:r w:rsidRPr="00665B08">
        <w:rPr>
          <w:lang w:val="es-PR"/>
        </w:rPr>
        <w:t>Jesús les dijo: "Esta es mi sangre del pacto, que es derramada por muchos</w:t>
      </w:r>
      <w:r w:rsidR="00BA2C15" w:rsidRPr="00665B08">
        <w:rPr>
          <w:lang w:val="es-PR"/>
        </w:rPr>
        <w:t>.</w:t>
      </w:r>
      <w:r w:rsidRPr="00665B08">
        <w:rPr>
          <w:lang w:val="es-PR"/>
        </w:rPr>
        <w:t>"</w:t>
      </w:r>
    </w:p>
    <w:p w14:paraId="3EA43583" w14:textId="77777777" w:rsidR="002E0114" w:rsidRPr="00665B08" w:rsidRDefault="002E0114" w:rsidP="002E0114">
      <w:pPr>
        <w:ind w:left="360" w:firstLine="360"/>
        <w:rPr>
          <w:lang w:val="es-PR"/>
        </w:rPr>
      </w:pPr>
    </w:p>
    <w:p w14:paraId="563F432D" w14:textId="77777777" w:rsidR="00D76EC1" w:rsidRPr="00665B08" w:rsidRDefault="00222AD9" w:rsidP="00AF39DB">
      <w:pPr>
        <w:numPr>
          <w:ilvl w:val="0"/>
          <w:numId w:val="105"/>
        </w:numPr>
        <w:rPr>
          <w:lang w:val="es-PR"/>
        </w:rPr>
      </w:pPr>
      <w:r w:rsidRPr="00665B08">
        <w:rPr>
          <w:lang w:val="es-PR"/>
        </w:rPr>
        <w:t xml:space="preserve">[14:25] ¿Qué dijo Jesús acerca de cuándo volvería a beber el fruto de la vid con sus discípulos? </w:t>
      </w:r>
    </w:p>
    <w:p w14:paraId="4404492D" w14:textId="26E6088F" w:rsidR="00D76EC1" w:rsidRPr="00665B08" w:rsidRDefault="00222AD9" w:rsidP="00C81833">
      <w:pPr>
        <w:rPr>
          <w:lang w:val="es-PR"/>
        </w:rPr>
      </w:pPr>
      <w:r w:rsidRPr="00665B08">
        <w:rPr>
          <w:lang w:val="es-PR"/>
        </w:rPr>
        <w:t xml:space="preserve">                 No bebería del fruto de la vid hasta que lo bebiera en el reino de Dios.</w:t>
      </w:r>
    </w:p>
    <w:p w14:paraId="7439FE82" w14:textId="77777777" w:rsidR="002E0114" w:rsidRPr="00665B08" w:rsidRDefault="002E0114" w:rsidP="002E0114">
      <w:pPr>
        <w:pageBreakBefore/>
      </w:pPr>
      <w:r w:rsidRPr="00665B08">
        <w:rPr>
          <w:b/>
          <w:bCs/>
        </w:rPr>
        <w:lastRenderedPageBreak/>
        <w:t xml:space="preserve">Marcos 14:12-26, </w:t>
      </w:r>
      <w:proofErr w:type="spellStart"/>
      <w:r w:rsidRPr="00665B08">
        <w:rPr>
          <w:b/>
          <w:bCs/>
        </w:rPr>
        <w:t>continuación</w:t>
      </w:r>
      <w:proofErr w:type="spellEnd"/>
      <w:r w:rsidRPr="00665B08">
        <w:rPr>
          <w:b/>
          <w:bCs/>
        </w:rPr>
        <w:t>:</w:t>
      </w:r>
      <w:r w:rsidRPr="00665B08">
        <w:t> </w:t>
      </w:r>
    </w:p>
    <w:p w14:paraId="3EF265D9" w14:textId="77777777" w:rsidR="002E0114" w:rsidRPr="00665B08" w:rsidRDefault="002E0114" w:rsidP="00C81833">
      <w:pPr>
        <w:rPr>
          <w:lang w:val="es-PR"/>
        </w:rPr>
      </w:pPr>
    </w:p>
    <w:p w14:paraId="737826A0" w14:textId="3E16B689" w:rsidR="00D76EC1" w:rsidRPr="00665B08" w:rsidRDefault="00222AD9" w:rsidP="00AF39DB">
      <w:pPr>
        <w:numPr>
          <w:ilvl w:val="0"/>
          <w:numId w:val="106"/>
        </w:numPr>
        <w:rPr>
          <w:lang w:val="es-PR"/>
        </w:rPr>
      </w:pPr>
      <w:r w:rsidRPr="00665B08">
        <w:rPr>
          <w:lang w:val="es-PR"/>
        </w:rPr>
        <w:t>[14:25]</w:t>
      </w:r>
      <w:r w:rsidR="00C81833" w:rsidRPr="00665B08">
        <w:rPr>
          <w:lang w:val="es-PR"/>
        </w:rPr>
        <w:t xml:space="preserve"> </w:t>
      </w:r>
      <w:r w:rsidRPr="00665B08">
        <w:rPr>
          <w:lang w:val="es-PR"/>
        </w:rPr>
        <w:t xml:space="preserve">¿Qué cree que había en la copa que Jesús le dio a sus discípulos? </w:t>
      </w:r>
    </w:p>
    <w:p w14:paraId="2A2805C9" w14:textId="271CD3F4" w:rsidR="00D76EC1" w:rsidRPr="00665B08" w:rsidRDefault="00222AD9" w:rsidP="00C81833">
      <w:pPr>
        <w:rPr>
          <w:lang w:val="es-PR"/>
        </w:rPr>
      </w:pPr>
      <w:r w:rsidRPr="00665B08">
        <w:rPr>
          <w:lang w:val="es-PR"/>
        </w:rPr>
        <w:t xml:space="preserve">            </w:t>
      </w:r>
      <w:r w:rsidR="00C81833" w:rsidRPr="00665B08">
        <w:rPr>
          <w:lang w:val="es-PR"/>
        </w:rPr>
        <w:tab/>
      </w:r>
      <w:r w:rsidRPr="00665B08">
        <w:rPr>
          <w:lang w:val="es-PR"/>
        </w:rPr>
        <w:t>Jesús lo llamó el fruto de la vid. Probablemente era vino o jugo de uva.</w:t>
      </w:r>
    </w:p>
    <w:p w14:paraId="5D541E08" w14:textId="77777777" w:rsidR="002E0114" w:rsidRPr="00665B08" w:rsidRDefault="002E0114" w:rsidP="00C81833">
      <w:pPr>
        <w:rPr>
          <w:lang w:val="es-PR"/>
        </w:rPr>
      </w:pPr>
    </w:p>
    <w:p w14:paraId="5C72C716" w14:textId="77777777" w:rsidR="00D76EC1" w:rsidRPr="00665B08" w:rsidRDefault="00222AD9" w:rsidP="00AF39DB">
      <w:pPr>
        <w:numPr>
          <w:ilvl w:val="0"/>
          <w:numId w:val="107"/>
        </w:numPr>
        <w:rPr>
          <w:lang w:val="es-PR"/>
        </w:rPr>
      </w:pPr>
      <w:r w:rsidRPr="00665B08">
        <w:rPr>
          <w:lang w:val="es-PR"/>
        </w:rPr>
        <w:t xml:space="preserve">[14:26] ¿Qué hicieron Jesús y los discípulos después de cantar un himno? </w:t>
      </w:r>
    </w:p>
    <w:p w14:paraId="3A4C7361" w14:textId="7F110B78" w:rsidR="00D76EC1" w:rsidRPr="00665B08" w:rsidRDefault="00222AD9" w:rsidP="002E0114">
      <w:pPr>
        <w:ind w:left="360" w:firstLine="360"/>
        <w:rPr>
          <w:lang w:val="es-PR"/>
        </w:rPr>
      </w:pPr>
      <w:r w:rsidRPr="00665B08">
        <w:rPr>
          <w:lang w:val="es-PR"/>
        </w:rPr>
        <w:t>Salieron al monte de los Olivos.</w:t>
      </w:r>
    </w:p>
    <w:p w14:paraId="21F328A8" w14:textId="77777777" w:rsidR="00D76EC1" w:rsidRPr="00665B08" w:rsidRDefault="00222AD9">
      <w:pPr>
        <w:spacing w:before="240"/>
        <w:rPr>
          <w:lang w:val="es-PR"/>
        </w:rPr>
      </w:pPr>
      <w:r w:rsidRPr="00665B08">
        <w:rPr>
          <w:b/>
          <w:bCs/>
          <w:lang w:val="es-PR"/>
        </w:rPr>
        <w:t>Sección de comentarios:</w:t>
      </w:r>
    </w:p>
    <w:p w14:paraId="1D837EA8" w14:textId="12EB6A13" w:rsidR="00D76EC1" w:rsidRPr="00665B08" w:rsidRDefault="00222AD9" w:rsidP="001E28B6">
      <w:pPr>
        <w:pStyle w:val="Heading1"/>
        <w:tabs>
          <w:tab w:val="left" w:pos="7273"/>
        </w:tabs>
        <w:rPr>
          <w:sz w:val="20"/>
          <w:szCs w:val="22"/>
          <w:lang w:val="es-PR"/>
        </w:rPr>
      </w:pPr>
      <w:r w:rsidRPr="00665B08">
        <w:rPr>
          <w:lang w:val="es-PR"/>
        </w:rPr>
        <w:br w:type="page" w:clear="all"/>
      </w:r>
      <w:bookmarkStart w:id="28" w:name="_Toc196896477"/>
      <w:bookmarkStart w:id="29" w:name="_Toc176516692"/>
      <w:r w:rsidRPr="00665B08">
        <w:rPr>
          <w:lang w:val="es-PR"/>
        </w:rPr>
        <w:lastRenderedPageBreak/>
        <w:t>Marcos 15:1-15</w:t>
      </w:r>
      <w:bookmarkEnd w:id="28"/>
      <w:r w:rsidR="001E28B6">
        <w:rPr>
          <w:lang w:val="es-PR"/>
        </w:rPr>
        <w:tab/>
      </w:r>
    </w:p>
    <w:p w14:paraId="589EBA23" w14:textId="77777777" w:rsidR="00D76EC1" w:rsidRPr="00665B08" w:rsidRDefault="00222AD9" w:rsidP="002E0114">
      <w:pPr>
        <w:pStyle w:val="Background"/>
        <w:rPr>
          <w:b/>
          <w:sz w:val="48"/>
          <w:szCs w:val="48"/>
          <w:lang w:val="es-PR"/>
        </w:rPr>
      </w:pPr>
      <w:r w:rsidRPr="00665B08">
        <w:rPr>
          <w:b/>
          <w:sz w:val="22"/>
          <w:szCs w:val="22"/>
          <w:lang w:val="es-PR"/>
        </w:rPr>
        <w:t>Trasfondo</w:t>
      </w:r>
      <w:bookmarkEnd w:id="29"/>
      <w:r w:rsidRPr="00665B08">
        <w:rPr>
          <w:lang w:val="es-PR"/>
        </w:rPr>
        <w:t>: Los líderes judíos arrestaron a Jesús. Decían que Jesús blasfemaba contra Dios y merecía morir. El versículo 1 de este pasaje se refiere a un hombre llamado Pilato. Pilato era el gobernador romano de Judea. Tenía la autoridad para juzgar a las personas y condenarlas a muerte.</w:t>
      </w:r>
    </w:p>
    <w:p w14:paraId="5C57B903" w14:textId="38089EEA" w:rsidR="00D76EC1" w:rsidRPr="00EC6697" w:rsidRDefault="00222AD9">
      <w:pPr>
        <w:rPr>
          <w:b/>
          <w:bCs/>
          <w:i/>
          <w:iCs/>
          <w:sz w:val="22"/>
          <w:lang w:val="es-PR"/>
        </w:rPr>
      </w:pPr>
      <w:r w:rsidRPr="00EC6697">
        <w:rPr>
          <w:b/>
          <w:bCs/>
          <w:i/>
          <w:iCs/>
          <w:sz w:val="22"/>
          <w:lang w:val="es-PR"/>
        </w:rPr>
        <w:t>Le</w:t>
      </w:r>
      <w:r w:rsidR="00C81833" w:rsidRPr="00EC6697">
        <w:rPr>
          <w:b/>
          <w:bCs/>
          <w:i/>
          <w:iCs/>
          <w:sz w:val="22"/>
          <w:lang w:val="es-PR"/>
        </w:rPr>
        <w:t>a</w:t>
      </w:r>
      <w:r w:rsidRPr="00EC6697">
        <w:rPr>
          <w:b/>
          <w:bCs/>
          <w:i/>
          <w:iCs/>
          <w:sz w:val="22"/>
          <w:lang w:val="es-PR"/>
        </w:rPr>
        <w:t xml:space="preserve"> el pasaje.</w:t>
      </w:r>
    </w:p>
    <w:p w14:paraId="7634901C" w14:textId="77777777" w:rsidR="002E0114" w:rsidRPr="00665B08" w:rsidRDefault="002E0114">
      <w:pPr>
        <w:rPr>
          <w:lang w:val="es-PR"/>
        </w:rPr>
      </w:pPr>
    </w:p>
    <w:p w14:paraId="2C61A24D" w14:textId="77777777" w:rsidR="00D76EC1" w:rsidRPr="00665B08" w:rsidRDefault="00222AD9">
      <w:pPr>
        <w:spacing w:line="360" w:lineRule="auto"/>
        <w:rPr>
          <w:lang w:val="es-PR"/>
        </w:rPr>
      </w:pPr>
      <w:r w:rsidRPr="00665B08">
        <w:rPr>
          <w:b/>
          <w:bCs/>
          <w:sz w:val="32"/>
          <w:szCs w:val="32"/>
          <w:lang w:val="es-PR"/>
        </w:rPr>
        <w:t>Parte 1</w:t>
      </w:r>
    </w:p>
    <w:p w14:paraId="389C2144" w14:textId="488AFFC0" w:rsidR="00D76EC1" w:rsidRPr="00665B08" w:rsidRDefault="00222AD9" w:rsidP="002E0114">
      <w:pPr>
        <w:pStyle w:val="Answerortell"/>
        <w:rPr>
          <w:lang w:val="es-PR"/>
        </w:rPr>
      </w:pPr>
      <w:r w:rsidRPr="00DA620A">
        <w:rPr>
          <w:lang w:val="es-ES"/>
        </w:rPr>
        <w:t xml:space="preserve">Diga </w:t>
      </w:r>
      <w:r w:rsidR="00C81833" w:rsidRPr="00DA620A">
        <w:rPr>
          <w:lang w:val="es-ES"/>
        </w:rPr>
        <w:t>e</w:t>
      </w:r>
      <w:r w:rsidRPr="00DA620A">
        <w:rPr>
          <w:lang w:val="es-ES"/>
        </w:rPr>
        <w:t>n sus propias</w:t>
      </w:r>
      <w:r w:rsidRPr="00665B08">
        <w:rPr>
          <w:lang w:val="es-PR"/>
        </w:rPr>
        <w:t xml:space="preserve"> palabras lo que acaba de leer en este pasaje.</w:t>
      </w:r>
    </w:p>
    <w:p w14:paraId="58B4F782" w14:textId="77777777" w:rsidR="00D76EC1" w:rsidRPr="00665B08" w:rsidRDefault="00222AD9" w:rsidP="00665B08">
      <w:pPr>
        <w:pStyle w:val="Checklist"/>
      </w:pPr>
      <w:r w:rsidRPr="00665B08">
        <w:rPr>
          <w:lang w:val="es-PR"/>
        </w:rPr>
        <w:t xml:space="preserve">Los sumos sacerdotes y el concilio entregaron a Jesús a Pilato. </w:t>
      </w:r>
      <w:r w:rsidRPr="00665B08">
        <w:t>[15:1]</w:t>
      </w:r>
    </w:p>
    <w:p w14:paraId="31880CD8" w14:textId="77777777" w:rsidR="00D76EC1" w:rsidRPr="00665B08" w:rsidRDefault="00222AD9" w:rsidP="00665B08">
      <w:pPr>
        <w:pStyle w:val="Checklist"/>
      </w:pPr>
      <w:r w:rsidRPr="00665B08">
        <w:rPr>
          <w:lang w:val="es-PR"/>
        </w:rPr>
        <w:t xml:space="preserve">Pilato le preguntó a Jesús sobre las acusaciones, pero Jesús no respondió. </w:t>
      </w:r>
      <w:r w:rsidRPr="00665B08">
        <w:t>[15:2-5]</w:t>
      </w:r>
    </w:p>
    <w:p w14:paraId="4B619369" w14:textId="77777777" w:rsidR="00D76EC1" w:rsidRPr="00665B08" w:rsidRDefault="00222AD9" w:rsidP="00665B08">
      <w:pPr>
        <w:pStyle w:val="Checklist"/>
      </w:pPr>
      <w:r w:rsidRPr="00665B08">
        <w:rPr>
          <w:lang w:val="es-PR"/>
        </w:rPr>
        <w:t xml:space="preserve">Pilato preguntó a la multitud si querían que les entregara al Rey de los judíos. </w:t>
      </w:r>
      <w:r w:rsidRPr="00665B08">
        <w:t>[15:9]</w:t>
      </w:r>
    </w:p>
    <w:p w14:paraId="7960EDEB" w14:textId="77777777" w:rsidR="00D76EC1" w:rsidRPr="00665B08" w:rsidRDefault="00222AD9" w:rsidP="00665B08">
      <w:pPr>
        <w:pStyle w:val="Checklist"/>
      </w:pPr>
      <w:r w:rsidRPr="00665B08">
        <w:rPr>
          <w:lang w:val="es-PR"/>
        </w:rPr>
        <w:t xml:space="preserve">La multitud le dijo a Pilato que liberara a un criminal llamado Barrabás. </w:t>
      </w:r>
      <w:r w:rsidRPr="00665B08">
        <w:t>[15:7-11]</w:t>
      </w:r>
    </w:p>
    <w:p w14:paraId="16945B37" w14:textId="77777777" w:rsidR="00D76EC1" w:rsidRPr="00665B08" w:rsidRDefault="00222AD9" w:rsidP="00665B08">
      <w:pPr>
        <w:pStyle w:val="Checklist"/>
      </w:pPr>
      <w:r w:rsidRPr="00665B08">
        <w:rPr>
          <w:lang w:val="es-PR"/>
        </w:rPr>
        <w:t xml:space="preserve">La multitud gritaba que Jesús debía ser crucificado. </w:t>
      </w:r>
      <w:r w:rsidRPr="00665B08">
        <w:t>[15:13-14]</w:t>
      </w:r>
    </w:p>
    <w:p w14:paraId="547C16C9" w14:textId="77777777" w:rsidR="00D76EC1" w:rsidRPr="00665B08" w:rsidRDefault="00222AD9" w:rsidP="00665B08">
      <w:pPr>
        <w:pStyle w:val="Checklist"/>
      </w:pPr>
      <w:r w:rsidRPr="00665B08">
        <w:rPr>
          <w:lang w:val="es-PR"/>
        </w:rPr>
        <w:t xml:space="preserve">Pilato liberó a Barrabás y entregó a Jesús para que fuera crucificado. </w:t>
      </w:r>
      <w:r w:rsidRPr="00665B08">
        <w:t>[15:15]</w:t>
      </w:r>
    </w:p>
    <w:p w14:paraId="3782F3A3" w14:textId="77777777" w:rsidR="00D76EC1" w:rsidRPr="00665B08" w:rsidRDefault="00222AD9">
      <w:pPr>
        <w:spacing w:before="240" w:line="360" w:lineRule="auto"/>
      </w:pPr>
      <w:r w:rsidRPr="00665B08">
        <w:rPr>
          <w:b/>
          <w:bCs/>
          <w:sz w:val="32"/>
          <w:szCs w:val="32"/>
        </w:rPr>
        <w:t>Parte 2</w:t>
      </w:r>
    </w:p>
    <w:p w14:paraId="35C98D28" w14:textId="77777777" w:rsidR="00D76EC1" w:rsidRPr="00665B08" w:rsidRDefault="00222AD9" w:rsidP="002E0114">
      <w:pPr>
        <w:pStyle w:val="Answerortell"/>
        <w:rPr>
          <w:lang w:val="es-PR"/>
        </w:rPr>
      </w:pPr>
      <w:r w:rsidRPr="00665B08">
        <w:rPr>
          <w:lang w:val="es-PR"/>
        </w:rPr>
        <w:t>Responda las siguientes preguntas de los versículos señalados.</w:t>
      </w:r>
    </w:p>
    <w:p w14:paraId="10390250" w14:textId="25123B4D" w:rsidR="00D76EC1" w:rsidRPr="00665B08" w:rsidRDefault="00222AD9" w:rsidP="00AF39DB">
      <w:pPr>
        <w:numPr>
          <w:ilvl w:val="0"/>
          <w:numId w:val="108"/>
        </w:numPr>
        <w:ind w:left="360"/>
        <w:rPr>
          <w:lang w:val="es-PR"/>
        </w:rPr>
      </w:pPr>
      <w:r w:rsidRPr="00665B08">
        <w:rPr>
          <w:lang w:val="es-PR"/>
        </w:rPr>
        <w:t xml:space="preserve">[15:1] ¿Qué hacían los sumos sacerdotes por la mañana? </w:t>
      </w:r>
    </w:p>
    <w:p w14:paraId="700E2F70" w14:textId="3C8FD092" w:rsidR="00D76EC1" w:rsidRPr="00665B08" w:rsidRDefault="00222AD9" w:rsidP="002E0114">
      <w:pPr>
        <w:ind w:left="360" w:firstLine="360"/>
        <w:rPr>
          <w:lang w:val="es-ES"/>
        </w:rPr>
      </w:pPr>
      <w:r w:rsidRPr="00665B08">
        <w:rPr>
          <w:lang w:val="es-PR"/>
        </w:rPr>
        <w:t xml:space="preserve">Se reunieron con los ancianos, los escribas y todo el consejo. </w:t>
      </w:r>
      <w:r w:rsidRPr="00665B08">
        <w:rPr>
          <w:lang w:val="es-ES"/>
        </w:rPr>
        <w:t>Entonces ataron a Jesús y lo entregaron a Pilato.</w:t>
      </w:r>
    </w:p>
    <w:p w14:paraId="330003CA" w14:textId="77777777" w:rsidR="002E0114" w:rsidRPr="00665B08" w:rsidRDefault="002E0114" w:rsidP="002E0114">
      <w:pPr>
        <w:ind w:left="360" w:firstLine="360"/>
        <w:rPr>
          <w:lang w:val="es-ES"/>
        </w:rPr>
      </w:pPr>
    </w:p>
    <w:p w14:paraId="6B3ED1B2" w14:textId="77777777" w:rsidR="00D76EC1" w:rsidRPr="00665B08" w:rsidRDefault="00222AD9" w:rsidP="00AF39DB">
      <w:pPr>
        <w:numPr>
          <w:ilvl w:val="0"/>
          <w:numId w:val="109"/>
        </w:numPr>
        <w:rPr>
          <w:lang w:val="es-PR"/>
        </w:rPr>
      </w:pPr>
      <w:r w:rsidRPr="00665B08">
        <w:rPr>
          <w:lang w:val="es-PR"/>
        </w:rPr>
        <w:t xml:space="preserve">[15:2] ¿Qué le preguntó Pilato a Jesús? </w:t>
      </w:r>
    </w:p>
    <w:p w14:paraId="603D25B4" w14:textId="04125833" w:rsidR="00D76EC1" w:rsidRPr="00665B08" w:rsidRDefault="00222AD9" w:rsidP="002E0114">
      <w:pPr>
        <w:ind w:left="360" w:firstLine="360"/>
        <w:rPr>
          <w:lang w:val="es-PR"/>
        </w:rPr>
      </w:pPr>
      <w:r w:rsidRPr="00665B08">
        <w:rPr>
          <w:lang w:val="es-PR"/>
        </w:rPr>
        <w:t>Pilato le preguntó a Jesús si Él era el Rey de los judíos.</w:t>
      </w:r>
    </w:p>
    <w:p w14:paraId="5DA91379" w14:textId="77777777" w:rsidR="002E0114" w:rsidRPr="00665B08" w:rsidRDefault="002E0114" w:rsidP="002E0114">
      <w:pPr>
        <w:ind w:left="360" w:firstLine="360"/>
        <w:rPr>
          <w:lang w:val="es-PR"/>
        </w:rPr>
      </w:pPr>
    </w:p>
    <w:p w14:paraId="24DC553E" w14:textId="77777777" w:rsidR="00D76EC1" w:rsidRPr="00665B08" w:rsidRDefault="00222AD9" w:rsidP="00AF39DB">
      <w:pPr>
        <w:numPr>
          <w:ilvl w:val="0"/>
          <w:numId w:val="110"/>
        </w:numPr>
        <w:rPr>
          <w:lang w:val="es-PR"/>
        </w:rPr>
      </w:pPr>
      <w:r w:rsidRPr="00665B08">
        <w:rPr>
          <w:lang w:val="es-PR"/>
        </w:rPr>
        <w:t xml:space="preserve">[15:2] ¿Cómo respondió Jesús a Pilato? </w:t>
      </w:r>
    </w:p>
    <w:p w14:paraId="3C9A9361" w14:textId="3EA28549" w:rsidR="00D76EC1" w:rsidRPr="00665B08" w:rsidRDefault="00222AD9" w:rsidP="00C81833">
      <w:pPr>
        <w:rPr>
          <w:lang w:val="es-PR"/>
        </w:rPr>
      </w:pPr>
      <w:r w:rsidRPr="00665B08">
        <w:rPr>
          <w:lang w:val="es-PR"/>
        </w:rPr>
        <w:t xml:space="preserve">            </w:t>
      </w:r>
      <w:r w:rsidR="00C81833" w:rsidRPr="00665B08">
        <w:rPr>
          <w:lang w:val="es-PR"/>
        </w:rPr>
        <w:tab/>
      </w:r>
      <w:r w:rsidRPr="00665B08">
        <w:rPr>
          <w:lang w:val="es-PR"/>
        </w:rPr>
        <w:t xml:space="preserve">Jesús dijo que eso era lo que Pilato había dicho. </w:t>
      </w:r>
    </w:p>
    <w:p w14:paraId="17EE63DD" w14:textId="77777777" w:rsidR="002E0114" w:rsidRPr="00665B08" w:rsidRDefault="002E0114" w:rsidP="00C81833">
      <w:pPr>
        <w:rPr>
          <w:lang w:val="es-PR"/>
        </w:rPr>
      </w:pPr>
    </w:p>
    <w:p w14:paraId="1114C6C9" w14:textId="77777777" w:rsidR="00D76EC1" w:rsidRPr="00665B08" w:rsidRDefault="00222AD9" w:rsidP="00AF39DB">
      <w:pPr>
        <w:numPr>
          <w:ilvl w:val="0"/>
          <w:numId w:val="111"/>
        </w:numPr>
        <w:rPr>
          <w:lang w:val="es-PR"/>
        </w:rPr>
      </w:pPr>
      <w:r w:rsidRPr="00665B08">
        <w:rPr>
          <w:lang w:val="es-PR"/>
        </w:rPr>
        <w:t xml:space="preserve">[15:3] ¿Qué hicieron los sumos sacerdotes mientras Jesús estaba de pie ante Pilato? </w:t>
      </w:r>
    </w:p>
    <w:p w14:paraId="651AB8A0" w14:textId="2366379B" w:rsidR="00D76EC1" w:rsidRPr="00665B08" w:rsidRDefault="00222AD9" w:rsidP="002E0114">
      <w:pPr>
        <w:ind w:left="360" w:firstLine="360"/>
        <w:rPr>
          <w:lang w:val="es-PR"/>
        </w:rPr>
      </w:pPr>
      <w:r w:rsidRPr="00665B08">
        <w:rPr>
          <w:lang w:val="es-PR"/>
        </w:rPr>
        <w:t>Los sumos sacerdotes acusaron a Jesús de muchas cosas.</w:t>
      </w:r>
    </w:p>
    <w:p w14:paraId="4D29C763" w14:textId="77777777" w:rsidR="00D76EC1" w:rsidRPr="00665B08" w:rsidRDefault="00222AD9">
      <w:pPr>
        <w:rPr>
          <w:lang w:val="es-PR"/>
        </w:rPr>
      </w:pPr>
      <w:r w:rsidRPr="00665B08">
        <w:rPr>
          <w:lang w:val="es-PR"/>
        </w:rPr>
        <w:t> </w:t>
      </w:r>
    </w:p>
    <w:p w14:paraId="5A8F4E44" w14:textId="77777777" w:rsidR="002E0114" w:rsidRPr="00665B08" w:rsidRDefault="00222AD9" w:rsidP="00AF39DB">
      <w:pPr>
        <w:numPr>
          <w:ilvl w:val="0"/>
          <w:numId w:val="112"/>
        </w:numPr>
        <w:rPr>
          <w:lang w:val="es-PR"/>
        </w:rPr>
      </w:pPr>
      <w:r w:rsidRPr="00665B08">
        <w:rPr>
          <w:lang w:val="es-PR"/>
        </w:rPr>
        <w:t xml:space="preserve">[15:5] ¿Cuál fue la respuesta de Pilato cuando Jesús no respondió a las acusaciones de los judíos? </w:t>
      </w:r>
    </w:p>
    <w:p w14:paraId="6E0639A2" w14:textId="62B1D042" w:rsidR="00D76EC1" w:rsidRPr="00665B08" w:rsidRDefault="00222AD9" w:rsidP="002E0114">
      <w:pPr>
        <w:ind w:left="360" w:firstLine="360"/>
      </w:pPr>
      <w:r w:rsidRPr="00665B08">
        <w:t xml:space="preserve">Pilato </w:t>
      </w:r>
      <w:proofErr w:type="spellStart"/>
      <w:r w:rsidRPr="00665B08">
        <w:t>estaba</w:t>
      </w:r>
      <w:proofErr w:type="spellEnd"/>
      <w:r w:rsidRPr="00665B08">
        <w:t xml:space="preserve"> </w:t>
      </w:r>
      <w:proofErr w:type="spellStart"/>
      <w:r w:rsidRPr="00665B08">
        <w:t>asombrado</w:t>
      </w:r>
      <w:proofErr w:type="spellEnd"/>
      <w:r w:rsidRPr="00665B08">
        <w:t>.</w:t>
      </w:r>
    </w:p>
    <w:p w14:paraId="168859D5" w14:textId="77777777" w:rsidR="002E0114" w:rsidRPr="00665B08" w:rsidRDefault="002E0114" w:rsidP="002E0114">
      <w:pPr>
        <w:rPr>
          <w:lang w:val="es-PR"/>
        </w:rPr>
      </w:pPr>
    </w:p>
    <w:p w14:paraId="7FDDFD8D" w14:textId="77777777" w:rsidR="00D76EC1" w:rsidRPr="00665B08" w:rsidRDefault="00222AD9" w:rsidP="00AF39DB">
      <w:pPr>
        <w:numPr>
          <w:ilvl w:val="0"/>
          <w:numId w:val="113"/>
        </w:numPr>
        <w:rPr>
          <w:lang w:val="es-PR"/>
        </w:rPr>
      </w:pPr>
      <w:r w:rsidRPr="00665B08">
        <w:rPr>
          <w:lang w:val="es-PR"/>
        </w:rPr>
        <w:t xml:space="preserve">[15:5] ¿Por qué crees que esto asombró a Pilato? </w:t>
      </w:r>
    </w:p>
    <w:p w14:paraId="102AEFA1" w14:textId="5A32B848" w:rsidR="00D76EC1" w:rsidRPr="00665B08" w:rsidRDefault="00222AD9" w:rsidP="002E0114">
      <w:pPr>
        <w:ind w:left="720"/>
        <w:rPr>
          <w:lang w:val="es-PR"/>
        </w:rPr>
      </w:pPr>
      <w:r w:rsidRPr="00665B08">
        <w:rPr>
          <w:i/>
          <w:iCs/>
          <w:lang w:val="es-PR"/>
        </w:rPr>
        <w:t xml:space="preserve">(La respuesta puede variar). </w:t>
      </w:r>
      <w:r w:rsidRPr="00665B08">
        <w:rPr>
          <w:lang w:val="es-PR"/>
        </w:rPr>
        <w:t>Tal vez Pilato solía oír a los prisioneros decir a sus acusadores que eran inocentes o suplicar que los liberaran.</w:t>
      </w:r>
    </w:p>
    <w:p w14:paraId="5B2146AA" w14:textId="77777777" w:rsidR="002E0114" w:rsidRPr="00665B08" w:rsidRDefault="002E0114" w:rsidP="002E0114">
      <w:pPr>
        <w:ind w:left="720"/>
        <w:rPr>
          <w:lang w:val="es-PR"/>
        </w:rPr>
      </w:pPr>
    </w:p>
    <w:p w14:paraId="5A37A5B1" w14:textId="77777777" w:rsidR="00D76EC1" w:rsidRPr="00665B08" w:rsidRDefault="00222AD9" w:rsidP="00AF39DB">
      <w:pPr>
        <w:numPr>
          <w:ilvl w:val="0"/>
          <w:numId w:val="114"/>
        </w:numPr>
        <w:rPr>
          <w:lang w:val="es-PR"/>
        </w:rPr>
      </w:pPr>
      <w:r w:rsidRPr="00665B08">
        <w:rPr>
          <w:lang w:val="es-PR"/>
        </w:rPr>
        <w:t xml:space="preserve">[15:6] ¿Qué hacía Pilato por los judíos cada año en la fiesta? </w:t>
      </w:r>
    </w:p>
    <w:p w14:paraId="4CBFC5E2" w14:textId="77777777" w:rsidR="002E0114" w:rsidRPr="00665B08" w:rsidRDefault="00222AD9" w:rsidP="002E0114">
      <w:pPr>
        <w:ind w:left="360" w:firstLine="360"/>
        <w:rPr>
          <w:lang w:val="es-PR"/>
        </w:rPr>
      </w:pPr>
      <w:r w:rsidRPr="00665B08">
        <w:rPr>
          <w:lang w:val="es-PR"/>
        </w:rPr>
        <w:t>Liberaba un prisionero que los judíos pedían.</w:t>
      </w:r>
    </w:p>
    <w:p w14:paraId="01B3EACD" w14:textId="77777777" w:rsidR="002E0114" w:rsidRPr="00665B08" w:rsidRDefault="002E0114" w:rsidP="002E0114">
      <w:pPr>
        <w:ind w:left="360" w:firstLine="360"/>
        <w:rPr>
          <w:lang w:val="es-PR"/>
        </w:rPr>
      </w:pPr>
    </w:p>
    <w:p w14:paraId="4BA91F69" w14:textId="3F85A902" w:rsidR="00D76EC1" w:rsidRPr="00665B08" w:rsidRDefault="00222AD9" w:rsidP="00AF39DB">
      <w:pPr>
        <w:pStyle w:val="ListParagraph"/>
        <w:numPr>
          <w:ilvl w:val="0"/>
          <w:numId w:val="176"/>
        </w:numPr>
        <w:rPr>
          <w:lang w:val="es-PR"/>
        </w:rPr>
      </w:pPr>
      <w:r w:rsidRPr="00665B08">
        <w:t>[15:7] ¿</w:t>
      </w:r>
      <w:proofErr w:type="spellStart"/>
      <w:r w:rsidRPr="00665B08">
        <w:t>Quién</w:t>
      </w:r>
      <w:proofErr w:type="spellEnd"/>
      <w:r w:rsidRPr="00665B08">
        <w:t xml:space="preserve"> </w:t>
      </w:r>
      <w:proofErr w:type="spellStart"/>
      <w:r w:rsidRPr="00665B08">
        <w:t>fue</w:t>
      </w:r>
      <w:proofErr w:type="spellEnd"/>
      <w:r w:rsidRPr="00665B08">
        <w:t xml:space="preserve"> </w:t>
      </w:r>
      <w:proofErr w:type="spellStart"/>
      <w:r w:rsidRPr="00665B08">
        <w:t>Barrabás</w:t>
      </w:r>
      <w:proofErr w:type="spellEnd"/>
      <w:r w:rsidRPr="00665B08">
        <w:t xml:space="preserve">? </w:t>
      </w:r>
    </w:p>
    <w:p w14:paraId="7A6B4ABE" w14:textId="76616E50" w:rsidR="00D76EC1" w:rsidRPr="00665B08" w:rsidRDefault="00222AD9" w:rsidP="002E0114">
      <w:pPr>
        <w:ind w:left="360" w:firstLine="360"/>
        <w:rPr>
          <w:lang w:val="es-PR"/>
        </w:rPr>
      </w:pPr>
      <w:r w:rsidRPr="00665B08">
        <w:rPr>
          <w:lang w:val="es-PR"/>
        </w:rPr>
        <w:t>Barrabás era uno de los prisioneros que había cometido un asesinato durante una rebelió</w:t>
      </w:r>
      <w:r w:rsidR="00AE034F" w:rsidRPr="00665B08">
        <w:rPr>
          <w:lang w:val="es-PR"/>
        </w:rPr>
        <w:t>n.</w:t>
      </w:r>
    </w:p>
    <w:p w14:paraId="16A64085" w14:textId="77777777" w:rsidR="002E0114" w:rsidRPr="00665B08" w:rsidRDefault="002E0114" w:rsidP="00B21E07">
      <w:pPr>
        <w:rPr>
          <w:lang w:val="es-PR"/>
        </w:rPr>
      </w:pPr>
    </w:p>
    <w:p w14:paraId="1620CC0D" w14:textId="3B122D3D" w:rsidR="00186426" w:rsidRPr="00665B08" w:rsidRDefault="00186426" w:rsidP="00AF39DB">
      <w:pPr>
        <w:pStyle w:val="ListParagraph"/>
        <w:numPr>
          <w:ilvl w:val="0"/>
          <w:numId w:val="176"/>
        </w:numPr>
        <w:spacing w:line="278" w:lineRule="auto"/>
        <w:rPr>
          <w:lang w:val="es-ES"/>
        </w:rPr>
      </w:pPr>
      <w:r w:rsidRPr="00665B08">
        <w:rPr>
          <w:lang w:val="es-ES"/>
        </w:rPr>
        <w:t xml:space="preserve">[15:8-9] ¿Qué le pidió la muchedumbre a Pilato que hiciera, y cuál fue su respuesta? </w:t>
      </w:r>
    </w:p>
    <w:p w14:paraId="6ABC7E47" w14:textId="3CC35426" w:rsidR="00186426" w:rsidRPr="00665B08" w:rsidRDefault="00186426" w:rsidP="002E0114">
      <w:pPr>
        <w:ind w:left="720"/>
        <w:rPr>
          <w:lang w:val="es-ES"/>
        </w:rPr>
      </w:pPr>
      <w:r w:rsidRPr="00665B08">
        <w:rPr>
          <w:lang w:val="es-ES"/>
        </w:rPr>
        <w:t>La multitud le pidió a Pilato que pusiera en libertad a un prisionero. Pilato les preguntó si debía soltar al Rey de los judíos.</w:t>
      </w:r>
    </w:p>
    <w:p w14:paraId="2E87B91F" w14:textId="77777777" w:rsidR="002E0114" w:rsidRPr="00665B08" w:rsidRDefault="002E0114" w:rsidP="002E0114">
      <w:pPr>
        <w:pStyle w:val="Continuedline"/>
        <w:rPr>
          <w:b w:val="0"/>
        </w:rPr>
      </w:pPr>
      <w:r w:rsidRPr="00665B08">
        <w:lastRenderedPageBreak/>
        <w:t xml:space="preserve">Marcos 15:1-15, </w:t>
      </w:r>
      <w:proofErr w:type="spellStart"/>
      <w:r w:rsidRPr="00665B08">
        <w:t>continuación</w:t>
      </w:r>
      <w:proofErr w:type="spellEnd"/>
      <w:r w:rsidRPr="00665B08">
        <w:t>:</w:t>
      </w:r>
    </w:p>
    <w:p w14:paraId="494B18A5" w14:textId="77777777" w:rsidR="002E0114" w:rsidRPr="00665B08" w:rsidRDefault="002E0114" w:rsidP="00A054FA">
      <w:pPr>
        <w:ind w:left="360"/>
        <w:rPr>
          <w:lang w:val="es-ES"/>
        </w:rPr>
      </w:pPr>
    </w:p>
    <w:p w14:paraId="5C4557B7" w14:textId="1BD561E8" w:rsidR="00186426" w:rsidRPr="00665B08" w:rsidRDefault="00186426" w:rsidP="00AF39DB">
      <w:pPr>
        <w:numPr>
          <w:ilvl w:val="0"/>
          <w:numId w:val="176"/>
        </w:numPr>
        <w:spacing w:line="278" w:lineRule="auto"/>
        <w:rPr>
          <w:lang w:val="es-ES"/>
        </w:rPr>
      </w:pPr>
      <w:r w:rsidRPr="00665B08">
        <w:rPr>
          <w:lang w:val="es-ES"/>
        </w:rPr>
        <w:t xml:space="preserve">[15:10] ¿Qué entendió Pilato acerca de la razón por la que los sumos sacerdotes le entregaron a Jesús? </w:t>
      </w:r>
    </w:p>
    <w:p w14:paraId="002C9411" w14:textId="2C8007B4" w:rsidR="00186426" w:rsidRPr="00665B08" w:rsidRDefault="00186426" w:rsidP="002E0114">
      <w:pPr>
        <w:ind w:left="720"/>
        <w:rPr>
          <w:lang w:val="es-ES"/>
        </w:rPr>
      </w:pPr>
      <w:r w:rsidRPr="00665B08">
        <w:rPr>
          <w:lang w:val="es-ES"/>
        </w:rPr>
        <w:t>Pilato comprendió que era por envidia que los sumos sacerdotes le entregaron a Jesús.</w:t>
      </w:r>
    </w:p>
    <w:p w14:paraId="1EC0F5B7" w14:textId="77777777" w:rsidR="002E0114" w:rsidRPr="00665B08" w:rsidRDefault="002E0114" w:rsidP="002E0114">
      <w:pPr>
        <w:ind w:left="720"/>
        <w:rPr>
          <w:lang w:val="es-ES"/>
        </w:rPr>
      </w:pPr>
    </w:p>
    <w:p w14:paraId="4939108A" w14:textId="08C9A690" w:rsidR="00186426" w:rsidRPr="00665B08" w:rsidRDefault="00186426" w:rsidP="00AF39DB">
      <w:pPr>
        <w:numPr>
          <w:ilvl w:val="0"/>
          <w:numId w:val="176"/>
        </w:numPr>
        <w:spacing w:line="278" w:lineRule="auto"/>
        <w:rPr>
          <w:lang w:val="es-ES"/>
        </w:rPr>
      </w:pPr>
      <w:r w:rsidRPr="00665B08">
        <w:rPr>
          <w:lang w:val="es-ES"/>
        </w:rPr>
        <w:t xml:space="preserve">[15:11] ¿Qué </w:t>
      </w:r>
      <w:r w:rsidR="00AE034F" w:rsidRPr="00665B08">
        <w:rPr>
          <w:lang w:val="es-ES"/>
        </w:rPr>
        <w:t>dijeron</w:t>
      </w:r>
      <w:r w:rsidRPr="00665B08">
        <w:rPr>
          <w:lang w:val="es-ES"/>
        </w:rPr>
        <w:t xml:space="preserve"> los sumos sacerdotes </w:t>
      </w:r>
      <w:r w:rsidR="00AE034F" w:rsidRPr="00665B08">
        <w:rPr>
          <w:lang w:val="es-ES"/>
        </w:rPr>
        <w:t>a la multitud</w:t>
      </w:r>
      <w:r w:rsidRPr="00665B08">
        <w:rPr>
          <w:lang w:val="es-ES"/>
        </w:rPr>
        <w:t xml:space="preserve"> que hiciera? </w:t>
      </w:r>
    </w:p>
    <w:p w14:paraId="7F32E992" w14:textId="46B44C52" w:rsidR="00186426" w:rsidRPr="00665B08" w:rsidRDefault="00186426" w:rsidP="002E0114">
      <w:pPr>
        <w:ind w:left="360" w:firstLine="360"/>
        <w:rPr>
          <w:lang w:val="es-ES"/>
        </w:rPr>
      </w:pPr>
      <w:r w:rsidRPr="00665B08">
        <w:rPr>
          <w:lang w:val="es-ES"/>
        </w:rPr>
        <w:t>Lograron que la multitud pidiera que Barrabás fuera liberado en lugar de Jesús.</w:t>
      </w:r>
    </w:p>
    <w:p w14:paraId="52642CD0" w14:textId="77777777" w:rsidR="002E0114" w:rsidRPr="00665B08" w:rsidRDefault="002E0114" w:rsidP="00A054FA">
      <w:pPr>
        <w:ind w:left="360"/>
        <w:rPr>
          <w:lang w:val="es-ES"/>
        </w:rPr>
      </w:pPr>
    </w:p>
    <w:p w14:paraId="5F378FE8" w14:textId="70EB299C" w:rsidR="00186426" w:rsidRPr="00665B08" w:rsidRDefault="00186426" w:rsidP="00AF39DB">
      <w:pPr>
        <w:numPr>
          <w:ilvl w:val="0"/>
          <w:numId w:val="176"/>
        </w:numPr>
        <w:spacing w:line="278" w:lineRule="auto"/>
        <w:rPr>
          <w:lang w:val="es-ES"/>
        </w:rPr>
      </w:pPr>
      <w:r w:rsidRPr="00665B08">
        <w:rPr>
          <w:lang w:val="es-ES"/>
        </w:rPr>
        <w:t>[15:12</w:t>
      </w:r>
      <w:r w:rsidR="00A054FA" w:rsidRPr="00665B08">
        <w:rPr>
          <w:lang w:val="es-ES"/>
        </w:rPr>
        <w:t>] ¿</w:t>
      </w:r>
      <w:r w:rsidRPr="00665B08">
        <w:rPr>
          <w:lang w:val="es-ES"/>
        </w:rPr>
        <w:t xml:space="preserve">Qué preguntó entonces Pilato a la multitud? </w:t>
      </w:r>
    </w:p>
    <w:p w14:paraId="06461574" w14:textId="0DE0CE05" w:rsidR="00186426" w:rsidRPr="00665B08" w:rsidRDefault="00186426" w:rsidP="002E0114">
      <w:pPr>
        <w:ind w:left="360" w:firstLine="360"/>
        <w:rPr>
          <w:lang w:val="es-ES"/>
        </w:rPr>
      </w:pPr>
      <w:r w:rsidRPr="00665B08">
        <w:rPr>
          <w:lang w:val="es-ES"/>
        </w:rPr>
        <w:t>Le preguntó qué debía hacer con el hombre al que llamaban el rey de los judíos.</w:t>
      </w:r>
    </w:p>
    <w:p w14:paraId="7E6D41E5" w14:textId="77777777" w:rsidR="002E0114" w:rsidRPr="00665B08" w:rsidRDefault="002E0114" w:rsidP="00A054FA">
      <w:pPr>
        <w:ind w:left="360"/>
        <w:rPr>
          <w:lang w:val="es-ES"/>
        </w:rPr>
      </w:pPr>
    </w:p>
    <w:p w14:paraId="49B1B51E" w14:textId="05D2B351" w:rsidR="00186426" w:rsidRPr="00665B08" w:rsidRDefault="00186426" w:rsidP="00AF39DB">
      <w:pPr>
        <w:numPr>
          <w:ilvl w:val="0"/>
          <w:numId w:val="176"/>
        </w:numPr>
        <w:spacing w:line="278" w:lineRule="auto"/>
        <w:rPr>
          <w:lang w:val="es-ES"/>
        </w:rPr>
      </w:pPr>
      <w:r w:rsidRPr="00665B08">
        <w:rPr>
          <w:lang w:val="es-ES"/>
        </w:rPr>
        <w:t xml:space="preserve">[15:13] ¿Qué dijo la multitud que se debía hacer con Jesús? </w:t>
      </w:r>
    </w:p>
    <w:p w14:paraId="1E914F1E" w14:textId="044C3C55" w:rsidR="00186426" w:rsidRPr="00665B08" w:rsidRDefault="00186426" w:rsidP="002E0114">
      <w:pPr>
        <w:ind w:left="360" w:firstLine="360"/>
        <w:rPr>
          <w:lang w:val="es-ES"/>
        </w:rPr>
      </w:pPr>
      <w:r w:rsidRPr="00665B08">
        <w:rPr>
          <w:lang w:val="es-ES"/>
        </w:rPr>
        <w:t>Gritaron que debía ser crucificado.</w:t>
      </w:r>
    </w:p>
    <w:p w14:paraId="6A9F06E3" w14:textId="77777777" w:rsidR="002E0114" w:rsidRPr="00665B08" w:rsidRDefault="002E0114" w:rsidP="00A054FA">
      <w:pPr>
        <w:ind w:firstLine="360"/>
        <w:rPr>
          <w:lang w:val="es-ES"/>
        </w:rPr>
      </w:pPr>
    </w:p>
    <w:p w14:paraId="4794F8A1" w14:textId="08A847C0" w:rsidR="00186426" w:rsidRPr="00665B08" w:rsidRDefault="00186426" w:rsidP="00AF39DB">
      <w:pPr>
        <w:numPr>
          <w:ilvl w:val="0"/>
          <w:numId w:val="176"/>
        </w:numPr>
        <w:spacing w:line="278" w:lineRule="auto"/>
        <w:rPr>
          <w:lang w:val="es-ES"/>
        </w:rPr>
      </w:pPr>
      <w:r w:rsidRPr="00665B08">
        <w:rPr>
          <w:lang w:val="es-ES"/>
        </w:rPr>
        <w:t xml:space="preserve">[15:14] ¿Qué hizo la multitud cuando Pilato preguntó qué mal había hecho Jesús? </w:t>
      </w:r>
    </w:p>
    <w:p w14:paraId="2E64D327" w14:textId="7BB34A4A" w:rsidR="00186426" w:rsidRPr="00665B08" w:rsidRDefault="00186426" w:rsidP="002E0114">
      <w:pPr>
        <w:ind w:left="360" w:firstLine="360"/>
        <w:rPr>
          <w:lang w:val="es-ES"/>
        </w:rPr>
      </w:pPr>
      <w:r w:rsidRPr="00665B08">
        <w:rPr>
          <w:lang w:val="es-ES"/>
        </w:rPr>
        <w:t>Gritaban aún más que debía ser crucificado.</w:t>
      </w:r>
    </w:p>
    <w:p w14:paraId="0CFA48DC" w14:textId="77777777" w:rsidR="002E0114" w:rsidRPr="00665B08" w:rsidRDefault="002E0114" w:rsidP="00A054FA">
      <w:pPr>
        <w:ind w:firstLine="360"/>
        <w:rPr>
          <w:lang w:val="es-ES"/>
        </w:rPr>
      </w:pPr>
    </w:p>
    <w:p w14:paraId="6D053A95" w14:textId="3AD550D0" w:rsidR="00186426" w:rsidRPr="00665B08" w:rsidRDefault="00186426" w:rsidP="00AF39DB">
      <w:pPr>
        <w:numPr>
          <w:ilvl w:val="0"/>
          <w:numId w:val="176"/>
        </w:numPr>
        <w:spacing w:line="278" w:lineRule="auto"/>
      </w:pPr>
      <w:r w:rsidRPr="00665B08">
        <w:t>[15:15] ¿</w:t>
      </w:r>
      <w:proofErr w:type="spellStart"/>
      <w:r w:rsidRPr="00665B08">
        <w:t>Qué</w:t>
      </w:r>
      <w:proofErr w:type="spellEnd"/>
      <w:r w:rsidRPr="00665B08">
        <w:t xml:space="preserve"> </w:t>
      </w:r>
      <w:proofErr w:type="spellStart"/>
      <w:r w:rsidRPr="00665B08">
        <w:t>hizo</w:t>
      </w:r>
      <w:proofErr w:type="spellEnd"/>
      <w:r w:rsidRPr="00665B08">
        <w:t xml:space="preserve"> Pilato? </w:t>
      </w:r>
    </w:p>
    <w:p w14:paraId="708FF9D5" w14:textId="2835E8AD" w:rsidR="00186426" w:rsidRPr="00665B08" w:rsidRDefault="00186426" w:rsidP="002E0114">
      <w:pPr>
        <w:ind w:left="360" w:firstLine="360"/>
        <w:rPr>
          <w:lang w:val="es-ES"/>
        </w:rPr>
      </w:pPr>
      <w:r w:rsidRPr="00665B08">
        <w:rPr>
          <w:lang w:val="es-ES"/>
        </w:rPr>
        <w:t>Pilato les soltó a Barrabás. También azotó a Jesús, y lo entregó para que fuera crucificado.</w:t>
      </w:r>
    </w:p>
    <w:p w14:paraId="70D40C54" w14:textId="77777777" w:rsidR="002E0114" w:rsidRPr="00665B08" w:rsidRDefault="002E0114" w:rsidP="00A054FA">
      <w:pPr>
        <w:ind w:firstLine="360"/>
        <w:rPr>
          <w:lang w:val="es-ES"/>
        </w:rPr>
      </w:pPr>
    </w:p>
    <w:p w14:paraId="5E705664" w14:textId="372C0EFD" w:rsidR="00186426" w:rsidRPr="00665B08" w:rsidRDefault="00186426" w:rsidP="00AF39DB">
      <w:pPr>
        <w:numPr>
          <w:ilvl w:val="0"/>
          <w:numId w:val="176"/>
        </w:numPr>
        <w:spacing w:line="278" w:lineRule="auto"/>
        <w:rPr>
          <w:lang w:val="es-ES"/>
        </w:rPr>
      </w:pPr>
      <w:r w:rsidRPr="00665B08">
        <w:rPr>
          <w:lang w:val="es-ES"/>
        </w:rPr>
        <w:t xml:space="preserve">[15:15] ¿Qué creen que signifique que Pilato azotó a Jesús? </w:t>
      </w:r>
    </w:p>
    <w:p w14:paraId="16AF1778" w14:textId="77777777" w:rsidR="00186426" w:rsidRPr="00665B08" w:rsidRDefault="00186426" w:rsidP="002E0114">
      <w:pPr>
        <w:ind w:left="720"/>
        <w:rPr>
          <w:lang w:val="es-ES"/>
        </w:rPr>
      </w:pPr>
      <w:r w:rsidRPr="00665B08">
        <w:rPr>
          <w:i/>
          <w:iCs/>
          <w:lang w:val="es-ES"/>
        </w:rPr>
        <w:t xml:space="preserve">(La respuesta puede variar). </w:t>
      </w:r>
      <w:r w:rsidRPr="00665B08">
        <w:rPr>
          <w:lang w:val="es-ES"/>
        </w:rPr>
        <w:t>Probablemente significaba que Pilato ordenó a sus soldados que golpearan a Jesús muchas veces con un látigo.</w:t>
      </w:r>
    </w:p>
    <w:p w14:paraId="5624019A" w14:textId="66600352" w:rsidR="00183526" w:rsidRPr="001F359A" w:rsidRDefault="00186426" w:rsidP="00186426">
      <w:pPr>
        <w:spacing w:before="240"/>
        <w:rPr>
          <w:b/>
          <w:lang w:val="es-ES"/>
        </w:rPr>
      </w:pPr>
      <w:r w:rsidRPr="001F359A">
        <w:rPr>
          <w:b/>
          <w:lang w:val="es-ES"/>
        </w:rPr>
        <w:t>Sección de comentarios:</w:t>
      </w:r>
    </w:p>
    <w:p w14:paraId="0C6C3B61" w14:textId="77777777" w:rsidR="00183526" w:rsidRPr="001F359A" w:rsidRDefault="00183526">
      <w:pPr>
        <w:spacing w:after="160" w:line="278" w:lineRule="auto"/>
        <w:rPr>
          <w:b/>
          <w:lang w:val="es-ES"/>
        </w:rPr>
      </w:pPr>
      <w:r w:rsidRPr="001F359A">
        <w:rPr>
          <w:b/>
          <w:lang w:val="es-ES"/>
        </w:rPr>
        <w:br w:type="page"/>
      </w:r>
    </w:p>
    <w:p w14:paraId="40C5FBC1" w14:textId="77777777" w:rsidR="00183526" w:rsidRPr="00665B08" w:rsidRDefault="00183526" w:rsidP="00183526">
      <w:pPr>
        <w:pStyle w:val="Heading1"/>
        <w:keepNext w:val="0"/>
        <w:keepLines w:val="0"/>
        <w:spacing w:before="480"/>
        <w:rPr>
          <w:b w:val="0"/>
          <w:bCs/>
          <w:szCs w:val="44"/>
          <w:lang w:val="es-ES"/>
        </w:rPr>
      </w:pPr>
      <w:bookmarkStart w:id="30" w:name="_Toc161920339"/>
      <w:bookmarkStart w:id="31" w:name="_Toc176516693"/>
      <w:bookmarkStart w:id="32" w:name="_Toc196896478"/>
      <w:r w:rsidRPr="00665B08">
        <w:rPr>
          <w:bCs/>
          <w:szCs w:val="44"/>
          <w:lang w:val="es-ES"/>
        </w:rPr>
        <w:lastRenderedPageBreak/>
        <w:t>Lucas 17:11-19</w:t>
      </w:r>
      <w:bookmarkEnd w:id="30"/>
      <w:bookmarkEnd w:id="31"/>
      <w:bookmarkEnd w:id="32"/>
    </w:p>
    <w:p w14:paraId="75409E9F" w14:textId="0E313DC4" w:rsidR="00183526" w:rsidRPr="001F359A" w:rsidRDefault="00183526" w:rsidP="002E0114">
      <w:pPr>
        <w:pStyle w:val="Background"/>
        <w:rPr>
          <w:lang w:val="es-ES"/>
        </w:rPr>
      </w:pPr>
      <w:r w:rsidRPr="001F359A">
        <w:rPr>
          <w:b/>
          <w:bCs w:val="0"/>
          <w:lang w:val="es-ES"/>
        </w:rPr>
        <w:t>Trasfondo:</w:t>
      </w:r>
      <w:r w:rsidRPr="001F359A">
        <w:rPr>
          <w:lang w:val="es-ES"/>
        </w:rPr>
        <w:t xml:space="preserve"> La lepra era una terrible enfermedad de la piel. Las personas que tenían lepra tenían que mantenerse alejadas de otras para que estas no contrajeran la enfermedad. Si una persona pensaba que estaba curada de lepra, tenía que ir a mostrarse a un sacerdote.  Si la persona había sido sanada (limpiada) de la lepra, el sacerdote aprobaba que volviera a su comunidad.</w:t>
      </w:r>
    </w:p>
    <w:p w14:paraId="1654BE53" w14:textId="509D91C6" w:rsidR="00183526" w:rsidRPr="001F359A" w:rsidRDefault="00183526" w:rsidP="00665B08">
      <w:pPr>
        <w:pStyle w:val="Background"/>
        <w:rPr>
          <w:lang w:val="es-ES"/>
        </w:rPr>
      </w:pPr>
      <w:r w:rsidRPr="004831EF">
        <w:rPr>
          <w:lang w:val="es-ES"/>
        </w:rPr>
        <w:t xml:space="preserve">Uno de los hombres con lepra en este pasaje era de Samaria, una tierra cercana a Israel. </w:t>
      </w:r>
      <w:r w:rsidRPr="001F359A">
        <w:rPr>
          <w:lang w:val="es-ES"/>
        </w:rPr>
        <w:t>Los samaritanos solían ser despreciados por los judíos.</w:t>
      </w:r>
    </w:p>
    <w:p w14:paraId="4C162C66" w14:textId="77777777" w:rsidR="00183526" w:rsidRPr="00665B08" w:rsidRDefault="00183526" w:rsidP="00183526">
      <w:pPr>
        <w:pStyle w:val="Background"/>
        <w:spacing w:line="240" w:lineRule="auto"/>
        <w:rPr>
          <w:b/>
          <w:bCs w:val="0"/>
          <w:i/>
          <w:iCs/>
          <w:sz w:val="22"/>
          <w:szCs w:val="22"/>
          <w:lang w:val="es-ES"/>
        </w:rPr>
      </w:pPr>
      <w:r w:rsidRPr="00665B08">
        <w:rPr>
          <w:b/>
          <w:bCs w:val="0"/>
          <w:i/>
          <w:iCs/>
          <w:sz w:val="22"/>
          <w:szCs w:val="22"/>
          <w:lang w:val="es-ES"/>
        </w:rPr>
        <w:t>Lea el pasaje.</w:t>
      </w:r>
    </w:p>
    <w:p w14:paraId="09B23261" w14:textId="77777777" w:rsidR="00183526" w:rsidRPr="00665B08" w:rsidRDefault="00183526" w:rsidP="00183526">
      <w:pPr>
        <w:pStyle w:val="Part1"/>
        <w:rPr>
          <w:lang w:val="es-ES"/>
        </w:rPr>
      </w:pPr>
      <w:r w:rsidRPr="00665B08">
        <w:rPr>
          <w:lang w:val="es-ES"/>
        </w:rPr>
        <w:t>Parte 1</w:t>
      </w:r>
    </w:p>
    <w:p w14:paraId="1443673E"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78DC6B3E" w14:textId="77777777" w:rsidR="00183526" w:rsidRPr="00665B08" w:rsidRDefault="00183526" w:rsidP="00665B08">
      <w:pPr>
        <w:pStyle w:val="Checklist"/>
      </w:pPr>
      <w:r w:rsidRPr="00665B08">
        <w:rPr>
          <w:lang w:val="es-ES"/>
        </w:rPr>
        <w:t xml:space="preserve">Diez hombres que tenían lepra gritaron a Jesús, y le pidieron que tuviera misericordia de ellos. </w:t>
      </w:r>
      <w:r w:rsidRPr="00665B08">
        <w:t>[17:11-13]</w:t>
      </w:r>
    </w:p>
    <w:p w14:paraId="3B0B32CB" w14:textId="77777777" w:rsidR="00183526" w:rsidRPr="00665B08" w:rsidRDefault="00183526" w:rsidP="00665B08">
      <w:pPr>
        <w:pStyle w:val="Checklist"/>
      </w:pPr>
      <w:r w:rsidRPr="00665B08">
        <w:rPr>
          <w:lang w:val="es-ES"/>
        </w:rPr>
        <w:t xml:space="preserve">Jesús les dijo que fueran y se mostraran a los sacerdotes y, mientras iban, fueron sanados. </w:t>
      </w:r>
      <w:r w:rsidRPr="00665B08">
        <w:t>[17:14]</w:t>
      </w:r>
    </w:p>
    <w:p w14:paraId="37A86698" w14:textId="77777777" w:rsidR="00183526" w:rsidRPr="00665B08" w:rsidRDefault="00183526" w:rsidP="00665B08">
      <w:pPr>
        <w:pStyle w:val="Checklist"/>
      </w:pPr>
      <w:r w:rsidRPr="00665B08">
        <w:rPr>
          <w:lang w:val="es-ES"/>
        </w:rPr>
        <w:t xml:space="preserve">Un hombre regresó a Jesús, glorificando a Dios y agradeciéndole a Jesús. </w:t>
      </w:r>
      <w:r w:rsidRPr="00665B08">
        <w:t>[17:15-16]</w:t>
      </w:r>
    </w:p>
    <w:p w14:paraId="5274AEAF" w14:textId="77777777" w:rsidR="00183526" w:rsidRPr="00665B08" w:rsidRDefault="00183526" w:rsidP="00665B08">
      <w:pPr>
        <w:pStyle w:val="Checklist"/>
      </w:pPr>
      <w:r w:rsidRPr="00665B08">
        <w:rPr>
          <w:lang w:val="es-ES"/>
        </w:rPr>
        <w:t xml:space="preserve">Ese hombre era un samaritano. </w:t>
      </w:r>
      <w:r w:rsidRPr="00665B08">
        <w:t>[17:16]</w:t>
      </w:r>
    </w:p>
    <w:p w14:paraId="615E44C4" w14:textId="77777777" w:rsidR="00183526" w:rsidRPr="00665B08" w:rsidRDefault="00183526" w:rsidP="00665B08">
      <w:pPr>
        <w:pStyle w:val="Checklist"/>
      </w:pPr>
      <w:r w:rsidRPr="00665B08">
        <w:rPr>
          <w:lang w:val="es-ES"/>
        </w:rPr>
        <w:t xml:space="preserve">Jesús le dijo al hombre: "Ve, tu fe te ha sanado". </w:t>
      </w:r>
      <w:r w:rsidRPr="00665B08">
        <w:t>[17:19]</w:t>
      </w:r>
    </w:p>
    <w:p w14:paraId="78810132" w14:textId="77777777" w:rsidR="00183526" w:rsidRPr="00665B08" w:rsidRDefault="00183526" w:rsidP="00183526">
      <w:pPr>
        <w:pStyle w:val="Part2"/>
      </w:pPr>
      <w:proofErr w:type="spellStart"/>
      <w:r w:rsidRPr="00665B08">
        <w:t>Parte</w:t>
      </w:r>
      <w:proofErr w:type="spellEnd"/>
      <w:r w:rsidRPr="00665B08">
        <w:t xml:space="preserve"> 2</w:t>
      </w:r>
    </w:p>
    <w:p w14:paraId="0817CDE2" w14:textId="77777777" w:rsidR="00183526" w:rsidRPr="00665B08" w:rsidRDefault="00183526" w:rsidP="00183526">
      <w:pPr>
        <w:pStyle w:val="Answerortell"/>
        <w:rPr>
          <w:lang w:val="es-ES"/>
        </w:rPr>
      </w:pPr>
      <w:r w:rsidRPr="00665B08">
        <w:rPr>
          <w:lang w:val="es-ES"/>
        </w:rPr>
        <w:t>Responda las siguientes preguntas de los versículos</w:t>
      </w:r>
      <w:r w:rsidRPr="00665B08">
        <w:rPr>
          <w:rFonts w:eastAsia="Aptos"/>
          <w:lang w:val="es-ES"/>
        </w:rPr>
        <w:t xml:space="preserve"> señalados</w:t>
      </w:r>
      <w:r w:rsidRPr="00665B08">
        <w:rPr>
          <w:lang w:val="es-ES"/>
        </w:rPr>
        <w:t>.</w:t>
      </w:r>
    </w:p>
    <w:p w14:paraId="14420E2D"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[17:11-12] ¿Qué sucedió mientras Jesús entraba en un pueblo? </w:t>
      </w:r>
    </w:p>
    <w:p w14:paraId="45269B3B" w14:textId="77777777" w:rsidR="00183526" w:rsidRDefault="00183526" w:rsidP="00183526">
      <w:pPr>
        <w:ind w:left="720"/>
        <w:rPr>
          <w:szCs w:val="20"/>
          <w:lang w:val="es-ES"/>
        </w:rPr>
      </w:pPr>
      <w:r w:rsidRPr="00665B08">
        <w:rPr>
          <w:szCs w:val="20"/>
          <w:lang w:val="es-ES"/>
        </w:rPr>
        <w:t>Diez hombres que tenían lepra lo encontraron.</w:t>
      </w:r>
    </w:p>
    <w:p w14:paraId="4FC70CBF" w14:textId="77777777" w:rsidR="00665B08" w:rsidRPr="00665B08" w:rsidRDefault="00665B08" w:rsidP="00183526">
      <w:pPr>
        <w:ind w:left="720"/>
        <w:rPr>
          <w:szCs w:val="20"/>
          <w:lang w:val="es-ES"/>
        </w:rPr>
      </w:pPr>
    </w:p>
    <w:p w14:paraId="751DF9D3"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[17:12] ¿Dónde cree que estaban los hombres? </w:t>
      </w:r>
    </w:p>
    <w:p w14:paraId="1A061A3A" w14:textId="77777777" w:rsidR="00183526" w:rsidRDefault="00183526" w:rsidP="00183526">
      <w:pPr>
        <w:ind w:left="720"/>
        <w:rPr>
          <w:szCs w:val="20"/>
        </w:rPr>
      </w:pPr>
      <w:r w:rsidRPr="00665B08">
        <w:rPr>
          <w:i/>
          <w:iCs/>
          <w:szCs w:val="20"/>
          <w:lang w:val="es-ES"/>
        </w:rPr>
        <w:t xml:space="preserve">(La respuesta puede variar). </w:t>
      </w:r>
      <w:r w:rsidRPr="00665B08">
        <w:rPr>
          <w:szCs w:val="20"/>
          <w:lang w:val="es-ES"/>
        </w:rPr>
        <w:t xml:space="preserve">El pasaje dice que se mantuvieron lejos de Jesús. </w:t>
      </w:r>
      <w:proofErr w:type="spellStart"/>
      <w:r w:rsidRPr="00665B08">
        <w:rPr>
          <w:szCs w:val="20"/>
        </w:rPr>
        <w:t>Probablemente</w:t>
      </w:r>
      <w:proofErr w:type="spellEnd"/>
      <w:r w:rsidRPr="00665B08">
        <w:rPr>
          <w:szCs w:val="20"/>
        </w:rPr>
        <w:t xml:space="preserve"> </w:t>
      </w:r>
      <w:proofErr w:type="spellStart"/>
      <w:r w:rsidRPr="00665B08">
        <w:rPr>
          <w:szCs w:val="20"/>
        </w:rPr>
        <w:t>estuvieran</w:t>
      </w:r>
      <w:proofErr w:type="spellEnd"/>
      <w:r w:rsidRPr="00665B08">
        <w:rPr>
          <w:szCs w:val="20"/>
        </w:rPr>
        <w:t xml:space="preserve"> fuera del pueblo, </w:t>
      </w:r>
      <w:proofErr w:type="spellStart"/>
      <w:r w:rsidRPr="00665B08">
        <w:rPr>
          <w:szCs w:val="20"/>
        </w:rPr>
        <w:t>porque</w:t>
      </w:r>
      <w:proofErr w:type="spellEnd"/>
      <w:r w:rsidRPr="00665B08">
        <w:rPr>
          <w:szCs w:val="20"/>
        </w:rPr>
        <w:t xml:space="preserve"> </w:t>
      </w:r>
      <w:proofErr w:type="spellStart"/>
      <w:r w:rsidRPr="00665B08">
        <w:rPr>
          <w:szCs w:val="20"/>
        </w:rPr>
        <w:t>tenían</w:t>
      </w:r>
      <w:proofErr w:type="spellEnd"/>
      <w:r w:rsidRPr="00665B08">
        <w:rPr>
          <w:szCs w:val="20"/>
        </w:rPr>
        <w:t xml:space="preserve"> lepra.</w:t>
      </w:r>
    </w:p>
    <w:p w14:paraId="2FAABC6E" w14:textId="77777777" w:rsidR="00665B08" w:rsidRPr="00665B08" w:rsidRDefault="00665B08" w:rsidP="00183526">
      <w:pPr>
        <w:ind w:left="720"/>
        <w:rPr>
          <w:szCs w:val="20"/>
        </w:rPr>
      </w:pPr>
    </w:p>
    <w:p w14:paraId="7728DF3C"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[17:13] ¿Cómo llamaban a Jesús los diez hombres que tenían lepra? </w:t>
      </w:r>
    </w:p>
    <w:p w14:paraId="7608FB87" w14:textId="77777777" w:rsidR="00183526" w:rsidRDefault="00183526" w:rsidP="00183526">
      <w:pPr>
        <w:ind w:left="720"/>
        <w:rPr>
          <w:szCs w:val="20"/>
          <w:lang w:val="es-ES"/>
        </w:rPr>
      </w:pPr>
      <w:r w:rsidRPr="00665B08">
        <w:rPr>
          <w:szCs w:val="20"/>
          <w:lang w:val="es-ES"/>
        </w:rPr>
        <w:t>Ellos lo llamaban Maestro (así como por su nombre, Jesús).</w:t>
      </w:r>
    </w:p>
    <w:p w14:paraId="0973F361" w14:textId="77777777" w:rsidR="00665B08" w:rsidRPr="00665B08" w:rsidRDefault="00665B08" w:rsidP="00183526">
      <w:pPr>
        <w:ind w:left="720"/>
        <w:rPr>
          <w:szCs w:val="20"/>
          <w:lang w:val="es-ES"/>
        </w:rPr>
      </w:pPr>
    </w:p>
    <w:p w14:paraId="51A6581D"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[17:13] ¿Por qué cree que los hombres le pidieron a Jesús que tuviera misericordia de ellos? </w:t>
      </w:r>
    </w:p>
    <w:p w14:paraId="758F23ED" w14:textId="77777777" w:rsidR="00183526" w:rsidRDefault="00183526" w:rsidP="00183526">
      <w:pPr>
        <w:ind w:left="720"/>
        <w:rPr>
          <w:szCs w:val="20"/>
          <w:lang w:val="es-ES"/>
        </w:rPr>
      </w:pPr>
      <w:r w:rsidRPr="00665B08">
        <w:rPr>
          <w:szCs w:val="20"/>
          <w:lang w:val="es-ES"/>
        </w:rPr>
        <w:t>Es probable que hubieron oído que Jesús era un sanador, y querían que él los sanara.</w:t>
      </w:r>
    </w:p>
    <w:p w14:paraId="50D36742" w14:textId="77777777" w:rsidR="00665B08" w:rsidRPr="00665B08" w:rsidRDefault="00665B08" w:rsidP="00183526">
      <w:pPr>
        <w:ind w:left="720"/>
        <w:rPr>
          <w:szCs w:val="20"/>
          <w:lang w:val="es-ES"/>
        </w:rPr>
      </w:pPr>
    </w:p>
    <w:p w14:paraId="0F6241AC" w14:textId="77777777" w:rsidR="00183526" w:rsidRPr="00665B08" w:rsidRDefault="00183526" w:rsidP="00AF39DB">
      <w:pPr>
        <w:pStyle w:val="ListParagraph"/>
        <w:numPr>
          <w:ilvl w:val="0"/>
          <w:numId w:val="115"/>
        </w:numPr>
        <w:spacing w:line="278" w:lineRule="auto"/>
        <w:rPr>
          <w:szCs w:val="20"/>
        </w:rPr>
      </w:pPr>
      <w:r w:rsidRPr="00665B08">
        <w:rPr>
          <w:szCs w:val="20"/>
        </w:rPr>
        <w:t>[17:14] ¿</w:t>
      </w:r>
      <w:proofErr w:type="spellStart"/>
      <w:r w:rsidRPr="00665B08">
        <w:rPr>
          <w:szCs w:val="20"/>
        </w:rPr>
        <w:t>Qué</w:t>
      </w:r>
      <w:proofErr w:type="spellEnd"/>
      <w:r w:rsidRPr="00665B08">
        <w:rPr>
          <w:szCs w:val="20"/>
        </w:rPr>
        <w:t xml:space="preserve"> les </w:t>
      </w:r>
      <w:proofErr w:type="spellStart"/>
      <w:r w:rsidRPr="00665B08">
        <w:rPr>
          <w:szCs w:val="20"/>
        </w:rPr>
        <w:t>dijo</w:t>
      </w:r>
      <w:proofErr w:type="spellEnd"/>
      <w:r w:rsidRPr="00665B08">
        <w:rPr>
          <w:szCs w:val="20"/>
        </w:rPr>
        <w:t xml:space="preserve"> Jesús? </w:t>
      </w:r>
    </w:p>
    <w:p w14:paraId="477E1FA7" w14:textId="77777777" w:rsidR="00183526" w:rsidRDefault="00183526" w:rsidP="00183526">
      <w:pPr>
        <w:ind w:left="720"/>
        <w:rPr>
          <w:szCs w:val="20"/>
          <w:lang w:val="es-ES"/>
        </w:rPr>
      </w:pPr>
      <w:r w:rsidRPr="00665B08">
        <w:rPr>
          <w:szCs w:val="20"/>
          <w:lang w:val="es-ES"/>
        </w:rPr>
        <w:t>Él les dijo que fueran y se mostraran a los sacerdotes.</w:t>
      </w:r>
    </w:p>
    <w:p w14:paraId="34ABE9CA" w14:textId="77777777" w:rsidR="00665B08" w:rsidRPr="00665B08" w:rsidRDefault="00665B08" w:rsidP="00183526">
      <w:pPr>
        <w:ind w:left="720"/>
        <w:rPr>
          <w:szCs w:val="20"/>
          <w:lang w:val="es-ES"/>
        </w:rPr>
      </w:pPr>
    </w:p>
    <w:p w14:paraId="763A2D56" w14:textId="77777777" w:rsidR="00183526" w:rsidRPr="00665B08" w:rsidRDefault="00183526" w:rsidP="00AF39DB">
      <w:pPr>
        <w:pStyle w:val="ListParagraph"/>
        <w:numPr>
          <w:ilvl w:val="0"/>
          <w:numId w:val="115"/>
        </w:numPr>
        <w:spacing w:line="278" w:lineRule="auto"/>
        <w:rPr>
          <w:szCs w:val="20"/>
          <w:lang w:val="es-ES"/>
        </w:rPr>
      </w:pPr>
      <w:r w:rsidRPr="00665B08">
        <w:rPr>
          <w:szCs w:val="20"/>
          <w:lang w:val="es-ES"/>
        </w:rPr>
        <w:t xml:space="preserve">[17:14] </w:t>
      </w:r>
      <w:r w:rsidRPr="00665B08">
        <w:rPr>
          <w:szCs w:val="20"/>
          <w:lang w:val="es-ES"/>
        </w:rPr>
        <w:tab/>
        <w:t xml:space="preserve">¿Qué les pasó a los hombres mientras iban? </w:t>
      </w:r>
    </w:p>
    <w:p w14:paraId="30EA35ED" w14:textId="77777777" w:rsidR="00183526" w:rsidRDefault="00183526" w:rsidP="00183526">
      <w:pPr>
        <w:ind w:left="720"/>
        <w:rPr>
          <w:szCs w:val="20"/>
          <w:lang w:val="es-ES"/>
        </w:rPr>
      </w:pPr>
      <w:r w:rsidRPr="00665B08">
        <w:rPr>
          <w:szCs w:val="20"/>
          <w:lang w:val="es-ES"/>
        </w:rPr>
        <w:t>Ellos fueron limpiados (es decir que fueron sanados).</w:t>
      </w:r>
    </w:p>
    <w:p w14:paraId="41A4A765" w14:textId="77777777" w:rsidR="00665B08" w:rsidRPr="00665B08" w:rsidRDefault="00665B08" w:rsidP="00183526">
      <w:pPr>
        <w:ind w:left="720"/>
        <w:rPr>
          <w:szCs w:val="20"/>
          <w:lang w:val="es-ES"/>
        </w:rPr>
      </w:pPr>
    </w:p>
    <w:p w14:paraId="24239E57"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[17:15] ¿Qué hizo uno de los hombres? </w:t>
      </w:r>
    </w:p>
    <w:p w14:paraId="057E2FE6" w14:textId="77777777" w:rsidR="00183526" w:rsidRDefault="00183526" w:rsidP="00183526">
      <w:pPr>
        <w:ind w:left="720"/>
        <w:rPr>
          <w:szCs w:val="20"/>
          <w:lang w:val="es-ES"/>
        </w:rPr>
      </w:pPr>
      <w:r w:rsidRPr="00665B08">
        <w:rPr>
          <w:szCs w:val="20"/>
          <w:lang w:val="es-ES"/>
        </w:rPr>
        <w:t>Él regreso a Jesús, y glorificó a Dios con voz fuerte.</w:t>
      </w:r>
    </w:p>
    <w:p w14:paraId="72CEDEAA" w14:textId="77777777" w:rsidR="00665B08" w:rsidRPr="00665B08" w:rsidRDefault="00665B08" w:rsidP="00183526">
      <w:pPr>
        <w:ind w:left="720"/>
        <w:rPr>
          <w:szCs w:val="20"/>
          <w:lang w:val="es-ES"/>
        </w:rPr>
      </w:pPr>
    </w:p>
    <w:p w14:paraId="5500382F" w14:textId="77777777" w:rsidR="00183526" w:rsidRPr="00665B08" w:rsidRDefault="00183526" w:rsidP="00AF39DB">
      <w:pPr>
        <w:pStyle w:val="ListParagraph"/>
        <w:numPr>
          <w:ilvl w:val="0"/>
          <w:numId w:val="115"/>
        </w:numPr>
        <w:spacing w:line="278" w:lineRule="auto"/>
        <w:rPr>
          <w:szCs w:val="20"/>
          <w:lang w:val="es-ES"/>
        </w:rPr>
      </w:pPr>
      <w:r w:rsidRPr="00665B08">
        <w:rPr>
          <w:szCs w:val="20"/>
          <w:lang w:val="es-ES"/>
        </w:rPr>
        <w:t xml:space="preserve">[17:16] </w:t>
      </w:r>
      <w:r w:rsidRPr="00665B08">
        <w:rPr>
          <w:szCs w:val="20"/>
          <w:lang w:val="es-ES"/>
        </w:rPr>
        <w:tab/>
        <w:t xml:space="preserve">¿Qué hizo ese hombre cuando regresó a Jesús? </w:t>
      </w:r>
    </w:p>
    <w:p w14:paraId="047854AB" w14:textId="77777777" w:rsidR="00183526" w:rsidRDefault="00183526" w:rsidP="00183526">
      <w:pPr>
        <w:ind w:left="720"/>
        <w:rPr>
          <w:szCs w:val="20"/>
          <w:lang w:val="es-ES"/>
        </w:rPr>
      </w:pPr>
      <w:r w:rsidRPr="00665B08">
        <w:rPr>
          <w:szCs w:val="20"/>
          <w:lang w:val="es-ES"/>
        </w:rPr>
        <w:t>Él se postró con el rostro en tierra, y dio gracias a Jesús.</w:t>
      </w:r>
    </w:p>
    <w:p w14:paraId="7A61B285" w14:textId="7CC7DA8F" w:rsidR="00665B08" w:rsidRPr="00665B08" w:rsidRDefault="00665B08" w:rsidP="00665B08">
      <w:pPr>
        <w:pStyle w:val="Continuedline"/>
        <w:rPr>
          <w:lang w:val="es-PR"/>
        </w:rPr>
      </w:pPr>
      <w:r w:rsidRPr="00665B08">
        <w:lastRenderedPageBreak/>
        <w:t xml:space="preserve">Lucas 17:11-19, </w:t>
      </w:r>
      <w:proofErr w:type="spellStart"/>
      <w:r>
        <w:t>c</w:t>
      </w:r>
      <w:r w:rsidRPr="00665B08">
        <w:t>ontinuación</w:t>
      </w:r>
      <w:proofErr w:type="spellEnd"/>
      <w:r w:rsidRPr="00665B08">
        <w:t>:</w:t>
      </w:r>
    </w:p>
    <w:p w14:paraId="730FDDCF" w14:textId="77777777" w:rsidR="00665B08" w:rsidRPr="00665B08" w:rsidRDefault="00665B08" w:rsidP="00183526">
      <w:pPr>
        <w:ind w:left="720"/>
        <w:rPr>
          <w:szCs w:val="20"/>
          <w:lang w:val="es-ES"/>
        </w:rPr>
      </w:pPr>
    </w:p>
    <w:p w14:paraId="1754E5B0" w14:textId="77777777" w:rsidR="00183526" w:rsidRPr="00665B08" w:rsidRDefault="00183526" w:rsidP="00AF39DB">
      <w:pPr>
        <w:numPr>
          <w:ilvl w:val="0"/>
          <w:numId w:val="115"/>
        </w:numPr>
        <w:spacing w:line="278" w:lineRule="auto"/>
        <w:rPr>
          <w:szCs w:val="20"/>
          <w:lang w:val="es-ES"/>
        </w:rPr>
      </w:pPr>
      <w:r w:rsidRPr="00665B08">
        <w:rPr>
          <w:szCs w:val="20"/>
          <w:lang w:val="es-ES"/>
        </w:rPr>
        <w:t>[17:17-18] ¿Por qué cree que Jesús preguntó dónde estaban los otros nueve?</w:t>
      </w:r>
    </w:p>
    <w:p w14:paraId="2EFC41F1" w14:textId="77777777" w:rsidR="00183526" w:rsidRDefault="00183526" w:rsidP="00183526">
      <w:pPr>
        <w:ind w:left="720"/>
        <w:rPr>
          <w:szCs w:val="20"/>
        </w:rPr>
      </w:pPr>
      <w:r w:rsidRPr="00665B08">
        <w:rPr>
          <w:i/>
          <w:iCs/>
          <w:szCs w:val="20"/>
          <w:lang w:val="es-ES"/>
        </w:rPr>
        <w:t xml:space="preserve">(La respuesta puede variar). </w:t>
      </w:r>
      <w:r w:rsidRPr="00665B08">
        <w:rPr>
          <w:szCs w:val="20"/>
          <w:lang w:val="es-ES"/>
        </w:rPr>
        <w:t xml:space="preserve">Parecía estar señalando que ellos no dieron gloria a Dios. </w:t>
      </w:r>
      <w:r w:rsidRPr="00665B08">
        <w:rPr>
          <w:szCs w:val="20"/>
        </w:rPr>
        <w:t xml:space="preserve">Solo </w:t>
      </w:r>
      <w:proofErr w:type="spellStart"/>
      <w:r w:rsidRPr="00665B08">
        <w:rPr>
          <w:szCs w:val="20"/>
        </w:rPr>
        <w:t>el</w:t>
      </w:r>
      <w:proofErr w:type="spellEnd"/>
      <w:r w:rsidRPr="00665B08">
        <w:rPr>
          <w:szCs w:val="20"/>
        </w:rPr>
        <w:t xml:space="preserve"> hombre que </w:t>
      </w:r>
      <w:proofErr w:type="spellStart"/>
      <w:r w:rsidRPr="00665B08">
        <w:rPr>
          <w:szCs w:val="20"/>
        </w:rPr>
        <w:t>regresó</w:t>
      </w:r>
      <w:proofErr w:type="spellEnd"/>
      <w:r w:rsidRPr="00665B08">
        <w:rPr>
          <w:szCs w:val="20"/>
        </w:rPr>
        <w:t xml:space="preserve"> </w:t>
      </w:r>
      <w:proofErr w:type="spellStart"/>
      <w:r w:rsidRPr="00665B08">
        <w:rPr>
          <w:szCs w:val="20"/>
        </w:rPr>
        <w:t>dio</w:t>
      </w:r>
      <w:proofErr w:type="spellEnd"/>
      <w:r w:rsidRPr="00665B08">
        <w:rPr>
          <w:szCs w:val="20"/>
        </w:rPr>
        <w:t xml:space="preserve"> gloria a Dios.</w:t>
      </w:r>
    </w:p>
    <w:p w14:paraId="05BF1B3E" w14:textId="77777777" w:rsidR="00665B08" w:rsidRPr="00665B08" w:rsidRDefault="00665B08" w:rsidP="00183526">
      <w:pPr>
        <w:ind w:left="720"/>
        <w:rPr>
          <w:szCs w:val="20"/>
        </w:rPr>
      </w:pPr>
    </w:p>
    <w:p w14:paraId="1E7A8C73"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[17:16, 18] ¿Por qué cree que Lucas mencionó que el hombre era un samaritano, y Jesús llamó al hombre extranjero? </w:t>
      </w:r>
    </w:p>
    <w:p w14:paraId="5E6ADFB5" w14:textId="77777777" w:rsidR="00183526" w:rsidRDefault="00183526" w:rsidP="00183526">
      <w:pPr>
        <w:ind w:left="720"/>
        <w:rPr>
          <w:szCs w:val="20"/>
          <w:lang w:val="es-ES"/>
        </w:rPr>
      </w:pPr>
      <w:r w:rsidRPr="00665B08">
        <w:rPr>
          <w:i/>
          <w:iCs/>
          <w:szCs w:val="20"/>
          <w:lang w:val="es-ES"/>
        </w:rPr>
        <w:t xml:space="preserve">(La respuesta puede variar). </w:t>
      </w:r>
      <w:r w:rsidRPr="00665B08">
        <w:rPr>
          <w:szCs w:val="20"/>
          <w:lang w:val="es-ES"/>
        </w:rPr>
        <w:t>Lucas y Jesús probablemente estaban mostrando que no era un judío quien alababa a Dios y agradecía a Jesús. Es probable que las personas que escuchaban a Jesús se sorprendieran por esto.</w:t>
      </w:r>
    </w:p>
    <w:p w14:paraId="4C45E430" w14:textId="77777777" w:rsidR="00665B08" w:rsidRPr="00665B08" w:rsidRDefault="00665B08" w:rsidP="00183526">
      <w:pPr>
        <w:ind w:left="720"/>
        <w:rPr>
          <w:szCs w:val="20"/>
          <w:lang w:val="es-ES"/>
        </w:rPr>
      </w:pPr>
    </w:p>
    <w:p w14:paraId="45150AFB" w14:textId="77777777" w:rsidR="00183526" w:rsidRPr="00665B08" w:rsidRDefault="00183526" w:rsidP="00AF39DB">
      <w:pPr>
        <w:numPr>
          <w:ilvl w:val="0"/>
          <w:numId w:val="115"/>
        </w:numPr>
        <w:spacing w:line="278" w:lineRule="auto"/>
        <w:rPr>
          <w:szCs w:val="20"/>
          <w:lang w:val="es-ES"/>
        </w:rPr>
      </w:pPr>
      <w:r w:rsidRPr="00665B08">
        <w:rPr>
          <w:szCs w:val="20"/>
          <w:lang w:val="es-ES"/>
        </w:rPr>
        <w:t xml:space="preserve">[17:19] ¿Qué dijo Jesús que había sanado al hombre? </w:t>
      </w:r>
    </w:p>
    <w:p w14:paraId="53530C0F" w14:textId="77777777" w:rsidR="00183526" w:rsidRDefault="00183526" w:rsidP="00183526">
      <w:pPr>
        <w:ind w:left="720"/>
        <w:rPr>
          <w:szCs w:val="20"/>
          <w:lang w:val="es-ES"/>
        </w:rPr>
      </w:pPr>
      <w:r w:rsidRPr="00665B08">
        <w:rPr>
          <w:szCs w:val="20"/>
          <w:lang w:val="es-ES"/>
        </w:rPr>
        <w:t>La fe del hombre lo había sanado.</w:t>
      </w:r>
    </w:p>
    <w:p w14:paraId="52598DC8" w14:textId="77777777" w:rsidR="00665B08" w:rsidRPr="00665B08" w:rsidRDefault="00665B08" w:rsidP="00183526">
      <w:pPr>
        <w:ind w:left="720"/>
        <w:rPr>
          <w:szCs w:val="20"/>
          <w:lang w:val="es-ES"/>
        </w:rPr>
      </w:pPr>
    </w:p>
    <w:p w14:paraId="3402833A" w14:textId="77777777" w:rsidR="00183526" w:rsidRPr="00665B08" w:rsidRDefault="00183526" w:rsidP="00183526">
      <w:pPr>
        <w:rPr>
          <w:b/>
          <w:szCs w:val="20"/>
          <w:lang w:val="es-ES"/>
        </w:rPr>
      </w:pPr>
      <w:r w:rsidRPr="00665B08">
        <w:rPr>
          <w:b/>
          <w:szCs w:val="20"/>
          <w:lang w:val="es-ES"/>
        </w:rPr>
        <w:t>Sección de comentarios:</w:t>
      </w:r>
    </w:p>
    <w:p w14:paraId="5F711180" w14:textId="77777777" w:rsidR="00183526" w:rsidRPr="00665B08" w:rsidRDefault="00183526" w:rsidP="00183526">
      <w:pPr>
        <w:spacing w:line="240" w:lineRule="auto"/>
        <w:rPr>
          <w:lang w:val="es-ES"/>
        </w:rPr>
      </w:pPr>
      <w:r w:rsidRPr="00665B08">
        <w:rPr>
          <w:lang w:val="es-ES"/>
        </w:rPr>
        <w:br w:type="page"/>
      </w:r>
    </w:p>
    <w:p w14:paraId="0FB935A4" w14:textId="77777777" w:rsidR="00183526" w:rsidRPr="00665B08" w:rsidRDefault="00183526" w:rsidP="00183526">
      <w:pPr>
        <w:pStyle w:val="Heading1"/>
        <w:keepNext w:val="0"/>
        <w:keepLines w:val="0"/>
        <w:spacing w:before="480"/>
        <w:rPr>
          <w:b w:val="0"/>
          <w:bCs/>
          <w:szCs w:val="44"/>
          <w:lang w:val="es-ES"/>
        </w:rPr>
      </w:pPr>
      <w:bookmarkStart w:id="33" w:name="_Toc161920340"/>
      <w:bookmarkStart w:id="34" w:name="_Toc176516694"/>
      <w:bookmarkStart w:id="35" w:name="_Toc196896479"/>
      <w:r w:rsidRPr="00665B08">
        <w:rPr>
          <w:bCs/>
          <w:szCs w:val="44"/>
          <w:lang w:val="es-ES"/>
        </w:rPr>
        <w:lastRenderedPageBreak/>
        <w:t>Lucas 18:9-14</w:t>
      </w:r>
      <w:bookmarkEnd w:id="33"/>
      <w:bookmarkEnd w:id="34"/>
      <w:bookmarkEnd w:id="35"/>
    </w:p>
    <w:p w14:paraId="4F4B9BC2" w14:textId="77777777" w:rsidR="00183526" w:rsidRPr="00665B08" w:rsidRDefault="00183526" w:rsidP="00183526">
      <w:pPr>
        <w:pStyle w:val="Background"/>
        <w:rPr>
          <w:b/>
          <w:bCs w:val="0"/>
          <w:i/>
          <w:iCs/>
          <w:sz w:val="22"/>
          <w:szCs w:val="22"/>
          <w:lang w:val="es-ES"/>
        </w:rPr>
      </w:pPr>
      <w:r w:rsidRPr="00665B08">
        <w:rPr>
          <w:b/>
          <w:bCs w:val="0"/>
          <w:i/>
          <w:iCs/>
          <w:sz w:val="22"/>
          <w:szCs w:val="22"/>
          <w:lang w:val="es-ES"/>
        </w:rPr>
        <w:t>Lea el pasaje.</w:t>
      </w:r>
    </w:p>
    <w:p w14:paraId="22A350BF" w14:textId="77777777" w:rsidR="00183526" w:rsidRPr="00665B08" w:rsidRDefault="00183526" w:rsidP="00183526">
      <w:pPr>
        <w:pStyle w:val="Part1"/>
        <w:rPr>
          <w:lang w:val="es-ES"/>
        </w:rPr>
      </w:pPr>
      <w:r w:rsidRPr="00665B08">
        <w:rPr>
          <w:lang w:val="es-ES"/>
        </w:rPr>
        <w:t>Parte 1</w:t>
      </w:r>
    </w:p>
    <w:p w14:paraId="6E5D7F1C"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13E23934" w14:textId="77777777" w:rsidR="00183526" w:rsidRPr="00665B08" w:rsidRDefault="00183526" w:rsidP="00183526">
      <w:pPr>
        <w:pStyle w:val="Checklist"/>
      </w:pPr>
      <w:r w:rsidRPr="00665B08">
        <w:rPr>
          <w:lang w:val="es-ES"/>
        </w:rPr>
        <w:t xml:space="preserve">Jesús contó una parábola a las personas que creían que eran mejores que los demás. </w:t>
      </w:r>
      <w:r w:rsidRPr="00665B08">
        <w:t>[18:9]</w:t>
      </w:r>
    </w:p>
    <w:p w14:paraId="68B9463F" w14:textId="77777777" w:rsidR="00183526" w:rsidRPr="00665B08" w:rsidRDefault="00183526" w:rsidP="00183526">
      <w:pPr>
        <w:pStyle w:val="Checklist"/>
      </w:pPr>
      <w:r w:rsidRPr="00665B08">
        <w:rPr>
          <w:lang w:val="es-ES"/>
        </w:rPr>
        <w:t xml:space="preserve">En la historia de Jesús, un fariseo era muy orgulloso y se jactaba ante Dios de sí mismo. </w:t>
      </w:r>
      <w:r w:rsidRPr="00665B08">
        <w:t>[18:11]</w:t>
      </w:r>
    </w:p>
    <w:p w14:paraId="26C8CE3B" w14:textId="77777777" w:rsidR="00183526" w:rsidRPr="00665B08" w:rsidRDefault="00183526" w:rsidP="00183526">
      <w:pPr>
        <w:pStyle w:val="Checklist"/>
      </w:pPr>
      <w:r w:rsidRPr="00665B08">
        <w:rPr>
          <w:lang w:val="es-ES"/>
        </w:rPr>
        <w:t xml:space="preserve">Un recaudador de impuestos le rogó a Dios que tuviera misericordia porque él era un pecador. </w:t>
      </w:r>
      <w:r w:rsidRPr="00665B08">
        <w:t>[18:13]</w:t>
      </w:r>
    </w:p>
    <w:p w14:paraId="009C8421" w14:textId="77777777" w:rsidR="00183526" w:rsidRPr="00665B08" w:rsidRDefault="00183526" w:rsidP="00183526">
      <w:pPr>
        <w:pStyle w:val="Checklist"/>
      </w:pPr>
      <w:r w:rsidRPr="00665B08">
        <w:rPr>
          <w:lang w:val="es-ES"/>
        </w:rPr>
        <w:t xml:space="preserve">Jesús dijo que el recaudador de impuestos, no el fariseo, estaba justificado. </w:t>
      </w:r>
      <w:r w:rsidRPr="00665B08">
        <w:t>[18:14]</w:t>
      </w:r>
    </w:p>
    <w:p w14:paraId="0F859F89" w14:textId="77777777" w:rsidR="00183526" w:rsidRPr="00665B08" w:rsidRDefault="00183526" w:rsidP="00183526">
      <w:pPr>
        <w:pStyle w:val="Part2"/>
      </w:pPr>
      <w:proofErr w:type="spellStart"/>
      <w:r w:rsidRPr="00665B08">
        <w:t>Parte</w:t>
      </w:r>
      <w:proofErr w:type="spellEnd"/>
      <w:r w:rsidRPr="00665B08">
        <w:t xml:space="preserve"> 2</w:t>
      </w:r>
    </w:p>
    <w:p w14:paraId="1446116E" w14:textId="77777777" w:rsidR="00183526" w:rsidRPr="00665B08" w:rsidRDefault="00183526" w:rsidP="00183526">
      <w:pPr>
        <w:pStyle w:val="Answerortell"/>
        <w:rPr>
          <w:lang w:val="es-ES"/>
        </w:rPr>
      </w:pPr>
      <w:r w:rsidRPr="00665B08">
        <w:rPr>
          <w:lang w:val="es-ES"/>
        </w:rPr>
        <w:t>Responda las siguientes preguntas de los versículos señalados.</w:t>
      </w:r>
    </w:p>
    <w:p w14:paraId="5F1772F3" w14:textId="77777777" w:rsidR="00183526" w:rsidRPr="00665B08" w:rsidRDefault="00183526" w:rsidP="00AF39DB">
      <w:pPr>
        <w:numPr>
          <w:ilvl w:val="0"/>
          <w:numId w:val="116"/>
        </w:numPr>
        <w:spacing w:line="278" w:lineRule="auto"/>
        <w:rPr>
          <w:szCs w:val="20"/>
          <w:lang w:val="es-ES"/>
        </w:rPr>
      </w:pPr>
      <w:r w:rsidRPr="00665B08">
        <w:rPr>
          <w:szCs w:val="20"/>
          <w:lang w:val="es-ES"/>
        </w:rPr>
        <w:t xml:space="preserve">[18:9] </w:t>
      </w:r>
      <w:r w:rsidRPr="00665B08">
        <w:rPr>
          <w:szCs w:val="20"/>
          <w:lang w:val="es-ES"/>
        </w:rPr>
        <w:tab/>
        <w:t xml:space="preserve">¿A quién le contó Jesús esta parábola? </w:t>
      </w:r>
    </w:p>
    <w:p w14:paraId="21A1CF80" w14:textId="77777777" w:rsidR="00183526" w:rsidRDefault="00183526" w:rsidP="00183526">
      <w:pPr>
        <w:ind w:left="720"/>
        <w:rPr>
          <w:szCs w:val="20"/>
          <w:lang w:val="es-ES"/>
        </w:rPr>
      </w:pPr>
      <w:r w:rsidRPr="00665B08">
        <w:rPr>
          <w:szCs w:val="20"/>
          <w:lang w:val="es-ES"/>
        </w:rPr>
        <w:t>Él la contó a algunas personas que confiaban en sí mismas como justas, y que despreciaban a otras personas.</w:t>
      </w:r>
    </w:p>
    <w:p w14:paraId="5EF5AB67" w14:textId="77777777" w:rsidR="00E33FD6" w:rsidRPr="00665B08" w:rsidRDefault="00E33FD6" w:rsidP="00183526">
      <w:pPr>
        <w:ind w:left="720"/>
        <w:rPr>
          <w:szCs w:val="20"/>
          <w:lang w:val="es-ES"/>
        </w:rPr>
      </w:pPr>
    </w:p>
    <w:p w14:paraId="57A21CFE" w14:textId="77777777" w:rsidR="00183526" w:rsidRPr="00665B08" w:rsidRDefault="00183526" w:rsidP="00AF39DB">
      <w:pPr>
        <w:numPr>
          <w:ilvl w:val="0"/>
          <w:numId w:val="116"/>
        </w:numPr>
        <w:spacing w:line="278" w:lineRule="auto"/>
        <w:rPr>
          <w:szCs w:val="20"/>
          <w:lang w:val="es-ES"/>
        </w:rPr>
      </w:pPr>
      <w:r w:rsidRPr="00665B08">
        <w:rPr>
          <w:szCs w:val="20"/>
          <w:lang w:val="es-ES"/>
        </w:rPr>
        <w:t xml:space="preserve">[18:10] </w:t>
      </w:r>
      <w:r w:rsidRPr="00665B08">
        <w:rPr>
          <w:szCs w:val="20"/>
          <w:lang w:val="es-ES"/>
        </w:rPr>
        <w:tab/>
        <w:t xml:space="preserve">En la historia de Jesús, ¿quiénes eran los dos hombres que subieron al templo a orar? </w:t>
      </w:r>
    </w:p>
    <w:p w14:paraId="013F1EA9" w14:textId="77777777" w:rsidR="00183526" w:rsidRDefault="00183526" w:rsidP="00183526">
      <w:pPr>
        <w:ind w:left="720"/>
        <w:rPr>
          <w:szCs w:val="20"/>
          <w:lang w:val="es-ES"/>
        </w:rPr>
      </w:pPr>
      <w:r w:rsidRPr="00665B08">
        <w:rPr>
          <w:szCs w:val="20"/>
          <w:lang w:val="es-ES"/>
        </w:rPr>
        <w:t>Un fariseo y un recaudador de impuestos subieron al templo a orar.</w:t>
      </w:r>
    </w:p>
    <w:p w14:paraId="29DFA2F4" w14:textId="77777777" w:rsidR="00E33FD6" w:rsidRPr="00665B08" w:rsidRDefault="00E33FD6" w:rsidP="00183526">
      <w:pPr>
        <w:ind w:left="720"/>
        <w:rPr>
          <w:szCs w:val="20"/>
          <w:lang w:val="es-ES"/>
        </w:rPr>
      </w:pPr>
    </w:p>
    <w:p w14:paraId="6D87D976" w14:textId="77777777" w:rsidR="00183526" w:rsidRPr="00665B08" w:rsidRDefault="00183526" w:rsidP="00AF39DB">
      <w:pPr>
        <w:numPr>
          <w:ilvl w:val="0"/>
          <w:numId w:val="116"/>
        </w:numPr>
        <w:spacing w:line="278" w:lineRule="auto"/>
        <w:rPr>
          <w:szCs w:val="20"/>
          <w:lang w:val="es-ES"/>
        </w:rPr>
      </w:pPr>
      <w:r w:rsidRPr="00665B08">
        <w:rPr>
          <w:szCs w:val="20"/>
          <w:lang w:val="es-ES"/>
        </w:rPr>
        <w:t xml:space="preserve">[18:11-12] </w:t>
      </w:r>
      <w:r w:rsidRPr="00665B08">
        <w:rPr>
          <w:szCs w:val="20"/>
          <w:lang w:val="es-ES"/>
        </w:rPr>
        <w:tab/>
        <w:t xml:space="preserve">¿Qué dijo el fariseo en su oración? </w:t>
      </w:r>
    </w:p>
    <w:p w14:paraId="0FAE7A2F" w14:textId="77777777" w:rsidR="00183526" w:rsidRDefault="00183526" w:rsidP="00183526">
      <w:pPr>
        <w:ind w:left="720"/>
        <w:rPr>
          <w:szCs w:val="20"/>
        </w:rPr>
      </w:pPr>
      <w:r w:rsidRPr="00665B08">
        <w:rPr>
          <w:szCs w:val="20"/>
          <w:lang w:val="es-ES"/>
        </w:rPr>
        <w:t xml:space="preserve">Él dio gracias a Dios porque no era como las personas que eran diferentes tipos de pecadores. </w:t>
      </w:r>
      <w:r w:rsidRPr="00665B08">
        <w:rPr>
          <w:szCs w:val="20"/>
        </w:rPr>
        <w:t xml:space="preserve">Luego le </w:t>
      </w:r>
      <w:proofErr w:type="spellStart"/>
      <w:r w:rsidRPr="00665B08">
        <w:rPr>
          <w:szCs w:val="20"/>
        </w:rPr>
        <w:t>contó</w:t>
      </w:r>
      <w:proofErr w:type="spellEnd"/>
      <w:r w:rsidRPr="00665B08">
        <w:rPr>
          <w:szCs w:val="20"/>
        </w:rPr>
        <w:t xml:space="preserve"> a Dios c</w:t>
      </w:r>
      <w:r w:rsidRPr="00665B08">
        <w:rPr>
          <w:szCs w:val="20"/>
          <w:lang w:val="es-PR"/>
        </w:rPr>
        <w:t>ómo</w:t>
      </w:r>
      <w:r w:rsidRPr="00665B08">
        <w:rPr>
          <w:szCs w:val="20"/>
        </w:rPr>
        <w:t xml:space="preserve"> </w:t>
      </w:r>
      <w:proofErr w:type="spellStart"/>
      <w:r w:rsidRPr="00665B08">
        <w:rPr>
          <w:szCs w:val="20"/>
        </w:rPr>
        <w:t>ayunaba</w:t>
      </w:r>
      <w:proofErr w:type="spellEnd"/>
      <w:r w:rsidRPr="00665B08">
        <w:rPr>
          <w:szCs w:val="20"/>
        </w:rPr>
        <w:t xml:space="preserve"> y </w:t>
      </w:r>
      <w:proofErr w:type="spellStart"/>
      <w:r w:rsidRPr="00665B08">
        <w:rPr>
          <w:szCs w:val="20"/>
        </w:rPr>
        <w:t>diezmaba</w:t>
      </w:r>
      <w:proofErr w:type="spellEnd"/>
      <w:r w:rsidRPr="00665B08">
        <w:rPr>
          <w:szCs w:val="20"/>
        </w:rPr>
        <w:t>.</w:t>
      </w:r>
    </w:p>
    <w:p w14:paraId="2780FC94" w14:textId="77777777" w:rsidR="00E33FD6" w:rsidRPr="00665B08" w:rsidRDefault="00E33FD6" w:rsidP="00183526">
      <w:pPr>
        <w:ind w:left="720"/>
        <w:rPr>
          <w:szCs w:val="20"/>
        </w:rPr>
      </w:pPr>
    </w:p>
    <w:p w14:paraId="339214BF" w14:textId="77777777" w:rsidR="00183526" w:rsidRPr="00665B08" w:rsidRDefault="00183526" w:rsidP="00AF39DB">
      <w:pPr>
        <w:pStyle w:val="ListParagraph"/>
        <w:numPr>
          <w:ilvl w:val="0"/>
          <w:numId w:val="116"/>
        </w:numPr>
        <w:spacing w:line="278" w:lineRule="auto"/>
        <w:rPr>
          <w:szCs w:val="20"/>
          <w:lang w:val="es-ES"/>
        </w:rPr>
      </w:pPr>
      <w:r w:rsidRPr="00665B08">
        <w:rPr>
          <w:szCs w:val="20"/>
          <w:lang w:val="es-ES"/>
        </w:rPr>
        <w:t xml:space="preserve">[18:11-12] </w:t>
      </w:r>
      <w:r w:rsidRPr="00665B08">
        <w:rPr>
          <w:szCs w:val="20"/>
          <w:lang w:val="es-ES"/>
        </w:rPr>
        <w:tab/>
        <w:t xml:space="preserve">¿Qué cree que muestra esto acerca de la opinión del fariseo acerca de su propia justicia en comparación con otras personas? </w:t>
      </w:r>
    </w:p>
    <w:p w14:paraId="0632BBA8" w14:textId="77777777" w:rsidR="00183526" w:rsidRDefault="00183526" w:rsidP="00183526">
      <w:pPr>
        <w:ind w:left="720"/>
        <w:rPr>
          <w:szCs w:val="20"/>
          <w:lang w:val="es-ES"/>
        </w:rPr>
      </w:pPr>
      <w:r w:rsidRPr="00665B08">
        <w:rPr>
          <w:i/>
          <w:iCs/>
          <w:szCs w:val="20"/>
          <w:lang w:val="es-ES"/>
        </w:rPr>
        <w:t xml:space="preserve">(La respuesta puede variar). </w:t>
      </w:r>
      <w:r w:rsidRPr="00665B08">
        <w:rPr>
          <w:szCs w:val="20"/>
          <w:lang w:val="es-ES"/>
        </w:rPr>
        <w:t>Esto parece mostrar que el fariseo pensaba que era más justo que otras personas.</w:t>
      </w:r>
    </w:p>
    <w:p w14:paraId="68C13AF1" w14:textId="77777777" w:rsidR="00E33FD6" w:rsidRPr="00665B08" w:rsidRDefault="00E33FD6" w:rsidP="00183526">
      <w:pPr>
        <w:ind w:left="720"/>
        <w:rPr>
          <w:szCs w:val="20"/>
          <w:lang w:val="es-ES"/>
        </w:rPr>
      </w:pPr>
    </w:p>
    <w:p w14:paraId="6355CE75" w14:textId="77777777" w:rsidR="00183526" w:rsidRPr="00665B08" w:rsidRDefault="00183526" w:rsidP="00AF39DB">
      <w:pPr>
        <w:pStyle w:val="ListParagraph"/>
        <w:numPr>
          <w:ilvl w:val="0"/>
          <w:numId w:val="116"/>
        </w:numPr>
        <w:spacing w:line="278" w:lineRule="auto"/>
        <w:rPr>
          <w:szCs w:val="20"/>
          <w:lang w:val="es-ES"/>
        </w:rPr>
      </w:pPr>
      <w:r w:rsidRPr="00665B08">
        <w:rPr>
          <w:szCs w:val="20"/>
          <w:lang w:val="es-ES"/>
        </w:rPr>
        <w:t xml:space="preserve">[18:13] </w:t>
      </w:r>
      <w:r w:rsidRPr="00665B08">
        <w:rPr>
          <w:szCs w:val="20"/>
          <w:lang w:val="es-ES"/>
        </w:rPr>
        <w:tab/>
        <w:t xml:space="preserve">¿Qué oró el recaudador de impuestos? </w:t>
      </w:r>
    </w:p>
    <w:p w14:paraId="6DDE41B5" w14:textId="77777777" w:rsidR="00183526" w:rsidRDefault="00183526" w:rsidP="00665B08">
      <w:pPr>
        <w:ind w:left="720"/>
        <w:rPr>
          <w:szCs w:val="20"/>
          <w:lang w:val="es-ES"/>
        </w:rPr>
      </w:pPr>
      <w:r w:rsidRPr="00665B08">
        <w:rPr>
          <w:szCs w:val="20"/>
          <w:lang w:val="es-ES"/>
        </w:rPr>
        <w:t>Él oró a Dios para que fuera misericordioso con él. Se llamaba a sí mismo un pecador.</w:t>
      </w:r>
    </w:p>
    <w:p w14:paraId="6F2366F8" w14:textId="77777777" w:rsidR="00E33FD6" w:rsidRPr="00665B08" w:rsidRDefault="00E33FD6" w:rsidP="00665B08">
      <w:pPr>
        <w:ind w:left="720"/>
        <w:rPr>
          <w:szCs w:val="20"/>
          <w:lang w:val="es-ES"/>
        </w:rPr>
      </w:pPr>
    </w:p>
    <w:p w14:paraId="028BA97B" w14:textId="77777777" w:rsidR="00183526" w:rsidRPr="00665B08" w:rsidRDefault="00183526" w:rsidP="00AF39DB">
      <w:pPr>
        <w:pStyle w:val="ListParagraph"/>
        <w:numPr>
          <w:ilvl w:val="0"/>
          <w:numId w:val="116"/>
        </w:numPr>
        <w:spacing w:line="278" w:lineRule="auto"/>
        <w:rPr>
          <w:szCs w:val="20"/>
          <w:lang w:val="es-ES"/>
        </w:rPr>
      </w:pPr>
      <w:r w:rsidRPr="00665B08">
        <w:rPr>
          <w:szCs w:val="20"/>
          <w:lang w:val="es-ES"/>
        </w:rPr>
        <w:t xml:space="preserve">[18:13] </w:t>
      </w:r>
      <w:r w:rsidRPr="00665B08">
        <w:rPr>
          <w:szCs w:val="20"/>
          <w:lang w:val="es-ES"/>
        </w:rPr>
        <w:tab/>
        <w:t xml:space="preserve">¿Cómo demostró el recaudador de impuestos que se avergonzaba de su pecado? </w:t>
      </w:r>
    </w:p>
    <w:p w14:paraId="42F17660" w14:textId="77777777" w:rsidR="00183526" w:rsidRDefault="00183526" w:rsidP="00665B08">
      <w:pPr>
        <w:ind w:left="720"/>
        <w:rPr>
          <w:szCs w:val="20"/>
          <w:lang w:val="es-ES"/>
        </w:rPr>
      </w:pPr>
      <w:r w:rsidRPr="00665B08">
        <w:rPr>
          <w:szCs w:val="20"/>
          <w:lang w:val="es-ES"/>
        </w:rPr>
        <w:t xml:space="preserve">Él se mantuvo a distancia; se golpeó el pecho y no </w:t>
      </w:r>
      <w:proofErr w:type="spellStart"/>
      <w:r w:rsidRPr="00665B08">
        <w:rPr>
          <w:szCs w:val="20"/>
          <w:lang w:val="es-ES"/>
        </w:rPr>
        <w:t>quer</w:t>
      </w:r>
      <w:proofErr w:type="spellEnd"/>
      <w:r w:rsidRPr="00665B08">
        <w:rPr>
          <w:szCs w:val="20"/>
          <w:lang w:val="es-PR"/>
        </w:rPr>
        <w:t>í</w:t>
      </w:r>
      <w:r w:rsidRPr="00665B08">
        <w:rPr>
          <w:szCs w:val="20"/>
          <w:lang w:val="es-ES"/>
        </w:rPr>
        <w:t>a mirar hacia el cielo.</w:t>
      </w:r>
    </w:p>
    <w:p w14:paraId="6DA3AD68" w14:textId="77777777" w:rsidR="00E33FD6" w:rsidRPr="00665B08" w:rsidRDefault="00E33FD6" w:rsidP="00665B08">
      <w:pPr>
        <w:ind w:left="720"/>
        <w:rPr>
          <w:szCs w:val="20"/>
          <w:lang w:val="es-ES"/>
        </w:rPr>
      </w:pPr>
    </w:p>
    <w:p w14:paraId="44571E8A" w14:textId="77777777" w:rsidR="00183526" w:rsidRPr="00665B08" w:rsidRDefault="00183526" w:rsidP="00AF39DB">
      <w:pPr>
        <w:numPr>
          <w:ilvl w:val="0"/>
          <w:numId w:val="116"/>
        </w:numPr>
        <w:spacing w:line="278" w:lineRule="auto"/>
        <w:rPr>
          <w:szCs w:val="20"/>
          <w:lang w:val="es-ES"/>
        </w:rPr>
      </w:pPr>
      <w:r w:rsidRPr="00665B08">
        <w:rPr>
          <w:szCs w:val="20"/>
          <w:lang w:val="es-ES"/>
        </w:rPr>
        <w:t xml:space="preserve">[18:14] </w:t>
      </w:r>
      <w:r w:rsidRPr="00665B08">
        <w:rPr>
          <w:szCs w:val="20"/>
          <w:lang w:val="es-ES"/>
        </w:rPr>
        <w:tab/>
        <w:t xml:space="preserve">¿Qué hombre volvió a su casa justificado ante Dios? </w:t>
      </w:r>
    </w:p>
    <w:p w14:paraId="5D3B608F" w14:textId="77777777" w:rsidR="00183526" w:rsidRDefault="00183526" w:rsidP="00665B08">
      <w:pPr>
        <w:ind w:left="720"/>
        <w:rPr>
          <w:szCs w:val="20"/>
          <w:lang w:val="es-ES"/>
        </w:rPr>
      </w:pPr>
      <w:r w:rsidRPr="00665B08">
        <w:rPr>
          <w:szCs w:val="20"/>
          <w:lang w:val="es-ES"/>
        </w:rPr>
        <w:t>El recaudador de impuestos volvió a su casa justificado ante Dios.</w:t>
      </w:r>
    </w:p>
    <w:p w14:paraId="327B64E2" w14:textId="77777777" w:rsidR="00E33FD6" w:rsidRPr="00665B08" w:rsidRDefault="00E33FD6" w:rsidP="00665B08">
      <w:pPr>
        <w:ind w:left="720"/>
        <w:rPr>
          <w:szCs w:val="20"/>
          <w:lang w:val="es-ES"/>
        </w:rPr>
      </w:pPr>
    </w:p>
    <w:p w14:paraId="49F43247" w14:textId="77777777" w:rsidR="00183526" w:rsidRPr="00665B08" w:rsidRDefault="00183526" w:rsidP="00AF39DB">
      <w:pPr>
        <w:numPr>
          <w:ilvl w:val="0"/>
          <w:numId w:val="116"/>
        </w:numPr>
        <w:spacing w:line="278" w:lineRule="auto"/>
        <w:rPr>
          <w:szCs w:val="20"/>
          <w:lang w:val="es-ES"/>
        </w:rPr>
      </w:pPr>
      <w:r w:rsidRPr="00665B08">
        <w:rPr>
          <w:szCs w:val="20"/>
          <w:lang w:val="es-ES"/>
        </w:rPr>
        <w:t xml:space="preserve">[18:14] </w:t>
      </w:r>
      <w:r w:rsidRPr="00665B08">
        <w:rPr>
          <w:szCs w:val="20"/>
          <w:lang w:val="es-ES"/>
        </w:rPr>
        <w:tab/>
        <w:t xml:space="preserve">¿Cómo resumió Jesús la lección de esta parábola? </w:t>
      </w:r>
    </w:p>
    <w:p w14:paraId="3839AFF3" w14:textId="77777777" w:rsidR="00183526" w:rsidRPr="00665B08" w:rsidRDefault="00183526" w:rsidP="00183526">
      <w:pPr>
        <w:ind w:left="720"/>
        <w:rPr>
          <w:szCs w:val="20"/>
          <w:lang w:val="es-ES"/>
        </w:rPr>
      </w:pPr>
      <w:r w:rsidRPr="00665B08">
        <w:rPr>
          <w:szCs w:val="20"/>
          <w:lang w:val="es-ES"/>
        </w:rPr>
        <w:t>Jesús dijo que todo el que se exalta a sí mismo será humillado</w:t>
      </w:r>
      <w:r w:rsidRPr="00665B08">
        <w:rPr>
          <w:szCs w:val="20"/>
          <w:lang w:val="es-PR"/>
        </w:rPr>
        <w:t>;</w:t>
      </w:r>
      <w:r w:rsidRPr="00665B08">
        <w:rPr>
          <w:szCs w:val="20"/>
          <w:lang w:val="es-ES"/>
        </w:rPr>
        <w:t xml:space="preserve"> pero, todo el que se humilla, será exaltado.</w:t>
      </w:r>
    </w:p>
    <w:p w14:paraId="181FD52C" w14:textId="77777777" w:rsidR="00183526" w:rsidRPr="00665B08" w:rsidRDefault="00183526" w:rsidP="00183526">
      <w:pPr>
        <w:spacing w:before="240" w:after="240"/>
        <w:rPr>
          <w:b/>
          <w:szCs w:val="20"/>
          <w:lang w:val="es-ES"/>
        </w:rPr>
      </w:pPr>
      <w:r w:rsidRPr="00665B08">
        <w:rPr>
          <w:b/>
          <w:szCs w:val="20"/>
          <w:lang w:val="es-ES"/>
        </w:rPr>
        <w:t>Sección de comentarios:</w:t>
      </w:r>
    </w:p>
    <w:p w14:paraId="1841AEEF" w14:textId="77777777" w:rsidR="00183526" w:rsidRPr="00665B08" w:rsidRDefault="00183526" w:rsidP="00183526">
      <w:pPr>
        <w:pStyle w:val="Heading1"/>
        <w:keepNext w:val="0"/>
        <w:keepLines w:val="0"/>
        <w:spacing w:before="480"/>
        <w:rPr>
          <w:b w:val="0"/>
          <w:bCs/>
          <w:szCs w:val="44"/>
          <w:lang w:val="es-ES"/>
        </w:rPr>
      </w:pPr>
      <w:bookmarkStart w:id="36" w:name="_Toc161920341"/>
      <w:bookmarkStart w:id="37" w:name="_Toc176516695"/>
    </w:p>
    <w:p w14:paraId="2AE0D846" w14:textId="77777777" w:rsidR="00183526" w:rsidRPr="00665B08" w:rsidRDefault="00183526" w:rsidP="00183526">
      <w:pPr>
        <w:pStyle w:val="Heading1"/>
        <w:keepNext w:val="0"/>
        <w:keepLines w:val="0"/>
        <w:spacing w:before="480"/>
        <w:rPr>
          <w:b w:val="0"/>
          <w:bCs/>
          <w:szCs w:val="44"/>
          <w:lang w:val="es-ES"/>
        </w:rPr>
      </w:pPr>
    </w:p>
    <w:p w14:paraId="14282048" w14:textId="035F67EC" w:rsidR="00183526" w:rsidRPr="00665B08" w:rsidRDefault="00183526" w:rsidP="00183526">
      <w:pPr>
        <w:pStyle w:val="Heading1"/>
        <w:keepNext w:val="0"/>
        <w:keepLines w:val="0"/>
        <w:spacing w:before="480"/>
        <w:rPr>
          <w:b w:val="0"/>
          <w:bCs/>
          <w:szCs w:val="44"/>
          <w:lang w:val="es-ES"/>
        </w:rPr>
      </w:pPr>
      <w:bookmarkStart w:id="38" w:name="_Toc196896480"/>
      <w:r w:rsidRPr="00665B08">
        <w:rPr>
          <w:bCs/>
          <w:szCs w:val="44"/>
          <w:lang w:val="es-ES"/>
        </w:rPr>
        <w:lastRenderedPageBreak/>
        <w:t>Lucas 19:28-48</w:t>
      </w:r>
      <w:bookmarkEnd w:id="36"/>
      <w:bookmarkEnd w:id="37"/>
      <w:bookmarkEnd w:id="38"/>
    </w:p>
    <w:p w14:paraId="626B201A" w14:textId="77777777" w:rsidR="00183526" w:rsidRPr="00E33FD6" w:rsidRDefault="00183526" w:rsidP="00183526">
      <w:pPr>
        <w:pStyle w:val="Background"/>
        <w:rPr>
          <w:b/>
          <w:bCs w:val="0"/>
          <w:i/>
          <w:iCs/>
          <w:sz w:val="22"/>
          <w:szCs w:val="22"/>
          <w:lang w:val="es-ES"/>
        </w:rPr>
      </w:pPr>
      <w:r w:rsidRPr="00E33FD6">
        <w:rPr>
          <w:b/>
          <w:bCs w:val="0"/>
          <w:i/>
          <w:iCs/>
          <w:sz w:val="22"/>
          <w:szCs w:val="22"/>
          <w:lang w:val="es-ES"/>
        </w:rPr>
        <w:t>Lea el pasaje.</w:t>
      </w:r>
    </w:p>
    <w:p w14:paraId="42BB7D41" w14:textId="77777777" w:rsidR="00183526" w:rsidRPr="00665B08" w:rsidRDefault="00183526" w:rsidP="00183526">
      <w:pPr>
        <w:pStyle w:val="Part1"/>
        <w:rPr>
          <w:lang w:val="es-ES"/>
        </w:rPr>
      </w:pPr>
      <w:r w:rsidRPr="00665B08">
        <w:rPr>
          <w:lang w:val="es-ES"/>
        </w:rPr>
        <w:t>Parte 1</w:t>
      </w:r>
    </w:p>
    <w:p w14:paraId="2DC11176"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62C7B674" w14:textId="77777777" w:rsidR="00183526" w:rsidRPr="00665B08" w:rsidRDefault="00183526" w:rsidP="00183526">
      <w:pPr>
        <w:pStyle w:val="Checklist"/>
      </w:pPr>
      <w:r w:rsidRPr="00665B08">
        <w:rPr>
          <w:lang w:val="es-ES"/>
        </w:rPr>
        <w:t xml:space="preserve">Jesús les dijo a dos de los discípulos dónde conseguir un asno que nunca había sido montado, y les dijo qué decir para obtenerlo. </w:t>
      </w:r>
      <w:r w:rsidRPr="00665B08">
        <w:t>[19:28-34]</w:t>
      </w:r>
    </w:p>
    <w:p w14:paraId="22AF7122" w14:textId="77777777" w:rsidR="00183526" w:rsidRPr="00665B08" w:rsidRDefault="00183526" w:rsidP="00183526">
      <w:pPr>
        <w:pStyle w:val="Checklist"/>
      </w:pPr>
      <w:r w:rsidRPr="00665B08">
        <w:rPr>
          <w:lang w:val="es-ES"/>
        </w:rPr>
        <w:t xml:space="preserve">Jesús entró en Jerusalén montado en el asno. </w:t>
      </w:r>
      <w:r w:rsidRPr="00665B08">
        <w:t>[19:35-36]</w:t>
      </w:r>
    </w:p>
    <w:p w14:paraId="3F93FBE5" w14:textId="77777777" w:rsidR="00183526" w:rsidRPr="00665B08" w:rsidRDefault="00183526" w:rsidP="00183526">
      <w:pPr>
        <w:pStyle w:val="Checklist"/>
      </w:pPr>
      <w:r w:rsidRPr="00665B08">
        <w:rPr>
          <w:lang w:val="es-ES"/>
        </w:rPr>
        <w:t xml:space="preserve">La gente estaba alegre, y alababan a Jesús mientras cabalgaba hacia la ciudad; pero algunos líderes religiosos querían que se detuviera. </w:t>
      </w:r>
      <w:r w:rsidRPr="00665B08">
        <w:t>[19:37-40]</w:t>
      </w:r>
    </w:p>
    <w:p w14:paraId="2B33522A" w14:textId="77777777" w:rsidR="00183526" w:rsidRPr="00665B08" w:rsidRDefault="00183526" w:rsidP="00183526">
      <w:pPr>
        <w:pStyle w:val="Checklist"/>
      </w:pPr>
      <w:r w:rsidRPr="00665B08">
        <w:rPr>
          <w:lang w:val="es-ES"/>
        </w:rPr>
        <w:t xml:space="preserve">Jesús lloró porque la ciudad de Jerusalén sería destruida debido a la incredulidad de la gente. </w:t>
      </w:r>
      <w:r w:rsidRPr="00665B08">
        <w:t>[19:41-44]</w:t>
      </w:r>
    </w:p>
    <w:p w14:paraId="6AE3E428" w14:textId="77777777" w:rsidR="00183526" w:rsidRPr="00665B08" w:rsidRDefault="00183526" w:rsidP="00183526">
      <w:pPr>
        <w:pStyle w:val="Checklist"/>
      </w:pPr>
      <w:r w:rsidRPr="00665B08">
        <w:rPr>
          <w:lang w:val="es-ES"/>
        </w:rPr>
        <w:t xml:space="preserve">Jesús fue al templo e hizo que la gente que vendía cosas allí se fuera. </w:t>
      </w:r>
      <w:r w:rsidRPr="00665B08">
        <w:t>[19:45-46]</w:t>
      </w:r>
    </w:p>
    <w:p w14:paraId="43B4B6A3" w14:textId="77777777" w:rsidR="00183526" w:rsidRPr="00665B08" w:rsidRDefault="00183526" w:rsidP="00183526">
      <w:pPr>
        <w:pStyle w:val="Checklist"/>
      </w:pPr>
      <w:r w:rsidRPr="00665B08">
        <w:rPr>
          <w:lang w:val="es-ES"/>
        </w:rPr>
        <w:t xml:space="preserve">Los líderes religiosos querían matar a Jesús, pero no pudieron hacerlo por causa de la gente. </w:t>
      </w:r>
      <w:r w:rsidRPr="00665B08">
        <w:t>[19:47-48]</w:t>
      </w:r>
    </w:p>
    <w:p w14:paraId="06CF5878" w14:textId="77777777" w:rsidR="00183526" w:rsidRPr="00665B08" w:rsidRDefault="00183526" w:rsidP="00183526">
      <w:pPr>
        <w:pStyle w:val="Part2"/>
      </w:pPr>
      <w:proofErr w:type="spellStart"/>
      <w:r w:rsidRPr="00665B08">
        <w:t>Parte</w:t>
      </w:r>
      <w:proofErr w:type="spellEnd"/>
      <w:r w:rsidRPr="00665B08">
        <w:t xml:space="preserve"> 2</w:t>
      </w:r>
    </w:p>
    <w:p w14:paraId="5B81B17C" w14:textId="77777777" w:rsidR="00183526" w:rsidRPr="00665B08" w:rsidRDefault="00183526" w:rsidP="00183526">
      <w:pPr>
        <w:pStyle w:val="Answerortell"/>
        <w:rPr>
          <w:lang w:val="es-ES"/>
        </w:rPr>
      </w:pPr>
      <w:r w:rsidRPr="00665B08">
        <w:rPr>
          <w:lang w:val="es-ES"/>
        </w:rPr>
        <w:t>Responda las siguientes preguntas de los versículos señalados.</w:t>
      </w:r>
    </w:p>
    <w:p w14:paraId="1982BD3D" w14:textId="77777777" w:rsidR="00183526" w:rsidRPr="00665B08" w:rsidRDefault="00183526" w:rsidP="00AF39DB">
      <w:pPr>
        <w:numPr>
          <w:ilvl w:val="0"/>
          <w:numId w:val="117"/>
        </w:numPr>
        <w:spacing w:line="278" w:lineRule="auto"/>
        <w:rPr>
          <w:szCs w:val="20"/>
        </w:rPr>
      </w:pPr>
      <w:r w:rsidRPr="00665B08">
        <w:rPr>
          <w:szCs w:val="20"/>
        </w:rPr>
        <w:t xml:space="preserve">[19:28] </w:t>
      </w:r>
      <w:r w:rsidRPr="00665B08">
        <w:rPr>
          <w:szCs w:val="20"/>
        </w:rPr>
        <w:tab/>
        <w:t xml:space="preserve">¿A </w:t>
      </w:r>
      <w:proofErr w:type="spellStart"/>
      <w:r w:rsidRPr="00665B08">
        <w:rPr>
          <w:szCs w:val="20"/>
        </w:rPr>
        <w:t>dónde</w:t>
      </w:r>
      <w:proofErr w:type="spellEnd"/>
      <w:r w:rsidRPr="00665B08">
        <w:rPr>
          <w:szCs w:val="20"/>
        </w:rPr>
        <w:t xml:space="preserve"> </w:t>
      </w:r>
      <w:proofErr w:type="spellStart"/>
      <w:r w:rsidRPr="00665B08">
        <w:rPr>
          <w:szCs w:val="20"/>
        </w:rPr>
        <w:t>iba</w:t>
      </w:r>
      <w:proofErr w:type="spellEnd"/>
      <w:r w:rsidRPr="00665B08">
        <w:rPr>
          <w:szCs w:val="20"/>
        </w:rPr>
        <w:t xml:space="preserve"> Jesús? </w:t>
      </w:r>
    </w:p>
    <w:p w14:paraId="47A282CF" w14:textId="77777777" w:rsidR="00183526" w:rsidRDefault="00183526" w:rsidP="00E33FD6">
      <w:pPr>
        <w:ind w:left="720"/>
        <w:rPr>
          <w:szCs w:val="20"/>
        </w:rPr>
      </w:pPr>
      <w:r w:rsidRPr="00665B08">
        <w:rPr>
          <w:szCs w:val="20"/>
        </w:rPr>
        <w:t xml:space="preserve">Jesús </w:t>
      </w:r>
      <w:proofErr w:type="spellStart"/>
      <w:r w:rsidRPr="00665B08">
        <w:rPr>
          <w:szCs w:val="20"/>
        </w:rPr>
        <w:t>iba</w:t>
      </w:r>
      <w:proofErr w:type="spellEnd"/>
      <w:r w:rsidRPr="00665B08">
        <w:rPr>
          <w:szCs w:val="20"/>
        </w:rPr>
        <w:t xml:space="preserve"> a Jerusalén.</w:t>
      </w:r>
    </w:p>
    <w:p w14:paraId="4073A075" w14:textId="77777777" w:rsidR="00E33FD6" w:rsidRPr="00665B08" w:rsidRDefault="00E33FD6" w:rsidP="00E33FD6">
      <w:pPr>
        <w:ind w:left="720"/>
        <w:rPr>
          <w:szCs w:val="20"/>
        </w:rPr>
      </w:pPr>
    </w:p>
    <w:p w14:paraId="40811B23"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[19:30] </w:t>
      </w:r>
      <w:r w:rsidRPr="00665B08">
        <w:rPr>
          <w:szCs w:val="20"/>
          <w:lang w:val="es-ES"/>
        </w:rPr>
        <w:tab/>
        <w:t xml:space="preserve">¿Qué dijo Jesús a dos de sus discípulos que le trajeran? </w:t>
      </w:r>
    </w:p>
    <w:p w14:paraId="33FAE2AF" w14:textId="77777777" w:rsidR="00183526" w:rsidRDefault="00183526" w:rsidP="00E33FD6">
      <w:pPr>
        <w:ind w:left="720"/>
        <w:rPr>
          <w:szCs w:val="20"/>
          <w:lang w:val="es-ES"/>
        </w:rPr>
      </w:pPr>
      <w:r w:rsidRPr="00665B08">
        <w:rPr>
          <w:szCs w:val="20"/>
          <w:lang w:val="es-ES"/>
        </w:rPr>
        <w:t>Les dijo que le trajeran un asno que nunca había sido montado.  Se les dijo que lo desataran y se lo trajeran.</w:t>
      </w:r>
    </w:p>
    <w:p w14:paraId="505E92B7" w14:textId="77777777" w:rsidR="00E33FD6" w:rsidRPr="00665B08" w:rsidRDefault="00E33FD6" w:rsidP="00E33FD6">
      <w:pPr>
        <w:ind w:left="720"/>
        <w:rPr>
          <w:szCs w:val="20"/>
          <w:lang w:val="es-ES"/>
        </w:rPr>
      </w:pPr>
    </w:p>
    <w:p w14:paraId="3AD72CAA"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[19:31] </w:t>
      </w:r>
      <w:r w:rsidRPr="00665B08">
        <w:rPr>
          <w:szCs w:val="20"/>
          <w:lang w:val="es-ES"/>
        </w:rPr>
        <w:tab/>
        <w:t xml:space="preserve">¿Qué quería Jesús que le dijeran a cualquiera que preguntara por qué estaban desatando el asno? </w:t>
      </w:r>
    </w:p>
    <w:p w14:paraId="6BD94E78" w14:textId="77777777" w:rsidR="00183526" w:rsidRDefault="00183526" w:rsidP="00E33FD6">
      <w:pPr>
        <w:ind w:left="720"/>
        <w:rPr>
          <w:szCs w:val="20"/>
          <w:lang w:val="es-ES"/>
        </w:rPr>
      </w:pPr>
      <w:r w:rsidRPr="00665B08">
        <w:rPr>
          <w:szCs w:val="20"/>
          <w:lang w:val="es-ES"/>
        </w:rPr>
        <w:t>Él quería que dijeran que el Señor lo necesitaba.</w:t>
      </w:r>
    </w:p>
    <w:p w14:paraId="5079254F" w14:textId="77777777" w:rsidR="00E33FD6" w:rsidRPr="00665B08" w:rsidRDefault="00E33FD6" w:rsidP="00E33FD6">
      <w:pPr>
        <w:ind w:left="720"/>
        <w:rPr>
          <w:szCs w:val="20"/>
          <w:lang w:val="es-ES"/>
        </w:rPr>
      </w:pPr>
    </w:p>
    <w:p w14:paraId="0AA45433"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[19:33] </w:t>
      </w:r>
      <w:r w:rsidRPr="00665B08">
        <w:rPr>
          <w:szCs w:val="20"/>
          <w:lang w:val="es-ES"/>
        </w:rPr>
        <w:tab/>
        <w:t xml:space="preserve">¿Quién preguntó por qué estaban desatando el asno? </w:t>
      </w:r>
    </w:p>
    <w:p w14:paraId="5D3ECCB7" w14:textId="77777777" w:rsidR="00183526" w:rsidRDefault="00183526" w:rsidP="00E33FD6">
      <w:pPr>
        <w:ind w:left="720"/>
        <w:rPr>
          <w:szCs w:val="20"/>
          <w:lang w:val="es-ES"/>
        </w:rPr>
      </w:pPr>
      <w:r w:rsidRPr="00665B08">
        <w:rPr>
          <w:szCs w:val="20"/>
          <w:lang w:val="es-ES"/>
        </w:rPr>
        <w:t xml:space="preserve">Los dueños del asno los preguntaron. </w:t>
      </w:r>
    </w:p>
    <w:p w14:paraId="59604904" w14:textId="77777777" w:rsidR="00E33FD6" w:rsidRPr="00665B08" w:rsidRDefault="00E33FD6" w:rsidP="00E33FD6">
      <w:pPr>
        <w:ind w:left="720"/>
        <w:rPr>
          <w:szCs w:val="20"/>
          <w:lang w:val="es-ES"/>
        </w:rPr>
      </w:pPr>
    </w:p>
    <w:p w14:paraId="4D407E6B"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[19:35] </w:t>
      </w:r>
      <w:r w:rsidRPr="00665B08">
        <w:rPr>
          <w:szCs w:val="20"/>
          <w:lang w:val="es-ES"/>
        </w:rPr>
        <w:tab/>
        <w:t xml:space="preserve">¿Qué hicieron los discípulos con el asno? </w:t>
      </w:r>
    </w:p>
    <w:p w14:paraId="3E3EA4F7" w14:textId="77777777" w:rsidR="00183526" w:rsidRDefault="00183526" w:rsidP="00E33FD6">
      <w:pPr>
        <w:ind w:left="720"/>
        <w:rPr>
          <w:szCs w:val="20"/>
          <w:lang w:val="es-ES"/>
        </w:rPr>
      </w:pPr>
      <w:r w:rsidRPr="00665B08">
        <w:rPr>
          <w:szCs w:val="20"/>
          <w:lang w:val="es-ES"/>
        </w:rPr>
        <w:t>Ellos lo llevaron a Jesús; le pusieron sus capas; y pusieron a Jesús sobre él.</w:t>
      </w:r>
    </w:p>
    <w:p w14:paraId="2AB8A252" w14:textId="77777777" w:rsidR="00E33FD6" w:rsidRPr="00665B08" w:rsidRDefault="00E33FD6" w:rsidP="00E33FD6">
      <w:pPr>
        <w:ind w:left="720"/>
        <w:rPr>
          <w:szCs w:val="20"/>
          <w:lang w:val="es-ES"/>
        </w:rPr>
      </w:pPr>
    </w:p>
    <w:p w14:paraId="044B6642"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[19:36] </w:t>
      </w:r>
      <w:r w:rsidRPr="00665B08">
        <w:rPr>
          <w:szCs w:val="20"/>
          <w:lang w:val="es-ES"/>
        </w:rPr>
        <w:tab/>
        <w:t xml:space="preserve">¿Por qué cree que la gente tendía sus capas en el camino? </w:t>
      </w:r>
    </w:p>
    <w:p w14:paraId="5B9EB33D" w14:textId="77777777" w:rsidR="00183526" w:rsidRDefault="00183526" w:rsidP="00E33FD6">
      <w:pPr>
        <w:ind w:left="720"/>
        <w:rPr>
          <w:szCs w:val="20"/>
          <w:lang w:val="es-ES"/>
        </w:rPr>
      </w:pPr>
      <w:r w:rsidRPr="00665B08">
        <w:rPr>
          <w:i/>
          <w:iCs/>
          <w:szCs w:val="20"/>
          <w:lang w:val="es-ES"/>
        </w:rPr>
        <w:t xml:space="preserve">(La respuesta puede variar). </w:t>
      </w:r>
      <w:r w:rsidRPr="00665B08">
        <w:rPr>
          <w:szCs w:val="20"/>
          <w:lang w:val="es-ES"/>
        </w:rPr>
        <w:t xml:space="preserve">Probablemente era una forma de honrar a Jesús. </w:t>
      </w:r>
    </w:p>
    <w:p w14:paraId="64AB5672" w14:textId="77777777" w:rsidR="00E33FD6" w:rsidRPr="00665B08" w:rsidRDefault="00E33FD6" w:rsidP="00E33FD6">
      <w:pPr>
        <w:ind w:left="720"/>
        <w:rPr>
          <w:szCs w:val="20"/>
          <w:lang w:val="es-ES"/>
        </w:rPr>
      </w:pPr>
    </w:p>
    <w:p w14:paraId="724F0D04"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[19:37] </w:t>
      </w:r>
      <w:r w:rsidRPr="00665B08">
        <w:rPr>
          <w:szCs w:val="20"/>
          <w:lang w:val="es-ES"/>
        </w:rPr>
        <w:tab/>
        <w:t xml:space="preserve">¿Por qué la multitud de discípulos alababa a Dios? </w:t>
      </w:r>
    </w:p>
    <w:p w14:paraId="5DB334D5" w14:textId="77777777" w:rsidR="00183526" w:rsidRDefault="00183526" w:rsidP="00E33FD6">
      <w:pPr>
        <w:ind w:left="720"/>
        <w:rPr>
          <w:szCs w:val="20"/>
          <w:lang w:val="es-ES"/>
        </w:rPr>
      </w:pPr>
      <w:r w:rsidRPr="00665B08">
        <w:rPr>
          <w:szCs w:val="20"/>
          <w:lang w:val="es-ES"/>
        </w:rPr>
        <w:t>Ellos lo alababan por las poderosas obras que habían visto.</w:t>
      </w:r>
    </w:p>
    <w:p w14:paraId="1D37DCF7" w14:textId="77777777" w:rsidR="00E33FD6" w:rsidRPr="00665B08" w:rsidRDefault="00E33FD6" w:rsidP="00E33FD6">
      <w:pPr>
        <w:ind w:left="720"/>
        <w:rPr>
          <w:szCs w:val="20"/>
          <w:lang w:val="es-ES"/>
        </w:rPr>
      </w:pPr>
    </w:p>
    <w:p w14:paraId="3EFEBC40" w14:textId="77777777" w:rsidR="00183526" w:rsidRPr="00665B08" w:rsidRDefault="00183526" w:rsidP="00AF39DB">
      <w:pPr>
        <w:numPr>
          <w:ilvl w:val="0"/>
          <w:numId w:val="117"/>
        </w:numPr>
        <w:spacing w:line="278" w:lineRule="auto"/>
        <w:rPr>
          <w:szCs w:val="20"/>
          <w:lang w:val="es-ES"/>
        </w:rPr>
      </w:pPr>
      <w:r w:rsidRPr="00665B08">
        <w:rPr>
          <w:szCs w:val="20"/>
          <w:lang w:val="es-ES"/>
        </w:rPr>
        <w:t xml:space="preserve">[19:37] </w:t>
      </w:r>
      <w:r w:rsidRPr="00665B08">
        <w:rPr>
          <w:szCs w:val="20"/>
          <w:lang w:val="es-ES"/>
        </w:rPr>
        <w:tab/>
        <w:t xml:space="preserve">¿Qué obras poderosas cree que habían visto?    </w:t>
      </w:r>
    </w:p>
    <w:p w14:paraId="4D88BA2B" w14:textId="77777777" w:rsidR="00183526" w:rsidRDefault="00183526" w:rsidP="00E33FD6">
      <w:pPr>
        <w:ind w:left="720"/>
        <w:rPr>
          <w:szCs w:val="20"/>
          <w:lang w:val="es-ES"/>
        </w:rPr>
      </w:pPr>
      <w:r w:rsidRPr="00665B08">
        <w:rPr>
          <w:szCs w:val="20"/>
          <w:lang w:val="es-ES"/>
        </w:rPr>
        <w:t>Ellos probablemente estaban hablando acerca de los milagros que habían visto a Jesús hacer.</w:t>
      </w:r>
    </w:p>
    <w:p w14:paraId="54CC32AA" w14:textId="77777777" w:rsidR="00E33FD6" w:rsidRDefault="00E33FD6" w:rsidP="00E33FD6">
      <w:pPr>
        <w:ind w:left="720"/>
        <w:rPr>
          <w:szCs w:val="20"/>
          <w:lang w:val="es-ES"/>
        </w:rPr>
      </w:pPr>
    </w:p>
    <w:p w14:paraId="36139F6E"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[19:38] </w:t>
      </w:r>
      <w:r w:rsidRPr="00665B08">
        <w:rPr>
          <w:szCs w:val="20"/>
          <w:lang w:val="es-ES"/>
        </w:rPr>
        <w:tab/>
        <w:t xml:space="preserve">¿Qué gritó la multitud cuando Jesús descendió del monte de los Olivos? </w:t>
      </w:r>
    </w:p>
    <w:p w14:paraId="29D80878" w14:textId="77777777" w:rsidR="00E33FD6" w:rsidRDefault="00E33FD6" w:rsidP="00E33FD6">
      <w:pPr>
        <w:ind w:left="720"/>
        <w:rPr>
          <w:szCs w:val="20"/>
          <w:lang w:val="es-ES"/>
        </w:rPr>
      </w:pPr>
      <w:r w:rsidRPr="00665B08">
        <w:rPr>
          <w:szCs w:val="20"/>
          <w:lang w:val="es-ES"/>
        </w:rPr>
        <w:t>Ellos gritaron para bendecir al rey que había venido en el nombre del Señor. También clamaron por paz en el cielo, y gloria en las alturas.</w:t>
      </w:r>
    </w:p>
    <w:p w14:paraId="152DBCC9" w14:textId="77777777" w:rsidR="00E33FD6" w:rsidRDefault="00E33FD6" w:rsidP="00E33FD6">
      <w:pPr>
        <w:ind w:left="720"/>
        <w:rPr>
          <w:szCs w:val="20"/>
          <w:lang w:val="es-ES"/>
        </w:rPr>
      </w:pPr>
    </w:p>
    <w:p w14:paraId="010F9777" w14:textId="77777777" w:rsidR="00E33FD6" w:rsidRDefault="00E33FD6" w:rsidP="00E33FD6">
      <w:pPr>
        <w:ind w:left="720"/>
        <w:rPr>
          <w:szCs w:val="20"/>
          <w:lang w:val="es-ES"/>
        </w:rPr>
      </w:pPr>
    </w:p>
    <w:p w14:paraId="09B06DB7" w14:textId="77777777" w:rsidR="00D34E67" w:rsidRPr="00665B08" w:rsidRDefault="00D34E67" w:rsidP="00D34E67">
      <w:pPr>
        <w:pStyle w:val="Continuedline"/>
      </w:pPr>
      <w:r w:rsidRPr="00665B08">
        <w:lastRenderedPageBreak/>
        <w:t xml:space="preserve">Lucas 19:28-48, </w:t>
      </w:r>
      <w:proofErr w:type="spellStart"/>
      <w:r>
        <w:t>c</w:t>
      </w:r>
      <w:r w:rsidRPr="00665B08">
        <w:t>ontinuación</w:t>
      </w:r>
      <w:proofErr w:type="spellEnd"/>
      <w:r w:rsidRPr="00665B08">
        <w:t>:</w:t>
      </w:r>
    </w:p>
    <w:p w14:paraId="4708A56C" w14:textId="77777777" w:rsidR="00E33FD6" w:rsidRDefault="00E33FD6" w:rsidP="00E33FD6">
      <w:pPr>
        <w:ind w:left="720"/>
        <w:rPr>
          <w:szCs w:val="20"/>
          <w:lang w:val="es-ES"/>
        </w:rPr>
      </w:pPr>
    </w:p>
    <w:p w14:paraId="0DE27D30"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[19:38] </w:t>
      </w:r>
      <w:r w:rsidRPr="00665B08">
        <w:rPr>
          <w:szCs w:val="20"/>
          <w:lang w:val="es-ES"/>
        </w:rPr>
        <w:tab/>
        <w:t xml:space="preserve">¿Por qué cree que la gente dijo esto? </w:t>
      </w:r>
    </w:p>
    <w:p w14:paraId="44E96298" w14:textId="77777777" w:rsidR="00E33FD6" w:rsidRDefault="00E33FD6" w:rsidP="00E33FD6">
      <w:pPr>
        <w:ind w:left="720"/>
        <w:rPr>
          <w:szCs w:val="20"/>
          <w:lang w:val="es-ES"/>
        </w:rPr>
      </w:pPr>
      <w:r w:rsidRPr="00665B08">
        <w:rPr>
          <w:i/>
          <w:iCs/>
          <w:szCs w:val="20"/>
          <w:lang w:val="es-ES"/>
        </w:rPr>
        <w:t xml:space="preserve">(La respuesta puede variar). </w:t>
      </w:r>
      <w:r w:rsidRPr="00665B08">
        <w:rPr>
          <w:szCs w:val="20"/>
          <w:lang w:val="es-ES"/>
        </w:rPr>
        <w:t>Parece que lo dijeron porque creían que Jesús era ese rey, o que no era simplemente un hombre ordinario.</w:t>
      </w:r>
    </w:p>
    <w:p w14:paraId="7B1FCB57" w14:textId="77777777" w:rsidR="00E33FD6" w:rsidRDefault="00E33FD6" w:rsidP="00E33FD6">
      <w:pPr>
        <w:ind w:left="720"/>
        <w:rPr>
          <w:szCs w:val="20"/>
          <w:lang w:val="es-ES"/>
        </w:rPr>
      </w:pPr>
    </w:p>
    <w:p w14:paraId="7127AC1B" w14:textId="397B86B0" w:rsidR="00E33FD6" w:rsidRPr="00665B08" w:rsidRDefault="00E33FD6" w:rsidP="00AF39DB">
      <w:pPr>
        <w:numPr>
          <w:ilvl w:val="0"/>
          <w:numId w:val="117"/>
        </w:numPr>
        <w:spacing w:line="278" w:lineRule="auto"/>
        <w:rPr>
          <w:szCs w:val="20"/>
          <w:lang w:val="es-ES"/>
        </w:rPr>
      </w:pPr>
      <w:r>
        <w:rPr>
          <w:szCs w:val="20"/>
          <w:lang w:val="es-ES"/>
        </w:rPr>
        <w:t>[</w:t>
      </w:r>
      <w:r w:rsidRPr="00665B08">
        <w:rPr>
          <w:szCs w:val="20"/>
          <w:lang w:val="es-ES"/>
        </w:rPr>
        <w:t xml:space="preserve">19:39] </w:t>
      </w:r>
      <w:r w:rsidRPr="00665B08">
        <w:rPr>
          <w:szCs w:val="20"/>
          <w:lang w:val="es-ES"/>
        </w:rPr>
        <w:tab/>
        <w:t xml:space="preserve">¿Qué querían algunos de los fariseos que hiciera Jesús? </w:t>
      </w:r>
    </w:p>
    <w:p w14:paraId="1A028DDC" w14:textId="77777777" w:rsidR="00E33FD6" w:rsidRDefault="00E33FD6" w:rsidP="00E33FD6">
      <w:pPr>
        <w:ind w:left="720"/>
        <w:rPr>
          <w:szCs w:val="20"/>
          <w:lang w:val="es-ES"/>
        </w:rPr>
      </w:pPr>
      <w:r w:rsidRPr="00665B08">
        <w:rPr>
          <w:szCs w:val="20"/>
          <w:lang w:val="es-ES"/>
        </w:rPr>
        <w:t>Ellos querían que él reprendiera a sus discípulos.</w:t>
      </w:r>
    </w:p>
    <w:p w14:paraId="6F08E2BF" w14:textId="77777777" w:rsidR="00E33FD6" w:rsidRPr="00665B08" w:rsidRDefault="00E33FD6" w:rsidP="00E33FD6">
      <w:pPr>
        <w:ind w:left="720"/>
        <w:rPr>
          <w:szCs w:val="20"/>
          <w:lang w:val="es-ES"/>
        </w:rPr>
      </w:pPr>
    </w:p>
    <w:p w14:paraId="42EFB192"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[19:40] </w:t>
      </w:r>
      <w:r w:rsidRPr="00665B08">
        <w:rPr>
          <w:szCs w:val="20"/>
          <w:lang w:val="es-ES"/>
        </w:rPr>
        <w:tab/>
        <w:t xml:space="preserve">¿Qué dijo Jesús que sucedería si la gente guardaba silencio? </w:t>
      </w:r>
    </w:p>
    <w:p w14:paraId="007C155F" w14:textId="77777777" w:rsidR="00E33FD6" w:rsidRDefault="00E33FD6" w:rsidP="00E33FD6">
      <w:pPr>
        <w:ind w:left="720"/>
        <w:rPr>
          <w:szCs w:val="20"/>
          <w:lang w:val="es-ES"/>
        </w:rPr>
      </w:pPr>
      <w:r w:rsidRPr="00665B08">
        <w:rPr>
          <w:szCs w:val="20"/>
          <w:lang w:val="es-ES"/>
        </w:rPr>
        <w:t>Él dijo que las piedras gritarían.</w:t>
      </w:r>
    </w:p>
    <w:p w14:paraId="334C7D22" w14:textId="77777777" w:rsidR="00E33FD6" w:rsidRPr="00665B08" w:rsidRDefault="00E33FD6" w:rsidP="00E33FD6">
      <w:pPr>
        <w:ind w:left="720"/>
        <w:rPr>
          <w:szCs w:val="20"/>
          <w:lang w:val="es-ES"/>
        </w:rPr>
      </w:pPr>
    </w:p>
    <w:p w14:paraId="18694DDB"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[19:40] </w:t>
      </w:r>
      <w:r w:rsidRPr="00665B08">
        <w:rPr>
          <w:szCs w:val="20"/>
          <w:lang w:val="es-ES"/>
        </w:rPr>
        <w:tab/>
        <w:t xml:space="preserve">¿Qué cree que quiso decir Jesús cuando dijo que las piedras gritarían si la gente guardaba silencio? </w:t>
      </w:r>
    </w:p>
    <w:p w14:paraId="1ADC9AFF" w14:textId="77777777" w:rsidR="00E33FD6" w:rsidRDefault="00E33FD6" w:rsidP="00E33FD6">
      <w:pPr>
        <w:ind w:left="720"/>
        <w:rPr>
          <w:szCs w:val="20"/>
        </w:rPr>
      </w:pPr>
      <w:r w:rsidRPr="00665B08">
        <w:rPr>
          <w:i/>
          <w:iCs/>
          <w:szCs w:val="20"/>
          <w:lang w:val="es-ES"/>
        </w:rPr>
        <w:t xml:space="preserve">(La respuesta puede variar). </w:t>
      </w:r>
      <w:r w:rsidRPr="00665B08">
        <w:rPr>
          <w:szCs w:val="20"/>
          <w:lang w:val="es-ES"/>
        </w:rPr>
        <w:t xml:space="preserve">Él probablemente quiso decir que era correcto que la gente estuviera tan alegre, que alabara a Dios, y proclamara que Jesús era el rey. </w:t>
      </w:r>
      <w:r w:rsidRPr="00665B08">
        <w:rPr>
          <w:szCs w:val="20"/>
        </w:rPr>
        <w:t xml:space="preserve">Era tan </w:t>
      </w:r>
      <w:proofErr w:type="spellStart"/>
      <w:r w:rsidRPr="00665B08">
        <w:rPr>
          <w:szCs w:val="20"/>
        </w:rPr>
        <w:t>importante</w:t>
      </w:r>
      <w:proofErr w:type="spellEnd"/>
      <w:r w:rsidRPr="00665B08">
        <w:rPr>
          <w:szCs w:val="20"/>
        </w:rPr>
        <w:t xml:space="preserve"> que </w:t>
      </w:r>
      <w:proofErr w:type="spellStart"/>
      <w:r w:rsidRPr="00665B08">
        <w:rPr>
          <w:szCs w:val="20"/>
        </w:rPr>
        <w:t>tenía</w:t>
      </w:r>
      <w:proofErr w:type="spellEnd"/>
      <w:r w:rsidRPr="00665B08">
        <w:rPr>
          <w:szCs w:val="20"/>
        </w:rPr>
        <w:t xml:space="preserve"> que </w:t>
      </w:r>
      <w:proofErr w:type="spellStart"/>
      <w:r w:rsidRPr="00665B08">
        <w:rPr>
          <w:szCs w:val="20"/>
        </w:rPr>
        <w:t>hacerse</w:t>
      </w:r>
      <w:proofErr w:type="spellEnd"/>
      <w:r w:rsidRPr="00665B08">
        <w:rPr>
          <w:szCs w:val="20"/>
        </w:rPr>
        <w:t>.</w:t>
      </w:r>
    </w:p>
    <w:p w14:paraId="1C32EEF6" w14:textId="77777777" w:rsidR="00E33FD6" w:rsidRPr="00665B08" w:rsidRDefault="00E33FD6" w:rsidP="00E33FD6">
      <w:pPr>
        <w:ind w:left="720"/>
        <w:rPr>
          <w:szCs w:val="20"/>
        </w:rPr>
      </w:pPr>
    </w:p>
    <w:p w14:paraId="690605AE"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[19:41-42] </w:t>
      </w:r>
      <w:r w:rsidRPr="00665B08">
        <w:rPr>
          <w:szCs w:val="20"/>
          <w:lang w:val="es-ES"/>
        </w:rPr>
        <w:tab/>
        <w:t xml:space="preserve">¿Qué hizo Jesús al acercarse a la ciudad? </w:t>
      </w:r>
    </w:p>
    <w:p w14:paraId="2714D026" w14:textId="77777777" w:rsidR="00E33FD6" w:rsidRDefault="00E33FD6" w:rsidP="00E33FD6">
      <w:pPr>
        <w:ind w:left="720"/>
        <w:rPr>
          <w:szCs w:val="20"/>
          <w:lang w:val="es-ES"/>
        </w:rPr>
      </w:pPr>
      <w:r w:rsidRPr="00665B08">
        <w:rPr>
          <w:szCs w:val="20"/>
          <w:lang w:val="es-ES"/>
        </w:rPr>
        <w:t>Jesús lloró porque sabía lo que iba a suceder.</w:t>
      </w:r>
    </w:p>
    <w:p w14:paraId="6481FB33" w14:textId="77777777" w:rsidR="00E33FD6" w:rsidRPr="00665B08" w:rsidRDefault="00E33FD6" w:rsidP="00E33FD6">
      <w:pPr>
        <w:ind w:left="720"/>
        <w:rPr>
          <w:szCs w:val="20"/>
          <w:lang w:val="es-ES"/>
        </w:rPr>
      </w:pPr>
    </w:p>
    <w:p w14:paraId="698EB29C"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[19:42] </w:t>
      </w:r>
      <w:r w:rsidRPr="00665B08">
        <w:rPr>
          <w:szCs w:val="20"/>
          <w:lang w:val="es-ES"/>
        </w:rPr>
        <w:tab/>
        <w:t xml:space="preserve">¿Qué deseaba Jesús que supiera el pueblo de Jerusalén? </w:t>
      </w:r>
    </w:p>
    <w:p w14:paraId="2266F7C5" w14:textId="77777777" w:rsidR="00E33FD6" w:rsidRDefault="00E33FD6" w:rsidP="00E33FD6">
      <w:pPr>
        <w:ind w:left="720"/>
        <w:rPr>
          <w:szCs w:val="20"/>
          <w:lang w:val="es-ES"/>
        </w:rPr>
      </w:pPr>
      <w:r w:rsidRPr="00665B08">
        <w:rPr>
          <w:szCs w:val="20"/>
          <w:lang w:val="es-ES"/>
        </w:rPr>
        <w:t>Él deseaba que ellos hubieran sabido lo que les traería la paz.</w:t>
      </w:r>
    </w:p>
    <w:p w14:paraId="633C0606" w14:textId="77777777" w:rsidR="00E33FD6" w:rsidRPr="00665B08" w:rsidRDefault="00E33FD6" w:rsidP="00E33FD6">
      <w:pPr>
        <w:ind w:left="720"/>
        <w:rPr>
          <w:szCs w:val="20"/>
          <w:lang w:val="es-ES"/>
        </w:rPr>
      </w:pPr>
    </w:p>
    <w:p w14:paraId="10BFFCA2"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[19:42] </w:t>
      </w:r>
      <w:r w:rsidRPr="00665B08">
        <w:rPr>
          <w:szCs w:val="20"/>
          <w:lang w:val="es-ES"/>
        </w:rPr>
        <w:tab/>
        <w:t xml:space="preserve">¿Qué más dijo Jesús, en el versículo 42? </w:t>
      </w:r>
    </w:p>
    <w:p w14:paraId="304B8E45" w14:textId="77777777" w:rsidR="00E33FD6" w:rsidRDefault="00E33FD6" w:rsidP="00E33FD6">
      <w:pPr>
        <w:pStyle w:val="ListParagraph"/>
        <w:ind w:firstLine="360"/>
        <w:rPr>
          <w:szCs w:val="20"/>
          <w:lang w:val="es-ES"/>
        </w:rPr>
      </w:pPr>
      <w:r w:rsidRPr="00665B08">
        <w:rPr>
          <w:szCs w:val="20"/>
          <w:lang w:val="es-ES"/>
        </w:rPr>
        <w:t xml:space="preserve">Las cosas que traerían paz a la gente ahora estaban ocultas a sus ojos. </w:t>
      </w:r>
    </w:p>
    <w:p w14:paraId="5D9DC87A" w14:textId="77777777" w:rsidR="00E33FD6" w:rsidRPr="00665B08" w:rsidRDefault="00E33FD6" w:rsidP="00E33FD6">
      <w:pPr>
        <w:pStyle w:val="ListParagraph"/>
        <w:ind w:firstLine="360"/>
        <w:rPr>
          <w:szCs w:val="20"/>
          <w:lang w:val="es-ES"/>
        </w:rPr>
      </w:pPr>
    </w:p>
    <w:p w14:paraId="0920E13E"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[19:42] </w:t>
      </w:r>
      <w:r w:rsidRPr="00665B08">
        <w:rPr>
          <w:szCs w:val="20"/>
          <w:lang w:val="es-ES"/>
        </w:rPr>
        <w:tab/>
        <w:t xml:space="preserve">¿Qué cree que quiso decir Jesús cuando dijo que las cosas que les traerían paz ahora estaban ocultas a sus ojos? </w:t>
      </w:r>
    </w:p>
    <w:p w14:paraId="4D6DB0BC" w14:textId="77777777" w:rsidR="00E33FD6" w:rsidRDefault="00E33FD6" w:rsidP="00E33FD6">
      <w:pPr>
        <w:ind w:left="720"/>
        <w:rPr>
          <w:szCs w:val="20"/>
          <w:lang w:val="es-ES"/>
        </w:rPr>
      </w:pPr>
      <w:r w:rsidRPr="00665B08">
        <w:rPr>
          <w:i/>
          <w:iCs/>
          <w:szCs w:val="20"/>
          <w:lang w:val="es-ES"/>
        </w:rPr>
        <w:t xml:space="preserve">(La respuesta puede variar). </w:t>
      </w:r>
      <w:r w:rsidRPr="00665B08">
        <w:rPr>
          <w:szCs w:val="20"/>
          <w:lang w:val="es-ES"/>
        </w:rPr>
        <w:t>Es posible que haya querido decir que estaban ciegos para reconocerlo como el Mesías (o el Príncipe de Paz) que habían estado esperando. O tal vez, quería decir que estaban ciegos para entender que creer en él les traería paz.</w:t>
      </w:r>
    </w:p>
    <w:p w14:paraId="0421F265" w14:textId="77777777" w:rsidR="00E33FD6" w:rsidRPr="00665B08" w:rsidRDefault="00E33FD6" w:rsidP="00E33FD6">
      <w:pPr>
        <w:ind w:left="720"/>
        <w:rPr>
          <w:szCs w:val="20"/>
          <w:lang w:val="es-ES"/>
        </w:rPr>
      </w:pPr>
    </w:p>
    <w:p w14:paraId="255CB4DB"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[19:43] </w:t>
      </w:r>
      <w:r w:rsidRPr="00665B08">
        <w:rPr>
          <w:szCs w:val="20"/>
          <w:lang w:val="es-ES"/>
        </w:rPr>
        <w:tab/>
        <w:t>¿Qué les harían los enemigos de Jerusalén?</w:t>
      </w:r>
    </w:p>
    <w:p w14:paraId="7092F6D2" w14:textId="77777777" w:rsidR="00E33FD6" w:rsidRDefault="00E33FD6" w:rsidP="00E33FD6">
      <w:pPr>
        <w:ind w:left="720"/>
        <w:rPr>
          <w:szCs w:val="20"/>
          <w:lang w:val="es-ES"/>
        </w:rPr>
      </w:pPr>
      <w:r w:rsidRPr="00665B08">
        <w:rPr>
          <w:szCs w:val="20"/>
          <w:lang w:val="es-ES"/>
        </w:rPr>
        <w:t>Ellos construirían una barricada alrededor de Jerusalén; los rodearían por todos lados; y se acercarían a ellos.</w:t>
      </w:r>
    </w:p>
    <w:p w14:paraId="5113B825" w14:textId="77777777" w:rsidR="00E33FD6" w:rsidRPr="00665B08" w:rsidRDefault="00E33FD6" w:rsidP="00E33FD6">
      <w:pPr>
        <w:ind w:left="720"/>
        <w:rPr>
          <w:szCs w:val="20"/>
          <w:lang w:val="es-ES"/>
        </w:rPr>
      </w:pPr>
    </w:p>
    <w:p w14:paraId="7C8C45D2"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[19:43] </w:t>
      </w:r>
      <w:r w:rsidRPr="00665B08">
        <w:rPr>
          <w:szCs w:val="20"/>
          <w:lang w:val="es-ES"/>
        </w:rPr>
        <w:tab/>
        <w:t xml:space="preserve">¿Qué problema cree usted que esto causaría a la gente de Jerusalén? </w:t>
      </w:r>
    </w:p>
    <w:p w14:paraId="2C5F7616" w14:textId="77777777" w:rsidR="00E33FD6" w:rsidRDefault="00E33FD6" w:rsidP="00E33FD6">
      <w:pPr>
        <w:ind w:left="720"/>
        <w:rPr>
          <w:szCs w:val="20"/>
          <w:lang w:val="es-ES"/>
        </w:rPr>
      </w:pPr>
      <w:r w:rsidRPr="00665B08">
        <w:rPr>
          <w:i/>
          <w:iCs/>
          <w:szCs w:val="20"/>
          <w:lang w:val="es-ES"/>
        </w:rPr>
        <w:t xml:space="preserve">(La respuesta puede variar). </w:t>
      </w:r>
      <w:r w:rsidRPr="00665B08">
        <w:rPr>
          <w:szCs w:val="20"/>
          <w:lang w:val="es-ES"/>
        </w:rPr>
        <w:t>Parece que el pueblo de Jerusalén no sería capaz de escapar de la ciudad y huir de sus enemigos.</w:t>
      </w:r>
    </w:p>
    <w:p w14:paraId="6541F9F0" w14:textId="77777777" w:rsidR="00E33FD6" w:rsidRPr="00665B08" w:rsidRDefault="00E33FD6" w:rsidP="00E33FD6">
      <w:pPr>
        <w:ind w:left="720"/>
        <w:rPr>
          <w:szCs w:val="20"/>
          <w:lang w:val="es-ES"/>
        </w:rPr>
      </w:pPr>
    </w:p>
    <w:p w14:paraId="2F1E6520"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[19:44] </w:t>
      </w:r>
      <w:r w:rsidRPr="00665B08">
        <w:rPr>
          <w:szCs w:val="20"/>
          <w:lang w:val="es-ES"/>
        </w:rPr>
        <w:tab/>
        <w:t xml:space="preserve">¿Qué dijo Jesús que los enemigos le harían a la gente y a la ciudad? </w:t>
      </w:r>
    </w:p>
    <w:p w14:paraId="3C1A368C" w14:textId="77777777" w:rsidR="00E33FD6" w:rsidRDefault="00E33FD6" w:rsidP="00E33FD6">
      <w:pPr>
        <w:ind w:left="360" w:firstLine="360"/>
        <w:rPr>
          <w:szCs w:val="20"/>
          <w:lang w:val="es-ES"/>
        </w:rPr>
      </w:pPr>
      <w:r w:rsidRPr="00665B08">
        <w:rPr>
          <w:szCs w:val="20"/>
          <w:lang w:val="es-ES"/>
        </w:rPr>
        <w:t>Los enemigos los matarían a ellos y a sus hijos. No dejarían una piedra sobre otra piedra.</w:t>
      </w:r>
    </w:p>
    <w:p w14:paraId="54AB5BFF" w14:textId="77777777" w:rsidR="00E33FD6" w:rsidRPr="00665B08" w:rsidRDefault="00E33FD6" w:rsidP="00E33FD6">
      <w:pPr>
        <w:ind w:left="360" w:firstLine="360"/>
        <w:rPr>
          <w:szCs w:val="20"/>
          <w:lang w:val="es-ES"/>
        </w:rPr>
      </w:pPr>
    </w:p>
    <w:p w14:paraId="4CF515E2" w14:textId="77777777" w:rsidR="00E33FD6" w:rsidRPr="00665B08" w:rsidRDefault="00E33FD6" w:rsidP="00AF39DB">
      <w:pPr>
        <w:numPr>
          <w:ilvl w:val="0"/>
          <w:numId w:val="117"/>
        </w:numPr>
        <w:spacing w:line="278" w:lineRule="auto"/>
        <w:rPr>
          <w:szCs w:val="20"/>
          <w:lang w:val="es-ES"/>
        </w:rPr>
      </w:pPr>
      <w:r w:rsidRPr="00665B08">
        <w:rPr>
          <w:szCs w:val="20"/>
          <w:lang w:val="es-ES"/>
        </w:rPr>
        <w:t>[19:44]</w:t>
      </w:r>
      <w:r w:rsidRPr="00665B08">
        <w:rPr>
          <w:szCs w:val="20"/>
          <w:lang w:val="es-ES"/>
        </w:rPr>
        <w:tab/>
        <w:t>¿Qué cree que significa no dejar una piedra sobre otra piedra?</w:t>
      </w:r>
    </w:p>
    <w:p w14:paraId="71556D8B" w14:textId="77777777" w:rsidR="00E33FD6" w:rsidRDefault="00E33FD6" w:rsidP="00E33FD6">
      <w:pPr>
        <w:ind w:left="720"/>
        <w:rPr>
          <w:szCs w:val="20"/>
          <w:lang w:val="es-ES"/>
        </w:rPr>
      </w:pPr>
      <w:r w:rsidRPr="00665B08">
        <w:rPr>
          <w:i/>
          <w:iCs/>
          <w:szCs w:val="20"/>
          <w:lang w:val="es-ES"/>
        </w:rPr>
        <w:t xml:space="preserve">(La respuesta puede variar). </w:t>
      </w:r>
      <w:r w:rsidRPr="00665B08">
        <w:rPr>
          <w:szCs w:val="20"/>
          <w:lang w:val="es-ES"/>
        </w:rPr>
        <w:t>Esto parece significar que derribarían por completo las murallas de la ciudad.</w:t>
      </w:r>
    </w:p>
    <w:p w14:paraId="755863A8" w14:textId="77777777" w:rsidR="00E33FD6" w:rsidRPr="00665B08" w:rsidRDefault="00E33FD6" w:rsidP="00E33FD6">
      <w:pPr>
        <w:ind w:left="720"/>
        <w:rPr>
          <w:szCs w:val="20"/>
          <w:lang w:val="es-ES"/>
        </w:rPr>
      </w:pPr>
    </w:p>
    <w:p w14:paraId="5AF40F1A" w14:textId="77777777" w:rsidR="00E33FD6" w:rsidRPr="00665B08" w:rsidRDefault="00E33FD6" w:rsidP="00AF39DB">
      <w:pPr>
        <w:numPr>
          <w:ilvl w:val="0"/>
          <w:numId w:val="117"/>
        </w:numPr>
        <w:spacing w:line="278" w:lineRule="auto"/>
        <w:rPr>
          <w:szCs w:val="20"/>
          <w:lang w:val="es-ES"/>
        </w:rPr>
      </w:pPr>
      <w:r w:rsidRPr="00665B08">
        <w:rPr>
          <w:szCs w:val="20"/>
          <w:lang w:val="es-ES"/>
        </w:rPr>
        <w:t xml:space="preserve">[19:44] </w:t>
      </w:r>
      <w:r w:rsidRPr="00665B08">
        <w:rPr>
          <w:szCs w:val="20"/>
          <w:lang w:val="es-ES"/>
        </w:rPr>
        <w:tab/>
        <w:t xml:space="preserve">¿Por qué le sucederían todas estas cosas a la gente de Jerusalén? </w:t>
      </w:r>
    </w:p>
    <w:p w14:paraId="5FF44803" w14:textId="77777777" w:rsidR="00E33FD6" w:rsidRDefault="00E33FD6" w:rsidP="00E33FD6">
      <w:pPr>
        <w:pStyle w:val="ListParagraph"/>
        <w:ind w:firstLine="360"/>
        <w:rPr>
          <w:szCs w:val="20"/>
          <w:lang w:val="es-ES"/>
        </w:rPr>
      </w:pPr>
      <w:r w:rsidRPr="00665B08">
        <w:rPr>
          <w:szCs w:val="20"/>
          <w:lang w:val="es-ES"/>
        </w:rPr>
        <w:t xml:space="preserve">Estas cosas sucederían porque ellos no reconocieron el tiempo de su visitación. </w:t>
      </w:r>
    </w:p>
    <w:p w14:paraId="6C78CB99" w14:textId="77777777" w:rsidR="00E33FD6" w:rsidRDefault="00E33FD6" w:rsidP="00E33FD6">
      <w:pPr>
        <w:ind w:left="720"/>
        <w:rPr>
          <w:szCs w:val="20"/>
          <w:lang w:val="es-ES"/>
        </w:rPr>
      </w:pPr>
    </w:p>
    <w:p w14:paraId="52B19AF7"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[19:44] </w:t>
      </w:r>
      <w:r w:rsidRPr="00665B08">
        <w:rPr>
          <w:szCs w:val="20"/>
          <w:lang w:val="es-ES"/>
        </w:rPr>
        <w:tab/>
        <w:t xml:space="preserve">¿Qué cree que significa el tiempo de su visitación? </w:t>
      </w:r>
    </w:p>
    <w:p w14:paraId="0292E767" w14:textId="77777777" w:rsidR="00D34E67" w:rsidRDefault="00D34E67" w:rsidP="00D34E67">
      <w:pPr>
        <w:pStyle w:val="ListParagraph"/>
        <w:ind w:firstLine="360"/>
        <w:rPr>
          <w:szCs w:val="20"/>
          <w:lang w:val="es-ES"/>
        </w:rPr>
      </w:pPr>
      <w:r w:rsidRPr="00665B08">
        <w:rPr>
          <w:i/>
          <w:iCs/>
          <w:szCs w:val="20"/>
          <w:lang w:val="es-ES"/>
        </w:rPr>
        <w:t xml:space="preserve">(La respuesta puede variar). </w:t>
      </w:r>
      <w:r w:rsidRPr="00665B08">
        <w:rPr>
          <w:szCs w:val="20"/>
          <w:lang w:val="es-ES"/>
        </w:rPr>
        <w:t>Parece significar el momento en que Dios el Hijo (Jesús) vino a ellos.</w:t>
      </w:r>
    </w:p>
    <w:p w14:paraId="1C5A80CF" w14:textId="77777777" w:rsidR="00D34E67" w:rsidRPr="00665B08" w:rsidRDefault="00D34E67" w:rsidP="00D34E67">
      <w:pPr>
        <w:pStyle w:val="Continuedline"/>
      </w:pPr>
      <w:r w:rsidRPr="00665B08">
        <w:lastRenderedPageBreak/>
        <w:t xml:space="preserve">Lucas 19:28-48, </w:t>
      </w:r>
      <w:proofErr w:type="spellStart"/>
      <w:r>
        <w:t>c</w:t>
      </w:r>
      <w:r w:rsidRPr="00665B08">
        <w:t>ontinuación</w:t>
      </w:r>
      <w:proofErr w:type="spellEnd"/>
      <w:r w:rsidRPr="00665B08">
        <w:t>:</w:t>
      </w:r>
    </w:p>
    <w:p w14:paraId="58C3FC96" w14:textId="77777777" w:rsidR="00D34E67" w:rsidRPr="00665B08" w:rsidRDefault="00D34E67" w:rsidP="00D34E67">
      <w:pPr>
        <w:pStyle w:val="ListParagraph"/>
        <w:ind w:firstLine="360"/>
        <w:rPr>
          <w:szCs w:val="20"/>
          <w:lang w:val="es-ES"/>
        </w:rPr>
      </w:pPr>
    </w:p>
    <w:p w14:paraId="71BDD9BD"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[19:45] </w:t>
      </w:r>
      <w:r w:rsidRPr="00665B08">
        <w:rPr>
          <w:szCs w:val="20"/>
          <w:lang w:val="es-ES"/>
        </w:rPr>
        <w:tab/>
        <w:t xml:space="preserve">¿Qué hizo Jesús después de decir estas cosas? </w:t>
      </w:r>
    </w:p>
    <w:p w14:paraId="1B5710F0" w14:textId="77777777" w:rsidR="00D34E67" w:rsidRDefault="00D34E67" w:rsidP="00D34E67">
      <w:pPr>
        <w:ind w:left="360" w:firstLine="360"/>
        <w:rPr>
          <w:szCs w:val="20"/>
          <w:lang w:val="es-ES"/>
        </w:rPr>
      </w:pPr>
      <w:r w:rsidRPr="00665B08">
        <w:rPr>
          <w:szCs w:val="20"/>
          <w:lang w:val="es-ES"/>
        </w:rPr>
        <w:t>Él entró en el templo y comenzó a expulsar a los que vendían cosas.</w:t>
      </w:r>
    </w:p>
    <w:p w14:paraId="7631829A" w14:textId="77777777" w:rsidR="00D34E67" w:rsidRPr="00665B08" w:rsidRDefault="00D34E67" w:rsidP="00D34E67">
      <w:pPr>
        <w:ind w:left="360" w:firstLine="360"/>
        <w:rPr>
          <w:szCs w:val="20"/>
          <w:lang w:val="es-ES"/>
        </w:rPr>
      </w:pPr>
    </w:p>
    <w:p w14:paraId="646C4FB8"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[19:46] </w:t>
      </w:r>
      <w:r w:rsidRPr="00665B08">
        <w:rPr>
          <w:szCs w:val="20"/>
          <w:lang w:val="es-ES"/>
        </w:rPr>
        <w:tab/>
        <w:t xml:space="preserve">¿Qué dijo Jesús que se suponía que debía ser el templo? </w:t>
      </w:r>
    </w:p>
    <w:p w14:paraId="2A3B36C3" w14:textId="77777777" w:rsidR="00D34E67" w:rsidRDefault="00D34E67" w:rsidP="00D34E67">
      <w:pPr>
        <w:ind w:left="360" w:firstLine="360"/>
        <w:rPr>
          <w:szCs w:val="20"/>
          <w:lang w:val="es-ES"/>
        </w:rPr>
      </w:pPr>
      <w:r w:rsidRPr="00665B08">
        <w:rPr>
          <w:szCs w:val="20"/>
          <w:lang w:val="es-ES"/>
        </w:rPr>
        <w:t xml:space="preserve">Él dijo que se suponía que era una casa de oración. </w:t>
      </w:r>
    </w:p>
    <w:p w14:paraId="3CB0A66A" w14:textId="77777777" w:rsidR="00D34E67" w:rsidRPr="00665B08" w:rsidRDefault="00D34E67" w:rsidP="00D34E67">
      <w:pPr>
        <w:ind w:left="360" w:firstLine="360"/>
        <w:rPr>
          <w:szCs w:val="20"/>
          <w:lang w:val="es-ES"/>
        </w:rPr>
      </w:pPr>
    </w:p>
    <w:p w14:paraId="5FED0699"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[19:46] </w:t>
      </w:r>
      <w:r w:rsidRPr="00665B08">
        <w:rPr>
          <w:szCs w:val="20"/>
          <w:lang w:val="es-ES"/>
        </w:rPr>
        <w:tab/>
        <w:t xml:space="preserve">¿En qué la habían convertido estas personas, en cambio? </w:t>
      </w:r>
    </w:p>
    <w:p w14:paraId="23231079" w14:textId="77777777" w:rsidR="00D34E67" w:rsidRDefault="00D34E67" w:rsidP="00D34E67">
      <w:pPr>
        <w:ind w:left="360" w:firstLine="360"/>
        <w:rPr>
          <w:szCs w:val="20"/>
          <w:lang w:val="es-ES"/>
        </w:rPr>
      </w:pPr>
      <w:r w:rsidRPr="00665B08">
        <w:rPr>
          <w:szCs w:val="20"/>
          <w:lang w:val="es-ES"/>
        </w:rPr>
        <w:t>Ellas la habían convertido en una cueva de ladrones.</w:t>
      </w:r>
    </w:p>
    <w:p w14:paraId="133BB339" w14:textId="77777777" w:rsidR="00D34E67" w:rsidRPr="00665B08" w:rsidRDefault="00D34E67" w:rsidP="00D34E67">
      <w:pPr>
        <w:ind w:left="360" w:firstLine="360"/>
        <w:rPr>
          <w:szCs w:val="20"/>
          <w:lang w:val="es-ES"/>
        </w:rPr>
      </w:pPr>
    </w:p>
    <w:p w14:paraId="74574D32"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[19:46] </w:t>
      </w:r>
      <w:r w:rsidRPr="00665B08">
        <w:rPr>
          <w:szCs w:val="20"/>
          <w:lang w:val="es-ES"/>
        </w:rPr>
        <w:tab/>
        <w:t>¿Por qué cree que él dijo que la habían convertido en una cueva de ladrones?</w:t>
      </w:r>
    </w:p>
    <w:p w14:paraId="54397FE8" w14:textId="77777777" w:rsidR="00D34E67" w:rsidRDefault="00D34E67" w:rsidP="00D34E67">
      <w:pPr>
        <w:ind w:left="360" w:firstLine="360"/>
        <w:rPr>
          <w:szCs w:val="20"/>
          <w:lang w:val="es-ES"/>
        </w:rPr>
      </w:pPr>
      <w:r w:rsidRPr="00665B08">
        <w:rPr>
          <w:szCs w:val="20"/>
          <w:lang w:val="es-ES"/>
        </w:rPr>
        <w:t xml:space="preserve"> Él probablemente quería decir que la gente estaba engañando a aquellos que les compraban.</w:t>
      </w:r>
    </w:p>
    <w:p w14:paraId="3CECD427" w14:textId="77777777" w:rsidR="00D34E67" w:rsidRPr="00665B08" w:rsidRDefault="00D34E67" w:rsidP="00D34E67">
      <w:pPr>
        <w:ind w:left="360" w:firstLine="360"/>
        <w:rPr>
          <w:szCs w:val="20"/>
          <w:lang w:val="es-ES"/>
        </w:rPr>
      </w:pPr>
    </w:p>
    <w:p w14:paraId="6493B315"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[19:47] </w:t>
      </w:r>
      <w:r w:rsidRPr="00665B08">
        <w:rPr>
          <w:szCs w:val="20"/>
          <w:lang w:val="es-ES"/>
        </w:rPr>
        <w:tab/>
        <w:t xml:space="preserve">¿Con qué frecuencia enseñaba Jesús en el templo en esa época? </w:t>
      </w:r>
    </w:p>
    <w:p w14:paraId="114A2172" w14:textId="77777777" w:rsidR="00D34E67" w:rsidRDefault="00D34E67" w:rsidP="00D34E67">
      <w:pPr>
        <w:ind w:left="360" w:firstLine="360"/>
        <w:rPr>
          <w:szCs w:val="20"/>
          <w:lang w:val="es-ES"/>
        </w:rPr>
      </w:pPr>
      <w:r w:rsidRPr="00665B08">
        <w:rPr>
          <w:szCs w:val="20"/>
          <w:lang w:val="es-ES"/>
        </w:rPr>
        <w:t>Él estaba enseñando allí todos los días.</w:t>
      </w:r>
    </w:p>
    <w:p w14:paraId="63F1CCB5" w14:textId="77777777" w:rsidR="00D34E67" w:rsidRPr="00665B08" w:rsidRDefault="00D34E67" w:rsidP="00D34E67">
      <w:pPr>
        <w:ind w:left="360" w:firstLine="360"/>
        <w:rPr>
          <w:szCs w:val="20"/>
          <w:lang w:val="es-ES"/>
        </w:rPr>
      </w:pPr>
    </w:p>
    <w:p w14:paraId="4E4721BB"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[19:47] </w:t>
      </w:r>
      <w:r w:rsidRPr="00665B08">
        <w:rPr>
          <w:szCs w:val="20"/>
          <w:lang w:val="es-ES"/>
        </w:rPr>
        <w:tab/>
        <w:t xml:space="preserve">¿Qué querían hacerle los sacerdotes y otros líderes? </w:t>
      </w:r>
    </w:p>
    <w:p w14:paraId="19E5E4F1" w14:textId="77777777" w:rsidR="00D34E67" w:rsidRDefault="00D34E67" w:rsidP="00D34E67">
      <w:pPr>
        <w:ind w:left="360" w:firstLine="360"/>
        <w:rPr>
          <w:szCs w:val="20"/>
        </w:rPr>
      </w:pPr>
      <w:proofErr w:type="spellStart"/>
      <w:r w:rsidRPr="00665B08">
        <w:rPr>
          <w:szCs w:val="20"/>
        </w:rPr>
        <w:t>Ellos</w:t>
      </w:r>
      <w:proofErr w:type="spellEnd"/>
      <w:r w:rsidRPr="00665B08">
        <w:rPr>
          <w:szCs w:val="20"/>
        </w:rPr>
        <w:t xml:space="preserve"> </w:t>
      </w:r>
      <w:proofErr w:type="spellStart"/>
      <w:r w:rsidRPr="00665B08">
        <w:rPr>
          <w:szCs w:val="20"/>
        </w:rPr>
        <w:t>querían</w:t>
      </w:r>
      <w:proofErr w:type="spellEnd"/>
      <w:r w:rsidRPr="00665B08">
        <w:rPr>
          <w:szCs w:val="20"/>
        </w:rPr>
        <w:t xml:space="preserve"> </w:t>
      </w:r>
      <w:proofErr w:type="spellStart"/>
      <w:r w:rsidRPr="00665B08">
        <w:rPr>
          <w:szCs w:val="20"/>
        </w:rPr>
        <w:t>matarlo</w:t>
      </w:r>
      <w:proofErr w:type="spellEnd"/>
      <w:r w:rsidRPr="00665B08">
        <w:rPr>
          <w:szCs w:val="20"/>
        </w:rPr>
        <w:t>.</w:t>
      </w:r>
    </w:p>
    <w:p w14:paraId="238CBB82" w14:textId="77777777" w:rsidR="00D34E67" w:rsidRPr="00665B08" w:rsidRDefault="00D34E67" w:rsidP="00D34E67">
      <w:pPr>
        <w:ind w:left="360" w:firstLine="360"/>
        <w:rPr>
          <w:szCs w:val="20"/>
        </w:rPr>
      </w:pPr>
    </w:p>
    <w:p w14:paraId="6902286A"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[19:48] </w:t>
      </w:r>
      <w:r w:rsidRPr="00665B08">
        <w:rPr>
          <w:szCs w:val="20"/>
          <w:lang w:val="es-ES"/>
        </w:rPr>
        <w:tab/>
        <w:t xml:space="preserve">¿Por qué no pudieron hacerlo? </w:t>
      </w:r>
    </w:p>
    <w:p w14:paraId="12D56192" w14:textId="77777777" w:rsidR="00D34E67" w:rsidRDefault="00D34E67" w:rsidP="00D34E67">
      <w:pPr>
        <w:ind w:left="360" w:firstLine="360"/>
        <w:rPr>
          <w:szCs w:val="20"/>
          <w:lang w:val="es-ES"/>
        </w:rPr>
      </w:pPr>
      <w:r w:rsidRPr="00665B08">
        <w:rPr>
          <w:szCs w:val="20"/>
          <w:lang w:val="es-ES"/>
        </w:rPr>
        <w:t>Ellos no pudieron hacer esto porque la gente estaba escuchando atentamente todo lo que Jesús decía.</w:t>
      </w:r>
    </w:p>
    <w:p w14:paraId="1F0CE992" w14:textId="77777777" w:rsidR="00D34E67" w:rsidRPr="00665B08" w:rsidRDefault="00D34E67" w:rsidP="00D34E67">
      <w:pPr>
        <w:ind w:left="360" w:firstLine="360"/>
        <w:rPr>
          <w:szCs w:val="20"/>
          <w:lang w:val="es-ES"/>
        </w:rPr>
      </w:pPr>
    </w:p>
    <w:p w14:paraId="4D693D1C" w14:textId="77777777" w:rsidR="00D34E67" w:rsidRPr="00665B08" w:rsidRDefault="00D34E67" w:rsidP="00AF39DB">
      <w:pPr>
        <w:numPr>
          <w:ilvl w:val="0"/>
          <w:numId w:val="117"/>
        </w:numPr>
        <w:spacing w:line="278" w:lineRule="auto"/>
        <w:rPr>
          <w:szCs w:val="20"/>
          <w:lang w:val="es-ES"/>
        </w:rPr>
      </w:pPr>
      <w:r w:rsidRPr="00665B08">
        <w:rPr>
          <w:szCs w:val="20"/>
          <w:lang w:val="es-ES"/>
        </w:rPr>
        <w:t xml:space="preserve">[19:48] </w:t>
      </w:r>
      <w:r w:rsidRPr="00665B08">
        <w:rPr>
          <w:szCs w:val="20"/>
          <w:lang w:val="es-ES"/>
        </w:rPr>
        <w:tab/>
        <w:t xml:space="preserve">¿Por qué cree que esto impidió que los sacerdotes y otros líderes mataran a Jesús? </w:t>
      </w:r>
    </w:p>
    <w:p w14:paraId="595A486B" w14:textId="77777777" w:rsidR="00D34E67" w:rsidRPr="00665B08" w:rsidRDefault="00D34E67" w:rsidP="00D34E67">
      <w:pPr>
        <w:ind w:left="720"/>
        <w:rPr>
          <w:szCs w:val="20"/>
          <w:lang w:val="es-ES"/>
        </w:rPr>
      </w:pPr>
      <w:r w:rsidRPr="00665B08">
        <w:rPr>
          <w:i/>
          <w:iCs/>
          <w:szCs w:val="20"/>
          <w:lang w:val="es-ES"/>
        </w:rPr>
        <w:t xml:space="preserve">(La respuesta puede variar). </w:t>
      </w:r>
      <w:r w:rsidRPr="00665B08">
        <w:rPr>
          <w:szCs w:val="20"/>
          <w:lang w:val="es-ES"/>
        </w:rPr>
        <w:t>Probablemente esto los detuvo porque tenían miedo de lo que la gente pensaría de ellos, o lo que les harían por destruir a un orador famoso que algunos creían que era el Mesías.</w:t>
      </w:r>
    </w:p>
    <w:p w14:paraId="0B73F030" w14:textId="77777777" w:rsidR="00D34E67" w:rsidRDefault="00D34E67" w:rsidP="00183526">
      <w:pPr>
        <w:rPr>
          <w:b/>
          <w:szCs w:val="20"/>
          <w:lang w:val="es-ES"/>
        </w:rPr>
      </w:pPr>
    </w:p>
    <w:p w14:paraId="09745905" w14:textId="570C3C58" w:rsidR="00183526" w:rsidRPr="00665B08" w:rsidRDefault="00183526" w:rsidP="00183526">
      <w:pPr>
        <w:rPr>
          <w:b/>
          <w:szCs w:val="20"/>
          <w:lang w:val="es-ES"/>
        </w:rPr>
      </w:pPr>
      <w:r w:rsidRPr="00665B08">
        <w:rPr>
          <w:b/>
          <w:szCs w:val="20"/>
          <w:lang w:val="es-ES"/>
        </w:rPr>
        <w:t>Sección de comentarios:</w:t>
      </w:r>
    </w:p>
    <w:p w14:paraId="4F87B928" w14:textId="77777777" w:rsidR="00183526" w:rsidRPr="00665B08" w:rsidRDefault="00183526" w:rsidP="00183526">
      <w:pPr>
        <w:spacing w:line="240" w:lineRule="auto"/>
        <w:rPr>
          <w:b/>
          <w:szCs w:val="20"/>
          <w:lang w:val="es-ES"/>
        </w:rPr>
      </w:pPr>
      <w:r w:rsidRPr="00665B08">
        <w:rPr>
          <w:b/>
          <w:szCs w:val="20"/>
          <w:lang w:val="es-ES"/>
        </w:rPr>
        <w:br w:type="page"/>
      </w:r>
    </w:p>
    <w:p w14:paraId="24D7110B" w14:textId="77777777" w:rsidR="00183526" w:rsidRPr="00665B08" w:rsidRDefault="00183526" w:rsidP="00183526">
      <w:pPr>
        <w:pStyle w:val="Heading1"/>
        <w:keepNext w:val="0"/>
        <w:keepLines w:val="0"/>
        <w:spacing w:before="480"/>
        <w:jc w:val="both"/>
        <w:rPr>
          <w:b w:val="0"/>
          <w:bCs/>
          <w:color w:val="0D0D0D" w:themeColor="text1" w:themeTint="F2"/>
          <w:szCs w:val="44"/>
          <w:lang w:val="es-US"/>
        </w:rPr>
      </w:pPr>
      <w:bookmarkStart w:id="39" w:name="_Toc161920342"/>
      <w:bookmarkStart w:id="40" w:name="_Toc176516696"/>
      <w:bookmarkStart w:id="41" w:name="_Toc196896481"/>
      <w:bookmarkStart w:id="42" w:name="_Toc176516703"/>
      <w:r w:rsidRPr="00665B08">
        <w:rPr>
          <w:bCs/>
          <w:color w:val="0D0D0D" w:themeColor="text1" w:themeTint="F2"/>
          <w:szCs w:val="44"/>
          <w:lang w:val="es-US"/>
        </w:rPr>
        <w:lastRenderedPageBreak/>
        <w:t>Lucas 23:26-47</w:t>
      </w:r>
      <w:bookmarkEnd w:id="39"/>
      <w:bookmarkEnd w:id="40"/>
      <w:bookmarkEnd w:id="41"/>
    </w:p>
    <w:p w14:paraId="77E8741A" w14:textId="121B3922" w:rsidR="00183526" w:rsidRPr="00D34E67" w:rsidRDefault="00183526" w:rsidP="00D34E67">
      <w:pPr>
        <w:pStyle w:val="Background"/>
        <w:rPr>
          <w:lang w:val="es-US"/>
        </w:rPr>
      </w:pPr>
      <w:r w:rsidRPr="00665B08">
        <w:rPr>
          <w:b/>
          <w:lang w:val="es-US"/>
        </w:rPr>
        <w:t>Trasfondo</w:t>
      </w:r>
      <w:r w:rsidRPr="00665B08">
        <w:rPr>
          <w:b/>
          <w:lang w:val="es-PR"/>
        </w:rPr>
        <w:t xml:space="preserve">: </w:t>
      </w:r>
      <w:r w:rsidRPr="00665B08">
        <w:rPr>
          <w:lang w:val="es-US"/>
        </w:rPr>
        <w:t>Los líderes religiosos llevaron a Jesús ante el gobernador de Judea, y lo acusaron de decir que él era un rey. Exigieron que Jesús fuera crucificado, y el gobernador lo entregó a los soldados para que lo crucificaran.</w:t>
      </w:r>
    </w:p>
    <w:p w14:paraId="2BBB1065" w14:textId="77777777" w:rsidR="00183526" w:rsidRPr="00D34E67" w:rsidRDefault="00183526" w:rsidP="00183526">
      <w:pPr>
        <w:pStyle w:val="Background"/>
        <w:spacing w:after="0" w:line="240" w:lineRule="auto"/>
        <w:jc w:val="both"/>
        <w:rPr>
          <w:b/>
          <w:bCs w:val="0"/>
          <w:i/>
          <w:iCs/>
          <w:color w:val="0D0D0D" w:themeColor="text1" w:themeTint="F2"/>
          <w:sz w:val="22"/>
          <w:szCs w:val="22"/>
          <w:lang w:val="es-US"/>
        </w:rPr>
      </w:pPr>
      <w:r w:rsidRPr="00D34E67">
        <w:rPr>
          <w:b/>
          <w:bCs w:val="0"/>
          <w:i/>
          <w:iCs/>
          <w:color w:val="0D0D0D" w:themeColor="text1" w:themeTint="F2"/>
          <w:sz w:val="22"/>
          <w:szCs w:val="22"/>
          <w:lang w:val="es-US"/>
        </w:rPr>
        <w:t>Lea el pasaje.</w:t>
      </w:r>
    </w:p>
    <w:p w14:paraId="4270AB6A" w14:textId="77777777" w:rsidR="00183526" w:rsidRPr="00665B08" w:rsidRDefault="00183526" w:rsidP="00183526">
      <w:pPr>
        <w:pStyle w:val="Part1"/>
        <w:spacing w:line="240" w:lineRule="auto"/>
        <w:jc w:val="both"/>
        <w:rPr>
          <w:color w:val="0D0D0D" w:themeColor="text1" w:themeTint="F2"/>
          <w:lang w:val="es-US"/>
        </w:rPr>
      </w:pPr>
    </w:p>
    <w:p w14:paraId="7A70BD2D" w14:textId="72288ACF" w:rsidR="00D34E67" w:rsidRPr="00D34E67" w:rsidRDefault="00183526" w:rsidP="00D34E67">
      <w:pPr>
        <w:pStyle w:val="Part1"/>
        <w:jc w:val="both"/>
        <w:rPr>
          <w:color w:val="0D0D0D" w:themeColor="text1" w:themeTint="F2"/>
          <w:lang w:val="es-US"/>
        </w:rPr>
      </w:pPr>
      <w:r w:rsidRPr="00665B08">
        <w:rPr>
          <w:color w:val="0D0D0D" w:themeColor="text1" w:themeTint="F2"/>
          <w:lang w:val="es-US"/>
        </w:rPr>
        <w:t>Parte 1</w:t>
      </w:r>
    </w:p>
    <w:p w14:paraId="048100B6"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 xml:space="preserve">Diga en sus propias palabras lo que </w:t>
      </w:r>
      <w:r w:rsidRPr="001F359A">
        <w:rPr>
          <w:lang w:val="es-ES"/>
        </w:rPr>
        <w:t>acaba de leer en este pasaje.</w:t>
      </w:r>
    </w:p>
    <w:p w14:paraId="64050880"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Se llevaron a Jesús e hicieron que otro hombre cargara la cruz de Jesús. [23:26]</w:t>
      </w:r>
    </w:p>
    <w:p w14:paraId="30241428"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Una multitud siguió a Jesús, y Jesús habló a los que estaban de luto. </w:t>
      </w:r>
      <w:r w:rsidRPr="00665B08">
        <w:rPr>
          <w:color w:val="0D0D0D" w:themeColor="text1" w:themeTint="F2"/>
        </w:rPr>
        <w:t>[23:27-31]</w:t>
      </w:r>
    </w:p>
    <w:p w14:paraId="73260D75"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Los soldados crucificaron a Jesús y a dos criminales. </w:t>
      </w:r>
      <w:r w:rsidRPr="00665B08">
        <w:rPr>
          <w:color w:val="0D0D0D" w:themeColor="text1" w:themeTint="F2"/>
        </w:rPr>
        <w:t>[23:32-33]</w:t>
      </w:r>
    </w:p>
    <w:p w14:paraId="15DF33EC"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Jesús le pidió a Dios que perdonara a las personas que lo estaban crucificando, porque no sabían lo que estaban haciendo [23:34]</w:t>
      </w:r>
    </w:p>
    <w:p w14:paraId="2ED7A64C"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La gente se burlaba de Jesús. </w:t>
      </w:r>
      <w:r w:rsidRPr="00665B08">
        <w:rPr>
          <w:color w:val="0D0D0D" w:themeColor="text1" w:themeTint="F2"/>
        </w:rPr>
        <w:t>[23:35-39]</w:t>
      </w:r>
    </w:p>
    <w:p w14:paraId="221388FA"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Un criminal colgado al lado de Jesús lo insultó. </w:t>
      </w:r>
      <w:r w:rsidRPr="00665B08">
        <w:rPr>
          <w:color w:val="0D0D0D" w:themeColor="text1" w:themeTint="F2"/>
        </w:rPr>
        <w:t>[23:39]</w:t>
      </w:r>
    </w:p>
    <w:p w14:paraId="627AB0B7"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El otro criminal que colgaba del otro lado pidió la misericordia de Jesús.  Jesús le respondió. [23:40-43]</w:t>
      </w:r>
    </w:p>
    <w:p w14:paraId="2C737628" w14:textId="04E0C4D9" w:rsidR="00183526" w:rsidRPr="00D34E67" w:rsidRDefault="00183526" w:rsidP="00D34E67">
      <w:pPr>
        <w:pStyle w:val="Checklist"/>
        <w:jc w:val="both"/>
        <w:rPr>
          <w:color w:val="0D0D0D" w:themeColor="text1" w:themeTint="F2"/>
          <w:lang w:val="es-US"/>
        </w:rPr>
      </w:pPr>
      <w:r w:rsidRPr="00665B08">
        <w:rPr>
          <w:color w:val="0D0D0D" w:themeColor="text1" w:themeTint="F2"/>
        </w:rPr>
        <w:t xml:space="preserve">Jesús </w:t>
      </w:r>
      <w:r w:rsidRPr="00665B08">
        <w:rPr>
          <w:color w:val="0D0D0D" w:themeColor="text1" w:themeTint="F2"/>
          <w:lang w:val="es-ES"/>
        </w:rPr>
        <w:t>murió</w:t>
      </w:r>
      <w:r w:rsidRPr="00665B08">
        <w:rPr>
          <w:color w:val="0D0D0D" w:themeColor="text1" w:themeTint="F2"/>
        </w:rPr>
        <w:t>. [23:44-46]</w:t>
      </w:r>
    </w:p>
    <w:p w14:paraId="04EA30BA" w14:textId="1D3F26F4" w:rsidR="00D34E67" w:rsidRDefault="00D34E67" w:rsidP="00D34E67">
      <w:pPr>
        <w:pStyle w:val="Part2"/>
        <w:rPr>
          <w:lang w:val="es-ES"/>
        </w:rPr>
      </w:pPr>
      <w:r>
        <w:rPr>
          <w:lang w:val="es-ES"/>
        </w:rPr>
        <w:t>Parte 2</w:t>
      </w:r>
    </w:p>
    <w:p w14:paraId="6488A968" w14:textId="7BFBC60F" w:rsidR="00183526" w:rsidRPr="00665B08" w:rsidRDefault="00183526" w:rsidP="00D34E67">
      <w:pPr>
        <w:pStyle w:val="Answerortell"/>
        <w:rPr>
          <w:lang w:val="es-US"/>
        </w:rPr>
      </w:pPr>
      <w:r w:rsidRPr="00665B08">
        <w:rPr>
          <w:lang w:val="es-ES"/>
        </w:rPr>
        <w:t>Responda</w:t>
      </w:r>
      <w:r w:rsidRPr="00665B08">
        <w:rPr>
          <w:lang w:val="es-US"/>
        </w:rPr>
        <w:t xml:space="preserve"> las siguientes preguntas de los versículos señalados.</w:t>
      </w:r>
    </w:p>
    <w:p w14:paraId="69D7E28E"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[23:26] </w:t>
      </w:r>
      <w:r w:rsidRPr="00665B08">
        <w:rPr>
          <w:color w:val="0D0D0D" w:themeColor="text1" w:themeTint="F2"/>
          <w:szCs w:val="20"/>
          <w:lang w:val="es-US"/>
        </w:rPr>
        <w:tab/>
        <w:t xml:space="preserve">¿Qué obligaron los soldados a hacer, a un hombre? </w:t>
      </w:r>
    </w:p>
    <w:p w14:paraId="1A1B5162"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Lo hicieron cargar la cruz de Jesús y seguirlo.</w:t>
      </w:r>
    </w:p>
    <w:p w14:paraId="03749200" w14:textId="77777777" w:rsidR="00D34E67" w:rsidRPr="00665B08" w:rsidRDefault="00D34E67" w:rsidP="00D34E67">
      <w:pPr>
        <w:ind w:left="720"/>
        <w:jc w:val="both"/>
        <w:rPr>
          <w:color w:val="0D0D0D" w:themeColor="text1" w:themeTint="F2"/>
          <w:szCs w:val="20"/>
          <w:lang w:val="es-US"/>
        </w:rPr>
      </w:pPr>
    </w:p>
    <w:p w14:paraId="250DD061"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[23:27] </w:t>
      </w:r>
      <w:r w:rsidRPr="00665B08">
        <w:rPr>
          <w:color w:val="0D0D0D" w:themeColor="text1" w:themeTint="F2"/>
          <w:szCs w:val="20"/>
          <w:lang w:val="es-US"/>
        </w:rPr>
        <w:tab/>
        <w:t xml:space="preserve">¿Quién más siguió a Jesús? </w:t>
      </w:r>
    </w:p>
    <w:p w14:paraId="1DFFE06C"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Una gran multitud de gente lo siguió, y algunas mujeres que estaban de luto y afligidas por Jesús lo siguieron.</w:t>
      </w:r>
    </w:p>
    <w:p w14:paraId="53ACCB98" w14:textId="77777777" w:rsidR="00D34E67" w:rsidRPr="00665B08" w:rsidRDefault="00D34E67" w:rsidP="00D34E67">
      <w:pPr>
        <w:ind w:left="720"/>
        <w:jc w:val="both"/>
        <w:rPr>
          <w:color w:val="0D0D0D" w:themeColor="text1" w:themeTint="F2"/>
          <w:szCs w:val="20"/>
          <w:lang w:val="es-US"/>
        </w:rPr>
      </w:pPr>
    </w:p>
    <w:p w14:paraId="7C515823"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[23:28] </w:t>
      </w:r>
      <w:r w:rsidRPr="00665B08">
        <w:rPr>
          <w:color w:val="0D0D0D" w:themeColor="text1" w:themeTint="F2"/>
          <w:szCs w:val="20"/>
          <w:lang w:val="es-US"/>
        </w:rPr>
        <w:tab/>
        <w:t xml:space="preserve">¿Por quién dijo Jesús que deberían llorar las mujeres de Jerusalén, en lugar de llorar por él? </w:t>
      </w:r>
    </w:p>
    <w:p w14:paraId="57AF2CCD"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Deberían llorar por sí mismas y por sus hijos.</w:t>
      </w:r>
    </w:p>
    <w:p w14:paraId="7ABE9917" w14:textId="77777777" w:rsidR="00D34E67" w:rsidRPr="00665B08" w:rsidRDefault="00D34E67" w:rsidP="00D34E67">
      <w:pPr>
        <w:ind w:left="720"/>
        <w:jc w:val="both"/>
        <w:rPr>
          <w:color w:val="0D0D0D" w:themeColor="text1" w:themeTint="F2"/>
          <w:szCs w:val="20"/>
          <w:lang w:val="es-US"/>
        </w:rPr>
      </w:pPr>
    </w:p>
    <w:p w14:paraId="76569880"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[23:29] </w:t>
      </w:r>
      <w:r w:rsidRPr="00665B08">
        <w:rPr>
          <w:color w:val="0D0D0D" w:themeColor="text1" w:themeTint="F2"/>
          <w:szCs w:val="20"/>
          <w:lang w:val="es-US"/>
        </w:rPr>
        <w:tab/>
        <w:t xml:space="preserve">¿Qué les dijo Jesús que la gente diría en ese tiempo acerca de las mujeres que no tenían hijos, y de las mujeres que no amamantaban a sus bebés? </w:t>
      </w:r>
    </w:p>
    <w:p w14:paraId="73255325"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La gente diría que esas mujeres eran bendecidas.</w:t>
      </w:r>
    </w:p>
    <w:p w14:paraId="1DF092B7" w14:textId="77777777" w:rsidR="00D34E67" w:rsidRPr="00665B08" w:rsidRDefault="00D34E67" w:rsidP="00D34E67">
      <w:pPr>
        <w:ind w:left="720"/>
        <w:jc w:val="both"/>
        <w:rPr>
          <w:color w:val="0D0D0D" w:themeColor="text1" w:themeTint="F2"/>
          <w:szCs w:val="20"/>
          <w:lang w:val="es-US"/>
        </w:rPr>
      </w:pPr>
    </w:p>
    <w:p w14:paraId="79F39AD0"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[23:30] </w:t>
      </w:r>
      <w:r w:rsidRPr="00665B08">
        <w:rPr>
          <w:color w:val="0D0D0D" w:themeColor="text1" w:themeTint="F2"/>
          <w:szCs w:val="20"/>
          <w:lang w:val="es-US"/>
        </w:rPr>
        <w:tab/>
        <w:t xml:space="preserve">¿Qué dijo Jesús que la gente le diría a las montañas que hicieran? </w:t>
      </w:r>
    </w:p>
    <w:p w14:paraId="11871ED1"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La gente diría a las montañas que cayeran sobre ellos y los cubrieran.</w:t>
      </w:r>
    </w:p>
    <w:p w14:paraId="7DD3F694" w14:textId="77777777" w:rsidR="00D34E67" w:rsidRPr="00665B08" w:rsidRDefault="00D34E67" w:rsidP="00D34E67">
      <w:pPr>
        <w:ind w:left="720"/>
        <w:jc w:val="both"/>
        <w:rPr>
          <w:color w:val="0D0D0D" w:themeColor="text1" w:themeTint="F2"/>
          <w:szCs w:val="20"/>
          <w:lang w:val="es-ES"/>
        </w:rPr>
      </w:pPr>
    </w:p>
    <w:p w14:paraId="07B5F825" w14:textId="77777777" w:rsidR="00183526" w:rsidRPr="00665B08" w:rsidRDefault="00183526" w:rsidP="00AF39DB">
      <w:pPr>
        <w:pStyle w:val="ListParagraph"/>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[23:29-30] </w:t>
      </w:r>
      <w:r w:rsidRPr="00665B08">
        <w:rPr>
          <w:color w:val="0D0D0D" w:themeColor="text1" w:themeTint="F2"/>
          <w:szCs w:val="20"/>
          <w:lang w:val="es-US"/>
        </w:rPr>
        <w:tab/>
        <w:t xml:space="preserve">¿Por qué cree que la gente diría que las mujeres estériles eran bendecidas, y por qué les dirían a las montañas que cayeran sobre ellas? </w:t>
      </w:r>
    </w:p>
    <w:p w14:paraId="6AFD4A1A" w14:textId="77777777" w:rsidR="00183526" w:rsidRDefault="00183526" w:rsidP="00D34E67">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 xml:space="preserve">Tal vez dirían estas cosas porque en esos tiempos sucederían cosas tan terribles que no querrían o desearían ver a sus hijos sufrir, y ellas mismas desearían morir.  </w:t>
      </w:r>
    </w:p>
    <w:p w14:paraId="02FEEBD8" w14:textId="77777777" w:rsidR="00D34E67" w:rsidRPr="00665B08" w:rsidRDefault="00D34E67" w:rsidP="00D34E67">
      <w:pPr>
        <w:ind w:left="720"/>
        <w:jc w:val="both"/>
        <w:rPr>
          <w:color w:val="0D0D0D" w:themeColor="text1" w:themeTint="F2"/>
          <w:szCs w:val="20"/>
          <w:lang w:val="es-US"/>
        </w:rPr>
      </w:pPr>
    </w:p>
    <w:p w14:paraId="27358F29" w14:textId="77777777" w:rsidR="00183526" w:rsidRPr="00665B08" w:rsidRDefault="00183526" w:rsidP="00AF39DB">
      <w:pPr>
        <w:pStyle w:val="ListParagraph"/>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[23:32] </w:t>
      </w:r>
      <w:r w:rsidRPr="00665B08">
        <w:rPr>
          <w:color w:val="0D0D0D" w:themeColor="text1" w:themeTint="F2"/>
          <w:szCs w:val="20"/>
          <w:lang w:val="es-US"/>
        </w:rPr>
        <w:tab/>
        <w:t xml:space="preserve">¿Quién fue llevado con Jesús para ser condenado a muerte? </w:t>
      </w:r>
    </w:p>
    <w:p w14:paraId="4CC1D363"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Dos criminales fueron llevados con Jesús.</w:t>
      </w:r>
    </w:p>
    <w:p w14:paraId="313BEE6E" w14:textId="452A4C31" w:rsidR="00D34E67" w:rsidRPr="00665B08" w:rsidRDefault="00D34E67" w:rsidP="00D34E67">
      <w:pPr>
        <w:pStyle w:val="Continuedline"/>
        <w:rPr>
          <w:lang w:val="es-US"/>
        </w:rPr>
      </w:pPr>
      <w:r w:rsidRPr="00665B08">
        <w:rPr>
          <w:lang w:val="es-US"/>
        </w:rPr>
        <w:lastRenderedPageBreak/>
        <w:t>Lucas 23</w:t>
      </w:r>
      <w:r w:rsidRPr="00665B08">
        <w:rPr>
          <w:lang w:val="es-PR"/>
        </w:rPr>
        <w:t xml:space="preserve">:26-47, </w:t>
      </w:r>
      <w:r>
        <w:rPr>
          <w:lang w:val="es-PR"/>
        </w:rPr>
        <w:t>c</w:t>
      </w:r>
      <w:r w:rsidRPr="00665B08">
        <w:rPr>
          <w:lang w:val="es-PR"/>
        </w:rPr>
        <w:t>ontinuación:</w:t>
      </w:r>
    </w:p>
    <w:p w14:paraId="489C5A2B" w14:textId="77777777" w:rsidR="00D34E67" w:rsidRPr="00665B08" w:rsidRDefault="00D34E67" w:rsidP="00D34E67">
      <w:pPr>
        <w:ind w:left="720"/>
        <w:jc w:val="both"/>
        <w:rPr>
          <w:color w:val="0D0D0D" w:themeColor="text1" w:themeTint="F2"/>
          <w:szCs w:val="20"/>
          <w:lang w:val="es-US"/>
        </w:rPr>
      </w:pPr>
    </w:p>
    <w:p w14:paraId="42D75F59" w14:textId="5F6C2EC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[23:33] ¿Qué hicieron los soldados en el lugar llamado la Calavera? </w:t>
      </w:r>
    </w:p>
    <w:p w14:paraId="5B719FC3"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Crucificaron a Jesús y a los dos malhechores.</w:t>
      </w:r>
    </w:p>
    <w:p w14:paraId="4B95D3E0" w14:textId="77777777" w:rsidR="00D34E67" w:rsidRPr="00665B08" w:rsidRDefault="00D34E67" w:rsidP="00D34E67">
      <w:pPr>
        <w:ind w:left="720"/>
        <w:jc w:val="both"/>
        <w:rPr>
          <w:color w:val="0D0D0D" w:themeColor="text1" w:themeTint="F2"/>
          <w:szCs w:val="20"/>
          <w:lang w:val="es-US"/>
        </w:rPr>
      </w:pPr>
    </w:p>
    <w:p w14:paraId="310AF227" w14:textId="7E56B50A" w:rsidR="00183526" w:rsidRPr="00665B08" w:rsidRDefault="00183526" w:rsidP="00AF39DB">
      <w:pPr>
        <w:pStyle w:val="ListParagraph"/>
        <w:numPr>
          <w:ilvl w:val="0"/>
          <w:numId w:val="118"/>
        </w:numPr>
        <w:jc w:val="both"/>
        <w:rPr>
          <w:color w:val="0D0D0D" w:themeColor="text1" w:themeTint="F2"/>
          <w:szCs w:val="20"/>
          <w:lang w:val="es-US"/>
        </w:rPr>
      </w:pPr>
      <w:r w:rsidRPr="00665B08">
        <w:rPr>
          <w:color w:val="0D0D0D" w:themeColor="text1" w:themeTint="F2"/>
          <w:szCs w:val="20"/>
          <w:lang w:val="es-US"/>
        </w:rPr>
        <w:t xml:space="preserve">[23:34] ¿Qué oró Jesús por los que lo estaban crucificando? </w:t>
      </w:r>
    </w:p>
    <w:p w14:paraId="0BF894BE" w14:textId="77777777" w:rsidR="00183526" w:rsidRDefault="00183526" w:rsidP="00D34E67">
      <w:pPr>
        <w:pStyle w:val="ListParagraph"/>
        <w:ind w:firstLine="360"/>
        <w:jc w:val="both"/>
        <w:rPr>
          <w:color w:val="0D0D0D" w:themeColor="text1" w:themeTint="F2"/>
          <w:szCs w:val="20"/>
          <w:lang w:val="es-US"/>
        </w:rPr>
      </w:pPr>
      <w:r w:rsidRPr="00665B08">
        <w:rPr>
          <w:color w:val="0D0D0D" w:themeColor="text1" w:themeTint="F2"/>
          <w:szCs w:val="20"/>
          <w:lang w:val="es-US"/>
        </w:rPr>
        <w:t>Jesús le pidió a Dios su Padre que perdonara a la gente, porque no sabían lo que estaban haciendo.</w:t>
      </w:r>
    </w:p>
    <w:p w14:paraId="6C992107" w14:textId="77777777" w:rsidR="00D34E67" w:rsidRPr="00665B08" w:rsidRDefault="00D34E67" w:rsidP="00D34E67">
      <w:pPr>
        <w:pStyle w:val="ListParagraph"/>
        <w:ind w:firstLine="360"/>
        <w:jc w:val="both"/>
        <w:rPr>
          <w:color w:val="0D0D0D" w:themeColor="text1" w:themeTint="F2"/>
          <w:szCs w:val="20"/>
          <w:lang w:val="es-US"/>
        </w:rPr>
      </w:pPr>
    </w:p>
    <w:p w14:paraId="5A6EF6F1" w14:textId="2AFE718B" w:rsidR="00183526" w:rsidRPr="00665B08" w:rsidRDefault="00183526" w:rsidP="00AF39DB">
      <w:pPr>
        <w:pStyle w:val="ListParagraph"/>
        <w:numPr>
          <w:ilvl w:val="0"/>
          <w:numId w:val="118"/>
        </w:numPr>
        <w:jc w:val="both"/>
        <w:rPr>
          <w:color w:val="0D0D0D" w:themeColor="text1" w:themeTint="F2"/>
          <w:szCs w:val="20"/>
          <w:lang w:val="es-US"/>
        </w:rPr>
      </w:pPr>
      <w:r w:rsidRPr="00665B08">
        <w:rPr>
          <w:color w:val="0D0D0D" w:themeColor="text1" w:themeTint="F2"/>
          <w:szCs w:val="20"/>
          <w:lang w:val="es-PR"/>
        </w:rPr>
        <w:t>[</w:t>
      </w:r>
      <w:r w:rsidRPr="00665B08">
        <w:rPr>
          <w:color w:val="0D0D0D" w:themeColor="text1" w:themeTint="F2"/>
          <w:szCs w:val="20"/>
          <w:lang w:val="es-US"/>
        </w:rPr>
        <w:t xml:space="preserve">3:34] ¿Qué hicieron los soldados con la ropa de Jesús? </w:t>
      </w:r>
    </w:p>
    <w:p w14:paraId="6E04650C" w14:textId="77777777" w:rsidR="00183526" w:rsidRDefault="00183526" w:rsidP="00D34E67">
      <w:pPr>
        <w:ind w:left="576" w:firstLine="144"/>
        <w:jc w:val="both"/>
        <w:rPr>
          <w:color w:val="0D0D0D" w:themeColor="text1" w:themeTint="F2"/>
          <w:szCs w:val="20"/>
          <w:lang w:val="es-US"/>
        </w:rPr>
      </w:pPr>
      <w:r w:rsidRPr="00665B08">
        <w:rPr>
          <w:color w:val="0D0D0D" w:themeColor="text1" w:themeTint="F2"/>
          <w:szCs w:val="20"/>
          <w:lang w:val="es-US"/>
        </w:rPr>
        <w:t>Jugaron apostando entre ellos para determinar cómo dividirla y tomarla para s</w:t>
      </w:r>
      <w:r w:rsidRPr="00665B08">
        <w:rPr>
          <w:color w:val="0D0D0D" w:themeColor="text1" w:themeTint="F2"/>
          <w:szCs w:val="20"/>
          <w:lang w:val="es-PR"/>
        </w:rPr>
        <w:t xml:space="preserve">í </w:t>
      </w:r>
      <w:r w:rsidRPr="00665B08">
        <w:rPr>
          <w:color w:val="0D0D0D" w:themeColor="text1" w:themeTint="F2"/>
          <w:szCs w:val="20"/>
          <w:lang w:val="es-US"/>
        </w:rPr>
        <w:t xml:space="preserve">mismos. </w:t>
      </w:r>
    </w:p>
    <w:p w14:paraId="72791A9A" w14:textId="77777777" w:rsidR="00D34E67" w:rsidRPr="00665B08" w:rsidRDefault="00D34E67" w:rsidP="00D34E67">
      <w:pPr>
        <w:ind w:left="576" w:firstLine="144"/>
        <w:jc w:val="both"/>
        <w:rPr>
          <w:color w:val="0D0D0D" w:themeColor="text1" w:themeTint="F2"/>
          <w:szCs w:val="20"/>
          <w:lang w:val="es-US"/>
        </w:rPr>
      </w:pPr>
    </w:p>
    <w:p w14:paraId="39A573F9" w14:textId="0FA9E45E"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[23:35] ¿A qué desafiaron los gobernantes a Jesús? </w:t>
      </w:r>
    </w:p>
    <w:p w14:paraId="1B5EDF9E"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Lo desafiaron a salvarse a sí mismo, si realmente él era el Cristo de Dios, el elegido.</w:t>
      </w:r>
    </w:p>
    <w:p w14:paraId="6E20978E" w14:textId="77777777" w:rsidR="00D34E67" w:rsidRPr="00665B08" w:rsidRDefault="00D34E67" w:rsidP="00D34E67">
      <w:pPr>
        <w:ind w:left="720"/>
        <w:jc w:val="both"/>
        <w:rPr>
          <w:color w:val="0D0D0D" w:themeColor="text1" w:themeTint="F2"/>
          <w:szCs w:val="20"/>
          <w:lang w:val="es-US"/>
        </w:rPr>
      </w:pPr>
    </w:p>
    <w:p w14:paraId="21B560CE" w14:textId="6B11C33F"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[23:36-37] ¿Qué dijeron los soldados cuando le ofrecieron vinagre? </w:t>
      </w:r>
    </w:p>
    <w:p w14:paraId="464F7F59"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Le dijeron a Jesús que se salvara a sí mismo, si él era el rey de los judíos.</w:t>
      </w:r>
    </w:p>
    <w:p w14:paraId="38FEC1D0" w14:textId="77777777" w:rsidR="00D34E67" w:rsidRPr="00665B08" w:rsidRDefault="00D34E67" w:rsidP="00D34E67">
      <w:pPr>
        <w:ind w:left="720"/>
        <w:jc w:val="both"/>
        <w:rPr>
          <w:color w:val="0D0D0D" w:themeColor="text1" w:themeTint="F2"/>
          <w:szCs w:val="20"/>
          <w:lang w:val="es-US"/>
        </w:rPr>
      </w:pPr>
    </w:p>
    <w:p w14:paraId="72D5623B" w14:textId="77777777" w:rsidR="00183526" w:rsidRPr="00665B08" w:rsidRDefault="00183526" w:rsidP="00AF39DB">
      <w:pPr>
        <w:pStyle w:val="ListParagraph"/>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 23:38] </w:t>
      </w:r>
      <w:r w:rsidRPr="00665B08">
        <w:rPr>
          <w:color w:val="0D0D0D" w:themeColor="text1" w:themeTint="F2"/>
          <w:szCs w:val="20"/>
          <w:lang w:val="es-US"/>
        </w:rPr>
        <w:tab/>
        <w:t xml:space="preserve">¿Qué había escrito en un letrero sobre Jesús? </w:t>
      </w:r>
    </w:p>
    <w:p w14:paraId="7F2656A8"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Decía que Jesús era el rey de los judíos.</w:t>
      </w:r>
    </w:p>
    <w:p w14:paraId="53697CF9" w14:textId="77777777" w:rsidR="00D34E67" w:rsidRPr="00665B08" w:rsidRDefault="00D34E67" w:rsidP="00D34E67">
      <w:pPr>
        <w:ind w:left="720"/>
        <w:jc w:val="both"/>
        <w:rPr>
          <w:color w:val="0D0D0D" w:themeColor="text1" w:themeTint="F2"/>
          <w:szCs w:val="20"/>
          <w:lang w:val="es-US"/>
        </w:rPr>
      </w:pPr>
    </w:p>
    <w:p w14:paraId="7CD77A84"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[23:39] </w:t>
      </w:r>
      <w:r w:rsidRPr="00665B08">
        <w:rPr>
          <w:color w:val="0D0D0D" w:themeColor="text1" w:themeTint="F2"/>
          <w:szCs w:val="20"/>
          <w:lang w:val="es-US"/>
        </w:rPr>
        <w:tab/>
        <w:t xml:space="preserve">¿Qué le dijo uno de los criminales a Jesús que hiciera para probar que él era el Cristo? </w:t>
      </w:r>
    </w:p>
    <w:p w14:paraId="71841429"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Le dijo a Jesús que se salvara a sí mismo y a los dos criminales.</w:t>
      </w:r>
    </w:p>
    <w:p w14:paraId="51AF4A7C" w14:textId="77777777" w:rsidR="00D34E67" w:rsidRPr="00665B08" w:rsidRDefault="00D34E67" w:rsidP="00D34E67">
      <w:pPr>
        <w:ind w:left="720"/>
        <w:jc w:val="both"/>
        <w:rPr>
          <w:color w:val="0D0D0D" w:themeColor="text1" w:themeTint="F2"/>
          <w:szCs w:val="20"/>
          <w:lang w:val="es-US"/>
        </w:rPr>
      </w:pPr>
    </w:p>
    <w:p w14:paraId="73064C9F"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[23:39] </w:t>
      </w:r>
      <w:r w:rsidRPr="00665B08">
        <w:rPr>
          <w:color w:val="0D0D0D" w:themeColor="text1" w:themeTint="F2"/>
          <w:szCs w:val="20"/>
          <w:lang w:val="es-US"/>
        </w:rPr>
        <w:tab/>
        <w:t xml:space="preserve">¿Qué piensa que creía ese criminal acerca de que Jesús era el Cristo? </w:t>
      </w:r>
    </w:p>
    <w:p w14:paraId="53B666F9"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No parecía creer que Jesús fuera el Cristo. Solo estaba insultando a Jesús.</w:t>
      </w:r>
    </w:p>
    <w:p w14:paraId="661EF8DF" w14:textId="77777777" w:rsidR="00D34E67" w:rsidRPr="00665B08" w:rsidRDefault="00D34E67" w:rsidP="00D34E67">
      <w:pPr>
        <w:ind w:left="720"/>
        <w:jc w:val="both"/>
        <w:rPr>
          <w:color w:val="0D0D0D" w:themeColor="text1" w:themeTint="F2"/>
          <w:szCs w:val="20"/>
          <w:lang w:val="es-US"/>
        </w:rPr>
      </w:pPr>
    </w:p>
    <w:p w14:paraId="17993800"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[23:40] </w:t>
      </w:r>
      <w:r w:rsidRPr="00665B08">
        <w:rPr>
          <w:color w:val="0D0D0D" w:themeColor="text1" w:themeTint="F2"/>
          <w:szCs w:val="20"/>
          <w:lang w:val="es-US"/>
        </w:rPr>
        <w:tab/>
        <w:t xml:space="preserve">¿Qué le preguntó el otro criminal al primer criminal? </w:t>
      </w:r>
    </w:p>
    <w:p w14:paraId="6C060DCC"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 xml:space="preserve">El segundo criminal le preguntó al primero si no temía a Dios, incluso cuando había sido condenado de la misma manera. </w:t>
      </w:r>
    </w:p>
    <w:p w14:paraId="6EBBCF00" w14:textId="77777777" w:rsidR="00D34E67" w:rsidRPr="00665B08" w:rsidRDefault="00D34E67" w:rsidP="00D34E67">
      <w:pPr>
        <w:ind w:left="720"/>
        <w:jc w:val="both"/>
        <w:rPr>
          <w:color w:val="0D0D0D" w:themeColor="text1" w:themeTint="F2"/>
          <w:szCs w:val="20"/>
          <w:lang w:val="es-US"/>
        </w:rPr>
      </w:pPr>
    </w:p>
    <w:p w14:paraId="3F4C34FC"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[23:41] </w:t>
      </w:r>
      <w:r w:rsidRPr="00665B08">
        <w:rPr>
          <w:color w:val="0D0D0D" w:themeColor="text1" w:themeTint="F2"/>
          <w:szCs w:val="20"/>
          <w:lang w:val="es-US"/>
        </w:rPr>
        <w:tab/>
        <w:t xml:space="preserve">¿Por qué el segundo criminal dijo que él y el primer criminal estaban allí justamente? </w:t>
      </w:r>
    </w:p>
    <w:p w14:paraId="69997459"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Dijo esto porque estaban recibiendo lo que se merecían.</w:t>
      </w:r>
    </w:p>
    <w:p w14:paraId="643C047C" w14:textId="77777777" w:rsidR="00D34E67" w:rsidRPr="00665B08" w:rsidRDefault="00D34E67" w:rsidP="00D34E67">
      <w:pPr>
        <w:ind w:left="720"/>
        <w:jc w:val="both"/>
        <w:rPr>
          <w:color w:val="0D0D0D" w:themeColor="text1" w:themeTint="F2"/>
          <w:szCs w:val="20"/>
          <w:lang w:val="es-US"/>
        </w:rPr>
      </w:pPr>
    </w:p>
    <w:p w14:paraId="3F115B24" w14:textId="77777777" w:rsidR="00183526" w:rsidRPr="00665B08" w:rsidRDefault="00183526" w:rsidP="00AF39DB">
      <w:pPr>
        <w:pStyle w:val="ListParagraph"/>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[23:41] </w:t>
      </w:r>
      <w:r w:rsidRPr="00665B08">
        <w:rPr>
          <w:color w:val="0D0D0D" w:themeColor="text1" w:themeTint="F2"/>
          <w:szCs w:val="20"/>
          <w:lang w:val="es-US"/>
        </w:rPr>
        <w:tab/>
        <w:t xml:space="preserve">¿Qué dijo el segundo criminal acerca de Jesús? </w:t>
      </w:r>
    </w:p>
    <w:p w14:paraId="17E241A2"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Dijo que Jesús no había hecho nada malo.</w:t>
      </w:r>
    </w:p>
    <w:p w14:paraId="209EB202" w14:textId="77777777" w:rsidR="00D34E67" w:rsidRPr="00665B08" w:rsidRDefault="00D34E67" w:rsidP="00D34E67">
      <w:pPr>
        <w:ind w:left="720"/>
        <w:jc w:val="both"/>
        <w:rPr>
          <w:color w:val="0D0D0D" w:themeColor="text1" w:themeTint="F2"/>
          <w:szCs w:val="20"/>
          <w:lang w:val="es-US"/>
        </w:rPr>
      </w:pPr>
    </w:p>
    <w:p w14:paraId="5DFC9740"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 [23:42] ¿Qué le dijo el segundo criminal a Jesús? </w:t>
      </w:r>
    </w:p>
    <w:p w14:paraId="3E436351"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 xml:space="preserve">El segundo criminal le pidió a Jesús que se acordara de él cuando Jesús llegara a su reino. </w:t>
      </w:r>
    </w:p>
    <w:p w14:paraId="7097E125" w14:textId="77777777" w:rsidR="00D34E67" w:rsidRPr="00665B08" w:rsidRDefault="00D34E67" w:rsidP="00D34E67">
      <w:pPr>
        <w:ind w:left="720"/>
        <w:jc w:val="both"/>
        <w:rPr>
          <w:color w:val="0D0D0D" w:themeColor="text1" w:themeTint="F2"/>
          <w:szCs w:val="20"/>
          <w:lang w:val="es-US"/>
        </w:rPr>
      </w:pPr>
    </w:p>
    <w:p w14:paraId="3A45F7F0"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[23:43] </w:t>
      </w:r>
      <w:r w:rsidRPr="00665B08">
        <w:rPr>
          <w:color w:val="0D0D0D" w:themeColor="text1" w:themeTint="F2"/>
          <w:szCs w:val="20"/>
          <w:lang w:val="es-US"/>
        </w:rPr>
        <w:tab/>
        <w:t xml:space="preserve">¿Qué promesa le hizo Jesús al segundo criminal? </w:t>
      </w:r>
    </w:p>
    <w:p w14:paraId="2945800A"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 xml:space="preserve">Jesús le dijo al segundo criminal que estaría con Él en el paraíso. </w:t>
      </w:r>
    </w:p>
    <w:p w14:paraId="19AA0191" w14:textId="77777777" w:rsidR="00D34E67" w:rsidRPr="00665B08" w:rsidRDefault="00D34E67" w:rsidP="00D34E67">
      <w:pPr>
        <w:ind w:left="720"/>
        <w:jc w:val="both"/>
        <w:rPr>
          <w:color w:val="0D0D0D" w:themeColor="text1" w:themeTint="F2"/>
          <w:szCs w:val="20"/>
          <w:lang w:val="es-US"/>
        </w:rPr>
      </w:pPr>
    </w:p>
    <w:p w14:paraId="46077ADD" w14:textId="77777777" w:rsidR="00183526" w:rsidRPr="00665B08" w:rsidRDefault="00183526" w:rsidP="00AF39DB">
      <w:pPr>
        <w:pStyle w:val="ListParagraph"/>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[23:44-45] </w:t>
      </w:r>
      <w:r w:rsidRPr="00665B08">
        <w:rPr>
          <w:color w:val="0D0D0D" w:themeColor="text1" w:themeTint="F2"/>
          <w:szCs w:val="20"/>
          <w:lang w:val="es-US"/>
        </w:rPr>
        <w:tab/>
        <w:t xml:space="preserve">¿Qué acontecimientos milagrosos ocurrieron en ese día? </w:t>
      </w:r>
    </w:p>
    <w:p w14:paraId="28014F4C"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 xml:space="preserve">Las tinieblas cubrieron la tierra, y la cortina del templo se dividió por el medio. </w:t>
      </w:r>
    </w:p>
    <w:p w14:paraId="681E127B" w14:textId="77777777" w:rsidR="00D34E67" w:rsidRPr="00665B08" w:rsidRDefault="00D34E67" w:rsidP="00D34E67">
      <w:pPr>
        <w:ind w:left="720"/>
        <w:jc w:val="both"/>
        <w:rPr>
          <w:color w:val="0D0D0D" w:themeColor="text1" w:themeTint="F2"/>
          <w:szCs w:val="20"/>
          <w:lang w:val="es-US"/>
        </w:rPr>
      </w:pPr>
    </w:p>
    <w:p w14:paraId="554BD65F"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[23:44-45] </w:t>
      </w:r>
      <w:r w:rsidRPr="00665B08">
        <w:rPr>
          <w:color w:val="0D0D0D" w:themeColor="text1" w:themeTint="F2"/>
          <w:szCs w:val="20"/>
          <w:lang w:val="es-US"/>
        </w:rPr>
        <w:tab/>
        <w:t xml:space="preserve">¿A qué hora del día sucedieron estas cosas? </w:t>
      </w:r>
    </w:p>
    <w:p w14:paraId="596BEA74"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Estas cosas sucedieron cerca de la hora sexta hasta la hora novena. (Es decir, desde el mediodía hasta las tres de la tarde).</w:t>
      </w:r>
    </w:p>
    <w:p w14:paraId="5995C5FA" w14:textId="584D5051" w:rsidR="00D34E67" w:rsidRPr="00665B08" w:rsidRDefault="00D34E67" w:rsidP="00D34E67">
      <w:pPr>
        <w:pStyle w:val="Continuedline"/>
        <w:rPr>
          <w:lang w:val="es-US"/>
        </w:rPr>
      </w:pPr>
      <w:r w:rsidRPr="00665B08">
        <w:rPr>
          <w:lang w:val="es-US"/>
        </w:rPr>
        <w:lastRenderedPageBreak/>
        <w:t>Lucas 23</w:t>
      </w:r>
      <w:r w:rsidRPr="00665B08">
        <w:rPr>
          <w:lang w:val="es-PR"/>
        </w:rPr>
        <w:t xml:space="preserve">:26-47, </w:t>
      </w:r>
      <w:r>
        <w:rPr>
          <w:lang w:val="es-PR"/>
        </w:rPr>
        <w:t>c</w:t>
      </w:r>
      <w:r w:rsidRPr="00665B08">
        <w:rPr>
          <w:lang w:val="es-PR"/>
        </w:rPr>
        <w:t>ontinuación:</w:t>
      </w:r>
    </w:p>
    <w:p w14:paraId="0004F774" w14:textId="77777777" w:rsidR="00D34E67" w:rsidRPr="00665B08" w:rsidRDefault="00D34E67" w:rsidP="00D34E67">
      <w:pPr>
        <w:ind w:left="720"/>
        <w:jc w:val="both"/>
        <w:rPr>
          <w:color w:val="0D0D0D" w:themeColor="text1" w:themeTint="F2"/>
          <w:szCs w:val="20"/>
          <w:lang w:val="es-US"/>
        </w:rPr>
      </w:pPr>
    </w:p>
    <w:p w14:paraId="1C0E4C38"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[23:46] </w:t>
      </w:r>
      <w:r w:rsidRPr="00665B08">
        <w:rPr>
          <w:color w:val="0D0D0D" w:themeColor="text1" w:themeTint="F2"/>
          <w:szCs w:val="20"/>
          <w:lang w:val="es-US"/>
        </w:rPr>
        <w:tab/>
        <w:t>¿Qué gritó Jesús antes de morir?</w:t>
      </w:r>
    </w:p>
    <w:p w14:paraId="6B8EBF48"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Jesús exclamó que estaba entregando su espíritu en las manos de Dios su Padre.</w:t>
      </w:r>
    </w:p>
    <w:p w14:paraId="278E6B8D" w14:textId="77777777" w:rsidR="00D34E67" w:rsidRPr="00665B08" w:rsidRDefault="00D34E67" w:rsidP="00D34E67">
      <w:pPr>
        <w:ind w:left="720"/>
        <w:jc w:val="both"/>
        <w:rPr>
          <w:color w:val="0D0D0D" w:themeColor="text1" w:themeTint="F2"/>
          <w:szCs w:val="20"/>
          <w:lang w:val="es-US"/>
        </w:rPr>
      </w:pPr>
    </w:p>
    <w:p w14:paraId="5E4D1D2C" w14:textId="77777777" w:rsidR="00183526" w:rsidRPr="00665B08" w:rsidRDefault="00183526" w:rsidP="00AF39DB">
      <w:pPr>
        <w:numPr>
          <w:ilvl w:val="0"/>
          <w:numId w:val="118"/>
        </w:numPr>
        <w:spacing w:line="278" w:lineRule="auto"/>
        <w:jc w:val="both"/>
        <w:rPr>
          <w:color w:val="0D0D0D" w:themeColor="text1" w:themeTint="F2"/>
          <w:szCs w:val="20"/>
          <w:lang w:val="es-US"/>
        </w:rPr>
      </w:pPr>
      <w:r w:rsidRPr="00665B08">
        <w:rPr>
          <w:color w:val="0D0D0D" w:themeColor="text1" w:themeTint="F2"/>
          <w:szCs w:val="20"/>
          <w:lang w:val="es-US"/>
        </w:rPr>
        <w:t xml:space="preserve">[23:47] </w:t>
      </w:r>
      <w:r w:rsidRPr="00665B08">
        <w:rPr>
          <w:color w:val="0D0D0D" w:themeColor="text1" w:themeTint="F2"/>
          <w:szCs w:val="20"/>
          <w:lang w:val="es-US"/>
        </w:rPr>
        <w:tab/>
        <w:t xml:space="preserve">¿Qué dijo el centurión acerca de Jesús? </w:t>
      </w:r>
    </w:p>
    <w:p w14:paraId="4F65101A"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El centurión dijo que Jesús era, sin duda, un hombre justo.</w:t>
      </w:r>
    </w:p>
    <w:p w14:paraId="0A1E6DA0" w14:textId="77777777" w:rsidR="00D34E67" w:rsidRPr="00665B08" w:rsidRDefault="00D34E67" w:rsidP="00D34E67">
      <w:pPr>
        <w:ind w:left="720"/>
        <w:jc w:val="both"/>
        <w:rPr>
          <w:color w:val="0D0D0D" w:themeColor="text1" w:themeTint="F2"/>
          <w:szCs w:val="20"/>
          <w:lang w:val="es-US"/>
        </w:rPr>
      </w:pPr>
    </w:p>
    <w:p w14:paraId="73279D98" w14:textId="77777777" w:rsidR="00183526" w:rsidRPr="00665B08" w:rsidRDefault="00183526" w:rsidP="00D34E67">
      <w:pPr>
        <w:jc w:val="both"/>
        <w:rPr>
          <w:b/>
          <w:color w:val="0D0D0D" w:themeColor="text1" w:themeTint="F2"/>
          <w:szCs w:val="20"/>
          <w:lang w:val="es-US"/>
        </w:rPr>
      </w:pPr>
      <w:r w:rsidRPr="00665B08">
        <w:rPr>
          <w:b/>
          <w:color w:val="0D0D0D" w:themeColor="text1" w:themeTint="F2"/>
          <w:szCs w:val="20"/>
          <w:lang w:val="es-US"/>
        </w:rPr>
        <w:t>Sección de comentarios:</w:t>
      </w:r>
    </w:p>
    <w:p w14:paraId="51D5BC7D" w14:textId="77777777" w:rsidR="00183526" w:rsidRPr="00665B08" w:rsidRDefault="00183526" w:rsidP="00D34E67">
      <w:pPr>
        <w:spacing w:line="240" w:lineRule="auto"/>
        <w:rPr>
          <w:b/>
          <w:color w:val="0D0D0D" w:themeColor="text1" w:themeTint="F2"/>
          <w:sz w:val="40"/>
          <w:szCs w:val="40"/>
          <w:lang w:val="es-US"/>
        </w:rPr>
      </w:pPr>
      <w:bookmarkStart w:id="43" w:name="_Toc161920343"/>
      <w:bookmarkStart w:id="44" w:name="_Toc176516697"/>
      <w:r w:rsidRPr="00665B08">
        <w:rPr>
          <w:b/>
          <w:color w:val="0D0D0D" w:themeColor="text1" w:themeTint="F2"/>
          <w:sz w:val="40"/>
          <w:szCs w:val="40"/>
          <w:lang w:val="es-US"/>
        </w:rPr>
        <w:br w:type="page"/>
      </w:r>
    </w:p>
    <w:p w14:paraId="0FACF363" w14:textId="77777777" w:rsidR="00183526" w:rsidRPr="00665B08" w:rsidRDefault="00183526" w:rsidP="00EC6697">
      <w:pPr>
        <w:pStyle w:val="Heading1"/>
        <w:rPr>
          <w:bCs/>
          <w:color w:val="0D0D0D" w:themeColor="text1" w:themeTint="F2"/>
          <w:lang w:val="es-US"/>
        </w:rPr>
      </w:pPr>
      <w:bookmarkStart w:id="45" w:name="_Toc196896482"/>
      <w:r w:rsidRPr="00665B08">
        <w:rPr>
          <w:color w:val="0D0D0D" w:themeColor="text1" w:themeTint="F2"/>
          <w:lang w:val="es-US"/>
        </w:rPr>
        <w:lastRenderedPageBreak/>
        <w:t xml:space="preserve">Lucas </w:t>
      </w:r>
      <w:r w:rsidRPr="001F359A">
        <w:rPr>
          <w:lang w:val="es-ES"/>
        </w:rPr>
        <w:t>24:36-53</w:t>
      </w:r>
      <w:bookmarkEnd w:id="43"/>
      <w:bookmarkEnd w:id="44"/>
      <w:bookmarkEnd w:id="45"/>
    </w:p>
    <w:p w14:paraId="7901C69F" w14:textId="396B9848" w:rsidR="00183526" w:rsidRPr="00665B08" w:rsidRDefault="00183526" w:rsidP="00CB4322">
      <w:pPr>
        <w:pStyle w:val="Background"/>
        <w:spacing w:after="0" w:line="240" w:lineRule="auto"/>
        <w:rPr>
          <w:color w:val="0D0D0D" w:themeColor="text1" w:themeTint="F2"/>
          <w:sz w:val="22"/>
          <w:szCs w:val="22"/>
          <w:lang w:val="es-US"/>
        </w:rPr>
      </w:pPr>
      <w:r w:rsidRPr="00D43F90">
        <w:rPr>
          <w:b/>
          <w:color w:val="0D0D0D" w:themeColor="text1" w:themeTint="F2"/>
          <w:lang w:val="es-US"/>
        </w:rPr>
        <w:t>Trasfondo</w:t>
      </w:r>
      <w:r w:rsidRPr="00D43F90">
        <w:rPr>
          <w:color w:val="0D0D0D" w:themeColor="text1" w:themeTint="F2"/>
          <w:lang w:val="es-US"/>
        </w:rPr>
        <w:t>: Jesús murió el</w:t>
      </w:r>
      <w:r w:rsidRPr="00665B08">
        <w:rPr>
          <w:color w:val="0D0D0D" w:themeColor="text1" w:themeTint="F2"/>
          <w:sz w:val="22"/>
          <w:szCs w:val="22"/>
          <w:lang w:val="es-US"/>
        </w:rPr>
        <w:t xml:space="preserve"> </w:t>
      </w:r>
      <w:r w:rsidRPr="00D43F90">
        <w:rPr>
          <w:color w:val="0D0D0D" w:themeColor="text1" w:themeTint="F2"/>
          <w:lang w:val="es-US"/>
        </w:rPr>
        <w:t>día antes del sábado. Al día siguiente del sábado, Dios lo resucitó. Ese día, dos de los discípulos de Jesús estaban caminando por un camino. Jesús se acercó a ellos y caminó con ellos.  Jesús les enseñó.  Cuando se sentaron a comer, Jesús les sirvió un poco de pan. Entonces se dieron cuenta de quién era Jesús y, de repente, Jesús desapareció.  Los dos hombres regresaron a Jerusalén; encontraron a los once discípulos, y les contaron lo que había sucedido.</w:t>
      </w:r>
    </w:p>
    <w:p w14:paraId="542DC1AA" w14:textId="77777777" w:rsidR="00183526" w:rsidRPr="00665B08" w:rsidRDefault="00183526" w:rsidP="00183526">
      <w:pPr>
        <w:pStyle w:val="Background"/>
        <w:spacing w:after="0" w:line="240" w:lineRule="auto"/>
        <w:jc w:val="both"/>
        <w:rPr>
          <w:b/>
          <w:bCs w:val="0"/>
          <w:color w:val="0D0D0D" w:themeColor="text1" w:themeTint="F2"/>
          <w:sz w:val="22"/>
          <w:szCs w:val="22"/>
          <w:lang w:val="es-US"/>
        </w:rPr>
      </w:pPr>
    </w:p>
    <w:p w14:paraId="7A6B72FE" w14:textId="77777777" w:rsidR="00183526" w:rsidRPr="00D34E67" w:rsidRDefault="00183526" w:rsidP="00183526">
      <w:pPr>
        <w:pStyle w:val="Background"/>
        <w:spacing w:after="0" w:line="240" w:lineRule="auto"/>
        <w:jc w:val="both"/>
        <w:rPr>
          <w:b/>
          <w:bCs w:val="0"/>
          <w:i/>
          <w:iCs/>
          <w:color w:val="0D0D0D" w:themeColor="text1" w:themeTint="F2"/>
          <w:sz w:val="22"/>
          <w:szCs w:val="22"/>
          <w:lang w:val="es-US"/>
        </w:rPr>
      </w:pPr>
      <w:r w:rsidRPr="00D34E67">
        <w:rPr>
          <w:b/>
          <w:bCs w:val="0"/>
          <w:i/>
          <w:iCs/>
          <w:color w:val="0D0D0D" w:themeColor="text1" w:themeTint="F2"/>
          <w:sz w:val="22"/>
          <w:szCs w:val="22"/>
          <w:lang w:val="es-US"/>
        </w:rPr>
        <w:t>Lea el pasaje.</w:t>
      </w:r>
    </w:p>
    <w:p w14:paraId="07276B1F" w14:textId="77777777" w:rsidR="00183526" w:rsidRPr="00665B08" w:rsidRDefault="00183526" w:rsidP="00183526">
      <w:pPr>
        <w:pStyle w:val="Background"/>
        <w:spacing w:after="0" w:line="240" w:lineRule="auto"/>
        <w:jc w:val="both"/>
        <w:rPr>
          <w:b/>
          <w:bCs w:val="0"/>
          <w:color w:val="0D0D0D" w:themeColor="text1" w:themeTint="F2"/>
          <w:sz w:val="22"/>
          <w:szCs w:val="22"/>
          <w:lang w:val="es-US"/>
        </w:rPr>
      </w:pPr>
    </w:p>
    <w:p w14:paraId="0E452682" w14:textId="77777777" w:rsidR="00183526" w:rsidRPr="00665B08" w:rsidRDefault="00183526" w:rsidP="00D34E67">
      <w:pPr>
        <w:pStyle w:val="Part1"/>
        <w:rPr>
          <w:sz w:val="22"/>
          <w:szCs w:val="22"/>
          <w:lang w:val="es-US"/>
        </w:rPr>
      </w:pPr>
      <w:r w:rsidRPr="00665B08">
        <w:rPr>
          <w:lang w:val="es-US"/>
        </w:rPr>
        <w:t>Parte 1</w:t>
      </w:r>
    </w:p>
    <w:p w14:paraId="0749EBA9" w14:textId="353ADEDD" w:rsidR="00183526" w:rsidRPr="00D34E67" w:rsidRDefault="00183526" w:rsidP="00D34E67">
      <w:pPr>
        <w:pStyle w:val="Answerortell"/>
        <w:rPr>
          <w:lang w:val="es-US"/>
        </w:rPr>
      </w:pPr>
      <w:r w:rsidRPr="00665B08">
        <w:rPr>
          <w:lang w:val="es-US"/>
        </w:rPr>
        <w:t>Diga en sus propias palabras lo que acaba de leer en este pasaje.</w:t>
      </w:r>
    </w:p>
    <w:p w14:paraId="39E25C21"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Cuando Jesús se apareció a los discípulos, ellos tenían miedo y pensaron que estaban viendo un espíritu.   [24:36-37]</w:t>
      </w:r>
    </w:p>
    <w:p w14:paraId="3BF53E7F"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Jesús les mostró la prueba de que realmente era él. [24:38-43]</w:t>
      </w:r>
    </w:p>
    <w:p w14:paraId="4A6B662D"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abrió la mente de los discípulos para que pudieran entender las Escrituras. </w:t>
      </w:r>
      <w:r w:rsidRPr="00665B08">
        <w:rPr>
          <w:color w:val="0D0D0D" w:themeColor="text1" w:themeTint="F2"/>
        </w:rPr>
        <w:t>[24:44-45]</w:t>
      </w:r>
    </w:p>
    <w:p w14:paraId="153BB699"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vino a cumplir la Escritura con su muerte en la cruz, y resucitando al tercer día. </w:t>
      </w:r>
      <w:r w:rsidRPr="00665B08">
        <w:rPr>
          <w:color w:val="0D0D0D" w:themeColor="text1" w:themeTint="F2"/>
        </w:rPr>
        <w:t>[24:46-47]</w:t>
      </w:r>
    </w:p>
    <w:p w14:paraId="2ED8D4CA"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les dijo a los discípulos que les estaba enviando lo que el Padre había prometido. </w:t>
      </w:r>
      <w:r w:rsidRPr="00665B08">
        <w:rPr>
          <w:color w:val="0D0D0D" w:themeColor="text1" w:themeTint="F2"/>
        </w:rPr>
        <w:t>[24:49]</w:t>
      </w:r>
    </w:p>
    <w:p w14:paraId="4F680E9E"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los bendijo mientras era llevado al cielo. </w:t>
      </w:r>
      <w:r w:rsidRPr="00665B08">
        <w:rPr>
          <w:color w:val="0D0D0D" w:themeColor="text1" w:themeTint="F2"/>
        </w:rPr>
        <w:t>[24:50-51]</w:t>
      </w:r>
    </w:p>
    <w:p w14:paraId="660596F1" w14:textId="77777777" w:rsidR="00183526" w:rsidRPr="00665B08" w:rsidRDefault="00183526" w:rsidP="00183526">
      <w:pPr>
        <w:pStyle w:val="Part2"/>
        <w:jc w:val="both"/>
        <w:rPr>
          <w:color w:val="0D0D0D" w:themeColor="text1" w:themeTint="F2"/>
        </w:rPr>
      </w:pPr>
      <w:proofErr w:type="spellStart"/>
      <w:r w:rsidRPr="00665B08">
        <w:rPr>
          <w:color w:val="0D0D0D" w:themeColor="text1" w:themeTint="F2"/>
        </w:rPr>
        <w:t>Parte</w:t>
      </w:r>
      <w:proofErr w:type="spellEnd"/>
      <w:r w:rsidRPr="00665B08">
        <w:rPr>
          <w:color w:val="0D0D0D" w:themeColor="text1" w:themeTint="F2"/>
        </w:rPr>
        <w:t xml:space="preserve"> 2</w:t>
      </w:r>
    </w:p>
    <w:p w14:paraId="7F7C89B1"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Responda las siguientes preguntas de los versículos señalados.</w:t>
      </w:r>
    </w:p>
    <w:p w14:paraId="67BB4BF3"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[24:36] </w:t>
      </w:r>
      <w:r w:rsidRPr="00665B08">
        <w:rPr>
          <w:color w:val="0D0D0D" w:themeColor="text1" w:themeTint="F2"/>
          <w:szCs w:val="20"/>
          <w:lang w:val="es-US"/>
        </w:rPr>
        <w:tab/>
        <w:t xml:space="preserve">¿Qué dijo primero Jesús cuando se apareció a los discípulos en Jerusalén? </w:t>
      </w:r>
    </w:p>
    <w:p w14:paraId="175DA4D6"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Les dijo que la paz estaría con ellos.</w:t>
      </w:r>
    </w:p>
    <w:p w14:paraId="7AD1706B" w14:textId="77777777" w:rsidR="00D34E67" w:rsidRPr="00665B08" w:rsidRDefault="00D34E67" w:rsidP="00D34E67">
      <w:pPr>
        <w:ind w:left="720"/>
        <w:jc w:val="both"/>
        <w:rPr>
          <w:color w:val="0D0D0D" w:themeColor="text1" w:themeTint="F2"/>
          <w:szCs w:val="20"/>
          <w:lang w:val="es-US"/>
        </w:rPr>
      </w:pPr>
    </w:p>
    <w:p w14:paraId="7E896D5F"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[24:37] </w:t>
      </w:r>
      <w:r w:rsidRPr="00665B08">
        <w:rPr>
          <w:color w:val="0D0D0D" w:themeColor="text1" w:themeTint="F2"/>
          <w:szCs w:val="20"/>
          <w:lang w:val="es-US"/>
        </w:rPr>
        <w:tab/>
        <w:t xml:space="preserve">¿Por qué estaban aterrorizados los discípulos? </w:t>
      </w:r>
    </w:p>
    <w:p w14:paraId="7935C839"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Tenían miedo porque pensaban que estaban viendo un espíritu.</w:t>
      </w:r>
    </w:p>
    <w:p w14:paraId="5F5E1EBD" w14:textId="77777777" w:rsidR="00D34E67" w:rsidRPr="00665B08" w:rsidRDefault="00D34E67" w:rsidP="00D34E67">
      <w:pPr>
        <w:ind w:left="720"/>
        <w:jc w:val="both"/>
        <w:rPr>
          <w:color w:val="0D0D0D" w:themeColor="text1" w:themeTint="F2"/>
          <w:szCs w:val="20"/>
          <w:lang w:val="es-US"/>
        </w:rPr>
      </w:pPr>
    </w:p>
    <w:p w14:paraId="1F4F3682"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[24:39-40] </w:t>
      </w:r>
      <w:r w:rsidRPr="00665B08">
        <w:rPr>
          <w:color w:val="0D0D0D" w:themeColor="text1" w:themeTint="F2"/>
          <w:szCs w:val="20"/>
          <w:lang w:val="es-US"/>
        </w:rPr>
        <w:tab/>
        <w:t xml:space="preserve">¿Cómo demostró Jesús que no era solo un espíritu? </w:t>
      </w:r>
    </w:p>
    <w:p w14:paraId="3CEAE02F"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Invitó a los discípulos a tocarlo, y les mostró sus manos y sus pies.</w:t>
      </w:r>
    </w:p>
    <w:p w14:paraId="59B3301A" w14:textId="77777777" w:rsidR="00D34E67" w:rsidRPr="00665B08" w:rsidRDefault="00D34E67" w:rsidP="00D34E67">
      <w:pPr>
        <w:ind w:left="720"/>
        <w:jc w:val="both"/>
        <w:rPr>
          <w:color w:val="0D0D0D" w:themeColor="text1" w:themeTint="F2"/>
          <w:szCs w:val="20"/>
          <w:lang w:val="es-US"/>
        </w:rPr>
      </w:pPr>
    </w:p>
    <w:p w14:paraId="19A74571"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[24:39-43] </w:t>
      </w:r>
      <w:r w:rsidRPr="00665B08">
        <w:rPr>
          <w:color w:val="0D0D0D" w:themeColor="text1" w:themeTint="F2"/>
          <w:szCs w:val="20"/>
          <w:lang w:val="es-US"/>
        </w:rPr>
        <w:tab/>
        <w:t xml:space="preserve">¿En qué cree que Jesús es diferente de un espíritu, como se muestra en este pasaje? </w:t>
      </w:r>
    </w:p>
    <w:p w14:paraId="411FB5C6" w14:textId="77777777" w:rsidR="00183526" w:rsidRDefault="00183526" w:rsidP="00D34E67">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 xml:space="preserve">El cuerpo resucitado de Jesús puede ser tocado.  Tiene carne y huesos.  En su cuerpo resucitado, Jesús también puede comer. </w:t>
      </w:r>
    </w:p>
    <w:p w14:paraId="79004324" w14:textId="77777777" w:rsidR="00D34E67" w:rsidRPr="00665B08" w:rsidRDefault="00D34E67" w:rsidP="00D34E67">
      <w:pPr>
        <w:ind w:left="720"/>
        <w:jc w:val="both"/>
        <w:rPr>
          <w:color w:val="0D0D0D" w:themeColor="text1" w:themeTint="F2"/>
          <w:szCs w:val="20"/>
          <w:lang w:val="es-US"/>
        </w:rPr>
      </w:pPr>
    </w:p>
    <w:p w14:paraId="788D4FD5" w14:textId="77777777" w:rsidR="00183526" w:rsidRPr="00665B08" w:rsidRDefault="00183526" w:rsidP="00AF39DB">
      <w:pPr>
        <w:pStyle w:val="ListParagraph"/>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[24:41] </w:t>
      </w:r>
      <w:r w:rsidRPr="00665B08">
        <w:rPr>
          <w:color w:val="0D0D0D" w:themeColor="text1" w:themeTint="F2"/>
          <w:szCs w:val="20"/>
          <w:lang w:val="es-US"/>
        </w:rPr>
        <w:tab/>
        <w:t xml:space="preserve">¿Cómo respondieron los discípulos a Jesús? </w:t>
      </w:r>
    </w:p>
    <w:p w14:paraId="603C9597"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Todavía no podían creerlo, porque estaban tan alegres y asombrados.</w:t>
      </w:r>
    </w:p>
    <w:p w14:paraId="58146E7F" w14:textId="77777777" w:rsidR="00D34E67" w:rsidRPr="00665B08" w:rsidRDefault="00D34E67" w:rsidP="00D34E67">
      <w:pPr>
        <w:ind w:left="720"/>
        <w:jc w:val="both"/>
        <w:rPr>
          <w:color w:val="0D0D0D" w:themeColor="text1" w:themeTint="F2"/>
          <w:szCs w:val="20"/>
          <w:lang w:val="es-US"/>
        </w:rPr>
      </w:pPr>
    </w:p>
    <w:p w14:paraId="3E16D670" w14:textId="77777777" w:rsidR="00D34E67" w:rsidRDefault="00183526" w:rsidP="00AF39DB">
      <w:pPr>
        <w:pStyle w:val="ListParagraph"/>
        <w:numPr>
          <w:ilvl w:val="0"/>
          <w:numId w:val="119"/>
        </w:numPr>
        <w:jc w:val="both"/>
        <w:rPr>
          <w:color w:val="0D0D0D" w:themeColor="text1" w:themeTint="F2"/>
          <w:szCs w:val="20"/>
          <w:lang w:val="es-US"/>
        </w:rPr>
      </w:pPr>
      <w:r w:rsidRPr="00665B08">
        <w:rPr>
          <w:color w:val="0D0D0D" w:themeColor="text1" w:themeTint="F2"/>
          <w:szCs w:val="20"/>
          <w:lang w:val="es-US"/>
        </w:rPr>
        <w:t xml:space="preserve">[24:41] </w:t>
      </w:r>
      <w:r w:rsidRPr="00665B08">
        <w:rPr>
          <w:color w:val="0D0D0D" w:themeColor="text1" w:themeTint="F2"/>
          <w:szCs w:val="20"/>
          <w:lang w:val="es-US"/>
        </w:rPr>
        <w:tab/>
        <w:t xml:space="preserve">¿Qué preguntó Jesús a los discípulos? </w:t>
      </w:r>
    </w:p>
    <w:p w14:paraId="0F439B66" w14:textId="438E1DB7" w:rsidR="00183526" w:rsidRDefault="00183526" w:rsidP="00D34E67">
      <w:pPr>
        <w:ind w:left="360" w:firstLine="360"/>
        <w:jc w:val="both"/>
        <w:rPr>
          <w:color w:val="0D0D0D" w:themeColor="text1" w:themeTint="F2"/>
          <w:szCs w:val="20"/>
          <w:lang w:val="es-US"/>
        </w:rPr>
      </w:pPr>
      <w:r w:rsidRPr="00D34E67">
        <w:rPr>
          <w:color w:val="0D0D0D" w:themeColor="text1" w:themeTint="F2"/>
          <w:szCs w:val="20"/>
          <w:lang w:val="es-US"/>
        </w:rPr>
        <w:t>Él les preguntó si tenían algo de comer.</w:t>
      </w:r>
    </w:p>
    <w:p w14:paraId="010B7C62" w14:textId="77777777" w:rsidR="00D34E67" w:rsidRPr="00D34E67" w:rsidRDefault="00D34E67" w:rsidP="00D34E67">
      <w:pPr>
        <w:spacing w:line="278" w:lineRule="auto"/>
        <w:ind w:left="360" w:firstLine="360"/>
        <w:jc w:val="both"/>
        <w:rPr>
          <w:color w:val="0D0D0D" w:themeColor="text1" w:themeTint="F2"/>
          <w:szCs w:val="20"/>
          <w:lang w:val="es-US"/>
        </w:rPr>
      </w:pPr>
    </w:p>
    <w:p w14:paraId="26908E12" w14:textId="77777777" w:rsidR="00183526" w:rsidRPr="00665B08" w:rsidRDefault="00183526" w:rsidP="00AF39DB">
      <w:pPr>
        <w:pStyle w:val="ListParagraph"/>
        <w:numPr>
          <w:ilvl w:val="0"/>
          <w:numId w:val="119"/>
        </w:numPr>
        <w:spacing w:line="278" w:lineRule="auto"/>
        <w:jc w:val="both"/>
        <w:rPr>
          <w:color w:val="0D0D0D" w:themeColor="text1" w:themeTint="F2"/>
          <w:szCs w:val="20"/>
        </w:rPr>
      </w:pPr>
      <w:r w:rsidRPr="00665B08">
        <w:rPr>
          <w:color w:val="0D0D0D" w:themeColor="text1" w:themeTint="F2"/>
          <w:szCs w:val="20"/>
        </w:rPr>
        <w:t xml:space="preserve">[24:42-43] </w:t>
      </w:r>
      <w:r w:rsidRPr="00665B08">
        <w:rPr>
          <w:color w:val="0D0D0D" w:themeColor="text1" w:themeTint="F2"/>
          <w:szCs w:val="20"/>
        </w:rPr>
        <w:tab/>
        <w:t>¿</w:t>
      </w:r>
      <w:proofErr w:type="spellStart"/>
      <w:r w:rsidRPr="00665B08">
        <w:rPr>
          <w:color w:val="0D0D0D" w:themeColor="text1" w:themeTint="F2"/>
          <w:szCs w:val="20"/>
        </w:rPr>
        <w:t>Qué</w:t>
      </w:r>
      <w:proofErr w:type="spellEnd"/>
      <w:r w:rsidRPr="00665B08">
        <w:rPr>
          <w:color w:val="0D0D0D" w:themeColor="text1" w:themeTint="F2"/>
          <w:szCs w:val="20"/>
        </w:rPr>
        <w:t xml:space="preserve"> le </w:t>
      </w:r>
      <w:proofErr w:type="spellStart"/>
      <w:r w:rsidRPr="00665B08">
        <w:rPr>
          <w:color w:val="0D0D0D" w:themeColor="text1" w:themeTint="F2"/>
          <w:szCs w:val="20"/>
        </w:rPr>
        <w:t>dieron</w:t>
      </w:r>
      <w:proofErr w:type="spellEnd"/>
      <w:r w:rsidRPr="00665B08">
        <w:rPr>
          <w:color w:val="0D0D0D" w:themeColor="text1" w:themeTint="F2"/>
          <w:szCs w:val="20"/>
        </w:rPr>
        <w:t xml:space="preserve">? </w:t>
      </w:r>
    </w:p>
    <w:p w14:paraId="12A71545"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Le dieron un pedazo de pescado asado, y él lo comió frente a ellos.</w:t>
      </w:r>
    </w:p>
    <w:p w14:paraId="55BAFEA3" w14:textId="77777777" w:rsidR="00D34E67" w:rsidRPr="00665B08" w:rsidRDefault="00D34E67" w:rsidP="00D34E67">
      <w:pPr>
        <w:ind w:left="720"/>
        <w:jc w:val="both"/>
        <w:rPr>
          <w:color w:val="0D0D0D" w:themeColor="text1" w:themeTint="F2"/>
          <w:szCs w:val="20"/>
          <w:lang w:val="es-US"/>
        </w:rPr>
      </w:pPr>
    </w:p>
    <w:p w14:paraId="2EE7AB8B" w14:textId="77777777" w:rsidR="00183526" w:rsidRPr="00665B08" w:rsidRDefault="00183526" w:rsidP="00AF39DB">
      <w:pPr>
        <w:pStyle w:val="ListParagraph"/>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[24:41-43] </w:t>
      </w:r>
      <w:r w:rsidRPr="00665B08">
        <w:rPr>
          <w:color w:val="0D0D0D" w:themeColor="text1" w:themeTint="F2"/>
          <w:szCs w:val="20"/>
          <w:lang w:val="es-US"/>
        </w:rPr>
        <w:tab/>
        <w:t>¿Por qué cree que Jesús les pidió algo de comer?</w:t>
      </w:r>
    </w:p>
    <w:p w14:paraId="08ACC52C" w14:textId="77777777" w:rsidR="00183526" w:rsidRDefault="00183526" w:rsidP="00D34E67">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Es posible que quisiera comer algo para mostrarles que realmente había resucitado de entre los muertos y que no era solo un espíritu.</w:t>
      </w:r>
    </w:p>
    <w:p w14:paraId="35FEF3FF" w14:textId="7DFB8557" w:rsidR="00D34E67" w:rsidRPr="00665B08" w:rsidRDefault="00D34E67" w:rsidP="00D34E67">
      <w:pPr>
        <w:pStyle w:val="Continuedline"/>
      </w:pPr>
      <w:r w:rsidRPr="00665B08">
        <w:rPr>
          <w:lang w:val="es-US"/>
        </w:rPr>
        <w:lastRenderedPageBreak/>
        <w:t xml:space="preserve">Lucas 24:36-53, </w:t>
      </w:r>
      <w:r>
        <w:rPr>
          <w:lang w:val="es-US"/>
        </w:rPr>
        <w:t>c</w:t>
      </w:r>
      <w:r w:rsidRPr="00665B08">
        <w:rPr>
          <w:lang w:val="es-US"/>
        </w:rPr>
        <w:t>ontinuación:</w:t>
      </w:r>
    </w:p>
    <w:p w14:paraId="571E06FD" w14:textId="77777777" w:rsidR="00D34E67" w:rsidRPr="00665B08" w:rsidRDefault="00D34E67" w:rsidP="00D34E67">
      <w:pPr>
        <w:ind w:left="720"/>
        <w:jc w:val="both"/>
        <w:rPr>
          <w:color w:val="0D0D0D" w:themeColor="text1" w:themeTint="F2"/>
          <w:szCs w:val="20"/>
          <w:lang w:val="es-US"/>
        </w:rPr>
      </w:pPr>
    </w:p>
    <w:p w14:paraId="6714DC02"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[24:44] </w:t>
      </w:r>
      <w:r w:rsidRPr="00665B08">
        <w:rPr>
          <w:color w:val="0D0D0D" w:themeColor="text1" w:themeTint="F2"/>
          <w:szCs w:val="20"/>
          <w:lang w:val="es-US"/>
        </w:rPr>
        <w:tab/>
        <w:t xml:space="preserve">¿Qué dijo Jesús que les había dicho a sus discípulos cuando estuvo con ellos antes? </w:t>
      </w:r>
    </w:p>
    <w:p w14:paraId="26492D51"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Les había dicho que todo lo que estaba escrito sobre él en la ley de Moisés, en los profetas y en los Salmos, debía cumplirse.</w:t>
      </w:r>
    </w:p>
    <w:p w14:paraId="1C245E86" w14:textId="77777777" w:rsidR="00CB4322" w:rsidRPr="00665B08" w:rsidRDefault="00CB4322" w:rsidP="00D34E67">
      <w:pPr>
        <w:ind w:left="720"/>
        <w:jc w:val="both"/>
        <w:rPr>
          <w:color w:val="0D0D0D" w:themeColor="text1" w:themeTint="F2"/>
          <w:szCs w:val="20"/>
          <w:lang w:val="es-US"/>
        </w:rPr>
      </w:pPr>
    </w:p>
    <w:p w14:paraId="605C482D"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[24:45] </w:t>
      </w:r>
      <w:r w:rsidRPr="00665B08">
        <w:rPr>
          <w:color w:val="0D0D0D" w:themeColor="text1" w:themeTint="F2"/>
          <w:szCs w:val="20"/>
          <w:lang w:val="es-US"/>
        </w:rPr>
        <w:tab/>
        <w:t xml:space="preserve">Entonces, ¿Cómo pudieron los discípulos entender las Escrituras? </w:t>
      </w:r>
    </w:p>
    <w:p w14:paraId="4F49D8B0"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Jesús les abrió sus mentes para que entendieran. (Esto significaba que les permitía entender las Escrituras.)</w:t>
      </w:r>
    </w:p>
    <w:p w14:paraId="69EF6B8F" w14:textId="77777777" w:rsidR="00CB4322" w:rsidRPr="00665B08" w:rsidRDefault="00CB4322" w:rsidP="00D34E67">
      <w:pPr>
        <w:ind w:left="720"/>
        <w:jc w:val="both"/>
        <w:rPr>
          <w:color w:val="0D0D0D" w:themeColor="text1" w:themeTint="F2"/>
          <w:szCs w:val="20"/>
          <w:lang w:val="es-US"/>
        </w:rPr>
      </w:pPr>
    </w:p>
    <w:p w14:paraId="5F0AB8D1"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[24:46] </w:t>
      </w:r>
      <w:r w:rsidRPr="00665B08">
        <w:rPr>
          <w:color w:val="0D0D0D" w:themeColor="text1" w:themeTint="F2"/>
          <w:szCs w:val="20"/>
          <w:lang w:val="es-US"/>
        </w:rPr>
        <w:tab/>
        <w:t xml:space="preserve">¿Qué dijo Jesús que estaba escrito en las Escrituras? </w:t>
      </w:r>
    </w:p>
    <w:p w14:paraId="396124CF"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Las Escrituras decían que el Cristo sufriría y resucitaría de entre los muertos al tercer día.</w:t>
      </w:r>
    </w:p>
    <w:p w14:paraId="5613AC26" w14:textId="77777777" w:rsidR="00CB4322" w:rsidRPr="00665B08" w:rsidRDefault="00CB4322" w:rsidP="00D34E67">
      <w:pPr>
        <w:ind w:left="720"/>
        <w:jc w:val="both"/>
        <w:rPr>
          <w:color w:val="0D0D0D" w:themeColor="text1" w:themeTint="F2"/>
          <w:szCs w:val="20"/>
          <w:lang w:val="es-US"/>
        </w:rPr>
      </w:pPr>
    </w:p>
    <w:p w14:paraId="5ECDEED7"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[24:47] </w:t>
      </w:r>
      <w:r w:rsidRPr="00665B08">
        <w:rPr>
          <w:color w:val="0D0D0D" w:themeColor="text1" w:themeTint="F2"/>
          <w:szCs w:val="20"/>
          <w:lang w:val="es-US"/>
        </w:rPr>
        <w:tab/>
        <w:t xml:space="preserve">¿Qué dijo Jesús que se predicaría en su nombre a todas las naciones? </w:t>
      </w:r>
    </w:p>
    <w:p w14:paraId="1D509F8D"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El arrepentimiento y el perdón de los pecados debe ser predicado a todas las naciones.</w:t>
      </w:r>
    </w:p>
    <w:p w14:paraId="2519A6C4" w14:textId="77777777" w:rsidR="00CB4322" w:rsidRPr="00665B08" w:rsidRDefault="00CB4322" w:rsidP="00D34E67">
      <w:pPr>
        <w:ind w:left="720"/>
        <w:jc w:val="both"/>
        <w:rPr>
          <w:color w:val="0D0D0D" w:themeColor="text1" w:themeTint="F2"/>
          <w:szCs w:val="20"/>
          <w:lang w:val="es-US"/>
        </w:rPr>
      </w:pPr>
    </w:p>
    <w:p w14:paraId="390597D9" w14:textId="77777777" w:rsidR="00183526" w:rsidRPr="00665B08" w:rsidRDefault="00183526" w:rsidP="00AF39DB">
      <w:pPr>
        <w:numPr>
          <w:ilvl w:val="0"/>
          <w:numId w:val="119"/>
        </w:numPr>
        <w:spacing w:line="278" w:lineRule="auto"/>
        <w:rPr>
          <w:color w:val="0D0D0D" w:themeColor="text1" w:themeTint="F2"/>
          <w:szCs w:val="20"/>
          <w:lang w:val="es-US"/>
        </w:rPr>
      </w:pPr>
      <w:r w:rsidRPr="00665B08">
        <w:rPr>
          <w:color w:val="0D0D0D" w:themeColor="text1" w:themeTint="F2"/>
          <w:szCs w:val="20"/>
          <w:lang w:val="es-US"/>
        </w:rPr>
        <w:t xml:space="preserve">[24:48] </w:t>
      </w:r>
      <w:r w:rsidRPr="00665B08">
        <w:rPr>
          <w:color w:val="0D0D0D" w:themeColor="text1" w:themeTint="F2"/>
          <w:szCs w:val="20"/>
          <w:lang w:val="es-US"/>
        </w:rPr>
        <w:tab/>
        <w:t xml:space="preserve">¿Cuáles cree que fueron las cosas de las que los discípulos fueron testigos? </w:t>
      </w:r>
    </w:p>
    <w:p w14:paraId="269F3F71" w14:textId="77777777" w:rsidR="00183526" w:rsidRDefault="00183526" w:rsidP="00CB4322">
      <w:pPr>
        <w:ind w:left="720"/>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Del resto del libro, es evidente que fueron testigos de la vida de Jesús, de sus enseñanzas, de sus milagros, de su muerte, de su resurrección, y del hecho de que él cumplió con la Escritura.</w:t>
      </w:r>
    </w:p>
    <w:p w14:paraId="243134D9" w14:textId="77777777" w:rsidR="00CB4322" w:rsidRPr="00665B08" w:rsidRDefault="00CB4322" w:rsidP="00D34E67">
      <w:pPr>
        <w:ind w:left="720"/>
        <w:jc w:val="both"/>
        <w:rPr>
          <w:color w:val="0D0D0D" w:themeColor="text1" w:themeTint="F2"/>
          <w:szCs w:val="20"/>
          <w:lang w:val="es-US"/>
        </w:rPr>
      </w:pPr>
    </w:p>
    <w:p w14:paraId="4651A333"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[24:49] </w:t>
      </w:r>
      <w:r w:rsidRPr="00665B08">
        <w:rPr>
          <w:color w:val="0D0D0D" w:themeColor="text1" w:themeTint="F2"/>
          <w:szCs w:val="20"/>
          <w:lang w:val="es-US"/>
        </w:rPr>
        <w:tab/>
        <w:t xml:space="preserve">¿Cuánto tiempo les dijo Jesús a los discípulos que esperaran en la ciudad? </w:t>
      </w:r>
    </w:p>
    <w:p w14:paraId="44EEAA80"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Les dijo que esperaran allí hasta que se les diera poder de lo alto.</w:t>
      </w:r>
    </w:p>
    <w:p w14:paraId="74FC5EE3" w14:textId="77777777" w:rsidR="00CB4322" w:rsidRPr="00665B08" w:rsidRDefault="00CB4322" w:rsidP="00D34E67">
      <w:pPr>
        <w:ind w:left="720"/>
        <w:jc w:val="both"/>
        <w:rPr>
          <w:color w:val="0D0D0D" w:themeColor="text1" w:themeTint="F2"/>
          <w:szCs w:val="20"/>
          <w:lang w:val="es-US"/>
        </w:rPr>
      </w:pPr>
    </w:p>
    <w:p w14:paraId="130FDB93" w14:textId="77777777" w:rsidR="00183526" w:rsidRPr="00665B08" w:rsidRDefault="00183526" w:rsidP="00AF39DB">
      <w:pPr>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[24:50-51] </w:t>
      </w:r>
      <w:r w:rsidRPr="00665B08">
        <w:rPr>
          <w:color w:val="0D0D0D" w:themeColor="text1" w:themeTint="F2"/>
          <w:szCs w:val="20"/>
          <w:lang w:val="es-US"/>
        </w:rPr>
        <w:tab/>
        <w:t xml:space="preserve">¿Qué le sucedió a Jesús mientras bendecía a los discípulos cerca de Betania? </w:t>
      </w:r>
    </w:p>
    <w:p w14:paraId="62675F88" w14:textId="77777777" w:rsidR="00183526" w:rsidRDefault="00183526" w:rsidP="00D34E67">
      <w:pPr>
        <w:ind w:left="720"/>
        <w:jc w:val="both"/>
        <w:rPr>
          <w:color w:val="0D0D0D" w:themeColor="text1" w:themeTint="F2"/>
          <w:szCs w:val="20"/>
        </w:rPr>
      </w:pPr>
      <w:proofErr w:type="spellStart"/>
      <w:r w:rsidRPr="00665B08">
        <w:rPr>
          <w:color w:val="0D0D0D" w:themeColor="text1" w:themeTint="F2"/>
          <w:szCs w:val="20"/>
        </w:rPr>
        <w:t>Él</w:t>
      </w:r>
      <w:proofErr w:type="spellEnd"/>
      <w:r w:rsidRPr="00665B08">
        <w:rPr>
          <w:color w:val="0D0D0D" w:themeColor="text1" w:themeTint="F2"/>
          <w:szCs w:val="20"/>
        </w:rPr>
        <w:t xml:space="preserve"> </w:t>
      </w:r>
      <w:proofErr w:type="spellStart"/>
      <w:r w:rsidRPr="00665B08">
        <w:rPr>
          <w:color w:val="0D0D0D" w:themeColor="text1" w:themeTint="F2"/>
          <w:szCs w:val="20"/>
        </w:rPr>
        <w:t>ascendió</w:t>
      </w:r>
      <w:proofErr w:type="spellEnd"/>
      <w:r w:rsidRPr="00665B08">
        <w:rPr>
          <w:color w:val="0D0D0D" w:themeColor="text1" w:themeTint="F2"/>
          <w:szCs w:val="20"/>
        </w:rPr>
        <w:t xml:space="preserve"> al </w:t>
      </w:r>
      <w:proofErr w:type="spellStart"/>
      <w:r w:rsidRPr="00665B08">
        <w:rPr>
          <w:color w:val="0D0D0D" w:themeColor="text1" w:themeTint="F2"/>
          <w:szCs w:val="20"/>
        </w:rPr>
        <w:t>cielo</w:t>
      </w:r>
      <w:proofErr w:type="spellEnd"/>
      <w:r w:rsidRPr="00665B08">
        <w:rPr>
          <w:color w:val="0D0D0D" w:themeColor="text1" w:themeTint="F2"/>
          <w:szCs w:val="20"/>
        </w:rPr>
        <w:t xml:space="preserve">. </w:t>
      </w:r>
    </w:p>
    <w:p w14:paraId="418FE89D" w14:textId="77777777" w:rsidR="00CB4322" w:rsidRPr="00665B08" w:rsidRDefault="00CB4322" w:rsidP="00D34E67">
      <w:pPr>
        <w:ind w:left="720"/>
        <w:jc w:val="both"/>
        <w:rPr>
          <w:color w:val="0D0D0D" w:themeColor="text1" w:themeTint="F2"/>
          <w:szCs w:val="20"/>
        </w:rPr>
      </w:pPr>
    </w:p>
    <w:p w14:paraId="32C8C909" w14:textId="77777777" w:rsidR="00183526" w:rsidRPr="00665B08" w:rsidRDefault="00183526" w:rsidP="00AF39DB">
      <w:pPr>
        <w:numPr>
          <w:ilvl w:val="0"/>
          <w:numId w:val="119"/>
        </w:numPr>
        <w:spacing w:line="278" w:lineRule="auto"/>
        <w:jc w:val="both"/>
        <w:rPr>
          <w:color w:val="0D0D0D" w:themeColor="text1" w:themeTint="F2"/>
          <w:szCs w:val="20"/>
        </w:rPr>
      </w:pPr>
      <w:r w:rsidRPr="00665B08">
        <w:rPr>
          <w:color w:val="0D0D0D" w:themeColor="text1" w:themeTint="F2"/>
          <w:szCs w:val="20"/>
        </w:rPr>
        <w:t xml:space="preserve">[24:52] </w:t>
      </w:r>
      <w:r w:rsidRPr="00665B08">
        <w:rPr>
          <w:color w:val="0D0D0D" w:themeColor="text1" w:themeTint="F2"/>
          <w:szCs w:val="20"/>
        </w:rPr>
        <w:tab/>
        <w:t>¿</w:t>
      </w:r>
      <w:proofErr w:type="spellStart"/>
      <w:r w:rsidRPr="00665B08">
        <w:rPr>
          <w:color w:val="0D0D0D" w:themeColor="text1" w:themeTint="F2"/>
          <w:szCs w:val="20"/>
        </w:rPr>
        <w:t>Cómo</w:t>
      </w:r>
      <w:proofErr w:type="spellEnd"/>
      <w:r w:rsidRPr="00665B08">
        <w:rPr>
          <w:color w:val="0D0D0D" w:themeColor="text1" w:themeTint="F2"/>
          <w:szCs w:val="20"/>
        </w:rPr>
        <w:t xml:space="preserve"> </w:t>
      </w:r>
      <w:proofErr w:type="spellStart"/>
      <w:r w:rsidRPr="00665B08">
        <w:rPr>
          <w:color w:val="0D0D0D" w:themeColor="text1" w:themeTint="F2"/>
          <w:szCs w:val="20"/>
        </w:rPr>
        <w:t>respondieron</w:t>
      </w:r>
      <w:proofErr w:type="spellEnd"/>
      <w:r w:rsidRPr="00665B08">
        <w:rPr>
          <w:color w:val="0D0D0D" w:themeColor="text1" w:themeTint="F2"/>
          <w:szCs w:val="20"/>
        </w:rPr>
        <w:t xml:space="preserve"> sus </w:t>
      </w:r>
      <w:proofErr w:type="spellStart"/>
      <w:r w:rsidRPr="00665B08">
        <w:rPr>
          <w:color w:val="0D0D0D" w:themeColor="text1" w:themeTint="F2"/>
          <w:szCs w:val="20"/>
        </w:rPr>
        <w:t>discípulos</w:t>
      </w:r>
      <w:proofErr w:type="spellEnd"/>
      <w:r w:rsidRPr="00665B08">
        <w:rPr>
          <w:color w:val="0D0D0D" w:themeColor="text1" w:themeTint="F2"/>
          <w:szCs w:val="20"/>
        </w:rPr>
        <w:t xml:space="preserve">? </w:t>
      </w:r>
    </w:p>
    <w:p w14:paraId="5BD535EF" w14:textId="77777777" w:rsidR="00183526" w:rsidRDefault="00183526" w:rsidP="00D34E67">
      <w:pPr>
        <w:ind w:left="720"/>
        <w:jc w:val="both"/>
        <w:rPr>
          <w:color w:val="0D0D0D" w:themeColor="text1" w:themeTint="F2"/>
          <w:szCs w:val="20"/>
          <w:lang w:val="es-US"/>
        </w:rPr>
      </w:pPr>
      <w:r w:rsidRPr="00665B08">
        <w:rPr>
          <w:color w:val="0D0D0D" w:themeColor="text1" w:themeTint="F2"/>
          <w:szCs w:val="20"/>
          <w:lang w:val="es-US"/>
        </w:rPr>
        <w:t>Ellos adoraron a Jesús, y regresaron a Jerusalén con alegría.</w:t>
      </w:r>
    </w:p>
    <w:p w14:paraId="2F8B384C" w14:textId="77777777" w:rsidR="00CB4322" w:rsidRPr="00665B08" w:rsidRDefault="00CB4322" w:rsidP="00D34E67">
      <w:pPr>
        <w:ind w:left="720"/>
        <w:jc w:val="both"/>
        <w:rPr>
          <w:color w:val="0D0D0D" w:themeColor="text1" w:themeTint="F2"/>
          <w:szCs w:val="20"/>
          <w:lang w:val="es-US"/>
        </w:rPr>
      </w:pPr>
    </w:p>
    <w:p w14:paraId="1D82FF99" w14:textId="77777777" w:rsidR="00183526" w:rsidRPr="00665B08" w:rsidRDefault="00183526" w:rsidP="00AF39DB">
      <w:pPr>
        <w:pStyle w:val="ListParagraph"/>
        <w:numPr>
          <w:ilvl w:val="0"/>
          <w:numId w:val="119"/>
        </w:numPr>
        <w:spacing w:line="278" w:lineRule="auto"/>
        <w:jc w:val="both"/>
        <w:rPr>
          <w:color w:val="0D0D0D" w:themeColor="text1" w:themeTint="F2"/>
          <w:szCs w:val="20"/>
          <w:lang w:val="es-US"/>
        </w:rPr>
      </w:pPr>
      <w:r w:rsidRPr="00665B08">
        <w:rPr>
          <w:color w:val="0D0D0D" w:themeColor="text1" w:themeTint="F2"/>
          <w:szCs w:val="20"/>
          <w:lang w:val="es-US"/>
        </w:rPr>
        <w:t xml:space="preserve">[24:53] </w:t>
      </w:r>
      <w:r w:rsidRPr="00665B08">
        <w:rPr>
          <w:color w:val="0D0D0D" w:themeColor="text1" w:themeTint="F2"/>
          <w:szCs w:val="20"/>
          <w:lang w:val="es-US"/>
        </w:rPr>
        <w:tab/>
        <w:t xml:space="preserve">¿Dónde pasaban entonces su tiempo los discípulos, y qué hacían ellos? </w:t>
      </w:r>
    </w:p>
    <w:p w14:paraId="666E7E80" w14:textId="01E7739B" w:rsidR="00183526" w:rsidRPr="00CB4322" w:rsidRDefault="00183526" w:rsidP="00CB4322">
      <w:pPr>
        <w:ind w:left="720"/>
        <w:jc w:val="both"/>
        <w:rPr>
          <w:color w:val="0D0D0D" w:themeColor="text1" w:themeTint="F2"/>
          <w:szCs w:val="20"/>
          <w:lang w:val="es-US"/>
        </w:rPr>
      </w:pPr>
      <w:r w:rsidRPr="00665B08">
        <w:rPr>
          <w:color w:val="0D0D0D" w:themeColor="text1" w:themeTint="F2"/>
          <w:szCs w:val="20"/>
          <w:lang w:val="es-US"/>
        </w:rPr>
        <w:t>Estaban continuamente en el templo, bendiciendo a Dios.</w:t>
      </w:r>
    </w:p>
    <w:p w14:paraId="37F7D4F0" w14:textId="77777777" w:rsidR="00183526" w:rsidRPr="00665B08" w:rsidRDefault="00183526" w:rsidP="00183526">
      <w:pPr>
        <w:spacing w:before="240" w:after="240"/>
        <w:jc w:val="both"/>
        <w:rPr>
          <w:b/>
          <w:color w:val="0D0D0D" w:themeColor="text1" w:themeTint="F2"/>
          <w:szCs w:val="20"/>
          <w:lang w:val="es-US"/>
        </w:rPr>
      </w:pPr>
      <w:r w:rsidRPr="00665B08">
        <w:rPr>
          <w:b/>
          <w:color w:val="0D0D0D" w:themeColor="text1" w:themeTint="F2"/>
          <w:szCs w:val="20"/>
          <w:lang w:val="es-US"/>
        </w:rPr>
        <w:t>Sección de comentarios:</w:t>
      </w:r>
    </w:p>
    <w:p w14:paraId="39B0BCE6" w14:textId="77777777" w:rsidR="00183526" w:rsidRPr="00665B08" w:rsidRDefault="00183526" w:rsidP="00183526">
      <w:pPr>
        <w:spacing w:line="240" w:lineRule="auto"/>
        <w:rPr>
          <w:b/>
          <w:color w:val="0D0D0D" w:themeColor="text1" w:themeTint="F2"/>
          <w:szCs w:val="20"/>
          <w:lang w:val="es-US"/>
        </w:rPr>
      </w:pPr>
      <w:r w:rsidRPr="00665B08">
        <w:rPr>
          <w:b/>
          <w:color w:val="0D0D0D" w:themeColor="text1" w:themeTint="F2"/>
          <w:szCs w:val="20"/>
          <w:lang w:val="es-US"/>
        </w:rPr>
        <w:br w:type="page"/>
      </w:r>
    </w:p>
    <w:p w14:paraId="4C4BA8DB" w14:textId="77777777" w:rsidR="00183526" w:rsidRPr="00665B08" w:rsidRDefault="00183526" w:rsidP="00183526">
      <w:pPr>
        <w:pStyle w:val="Heading1"/>
        <w:keepNext w:val="0"/>
        <w:keepLines w:val="0"/>
        <w:spacing w:before="0"/>
        <w:jc w:val="both"/>
        <w:rPr>
          <w:b w:val="0"/>
          <w:bCs/>
          <w:color w:val="0D0D0D" w:themeColor="text1" w:themeTint="F2"/>
          <w:szCs w:val="44"/>
          <w:lang w:val="es-US"/>
        </w:rPr>
      </w:pPr>
      <w:bookmarkStart w:id="46" w:name="_Toc196896483"/>
      <w:bookmarkStart w:id="47" w:name="_Toc176516698"/>
      <w:r w:rsidRPr="00665B08">
        <w:rPr>
          <w:bCs/>
          <w:color w:val="0D0D0D" w:themeColor="text1" w:themeTint="F2"/>
          <w:szCs w:val="44"/>
          <w:lang w:val="es-US"/>
        </w:rPr>
        <w:lastRenderedPageBreak/>
        <w:t>Juan 1:1-4</w:t>
      </w:r>
      <w:bookmarkEnd w:id="46"/>
      <w:r w:rsidRPr="00665B08">
        <w:rPr>
          <w:bCs/>
          <w:color w:val="0D0D0D" w:themeColor="text1" w:themeTint="F2"/>
          <w:szCs w:val="44"/>
          <w:lang w:val="es-US"/>
        </w:rPr>
        <w:t xml:space="preserve"> </w:t>
      </w:r>
      <w:bookmarkEnd w:id="47"/>
    </w:p>
    <w:p w14:paraId="5FD6FB72" w14:textId="06C32F33" w:rsidR="00183526" w:rsidRPr="001F359A" w:rsidRDefault="00183526" w:rsidP="00CB4322">
      <w:pPr>
        <w:pStyle w:val="Background"/>
        <w:rPr>
          <w:lang w:val="es-ES"/>
        </w:rPr>
      </w:pPr>
      <w:r w:rsidRPr="001F359A">
        <w:rPr>
          <w:b/>
          <w:bCs w:val="0"/>
          <w:lang w:val="es-ES"/>
        </w:rPr>
        <w:t>Trasfondo:</w:t>
      </w:r>
      <w:r w:rsidRPr="001F359A">
        <w:rPr>
          <w:lang w:val="es-ES"/>
        </w:rPr>
        <w:t xml:space="preserve"> Juan fue uno de los doce discípulos de Jesús. Estuvo con Jesús durante su ministerio terrenal. Él fue un </w:t>
      </w:r>
      <w:proofErr w:type="gramStart"/>
      <w:r w:rsidRPr="001F359A">
        <w:rPr>
          <w:lang w:val="es-ES"/>
        </w:rPr>
        <w:t>testigo presencial</w:t>
      </w:r>
      <w:proofErr w:type="gramEnd"/>
      <w:r w:rsidRPr="001F359A">
        <w:rPr>
          <w:lang w:val="es-ES"/>
        </w:rPr>
        <w:t xml:space="preserve"> de estos eventos, y escribió un relato de lo que Jesús hizo y dijo. Esta sección es la introducción de Juan a su Evangelio.</w:t>
      </w:r>
    </w:p>
    <w:p w14:paraId="55792598" w14:textId="77777777" w:rsidR="00183526" w:rsidRPr="00CB4322" w:rsidRDefault="00183526" w:rsidP="00183526">
      <w:pPr>
        <w:pStyle w:val="Background"/>
        <w:jc w:val="both"/>
        <w:rPr>
          <w:b/>
          <w:bCs w:val="0"/>
          <w:i/>
          <w:iCs/>
          <w:color w:val="0D0D0D" w:themeColor="text1" w:themeTint="F2"/>
          <w:sz w:val="22"/>
          <w:szCs w:val="22"/>
          <w:lang w:val="es-US"/>
        </w:rPr>
      </w:pPr>
      <w:r w:rsidRPr="00CB4322">
        <w:rPr>
          <w:b/>
          <w:bCs w:val="0"/>
          <w:i/>
          <w:iCs/>
          <w:color w:val="0D0D0D" w:themeColor="text1" w:themeTint="F2"/>
          <w:sz w:val="22"/>
          <w:szCs w:val="22"/>
          <w:lang w:val="es-US"/>
        </w:rPr>
        <w:t>Lea el pasaje.</w:t>
      </w:r>
    </w:p>
    <w:p w14:paraId="23A4289D" w14:textId="77777777" w:rsidR="00183526" w:rsidRPr="00665B08" w:rsidRDefault="00183526" w:rsidP="00CB4322">
      <w:pPr>
        <w:pStyle w:val="Part1"/>
        <w:rPr>
          <w:lang w:val="es-US"/>
        </w:rPr>
      </w:pPr>
      <w:r w:rsidRPr="00665B08">
        <w:rPr>
          <w:lang w:val="es-US"/>
        </w:rPr>
        <w:t>Parte 1</w:t>
      </w:r>
    </w:p>
    <w:p w14:paraId="6BB6D431"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Diga en sus propias palabras lo que acaba de leer en este pasaje.</w:t>
      </w:r>
    </w:p>
    <w:p w14:paraId="5FF74EBD"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En el principio de todo, el Verbo existía. </w:t>
      </w:r>
      <w:r w:rsidRPr="00665B08">
        <w:rPr>
          <w:color w:val="0D0D0D" w:themeColor="text1" w:themeTint="F2"/>
        </w:rPr>
        <w:t>[1:1]</w:t>
      </w:r>
    </w:p>
    <w:p w14:paraId="2D949AED"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El Verbo estaba con Dios, y el Verbo era Dios. </w:t>
      </w:r>
      <w:r w:rsidRPr="00665B08">
        <w:rPr>
          <w:color w:val="0D0D0D" w:themeColor="text1" w:themeTint="F2"/>
        </w:rPr>
        <w:t>[1:2-3]</w:t>
      </w:r>
    </w:p>
    <w:p w14:paraId="39085003"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Todas las cosas fueron hechas por medio del Verbo. </w:t>
      </w:r>
      <w:r w:rsidRPr="00665B08">
        <w:rPr>
          <w:color w:val="0D0D0D" w:themeColor="text1" w:themeTint="F2"/>
        </w:rPr>
        <w:t>[1:3]</w:t>
      </w:r>
    </w:p>
    <w:p w14:paraId="0EF25BBC"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En el Verbo estaba la vida. </w:t>
      </w:r>
      <w:r w:rsidRPr="00665B08">
        <w:rPr>
          <w:color w:val="0D0D0D" w:themeColor="text1" w:themeTint="F2"/>
        </w:rPr>
        <w:t>[1:4]</w:t>
      </w:r>
    </w:p>
    <w:p w14:paraId="02B5EA35"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La vida era la luz de los hombres. </w:t>
      </w:r>
      <w:r w:rsidRPr="00665B08">
        <w:rPr>
          <w:color w:val="0D0D0D" w:themeColor="text1" w:themeTint="F2"/>
        </w:rPr>
        <w:t>[1:4]</w:t>
      </w:r>
    </w:p>
    <w:p w14:paraId="17E69B7E" w14:textId="77777777" w:rsidR="00183526" w:rsidRPr="00665B08" w:rsidRDefault="00183526" w:rsidP="00183526">
      <w:pPr>
        <w:pStyle w:val="Part2"/>
        <w:tabs>
          <w:tab w:val="left" w:pos="1752"/>
        </w:tabs>
        <w:jc w:val="both"/>
        <w:rPr>
          <w:color w:val="0D0D0D" w:themeColor="text1" w:themeTint="F2"/>
        </w:rPr>
      </w:pPr>
      <w:proofErr w:type="spellStart"/>
      <w:r w:rsidRPr="00665B08">
        <w:rPr>
          <w:color w:val="0D0D0D" w:themeColor="text1" w:themeTint="F2"/>
        </w:rPr>
        <w:t>Parte</w:t>
      </w:r>
      <w:proofErr w:type="spellEnd"/>
      <w:r w:rsidRPr="00665B08">
        <w:rPr>
          <w:color w:val="0D0D0D" w:themeColor="text1" w:themeTint="F2"/>
        </w:rPr>
        <w:t xml:space="preserve"> 2</w:t>
      </w:r>
    </w:p>
    <w:p w14:paraId="04E7F903" w14:textId="77777777" w:rsidR="00183526" w:rsidRPr="00665B08" w:rsidRDefault="00183526" w:rsidP="00183526">
      <w:pPr>
        <w:pStyle w:val="Answerortell"/>
        <w:jc w:val="both"/>
        <w:rPr>
          <w:b/>
          <w:color w:val="0D0D0D" w:themeColor="text1" w:themeTint="F2"/>
          <w:lang w:val="es-US"/>
        </w:rPr>
      </w:pPr>
      <w:r w:rsidRPr="00665B08">
        <w:rPr>
          <w:color w:val="0D0D0D" w:themeColor="text1" w:themeTint="F2"/>
          <w:lang w:val="es-US"/>
        </w:rPr>
        <w:t>Responda las siguientes preguntas de los versículos señalados.</w:t>
      </w:r>
    </w:p>
    <w:p w14:paraId="5248901A" w14:textId="667B8CE8" w:rsidR="00183526" w:rsidRPr="00665B08" w:rsidRDefault="00183526" w:rsidP="00AF39DB">
      <w:pPr>
        <w:numPr>
          <w:ilvl w:val="0"/>
          <w:numId w:val="121"/>
        </w:numPr>
        <w:spacing w:line="278" w:lineRule="auto"/>
        <w:jc w:val="both"/>
        <w:rPr>
          <w:color w:val="0D0D0D" w:themeColor="text1" w:themeTint="F2"/>
          <w:szCs w:val="20"/>
          <w:lang w:val="es-US"/>
        </w:rPr>
      </w:pPr>
      <w:r w:rsidRPr="00665B08">
        <w:rPr>
          <w:color w:val="0D0D0D" w:themeColor="text1" w:themeTint="F2"/>
          <w:szCs w:val="20"/>
          <w:lang w:val="es-US"/>
        </w:rPr>
        <w:t xml:space="preserve">[1:1-4] ¿De quién trata este pasaje? </w:t>
      </w:r>
    </w:p>
    <w:p w14:paraId="44CD0F22"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 xml:space="preserve">Se trata de aquel que es llamado "el Verbo". </w:t>
      </w:r>
    </w:p>
    <w:p w14:paraId="1B19E54B" w14:textId="77777777" w:rsidR="00CB4322" w:rsidRPr="00665B08" w:rsidRDefault="00CB4322" w:rsidP="00CB4322">
      <w:pPr>
        <w:ind w:left="720"/>
        <w:jc w:val="both"/>
        <w:rPr>
          <w:color w:val="0D0D0D" w:themeColor="text1" w:themeTint="F2"/>
          <w:szCs w:val="20"/>
          <w:lang w:val="es-US"/>
        </w:rPr>
      </w:pPr>
    </w:p>
    <w:p w14:paraId="09CA7574" w14:textId="111341BF" w:rsidR="00183526" w:rsidRPr="00665B08" w:rsidRDefault="00183526" w:rsidP="00AF39DB">
      <w:pPr>
        <w:numPr>
          <w:ilvl w:val="0"/>
          <w:numId w:val="121"/>
        </w:numPr>
        <w:spacing w:line="278" w:lineRule="auto"/>
        <w:jc w:val="both"/>
        <w:rPr>
          <w:color w:val="0D0D0D" w:themeColor="text1" w:themeTint="F2"/>
          <w:szCs w:val="20"/>
          <w:lang w:val="es-US"/>
        </w:rPr>
      </w:pPr>
      <w:r w:rsidRPr="00665B08">
        <w:rPr>
          <w:color w:val="0D0D0D" w:themeColor="text1" w:themeTint="F2"/>
          <w:szCs w:val="20"/>
          <w:lang w:val="es-US"/>
        </w:rPr>
        <w:t>[1:1]</w:t>
      </w:r>
      <w:r w:rsidR="00CB4322">
        <w:rPr>
          <w:color w:val="0D0D0D" w:themeColor="text1" w:themeTint="F2"/>
          <w:szCs w:val="20"/>
          <w:lang w:val="es-US"/>
        </w:rPr>
        <w:t xml:space="preserve"> </w:t>
      </w:r>
      <w:r w:rsidRPr="00665B08">
        <w:rPr>
          <w:color w:val="0D0D0D" w:themeColor="text1" w:themeTint="F2"/>
          <w:szCs w:val="20"/>
          <w:lang w:val="es-US"/>
        </w:rPr>
        <w:t xml:space="preserve">¿Qué dijo Juan acerca del Verbo en relación con Dios? </w:t>
      </w:r>
    </w:p>
    <w:p w14:paraId="37089E69" w14:textId="3DADD48F" w:rsidR="00183526" w:rsidRDefault="00183526" w:rsidP="00CB4322">
      <w:pPr>
        <w:pStyle w:val="ListParagraph"/>
        <w:ind w:firstLine="360"/>
        <w:jc w:val="both"/>
        <w:rPr>
          <w:color w:val="0D0D0D" w:themeColor="text1" w:themeTint="F2"/>
          <w:szCs w:val="20"/>
        </w:rPr>
      </w:pPr>
      <w:r w:rsidRPr="00665B08">
        <w:rPr>
          <w:color w:val="0D0D0D" w:themeColor="text1" w:themeTint="F2"/>
          <w:szCs w:val="20"/>
          <w:lang w:val="es-US"/>
        </w:rPr>
        <w:t xml:space="preserve">El Verbo estaba con Dios. </w:t>
      </w:r>
      <w:r w:rsidRPr="00665B08">
        <w:rPr>
          <w:color w:val="0D0D0D" w:themeColor="text1" w:themeTint="F2"/>
          <w:szCs w:val="20"/>
        </w:rPr>
        <w:t>El Verbo era Dios.</w:t>
      </w:r>
    </w:p>
    <w:p w14:paraId="3C6D06E2" w14:textId="77777777" w:rsidR="00CB4322" w:rsidRPr="00665B08" w:rsidRDefault="00CB4322" w:rsidP="00CB4322">
      <w:pPr>
        <w:pStyle w:val="ListParagraph"/>
        <w:ind w:firstLine="360"/>
        <w:jc w:val="both"/>
        <w:rPr>
          <w:color w:val="0D0D0D" w:themeColor="text1" w:themeTint="F2"/>
          <w:szCs w:val="20"/>
        </w:rPr>
      </w:pPr>
    </w:p>
    <w:p w14:paraId="60B1EF9E" w14:textId="2ACDF662" w:rsidR="00183526" w:rsidRPr="00665B08" w:rsidRDefault="00183526" w:rsidP="00AF39DB">
      <w:pPr>
        <w:numPr>
          <w:ilvl w:val="0"/>
          <w:numId w:val="121"/>
        </w:numPr>
        <w:spacing w:line="278" w:lineRule="auto"/>
        <w:jc w:val="both"/>
        <w:rPr>
          <w:color w:val="0D0D0D" w:themeColor="text1" w:themeTint="F2"/>
          <w:szCs w:val="20"/>
          <w:lang w:val="es-US"/>
        </w:rPr>
      </w:pPr>
      <w:r w:rsidRPr="00665B08">
        <w:rPr>
          <w:color w:val="0D0D0D" w:themeColor="text1" w:themeTint="F2"/>
          <w:szCs w:val="20"/>
          <w:lang w:val="es-US"/>
        </w:rPr>
        <w:t xml:space="preserve">[1:2] ¿Cuándo estuvo el Verbo con Dios, según el versículo 2? </w:t>
      </w:r>
    </w:p>
    <w:p w14:paraId="2542798F"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Él estaba con Dios en el principio.</w:t>
      </w:r>
    </w:p>
    <w:p w14:paraId="7A200D76" w14:textId="77777777" w:rsidR="00CB4322" w:rsidRPr="00665B08" w:rsidRDefault="00CB4322" w:rsidP="00CB4322">
      <w:pPr>
        <w:ind w:left="720"/>
        <w:jc w:val="both"/>
        <w:rPr>
          <w:color w:val="0D0D0D" w:themeColor="text1" w:themeTint="F2"/>
          <w:szCs w:val="20"/>
          <w:lang w:val="es-US"/>
        </w:rPr>
      </w:pPr>
    </w:p>
    <w:p w14:paraId="023E31C7" w14:textId="3AB15244" w:rsidR="00183526" w:rsidRPr="00665B08" w:rsidRDefault="00183526" w:rsidP="00AF39DB">
      <w:pPr>
        <w:numPr>
          <w:ilvl w:val="0"/>
          <w:numId w:val="121"/>
        </w:numPr>
        <w:spacing w:line="278" w:lineRule="auto"/>
        <w:jc w:val="both"/>
        <w:rPr>
          <w:color w:val="0D0D0D" w:themeColor="text1" w:themeTint="F2"/>
          <w:szCs w:val="20"/>
          <w:lang w:val="es-US"/>
        </w:rPr>
      </w:pPr>
      <w:r w:rsidRPr="00665B08">
        <w:rPr>
          <w:color w:val="0D0D0D" w:themeColor="text1" w:themeTint="F2"/>
          <w:szCs w:val="20"/>
          <w:lang w:val="es-US"/>
        </w:rPr>
        <w:t xml:space="preserve">[1:3] ¿Cómo hizo Dios todas las cosas? </w:t>
      </w:r>
    </w:p>
    <w:p w14:paraId="27085611"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Dios hizo todas las cosas a través de él (es decir, el Verbo).</w:t>
      </w:r>
    </w:p>
    <w:p w14:paraId="0A582ED4" w14:textId="77777777" w:rsidR="00CB4322" w:rsidRPr="00665B08" w:rsidRDefault="00CB4322" w:rsidP="00CB4322">
      <w:pPr>
        <w:ind w:left="720"/>
        <w:jc w:val="both"/>
        <w:rPr>
          <w:color w:val="0D0D0D" w:themeColor="text1" w:themeTint="F2"/>
          <w:szCs w:val="20"/>
          <w:lang w:val="es-US"/>
        </w:rPr>
      </w:pPr>
    </w:p>
    <w:p w14:paraId="05DA9B8E" w14:textId="740928F2" w:rsidR="00183526" w:rsidRPr="00665B08" w:rsidRDefault="00183526" w:rsidP="00AF39DB">
      <w:pPr>
        <w:numPr>
          <w:ilvl w:val="0"/>
          <w:numId w:val="121"/>
        </w:numPr>
        <w:spacing w:line="278" w:lineRule="auto"/>
        <w:jc w:val="both"/>
        <w:rPr>
          <w:color w:val="0D0D0D" w:themeColor="text1" w:themeTint="F2"/>
          <w:szCs w:val="20"/>
          <w:lang w:val="es-US"/>
        </w:rPr>
      </w:pPr>
      <w:r w:rsidRPr="00665B08">
        <w:rPr>
          <w:color w:val="0D0D0D" w:themeColor="text1" w:themeTint="F2"/>
          <w:szCs w:val="20"/>
          <w:lang w:val="es-US"/>
        </w:rPr>
        <w:t xml:space="preserve">[1:3] ¿Qué cosas se hicieron de alguna otra manera? </w:t>
      </w:r>
    </w:p>
    <w:p w14:paraId="2E8E44BE"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Nada se hizo de otra manera. Todas las cosas que fueron hechas, fueron hechas por medio de él (el Verbo).</w:t>
      </w:r>
    </w:p>
    <w:p w14:paraId="32153094" w14:textId="77777777" w:rsidR="00CB4322" w:rsidRPr="00665B08" w:rsidRDefault="00CB4322" w:rsidP="00CB4322">
      <w:pPr>
        <w:ind w:left="720"/>
        <w:jc w:val="both"/>
        <w:rPr>
          <w:color w:val="0D0D0D" w:themeColor="text1" w:themeTint="F2"/>
          <w:szCs w:val="20"/>
          <w:lang w:val="es-US"/>
        </w:rPr>
      </w:pPr>
    </w:p>
    <w:p w14:paraId="22F002AB" w14:textId="1E74B305" w:rsidR="00183526" w:rsidRPr="00665B08" w:rsidRDefault="00183526" w:rsidP="00AF39DB">
      <w:pPr>
        <w:numPr>
          <w:ilvl w:val="0"/>
          <w:numId w:val="121"/>
        </w:numPr>
        <w:spacing w:line="278" w:lineRule="auto"/>
        <w:jc w:val="both"/>
        <w:rPr>
          <w:color w:val="0D0D0D" w:themeColor="text1" w:themeTint="F2"/>
          <w:szCs w:val="20"/>
          <w:lang w:val="es-US"/>
        </w:rPr>
      </w:pPr>
      <w:r w:rsidRPr="00665B08">
        <w:rPr>
          <w:color w:val="0D0D0D" w:themeColor="text1" w:themeTint="F2"/>
          <w:szCs w:val="20"/>
          <w:lang w:val="es-US"/>
        </w:rPr>
        <w:t xml:space="preserve">[1:4] ¿Qué dice esto acerca del Verbo y la vida? </w:t>
      </w:r>
    </w:p>
    <w:p w14:paraId="6CA32532" w14:textId="77777777" w:rsidR="00183526" w:rsidRPr="00665B08" w:rsidRDefault="00183526" w:rsidP="00CB4322">
      <w:pPr>
        <w:ind w:left="720"/>
        <w:jc w:val="both"/>
        <w:rPr>
          <w:color w:val="0D0D0D" w:themeColor="text1" w:themeTint="F2"/>
          <w:szCs w:val="20"/>
          <w:lang w:val="es-US"/>
        </w:rPr>
      </w:pPr>
      <w:r w:rsidRPr="00665B08">
        <w:rPr>
          <w:color w:val="0D0D0D" w:themeColor="text1" w:themeTint="F2"/>
          <w:szCs w:val="20"/>
          <w:lang w:val="es-US"/>
        </w:rPr>
        <w:t>La vida estaba en el Verbo. El versículo 4, también dice que la vida era la luz de los hombres.</w:t>
      </w:r>
    </w:p>
    <w:p w14:paraId="48009755" w14:textId="0C78650F" w:rsidR="00183526" w:rsidRPr="00665B08" w:rsidRDefault="00183526" w:rsidP="00CB4322">
      <w:pPr>
        <w:jc w:val="both"/>
        <w:rPr>
          <w:color w:val="0D0D0D" w:themeColor="text1" w:themeTint="F2"/>
          <w:szCs w:val="20"/>
          <w:lang w:val="es-US"/>
        </w:rPr>
      </w:pPr>
      <w:r w:rsidRPr="00665B08">
        <w:rPr>
          <w:color w:val="0D0D0D" w:themeColor="text1" w:themeTint="F2"/>
          <w:szCs w:val="20"/>
          <w:lang w:val="es-US"/>
        </w:rPr>
        <w:t xml:space="preserve"> </w:t>
      </w:r>
    </w:p>
    <w:p w14:paraId="59BA62BB" w14:textId="0584B43A" w:rsidR="00183526" w:rsidRPr="00CB4322" w:rsidRDefault="00183526" w:rsidP="00AF39DB">
      <w:pPr>
        <w:pStyle w:val="ListParagraph"/>
        <w:numPr>
          <w:ilvl w:val="0"/>
          <w:numId w:val="121"/>
        </w:numPr>
        <w:jc w:val="both"/>
        <w:rPr>
          <w:color w:val="0D0D0D" w:themeColor="text1" w:themeTint="F2"/>
          <w:szCs w:val="20"/>
          <w:lang w:val="es-US"/>
        </w:rPr>
      </w:pPr>
      <w:r w:rsidRPr="00CB4322">
        <w:rPr>
          <w:color w:val="0D0D0D" w:themeColor="text1" w:themeTint="F2"/>
          <w:szCs w:val="20"/>
          <w:lang w:val="es-US"/>
        </w:rPr>
        <w:t>[1:4] ¿Qué cree que significa ser la luz de los hombres?</w:t>
      </w:r>
    </w:p>
    <w:p w14:paraId="5E6A8B61" w14:textId="77777777" w:rsidR="00183526" w:rsidRPr="00665B08" w:rsidRDefault="00183526" w:rsidP="00CB4322">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Probablemente significa ser alguien o algo que le da a la gente conocimiento y comprensión.</w:t>
      </w:r>
    </w:p>
    <w:p w14:paraId="3871F436" w14:textId="77777777" w:rsidR="00183526" w:rsidRPr="00665B08" w:rsidRDefault="00183526" w:rsidP="00183526">
      <w:pPr>
        <w:spacing w:before="240" w:after="240"/>
        <w:jc w:val="both"/>
        <w:rPr>
          <w:b/>
          <w:color w:val="0D0D0D" w:themeColor="text1" w:themeTint="F2"/>
          <w:lang w:val="es-US"/>
        </w:rPr>
      </w:pPr>
      <w:r w:rsidRPr="00665B08">
        <w:rPr>
          <w:b/>
          <w:color w:val="0D0D0D" w:themeColor="text1" w:themeTint="F2"/>
          <w:szCs w:val="20"/>
          <w:lang w:val="es-US"/>
        </w:rPr>
        <w:t>Sección de comentarios:</w:t>
      </w:r>
    </w:p>
    <w:p w14:paraId="06B28BA5" w14:textId="77777777" w:rsidR="00183526" w:rsidRPr="00665B08" w:rsidRDefault="00183526" w:rsidP="00183526">
      <w:pPr>
        <w:spacing w:line="240" w:lineRule="auto"/>
        <w:rPr>
          <w:b/>
          <w:bCs/>
          <w:color w:val="0D0D0D" w:themeColor="text1" w:themeTint="F2"/>
          <w:sz w:val="40"/>
          <w:szCs w:val="44"/>
          <w:lang w:val="es-US"/>
        </w:rPr>
      </w:pPr>
      <w:bookmarkStart w:id="48" w:name="_Toc176516699"/>
      <w:r w:rsidRPr="00665B08">
        <w:rPr>
          <w:b/>
          <w:bCs/>
          <w:color w:val="0D0D0D" w:themeColor="text1" w:themeTint="F2"/>
          <w:szCs w:val="44"/>
          <w:lang w:val="es-US"/>
        </w:rPr>
        <w:br w:type="page"/>
      </w:r>
    </w:p>
    <w:p w14:paraId="0AA3EC1F" w14:textId="77777777" w:rsidR="00183526" w:rsidRPr="00665B08" w:rsidRDefault="00183526" w:rsidP="00183526">
      <w:pPr>
        <w:pStyle w:val="Heading1"/>
        <w:keepNext w:val="0"/>
        <w:keepLines w:val="0"/>
        <w:spacing w:before="0"/>
        <w:jc w:val="both"/>
        <w:rPr>
          <w:b w:val="0"/>
          <w:bCs/>
          <w:color w:val="0D0D0D" w:themeColor="text1" w:themeTint="F2"/>
          <w:sz w:val="32"/>
          <w:szCs w:val="32"/>
          <w:lang w:val="es-US"/>
        </w:rPr>
      </w:pPr>
      <w:bookmarkStart w:id="49" w:name="_Toc196896484"/>
      <w:r w:rsidRPr="00665B08">
        <w:rPr>
          <w:bCs/>
          <w:color w:val="0D0D0D" w:themeColor="text1" w:themeTint="F2"/>
          <w:szCs w:val="44"/>
          <w:lang w:val="es-US"/>
        </w:rPr>
        <w:lastRenderedPageBreak/>
        <w:t>Juan 1:14-18</w:t>
      </w:r>
      <w:bookmarkEnd w:id="48"/>
      <w:bookmarkEnd w:id="49"/>
    </w:p>
    <w:p w14:paraId="77CF8452" w14:textId="6FBDCE35" w:rsidR="00183526" w:rsidRDefault="00183526" w:rsidP="00D43F90">
      <w:pPr>
        <w:pStyle w:val="Background"/>
        <w:spacing w:after="0" w:line="240" w:lineRule="auto"/>
        <w:rPr>
          <w:b/>
          <w:color w:val="0D0D0D" w:themeColor="text1" w:themeTint="F2"/>
          <w:sz w:val="22"/>
          <w:szCs w:val="22"/>
          <w:lang w:val="es-US"/>
        </w:rPr>
      </w:pPr>
      <w:r w:rsidRPr="00D43F90">
        <w:rPr>
          <w:b/>
          <w:color w:val="0D0D0D" w:themeColor="text1" w:themeTint="F2"/>
          <w:lang w:val="es-US"/>
        </w:rPr>
        <w:t>Trasfondo</w:t>
      </w:r>
      <w:r w:rsidRPr="00D43F90">
        <w:rPr>
          <w:color w:val="0D0D0D" w:themeColor="text1" w:themeTint="F2"/>
          <w:lang w:val="es-US"/>
        </w:rPr>
        <w:t>: Muchos hombres tenían el nombre de Juan. El hombre que escribió este libro se llamaba Juan. A partir de Juan 1:6, este escritor escribió acerca de otro hombre llamado Juan.</w:t>
      </w:r>
      <w:r w:rsidR="007F1852" w:rsidRPr="00D43F90">
        <w:rPr>
          <w:color w:val="0D0D0D" w:themeColor="text1" w:themeTint="F2"/>
          <w:lang w:val="es-US"/>
        </w:rPr>
        <w:t xml:space="preserve"> </w:t>
      </w:r>
      <w:r w:rsidRPr="00D43F90">
        <w:rPr>
          <w:color w:val="0D0D0D" w:themeColor="text1" w:themeTint="F2"/>
          <w:lang w:val="es-US"/>
        </w:rPr>
        <w:t>Ese hombre era un predicador que bautizaba a la gente, por lo que también se le llamaba Juan el Bautista</w:t>
      </w:r>
      <w:r w:rsidRPr="00665B08">
        <w:rPr>
          <w:color w:val="0D0D0D" w:themeColor="text1" w:themeTint="F2"/>
          <w:sz w:val="22"/>
          <w:szCs w:val="22"/>
          <w:lang w:val="es-US"/>
        </w:rPr>
        <w:t>.</w:t>
      </w:r>
    </w:p>
    <w:p w14:paraId="391F9536" w14:textId="77777777" w:rsidR="00D43F90" w:rsidRPr="00D43F90" w:rsidRDefault="00D43F90" w:rsidP="00D43F90">
      <w:pPr>
        <w:pStyle w:val="Background"/>
        <w:spacing w:after="0" w:line="240" w:lineRule="auto"/>
        <w:rPr>
          <w:b/>
          <w:color w:val="0D0D0D" w:themeColor="text1" w:themeTint="F2"/>
          <w:sz w:val="22"/>
          <w:szCs w:val="22"/>
          <w:lang w:val="es-US"/>
        </w:rPr>
      </w:pPr>
    </w:p>
    <w:p w14:paraId="6F1430E0" w14:textId="77777777" w:rsidR="00183526" w:rsidRPr="00D43F90" w:rsidRDefault="00183526" w:rsidP="00183526">
      <w:pPr>
        <w:pStyle w:val="Background"/>
        <w:jc w:val="both"/>
        <w:rPr>
          <w:b/>
          <w:bCs w:val="0"/>
          <w:i/>
          <w:iCs/>
          <w:color w:val="0D0D0D" w:themeColor="text1" w:themeTint="F2"/>
          <w:sz w:val="22"/>
          <w:szCs w:val="22"/>
          <w:lang w:val="es-US"/>
        </w:rPr>
      </w:pPr>
      <w:r w:rsidRPr="00D43F90">
        <w:rPr>
          <w:b/>
          <w:bCs w:val="0"/>
          <w:i/>
          <w:iCs/>
          <w:color w:val="0D0D0D" w:themeColor="text1" w:themeTint="F2"/>
          <w:sz w:val="22"/>
          <w:szCs w:val="22"/>
          <w:lang w:val="es-US"/>
        </w:rPr>
        <w:t>Lea el pasaje.</w:t>
      </w:r>
    </w:p>
    <w:p w14:paraId="74A40193" w14:textId="77777777" w:rsidR="00183526" w:rsidRPr="00665B08" w:rsidRDefault="00183526" w:rsidP="00183526">
      <w:pPr>
        <w:pStyle w:val="Part1"/>
        <w:jc w:val="both"/>
        <w:rPr>
          <w:color w:val="0D0D0D" w:themeColor="text1" w:themeTint="F2"/>
          <w:lang w:val="es-US"/>
        </w:rPr>
      </w:pPr>
      <w:r w:rsidRPr="00665B08">
        <w:rPr>
          <w:color w:val="0D0D0D" w:themeColor="text1" w:themeTint="F2"/>
          <w:lang w:val="es-US"/>
        </w:rPr>
        <w:t>Parte 1</w:t>
      </w:r>
    </w:p>
    <w:p w14:paraId="52DD5C83"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Diga en sus propias palabras lo que acaba de leer en este pasaje.</w:t>
      </w:r>
    </w:p>
    <w:p w14:paraId="1132EE07" w14:textId="77777777" w:rsidR="00183526" w:rsidRPr="00665B08" w:rsidRDefault="00183526" w:rsidP="00183526">
      <w:pPr>
        <w:pStyle w:val="Checklistmulti-line"/>
        <w:spacing w:line="259" w:lineRule="auto"/>
        <w:jc w:val="both"/>
        <w:rPr>
          <w:color w:val="0D0D0D" w:themeColor="text1" w:themeTint="F2"/>
        </w:rPr>
      </w:pPr>
      <w:r w:rsidRPr="00665B08">
        <w:rPr>
          <w:color w:val="0D0D0D" w:themeColor="text1" w:themeTint="F2"/>
          <w:lang w:val="es-US"/>
        </w:rPr>
        <w:t xml:space="preserve">El Verbo se hizo carne (lo que significa que Jesús se convirtió en un ser humano) y vivió entre la gente. </w:t>
      </w:r>
      <w:r w:rsidRPr="00665B08">
        <w:rPr>
          <w:color w:val="0D0D0D" w:themeColor="text1" w:themeTint="F2"/>
        </w:rPr>
        <w:t>[1:14]</w:t>
      </w:r>
    </w:p>
    <w:p w14:paraId="69E22D40" w14:textId="77777777" w:rsidR="00183526" w:rsidRPr="00665B08" w:rsidRDefault="00183526" w:rsidP="00183526">
      <w:pPr>
        <w:pStyle w:val="Checklistmulti-line"/>
        <w:spacing w:line="259" w:lineRule="auto"/>
        <w:jc w:val="both"/>
        <w:rPr>
          <w:color w:val="0D0D0D" w:themeColor="text1" w:themeTint="F2"/>
        </w:rPr>
      </w:pPr>
      <w:r w:rsidRPr="00665B08">
        <w:rPr>
          <w:color w:val="0D0D0D" w:themeColor="text1" w:themeTint="F2"/>
          <w:lang w:val="es-US"/>
        </w:rPr>
        <w:t xml:space="preserve">El Verbo, como Hijo unigénito del Padre, tiene gloria. </w:t>
      </w:r>
      <w:r w:rsidRPr="00665B08">
        <w:rPr>
          <w:color w:val="0D0D0D" w:themeColor="text1" w:themeTint="F2"/>
        </w:rPr>
        <w:t>[1:14]</w:t>
      </w:r>
    </w:p>
    <w:p w14:paraId="24EEDE9F" w14:textId="77777777" w:rsidR="00183526" w:rsidRPr="00665B08" w:rsidRDefault="00183526" w:rsidP="00183526">
      <w:pPr>
        <w:pStyle w:val="Checklistmulti-line"/>
        <w:spacing w:line="259" w:lineRule="auto"/>
        <w:jc w:val="both"/>
        <w:rPr>
          <w:color w:val="0D0D0D" w:themeColor="text1" w:themeTint="F2"/>
        </w:rPr>
      </w:pPr>
      <w:r w:rsidRPr="00665B08">
        <w:rPr>
          <w:color w:val="0D0D0D" w:themeColor="text1" w:themeTint="F2"/>
          <w:lang w:val="es-US"/>
        </w:rPr>
        <w:t xml:space="preserve">Juan el Bautista testificó acerca del Verbo. </w:t>
      </w:r>
      <w:r w:rsidRPr="00665B08">
        <w:rPr>
          <w:color w:val="0D0D0D" w:themeColor="text1" w:themeTint="F2"/>
        </w:rPr>
        <w:t>[1:15]</w:t>
      </w:r>
    </w:p>
    <w:p w14:paraId="7ADF4297" w14:textId="77777777" w:rsidR="00183526" w:rsidRPr="00665B08" w:rsidRDefault="00183526" w:rsidP="00183526">
      <w:pPr>
        <w:pStyle w:val="Checklistmulti-line"/>
        <w:spacing w:line="259" w:lineRule="auto"/>
        <w:jc w:val="both"/>
        <w:rPr>
          <w:color w:val="0D0D0D" w:themeColor="text1" w:themeTint="F2"/>
        </w:rPr>
      </w:pPr>
      <w:r w:rsidRPr="00665B08">
        <w:rPr>
          <w:color w:val="0D0D0D" w:themeColor="text1" w:themeTint="F2"/>
          <w:lang w:val="es-US"/>
        </w:rPr>
        <w:t xml:space="preserve">La gracia y la verdad vinieron a través de Jesucristo. </w:t>
      </w:r>
      <w:r w:rsidRPr="00665B08">
        <w:rPr>
          <w:color w:val="0D0D0D" w:themeColor="text1" w:themeTint="F2"/>
        </w:rPr>
        <w:t>[1:17]</w:t>
      </w:r>
    </w:p>
    <w:p w14:paraId="620A89F9" w14:textId="77777777" w:rsidR="00183526" w:rsidRPr="00665B08" w:rsidRDefault="00183526" w:rsidP="00183526">
      <w:pPr>
        <w:pStyle w:val="Checklistmulti-line"/>
        <w:spacing w:line="259" w:lineRule="auto"/>
        <w:jc w:val="both"/>
        <w:rPr>
          <w:color w:val="0D0D0D" w:themeColor="text1" w:themeTint="F2"/>
        </w:rPr>
      </w:pPr>
      <w:r w:rsidRPr="00665B08">
        <w:rPr>
          <w:color w:val="0D0D0D" w:themeColor="text1" w:themeTint="F2"/>
          <w:lang w:val="es-US"/>
        </w:rPr>
        <w:t xml:space="preserve">Nadie ha visto a Dios, pero el que está en el seno del Padre ha dado a conocer a Dios. </w:t>
      </w:r>
      <w:r w:rsidRPr="00665B08">
        <w:rPr>
          <w:color w:val="0D0D0D" w:themeColor="text1" w:themeTint="F2"/>
        </w:rPr>
        <w:t>[1:18]</w:t>
      </w:r>
    </w:p>
    <w:p w14:paraId="495BFDAF" w14:textId="77777777" w:rsidR="00183526" w:rsidRPr="00665B08" w:rsidRDefault="00183526" w:rsidP="00183526">
      <w:pPr>
        <w:pStyle w:val="Part2"/>
        <w:jc w:val="both"/>
        <w:rPr>
          <w:color w:val="0D0D0D" w:themeColor="text1" w:themeTint="F2"/>
        </w:rPr>
      </w:pPr>
      <w:proofErr w:type="spellStart"/>
      <w:r w:rsidRPr="00665B08">
        <w:rPr>
          <w:color w:val="0D0D0D" w:themeColor="text1" w:themeTint="F2"/>
        </w:rPr>
        <w:t>Parte</w:t>
      </w:r>
      <w:proofErr w:type="spellEnd"/>
      <w:r w:rsidRPr="00665B08">
        <w:rPr>
          <w:color w:val="0D0D0D" w:themeColor="text1" w:themeTint="F2"/>
        </w:rPr>
        <w:t xml:space="preserve"> 2</w:t>
      </w:r>
    </w:p>
    <w:p w14:paraId="691FEF73"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Responda las siguientes preguntas de los versículos señalados.</w:t>
      </w:r>
    </w:p>
    <w:p w14:paraId="0931F68F"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[1:14] ¿En qué se convirtió, y qué hizo el Verbo? </w:t>
      </w:r>
    </w:p>
    <w:p w14:paraId="5CCC6F04"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El Verbo se hizo carne, y vivió entre la gente.</w:t>
      </w:r>
    </w:p>
    <w:p w14:paraId="07A9F174" w14:textId="77777777" w:rsidR="00CB4322" w:rsidRPr="00665B08" w:rsidRDefault="00CB4322" w:rsidP="00CB4322">
      <w:pPr>
        <w:ind w:left="720"/>
        <w:jc w:val="both"/>
        <w:rPr>
          <w:color w:val="0D0D0D" w:themeColor="text1" w:themeTint="F2"/>
          <w:szCs w:val="20"/>
          <w:lang w:val="es-US"/>
        </w:rPr>
      </w:pPr>
    </w:p>
    <w:p w14:paraId="29CBC698"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[1:14] ¿Qué cree que significa que el Verbo se hizo carne? </w:t>
      </w:r>
    </w:p>
    <w:p w14:paraId="098E7C67" w14:textId="77777777" w:rsidR="00183526" w:rsidRDefault="00183526" w:rsidP="00CB4322">
      <w:pPr>
        <w:ind w:left="360" w:firstLine="360"/>
        <w:jc w:val="both"/>
        <w:rPr>
          <w:color w:val="0D0D0D" w:themeColor="text1" w:themeTint="F2"/>
          <w:szCs w:val="20"/>
          <w:lang w:val="es-US"/>
        </w:rPr>
      </w:pPr>
      <w:r w:rsidRPr="00665B08">
        <w:rPr>
          <w:color w:val="0D0D0D" w:themeColor="text1" w:themeTint="F2"/>
          <w:szCs w:val="20"/>
          <w:lang w:val="es-US"/>
        </w:rPr>
        <w:t>Esto indica que el Verbo (Jesús, Dios el Hijo) se convirtió en un ser humano.</w:t>
      </w:r>
    </w:p>
    <w:p w14:paraId="36129E81" w14:textId="77777777" w:rsidR="00CB4322" w:rsidRPr="00665B08" w:rsidRDefault="00CB4322" w:rsidP="00CB4322">
      <w:pPr>
        <w:ind w:left="360" w:firstLine="360"/>
        <w:jc w:val="both"/>
        <w:rPr>
          <w:color w:val="0D0D0D" w:themeColor="text1" w:themeTint="F2"/>
          <w:szCs w:val="20"/>
          <w:lang w:val="es-US"/>
        </w:rPr>
      </w:pPr>
    </w:p>
    <w:p w14:paraId="3A474453"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[1:14] ¿Qué dijo Juan que él y los otros testigos oculares vieron? </w:t>
      </w:r>
    </w:p>
    <w:p w14:paraId="5B14F3E0"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Vieron la gloria del Verbo, el Hijo unigénito.</w:t>
      </w:r>
    </w:p>
    <w:p w14:paraId="4F10B02B" w14:textId="77777777" w:rsidR="00CB4322" w:rsidRPr="00665B08" w:rsidRDefault="00CB4322" w:rsidP="00CB4322">
      <w:pPr>
        <w:ind w:left="720"/>
        <w:jc w:val="both"/>
        <w:rPr>
          <w:color w:val="0D0D0D" w:themeColor="text1" w:themeTint="F2"/>
          <w:szCs w:val="20"/>
          <w:lang w:val="es-US"/>
        </w:rPr>
      </w:pPr>
    </w:p>
    <w:p w14:paraId="4DDCBC67"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[1:14] En el versículo 14, ¿Quién cree que vino del Padre? </w:t>
      </w:r>
    </w:p>
    <w:p w14:paraId="2834A811"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Este pasaje muestra que el que vino del Padre es el único Hijo de Dios.</w:t>
      </w:r>
    </w:p>
    <w:p w14:paraId="071B8F36" w14:textId="77777777" w:rsidR="00CB4322" w:rsidRPr="00665B08" w:rsidRDefault="00CB4322" w:rsidP="00CB4322">
      <w:pPr>
        <w:ind w:left="720"/>
        <w:jc w:val="both"/>
        <w:rPr>
          <w:color w:val="0D0D0D" w:themeColor="text1" w:themeTint="F2"/>
          <w:szCs w:val="20"/>
          <w:lang w:val="es-US"/>
        </w:rPr>
      </w:pPr>
    </w:p>
    <w:p w14:paraId="07205631"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[1:15] Según Juan el Bautista, ¿Por qué el Verbo era más grande que él? </w:t>
      </w:r>
    </w:p>
    <w:p w14:paraId="7E974A3F"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El Verbo era más grande que Juan el Bautista porque el Verbo era antes de él.</w:t>
      </w:r>
    </w:p>
    <w:p w14:paraId="26B9E799" w14:textId="77777777" w:rsidR="00CB4322" w:rsidRPr="00665B08" w:rsidRDefault="00CB4322" w:rsidP="00CB4322">
      <w:pPr>
        <w:ind w:left="720"/>
        <w:jc w:val="both"/>
        <w:rPr>
          <w:color w:val="0D0D0D" w:themeColor="text1" w:themeTint="F2"/>
          <w:szCs w:val="20"/>
          <w:lang w:val="es-US"/>
        </w:rPr>
      </w:pPr>
    </w:p>
    <w:p w14:paraId="0D0858C9"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[1:17] ¿Qué dio Dios a través de Moisés? </w:t>
      </w:r>
    </w:p>
    <w:p w14:paraId="1442E147"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Dios dio la ley, a través de Moisés.</w:t>
      </w:r>
    </w:p>
    <w:p w14:paraId="4555FFDB" w14:textId="77777777" w:rsidR="00CB4322" w:rsidRPr="00665B08" w:rsidRDefault="00CB4322" w:rsidP="00CB4322">
      <w:pPr>
        <w:ind w:left="720"/>
        <w:jc w:val="both"/>
        <w:rPr>
          <w:color w:val="0D0D0D" w:themeColor="text1" w:themeTint="F2"/>
          <w:szCs w:val="20"/>
          <w:lang w:val="es-US"/>
        </w:rPr>
      </w:pPr>
    </w:p>
    <w:p w14:paraId="64C9147E" w14:textId="77777777" w:rsidR="00183526" w:rsidRPr="00665B08" w:rsidRDefault="00183526" w:rsidP="00AF39DB">
      <w:pPr>
        <w:pStyle w:val="ListParagraph"/>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[1:14-17] Juan escribió por primera vez acerca de Jesucristo por su nombre, en el versículo 17. ¿Cómo cree que Jesucristo se relaciona con la información de los versículos 14-16? </w:t>
      </w:r>
    </w:p>
    <w:p w14:paraId="11240C5A" w14:textId="77777777" w:rsidR="00183526" w:rsidRDefault="00183526" w:rsidP="00CB4322">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A partir de estos versículos, Jesucristo puede ser identificado como el Verbo que se hizo carne; el único que vino del Padre; el único de quien Juan el Bautista dio testimonio; y del que vino la gracia y la verdad.</w:t>
      </w:r>
    </w:p>
    <w:p w14:paraId="213D2318" w14:textId="77777777" w:rsidR="00CB4322" w:rsidRPr="00665B08" w:rsidRDefault="00CB4322" w:rsidP="00CB4322">
      <w:pPr>
        <w:ind w:left="720"/>
        <w:jc w:val="both"/>
        <w:rPr>
          <w:color w:val="0D0D0D" w:themeColor="text1" w:themeTint="F2"/>
          <w:szCs w:val="20"/>
          <w:lang w:val="es-US"/>
        </w:rPr>
      </w:pPr>
    </w:p>
    <w:p w14:paraId="60B4798E" w14:textId="77777777" w:rsidR="00183526" w:rsidRPr="00665B08" w:rsidRDefault="00183526" w:rsidP="00AF39DB">
      <w:pPr>
        <w:pStyle w:val="ListParagraph"/>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[1:18] ¿Quién dio a conocer a Dios el Padre a la gente? </w:t>
      </w:r>
    </w:p>
    <w:p w14:paraId="06A82424" w14:textId="77777777" w:rsidR="00183526" w:rsidRDefault="00183526" w:rsidP="00CB4322">
      <w:pPr>
        <w:ind w:left="720"/>
        <w:jc w:val="both"/>
        <w:rPr>
          <w:color w:val="0D0D0D" w:themeColor="text1" w:themeTint="F2"/>
          <w:szCs w:val="20"/>
          <w:lang w:val="es-US"/>
        </w:rPr>
      </w:pPr>
      <w:r w:rsidRPr="00665B08">
        <w:rPr>
          <w:color w:val="0D0D0D" w:themeColor="text1" w:themeTint="F2"/>
          <w:szCs w:val="20"/>
          <w:lang w:val="es-US"/>
        </w:rPr>
        <w:t>El Hijo unigénito de Dios, que está con el Padre, dio a conocer a Dios Padre.</w:t>
      </w:r>
    </w:p>
    <w:p w14:paraId="1397209E" w14:textId="31B105C4" w:rsidR="00CB4322" w:rsidRPr="00665B08" w:rsidRDefault="00CB4322" w:rsidP="00CB4322">
      <w:pPr>
        <w:pStyle w:val="Continuedline"/>
        <w:rPr>
          <w:lang w:val="es-US"/>
        </w:rPr>
      </w:pPr>
      <w:r w:rsidRPr="00665B08">
        <w:rPr>
          <w:lang w:val="es-US"/>
        </w:rPr>
        <w:lastRenderedPageBreak/>
        <w:t xml:space="preserve">Juan 1:14-18, </w:t>
      </w:r>
      <w:r>
        <w:rPr>
          <w:lang w:val="es-US"/>
        </w:rPr>
        <w:t>c</w:t>
      </w:r>
      <w:r w:rsidRPr="00665B08">
        <w:rPr>
          <w:lang w:val="es-US"/>
        </w:rPr>
        <w:t>ontinuación:</w:t>
      </w:r>
    </w:p>
    <w:p w14:paraId="37DF7BA4" w14:textId="77777777" w:rsidR="00CB4322" w:rsidRPr="00665B08" w:rsidRDefault="00CB4322" w:rsidP="00CB4322">
      <w:pPr>
        <w:ind w:left="720"/>
        <w:jc w:val="both"/>
        <w:rPr>
          <w:color w:val="0D0D0D" w:themeColor="text1" w:themeTint="F2"/>
          <w:szCs w:val="20"/>
          <w:lang w:val="es-ES"/>
        </w:rPr>
      </w:pPr>
    </w:p>
    <w:p w14:paraId="7B7F2D99" w14:textId="77777777" w:rsidR="00183526" w:rsidRPr="00665B08" w:rsidRDefault="00183526" w:rsidP="00AF39DB">
      <w:pPr>
        <w:keepNext/>
        <w:numPr>
          <w:ilvl w:val="0"/>
          <w:numId w:val="123"/>
        </w:numPr>
        <w:spacing w:line="278" w:lineRule="auto"/>
        <w:jc w:val="both"/>
        <w:rPr>
          <w:color w:val="0D0D0D" w:themeColor="text1" w:themeTint="F2"/>
          <w:szCs w:val="20"/>
          <w:lang w:val="es-US"/>
        </w:rPr>
      </w:pPr>
      <w:r w:rsidRPr="00665B08">
        <w:rPr>
          <w:color w:val="0D0D0D" w:themeColor="text1" w:themeTint="F2"/>
          <w:szCs w:val="20"/>
          <w:lang w:val="es-US"/>
        </w:rPr>
        <w:t xml:space="preserve">[1:14-18] ¿Por qué cree que Juan llamó a Jesús el Verbo en este pasaje? </w:t>
      </w:r>
    </w:p>
    <w:p w14:paraId="59055372" w14:textId="77777777" w:rsidR="00183526" w:rsidRDefault="00183526" w:rsidP="00CB4322">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Una persona habla palabras para expresar sus pensamientos. Tal vez, Juan llamó a Jesús el Verbo porque Dios el Padre expresó plenamente la verdad de quién es él, y la verdad de cómo cuida de las personas, a través de Jesús el Hijo.  Jesús dio a conocer a Dios el Padre a la gente de una manera que nadie más podía.</w:t>
      </w:r>
    </w:p>
    <w:p w14:paraId="1A0BF96D" w14:textId="77777777" w:rsidR="00CB4322" w:rsidRPr="00665B08" w:rsidRDefault="00CB4322" w:rsidP="00CB4322">
      <w:pPr>
        <w:ind w:left="720"/>
        <w:jc w:val="both"/>
        <w:rPr>
          <w:color w:val="0D0D0D" w:themeColor="text1" w:themeTint="F2"/>
          <w:szCs w:val="20"/>
          <w:lang w:val="es-US"/>
        </w:rPr>
      </w:pPr>
    </w:p>
    <w:p w14:paraId="3C5F28D6" w14:textId="77777777" w:rsidR="00183526" w:rsidRPr="00665B08" w:rsidRDefault="00183526" w:rsidP="00AF39DB">
      <w:pPr>
        <w:numPr>
          <w:ilvl w:val="0"/>
          <w:numId w:val="123"/>
        </w:numPr>
        <w:spacing w:line="278" w:lineRule="auto"/>
        <w:jc w:val="both"/>
        <w:rPr>
          <w:color w:val="0D0D0D" w:themeColor="text1" w:themeTint="F2"/>
          <w:szCs w:val="20"/>
          <w:lang w:val="es-US"/>
        </w:rPr>
      </w:pPr>
      <w:r w:rsidRPr="00665B08">
        <w:rPr>
          <w:b/>
          <w:bCs/>
          <w:i/>
          <w:iCs/>
          <w:color w:val="0D0D0D" w:themeColor="text1" w:themeTint="F2"/>
          <w:szCs w:val="20"/>
          <w:lang w:val="es-US"/>
        </w:rPr>
        <w:t xml:space="preserve">Ahora lea de nuevo los versículos del 1 al 18.  </w:t>
      </w:r>
      <w:r w:rsidRPr="00665B08">
        <w:rPr>
          <w:color w:val="0D0D0D" w:themeColor="text1" w:themeTint="F2"/>
          <w:szCs w:val="20"/>
          <w:lang w:val="es-US"/>
        </w:rPr>
        <w:t xml:space="preserve">En este pasaje, ¿cree usted que el escritor (Juan) está diciendo que Jesús es Dios? ¿Cree usted que Juan está diciendo que Jesús es el Hijo de Dios?  ¿Qué hay en este pasaje que te hace pensar que Juan está diciendo una o ambas cosas? </w:t>
      </w:r>
    </w:p>
    <w:p w14:paraId="29AE6D37" w14:textId="77777777" w:rsidR="00183526" w:rsidRPr="00665B08" w:rsidRDefault="00183526" w:rsidP="00CB4322">
      <w:pPr>
        <w:ind w:left="720"/>
        <w:jc w:val="both"/>
        <w:rPr>
          <w:i/>
          <w:iCs/>
          <w:color w:val="0D0D0D" w:themeColor="text1" w:themeTint="F2"/>
          <w:szCs w:val="20"/>
          <w:lang w:val="es-US"/>
        </w:rPr>
      </w:pPr>
      <w:r w:rsidRPr="00665B08">
        <w:rPr>
          <w:i/>
          <w:iCs/>
          <w:color w:val="0D0D0D" w:themeColor="text1" w:themeTint="F2"/>
          <w:szCs w:val="20"/>
          <w:lang w:val="es-US"/>
        </w:rPr>
        <w:t xml:space="preserve">Las respuestas pueden variar, pero pueden incluir: </w:t>
      </w:r>
    </w:p>
    <w:p w14:paraId="23A097CC" w14:textId="77777777" w:rsidR="00183526" w:rsidRPr="00665B08" w:rsidRDefault="00183526" w:rsidP="00AF39DB">
      <w:pPr>
        <w:pStyle w:val="ListParagraph"/>
        <w:numPr>
          <w:ilvl w:val="0"/>
          <w:numId w:val="133"/>
        </w:numPr>
        <w:spacing w:line="278" w:lineRule="auto"/>
        <w:jc w:val="both"/>
        <w:rPr>
          <w:color w:val="0D0D0D" w:themeColor="text1" w:themeTint="F2"/>
          <w:szCs w:val="20"/>
          <w:lang w:val="es-US"/>
        </w:rPr>
      </w:pPr>
      <w:r w:rsidRPr="00665B08">
        <w:rPr>
          <w:color w:val="0D0D0D" w:themeColor="text1" w:themeTint="F2"/>
          <w:szCs w:val="20"/>
          <w:lang w:val="es-US"/>
        </w:rPr>
        <w:t>En el versículo 1, Juan dice que el Verbo era Dios.  En el resto del pasaje, Juan parece indicar que el Verbo es Jesús.</w:t>
      </w:r>
    </w:p>
    <w:p w14:paraId="62EC2527" w14:textId="77777777" w:rsidR="00183526" w:rsidRPr="00665B08" w:rsidRDefault="00183526" w:rsidP="00AF39DB">
      <w:pPr>
        <w:pStyle w:val="ListParagraph"/>
        <w:numPr>
          <w:ilvl w:val="0"/>
          <w:numId w:val="133"/>
        </w:numPr>
        <w:spacing w:line="278" w:lineRule="auto"/>
        <w:jc w:val="both"/>
        <w:rPr>
          <w:color w:val="0D0D0D" w:themeColor="text1" w:themeTint="F2"/>
          <w:szCs w:val="20"/>
          <w:lang w:val="es-US"/>
        </w:rPr>
      </w:pPr>
      <w:r w:rsidRPr="00665B08">
        <w:rPr>
          <w:color w:val="0D0D0D" w:themeColor="text1" w:themeTint="F2"/>
          <w:szCs w:val="20"/>
          <w:lang w:val="es-US"/>
        </w:rPr>
        <w:t>En el versículo 12, el Verbo da, a todos los que creen en él, el derecho de ser hijos de Dios.  Eso parece algo que solo Dios podía hacer.</w:t>
      </w:r>
    </w:p>
    <w:p w14:paraId="185A4447" w14:textId="77777777" w:rsidR="00183526" w:rsidRPr="00665B08" w:rsidRDefault="00183526" w:rsidP="00AF39DB">
      <w:pPr>
        <w:pStyle w:val="ListParagraph"/>
        <w:numPr>
          <w:ilvl w:val="0"/>
          <w:numId w:val="133"/>
        </w:numPr>
        <w:spacing w:line="278" w:lineRule="auto"/>
        <w:jc w:val="both"/>
        <w:rPr>
          <w:color w:val="0D0D0D" w:themeColor="text1" w:themeTint="F2"/>
          <w:szCs w:val="20"/>
          <w:lang w:val="es-US"/>
        </w:rPr>
      </w:pPr>
      <w:r w:rsidRPr="00665B08">
        <w:rPr>
          <w:color w:val="0D0D0D" w:themeColor="text1" w:themeTint="F2"/>
          <w:szCs w:val="20"/>
          <w:lang w:val="es-US"/>
        </w:rPr>
        <w:t xml:space="preserve">En el versículo 14, habla de aquel que viene del Padre y tiene gloria.  También dice que tiene gracia y verdad. Todas estas son cualidades de Dios, no de los humanos. </w:t>
      </w:r>
    </w:p>
    <w:p w14:paraId="59FA1BFA" w14:textId="77777777" w:rsidR="00183526" w:rsidRPr="00665B08" w:rsidRDefault="00183526" w:rsidP="00AF39DB">
      <w:pPr>
        <w:pStyle w:val="ListParagraph"/>
        <w:numPr>
          <w:ilvl w:val="0"/>
          <w:numId w:val="133"/>
        </w:numPr>
        <w:spacing w:line="278" w:lineRule="auto"/>
        <w:jc w:val="both"/>
        <w:rPr>
          <w:color w:val="0D0D0D" w:themeColor="text1" w:themeTint="F2"/>
          <w:szCs w:val="20"/>
          <w:lang w:val="es-US"/>
        </w:rPr>
      </w:pPr>
      <w:r w:rsidRPr="00665B08">
        <w:rPr>
          <w:color w:val="0D0D0D" w:themeColor="text1" w:themeTint="F2"/>
          <w:szCs w:val="20"/>
          <w:lang w:val="es-US"/>
        </w:rPr>
        <w:t xml:space="preserve">En el versículo 18, hay alguien llamado el único Dios que también está al lado del Padre.  Está claro que el Padre significa Dios.  El que está al lado de Dios el Padre </w:t>
      </w:r>
      <w:r w:rsidRPr="00665B08">
        <w:rPr>
          <w:color w:val="0D0D0D" w:themeColor="text1" w:themeTint="F2"/>
          <w:szCs w:val="20"/>
          <w:lang w:val="es-PR"/>
        </w:rPr>
        <w:t>(</w:t>
      </w:r>
      <w:r w:rsidRPr="00665B08">
        <w:rPr>
          <w:color w:val="0D0D0D" w:themeColor="text1" w:themeTint="F2"/>
          <w:szCs w:val="20"/>
          <w:lang w:val="es-US"/>
        </w:rPr>
        <w:t xml:space="preserve">el que también es llamado el único Dios), debe ser Jesús el Hijo. </w:t>
      </w:r>
    </w:p>
    <w:p w14:paraId="6B102AE5" w14:textId="77777777" w:rsidR="00183526" w:rsidRPr="00665B08" w:rsidRDefault="00183526" w:rsidP="00AF39DB">
      <w:pPr>
        <w:pStyle w:val="ListParagraph"/>
        <w:numPr>
          <w:ilvl w:val="0"/>
          <w:numId w:val="133"/>
        </w:numPr>
        <w:spacing w:line="278" w:lineRule="auto"/>
        <w:jc w:val="both"/>
        <w:rPr>
          <w:color w:val="0D0D0D" w:themeColor="text1" w:themeTint="F2"/>
          <w:szCs w:val="20"/>
          <w:lang w:val="es-US"/>
        </w:rPr>
      </w:pPr>
      <w:r w:rsidRPr="00665B08">
        <w:rPr>
          <w:color w:val="0D0D0D" w:themeColor="text1" w:themeTint="F2"/>
          <w:szCs w:val="20"/>
          <w:lang w:val="es-US"/>
        </w:rPr>
        <w:t>También parece que "al lado del Padre", en el versículo 14, significaría que alguien está en el cielo con Dios.</w:t>
      </w:r>
    </w:p>
    <w:p w14:paraId="664A94AA" w14:textId="77777777" w:rsidR="00183526" w:rsidRPr="00665B08" w:rsidRDefault="00183526" w:rsidP="00183526">
      <w:pPr>
        <w:pStyle w:val="CommentSection"/>
        <w:jc w:val="both"/>
        <w:rPr>
          <w:color w:val="0D0D0D" w:themeColor="text1" w:themeTint="F2"/>
          <w:sz w:val="22"/>
          <w:szCs w:val="22"/>
          <w:lang w:val="es-US"/>
        </w:rPr>
      </w:pPr>
      <w:r w:rsidRPr="00665B08">
        <w:rPr>
          <w:color w:val="0D0D0D" w:themeColor="text1" w:themeTint="F2"/>
          <w:lang w:val="es-US"/>
        </w:rPr>
        <w:t>Sección de comentarios:</w:t>
      </w:r>
    </w:p>
    <w:p w14:paraId="5636392A" w14:textId="77777777" w:rsidR="00183526" w:rsidRPr="00665B08" w:rsidRDefault="00183526" w:rsidP="00183526">
      <w:pPr>
        <w:jc w:val="both"/>
        <w:rPr>
          <w:rFonts w:eastAsiaTheme="majorEastAsia"/>
          <w:b/>
          <w:color w:val="0D0D0D" w:themeColor="text1" w:themeTint="F2"/>
          <w:sz w:val="44"/>
          <w:szCs w:val="44"/>
          <w:lang w:val="es-US"/>
        </w:rPr>
      </w:pPr>
      <w:r w:rsidRPr="00665B08">
        <w:rPr>
          <w:b/>
          <w:color w:val="0D0D0D" w:themeColor="text1" w:themeTint="F2"/>
          <w:sz w:val="44"/>
          <w:szCs w:val="44"/>
          <w:lang w:val="es-US"/>
        </w:rPr>
        <w:br w:type="page"/>
      </w:r>
    </w:p>
    <w:p w14:paraId="793BE050" w14:textId="77777777" w:rsidR="00183526" w:rsidRPr="00665B08" w:rsidRDefault="00183526" w:rsidP="00183526">
      <w:pPr>
        <w:pStyle w:val="Heading1"/>
        <w:keepNext w:val="0"/>
        <w:keepLines w:val="0"/>
        <w:spacing w:before="480"/>
        <w:jc w:val="both"/>
        <w:rPr>
          <w:b w:val="0"/>
          <w:bCs/>
          <w:color w:val="0D0D0D" w:themeColor="text1" w:themeTint="F2"/>
          <w:szCs w:val="44"/>
          <w:lang w:val="es-US"/>
        </w:rPr>
      </w:pPr>
      <w:bookmarkStart w:id="50" w:name="_Toc176516700"/>
      <w:bookmarkStart w:id="51" w:name="_Toc196896485"/>
      <w:r w:rsidRPr="00665B08">
        <w:rPr>
          <w:bCs/>
          <w:color w:val="0D0D0D" w:themeColor="text1" w:themeTint="F2"/>
          <w:szCs w:val="44"/>
          <w:lang w:val="es-US"/>
        </w:rPr>
        <w:lastRenderedPageBreak/>
        <w:t>Juan 2:1-12</w:t>
      </w:r>
      <w:bookmarkEnd w:id="50"/>
      <w:bookmarkEnd w:id="51"/>
    </w:p>
    <w:p w14:paraId="2C529481" w14:textId="5F9CAF1A" w:rsidR="00183526" w:rsidRPr="00D43F90" w:rsidRDefault="00183526" w:rsidP="007F1852">
      <w:pPr>
        <w:pStyle w:val="Background"/>
        <w:spacing w:after="0" w:line="240" w:lineRule="auto"/>
        <w:rPr>
          <w:b/>
          <w:color w:val="0D0D0D" w:themeColor="text1" w:themeTint="F2"/>
          <w:lang w:val="es-US"/>
        </w:rPr>
      </w:pPr>
      <w:r w:rsidRPr="00D43F90">
        <w:rPr>
          <w:b/>
          <w:color w:val="0D0D0D" w:themeColor="text1" w:themeTint="F2"/>
          <w:lang w:val="es-US"/>
        </w:rPr>
        <w:t>Trasfondo</w:t>
      </w:r>
      <w:r w:rsidRPr="00D43F90">
        <w:rPr>
          <w:color w:val="0D0D0D" w:themeColor="text1" w:themeTint="F2"/>
          <w:lang w:val="es-US"/>
        </w:rPr>
        <w:t xml:space="preserve">: En el capítulo 1 de Juan, Juan el Bautista anunció que Jesús es el Hijo de Dios. Andrés, uno de los discípulos de Juan, le dijo a su hermano Simón que Jesús era el Mesías. Jesús le dijo a un hombre llamado Felipe que lo siguiera, y Felipe le dijo a </w:t>
      </w:r>
      <w:proofErr w:type="spellStart"/>
      <w:r w:rsidRPr="00D43F90">
        <w:rPr>
          <w:color w:val="0D0D0D" w:themeColor="text1" w:themeTint="F2"/>
          <w:lang w:val="es-US"/>
        </w:rPr>
        <w:t>Natanael</w:t>
      </w:r>
      <w:proofErr w:type="spellEnd"/>
      <w:r w:rsidRPr="00D43F90">
        <w:rPr>
          <w:color w:val="0D0D0D" w:themeColor="text1" w:themeTint="F2"/>
          <w:lang w:val="es-US"/>
        </w:rPr>
        <w:t xml:space="preserve"> que Jesús era aquel de quien Moisés y los profetas habían escrito. Cuando Jesús le habló a </w:t>
      </w:r>
      <w:proofErr w:type="spellStart"/>
      <w:r w:rsidRPr="00D43F90">
        <w:rPr>
          <w:color w:val="0D0D0D" w:themeColor="text1" w:themeTint="F2"/>
          <w:lang w:val="es-US"/>
        </w:rPr>
        <w:t>Natanael</w:t>
      </w:r>
      <w:proofErr w:type="spellEnd"/>
      <w:r w:rsidRPr="00D43F90">
        <w:rPr>
          <w:color w:val="0D0D0D" w:themeColor="text1" w:themeTint="F2"/>
          <w:lang w:val="es-US"/>
        </w:rPr>
        <w:t xml:space="preserve">, </w:t>
      </w:r>
      <w:proofErr w:type="spellStart"/>
      <w:r w:rsidRPr="00D43F90">
        <w:rPr>
          <w:color w:val="0D0D0D" w:themeColor="text1" w:themeTint="F2"/>
          <w:lang w:val="es-US"/>
        </w:rPr>
        <w:t>Natanael</w:t>
      </w:r>
      <w:proofErr w:type="spellEnd"/>
      <w:r w:rsidRPr="00D43F90">
        <w:rPr>
          <w:color w:val="0D0D0D" w:themeColor="text1" w:themeTint="F2"/>
          <w:lang w:val="es-US"/>
        </w:rPr>
        <w:t xml:space="preserve"> se dio cuenta de que Jesús es el Hijo de Dios, el Rey de Israel. </w:t>
      </w:r>
    </w:p>
    <w:p w14:paraId="23AD9783" w14:textId="77777777" w:rsidR="007F1852" w:rsidRPr="007F1852" w:rsidRDefault="007F1852" w:rsidP="007F1852">
      <w:pPr>
        <w:pStyle w:val="Background"/>
        <w:spacing w:after="0" w:line="240" w:lineRule="auto"/>
        <w:rPr>
          <w:b/>
          <w:color w:val="0D0D0D" w:themeColor="text1" w:themeTint="F2"/>
          <w:sz w:val="22"/>
          <w:szCs w:val="22"/>
          <w:lang w:val="es-US"/>
        </w:rPr>
      </w:pPr>
    </w:p>
    <w:p w14:paraId="7717E6C9" w14:textId="77777777" w:rsidR="00183526" w:rsidRPr="007F1852" w:rsidRDefault="00183526" w:rsidP="00183526">
      <w:pPr>
        <w:pStyle w:val="Background"/>
        <w:jc w:val="both"/>
        <w:rPr>
          <w:b/>
          <w:bCs w:val="0"/>
          <w:i/>
          <w:iCs/>
          <w:color w:val="0D0D0D" w:themeColor="text1" w:themeTint="F2"/>
          <w:sz w:val="22"/>
          <w:szCs w:val="22"/>
          <w:lang w:val="es-US"/>
        </w:rPr>
      </w:pPr>
      <w:r w:rsidRPr="007F1852">
        <w:rPr>
          <w:b/>
          <w:bCs w:val="0"/>
          <w:i/>
          <w:iCs/>
          <w:color w:val="0D0D0D" w:themeColor="text1" w:themeTint="F2"/>
          <w:sz w:val="22"/>
          <w:szCs w:val="22"/>
          <w:lang w:val="es-US"/>
        </w:rPr>
        <w:t>Lea el pasaje.</w:t>
      </w:r>
    </w:p>
    <w:p w14:paraId="6AFDA99F" w14:textId="77777777" w:rsidR="00183526" w:rsidRPr="00665B08" w:rsidRDefault="00183526" w:rsidP="00183526">
      <w:pPr>
        <w:pStyle w:val="Part1"/>
        <w:jc w:val="both"/>
        <w:rPr>
          <w:color w:val="0D0D0D" w:themeColor="text1" w:themeTint="F2"/>
          <w:lang w:val="es-US"/>
        </w:rPr>
      </w:pPr>
      <w:r w:rsidRPr="00665B08">
        <w:rPr>
          <w:color w:val="0D0D0D" w:themeColor="text1" w:themeTint="F2"/>
          <w:lang w:val="es-US"/>
        </w:rPr>
        <w:t>Parte 1</w:t>
      </w:r>
    </w:p>
    <w:p w14:paraId="20613BAA"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Diga en sus propias palabras lo que acaba de leer en este pasaje.</w:t>
      </w:r>
    </w:p>
    <w:p w14:paraId="4D3AA8D2"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su madre y sus discípulos estaban en una boda. </w:t>
      </w:r>
      <w:r w:rsidRPr="00665B08">
        <w:rPr>
          <w:color w:val="0D0D0D" w:themeColor="text1" w:themeTint="F2"/>
        </w:rPr>
        <w:t>[2:1-2]</w:t>
      </w:r>
    </w:p>
    <w:p w14:paraId="5E6B65BE"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La madre de Jesús le dijo que ya no había vino. </w:t>
      </w:r>
      <w:r w:rsidRPr="00665B08">
        <w:rPr>
          <w:color w:val="0D0D0D" w:themeColor="text1" w:themeTint="F2"/>
        </w:rPr>
        <w:t>[2:3]</w:t>
      </w:r>
    </w:p>
    <w:p w14:paraId="592B019D"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convirtió el agua en vino. </w:t>
      </w:r>
      <w:r w:rsidRPr="00665B08">
        <w:rPr>
          <w:color w:val="0D0D0D" w:themeColor="text1" w:themeTint="F2"/>
        </w:rPr>
        <w:t>[2:9]</w:t>
      </w:r>
    </w:p>
    <w:p w14:paraId="61E9CAD6"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El jefe de camareros dijo que era el mejor vino que ten</w:t>
      </w:r>
      <w:r w:rsidRPr="00665B08">
        <w:rPr>
          <w:color w:val="0D0D0D" w:themeColor="text1" w:themeTint="F2"/>
          <w:lang w:val="es-PR"/>
        </w:rPr>
        <w:t xml:space="preserve">ían </w:t>
      </w:r>
      <w:r w:rsidRPr="00665B08">
        <w:rPr>
          <w:color w:val="0D0D0D" w:themeColor="text1" w:themeTint="F2"/>
          <w:lang w:val="es-US"/>
        </w:rPr>
        <w:t xml:space="preserve">en la boda. </w:t>
      </w:r>
      <w:r w:rsidRPr="00665B08">
        <w:rPr>
          <w:color w:val="0D0D0D" w:themeColor="text1" w:themeTint="F2"/>
        </w:rPr>
        <w:t>[2:10]</w:t>
      </w:r>
    </w:p>
    <w:p w14:paraId="611755AC"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Esta fue la primera señal milagrosa de Jesús, y los discípulos creyeron en él. [2:11]</w:t>
      </w:r>
    </w:p>
    <w:p w14:paraId="573E90D5" w14:textId="77777777" w:rsidR="00183526" w:rsidRPr="00665B08" w:rsidRDefault="00183526" w:rsidP="00183526">
      <w:pPr>
        <w:pStyle w:val="Part2"/>
        <w:jc w:val="both"/>
        <w:rPr>
          <w:color w:val="0D0D0D" w:themeColor="text1" w:themeTint="F2"/>
        </w:rPr>
      </w:pPr>
      <w:proofErr w:type="spellStart"/>
      <w:r w:rsidRPr="00665B08">
        <w:rPr>
          <w:color w:val="0D0D0D" w:themeColor="text1" w:themeTint="F2"/>
        </w:rPr>
        <w:t>Parte</w:t>
      </w:r>
      <w:proofErr w:type="spellEnd"/>
      <w:r w:rsidRPr="00665B08">
        <w:rPr>
          <w:color w:val="0D0D0D" w:themeColor="text1" w:themeTint="F2"/>
        </w:rPr>
        <w:t xml:space="preserve"> 2</w:t>
      </w:r>
    </w:p>
    <w:p w14:paraId="1647240E"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Responda las siguientes preguntas de los versículos señalados.</w:t>
      </w:r>
    </w:p>
    <w:p w14:paraId="423EFD69" w14:textId="77777777" w:rsidR="00183526" w:rsidRPr="00665B08" w:rsidRDefault="00183526" w:rsidP="00AF39DB">
      <w:pPr>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[2:1] ¿Dónde tuvo lugar la boda? </w:t>
      </w:r>
    </w:p>
    <w:p w14:paraId="058C7433" w14:textId="77777777" w:rsidR="00183526" w:rsidRDefault="00183526" w:rsidP="007F1852">
      <w:pPr>
        <w:ind w:left="720"/>
        <w:jc w:val="both"/>
        <w:rPr>
          <w:color w:val="0D0D0D" w:themeColor="text1" w:themeTint="F2"/>
          <w:szCs w:val="20"/>
          <w:lang w:val="es-US"/>
        </w:rPr>
      </w:pPr>
      <w:r w:rsidRPr="00665B08">
        <w:rPr>
          <w:color w:val="0D0D0D" w:themeColor="text1" w:themeTint="F2"/>
          <w:szCs w:val="20"/>
          <w:lang w:val="es-US"/>
        </w:rPr>
        <w:t>Tuvo lugar en Caná de Galilea.</w:t>
      </w:r>
    </w:p>
    <w:p w14:paraId="5B9B98F2" w14:textId="77777777" w:rsidR="007F1852" w:rsidRPr="00665B08" w:rsidRDefault="007F1852" w:rsidP="007F1852">
      <w:pPr>
        <w:ind w:left="720"/>
        <w:jc w:val="both"/>
        <w:rPr>
          <w:color w:val="0D0D0D" w:themeColor="text1" w:themeTint="F2"/>
          <w:szCs w:val="20"/>
          <w:lang w:val="es-US"/>
        </w:rPr>
      </w:pPr>
    </w:p>
    <w:p w14:paraId="78526DD7" w14:textId="77777777" w:rsidR="00183526" w:rsidRPr="00665B08" w:rsidRDefault="00183526" w:rsidP="00AF39DB">
      <w:pPr>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[2:1-2] ¿Quiénes fueron invitados a esta boda? </w:t>
      </w:r>
    </w:p>
    <w:p w14:paraId="0D4CBC7B" w14:textId="77777777" w:rsidR="00183526" w:rsidRDefault="00183526" w:rsidP="007F1852">
      <w:pPr>
        <w:ind w:left="720"/>
        <w:jc w:val="both"/>
        <w:rPr>
          <w:color w:val="0D0D0D" w:themeColor="text1" w:themeTint="F2"/>
          <w:szCs w:val="20"/>
          <w:lang w:val="es-US"/>
        </w:rPr>
      </w:pPr>
      <w:r w:rsidRPr="00665B08">
        <w:rPr>
          <w:color w:val="0D0D0D" w:themeColor="text1" w:themeTint="F2"/>
          <w:szCs w:val="20"/>
          <w:lang w:val="es-US"/>
        </w:rPr>
        <w:t>Jesús, su madre y sus discípulos, fueron invitados a la boda.</w:t>
      </w:r>
    </w:p>
    <w:p w14:paraId="7BAE9367" w14:textId="77777777" w:rsidR="007F1852" w:rsidRPr="00665B08" w:rsidRDefault="007F1852" w:rsidP="007F1852">
      <w:pPr>
        <w:ind w:left="720"/>
        <w:jc w:val="both"/>
        <w:rPr>
          <w:color w:val="0D0D0D" w:themeColor="text1" w:themeTint="F2"/>
          <w:szCs w:val="20"/>
          <w:lang w:val="es-US"/>
        </w:rPr>
      </w:pPr>
    </w:p>
    <w:p w14:paraId="53E77966" w14:textId="77777777" w:rsidR="00183526" w:rsidRPr="00665B08" w:rsidRDefault="00183526" w:rsidP="00AF39DB">
      <w:pPr>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[2:3-4] ¿Qué le dijo Jesús a su madre cuando ella le dijo que ya no había vino? </w:t>
      </w:r>
    </w:p>
    <w:p w14:paraId="7229192A" w14:textId="77777777" w:rsidR="00183526" w:rsidRDefault="00183526" w:rsidP="007F1852">
      <w:pPr>
        <w:ind w:left="720"/>
        <w:jc w:val="both"/>
        <w:rPr>
          <w:color w:val="0D0D0D" w:themeColor="text1" w:themeTint="F2"/>
          <w:szCs w:val="20"/>
          <w:lang w:val="es-US"/>
        </w:rPr>
      </w:pPr>
      <w:r w:rsidRPr="00665B08">
        <w:rPr>
          <w:color w:val="0D0D0D" w:themeColor="text1" w:themeTint="F2"/>
          <w:szCs w:val="20"/>
          <w:lang w:val="es-US"/>
        </w:rPr>
        <w:t>Él le preguntó por qué estaba tratando de involucrarlo, y él le dijo que su momento aún no había llegado.</w:t>
      </w:r>
    </w:p>
    <w:p w14:paraId="55DF4249" w14:textId="77777777" w:rsidR="007F1852" w:rsidRPr="00665B08" w:rsidRDefault="007F1852" w:rsidP="007F1852">
      <w:pPr>
        <w:ind w:left="720"/>
        <w:jc w:val="both"/>
        <w:rPr>
          <w:color w:val="0D0D0D" w:themeColor="text1" w:themeTint="F2"/>
          <w:szCs w:val="20"/>
          <w:lang w:val="es-US"/>
        </w:rPr>
      </w:pPr>
    </w:p>
    <w:p w14:paraId="2DB75BAB" w14:textId="77777777" w:rsidR="00183526" w:rsidRPr="00665B08" w:rsidRDefault="00183526" w:rsidP="00AF39DB">
      <w:pPr>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[2:5] ¿Qué les dijo la madre de Jesús a los sirvientes? </w:t>
      </w:r>
    </w:p>
    <w:p w14:paraId="6E4468E3" w14:textId="77777777" w:rsidR="00183526" w:rsidRDefault="00183526" w:rsidP="007F1852">
      <w:pPr>
        <w:ind w:left="720"/>
        <w:jc w:val="both"/>
        <w:rPr>
          <w:color w:val="0D0D0D" w:themeColor="text1" w:themeTint="F2"/>
          <w:szCs w:val="20"/>
          <w:lang w:val="es-US"/>
        </w:rPr>
      </w:pPr>
      <w:r w:rsidRPr="00665B08">
        <w:rPr>
          <w:color w:val="0D0D0D" w:themeColor="text1" w:themeTint="F2"/>
          <w:szCs w:val="20"/>
          <w:lang w:val="es-US"/>
        </w:rPr>
        <w:t>Ella les dijo que hicieran lo que Jesús les dijera que hicieran.</w:t>
      </w:r>
    </w:p>
    <w:p w14:paraId="7CFE5E35" w14:textId="77777777" w:rsidR="007F1852" w:rsidRPr="00665B08" w:rsidRDefault="007F1852" w:rsidP="007F1852">
      <w:pPr>
        <w:ind w:left="720"/>
        <w:jc w:val="both"/>
        <w:rPr>
          <w:color w:val="0D0D0D" w:themeColor="text1" w:themeTint="F2"/>
          <w:szCs w:val="20"/>
          <w:lang w:val="es-US"/>
        </w:rPr>
      </w:pPr>
    </w:p>
    <w:p w14:paraId="5178CE64" w14:textId="77777777" w:rsidR="00183526" w:rsidRPr="00665B08" w:rsidRDefault="00183526" w:rsidP="00AF39DB">
      <w:pPr>
        <w:numPr>
          <w:ilvl w:val="0"/>
          <w:numId w:val="122"/>
        </w:numPr>
        <w:spacing w:line="278" w:lineRule="auto"/>
        <w:jc w:val="both"/>
        <w:rPr>
          <w:color w:val="0D0D0D" w:themeColor="text1" w:themeTint="F2"/>
          <w:szCs w:val="20"/>
        </w:rPr>
      </w:pPr>
      <w:r w:rsidRPr="00665B08">
        <w:rPr>
          <w:color w:val="0D0D0D" w:themeColor="text1" w:themeTint="F2"/>
          <w:szCs w:val="20"/>
        </w:rPr>
        <w:t>[2:6-8] ¿</w:t>
      </w:r>
      <w:proofErr w:type="spellStart"/>
      <w:r w:rsidRPr="00665B08">
        <w:rPr>
          <w:color w:val="0D0D0D" w:themeColor="text1" w:themeTint="F2"/>
          <w:szCs w:val="20"/>
        </w:rPr>
        <w:t>Qué</w:t>
      </w:r>
      <w:proofErr w:type="spellEnd"/>
      <w:r w:rsidRPr="00665B08">
        <w:rPr>
          <w:color w:val="0D0D0D" w:themeColor="text1" w:themeTint="F2"/>
          <w:szCs w:val="20"/>
        </w:rPr>
        <w:t xml:space="preserve"> </w:t>
      </w:r>
      <w:proofErr w:type="spellStart"/>
      <w:r w:rsidRPr="00665B08">
        <w:rPr>
          <w:color w:val="0D0D0D" w:themeColor="text1" w:themeTint="F2"/>
          <w:szCs w:val="20"/>
        </w:rPr>
        <w:t>hizo</w:t>
      </w:r>
      <w:proofErr w:type="spellEnd"/>
      <w:r w:rsidRPr="00665B08">
        <w:rPr>
          <w:color w:val="0D0D0D" w:themeColor="text1" w:themeTint="F2"/>
          <w:szCs w:val="20"/>
        </w:rPr>
        <w:t xml:space="preserve"> Jesús? </w:t>
      </w:r>
    </w:p>
    <w:p w14:paraId="2292AAD2" w14:textId="77777777" w:rsidR="00183526" w:rsidRDefault="00183526" w:rsidP="007F1852">
      <w:pPr>
        <w:ind w:left="720"/>
        <w:jc w:val="both"/>
        <w:rPr>
          <w:color w:val="0D0D0D" w:themeColor="text1" w:themeTint="F2"/>
          <w:szCs w:val="20"/>
          <w:lang w:val="es-US"/>
        </w:rPr>
      </w:pPr>
      <w:r w:rsidRPr="00665B08">
        <w:rPr>
          <w:color w:val="0D0D0D" w:themeColor="text1" w:themeTint="F2"/>
          <w:szCs w:val="20"/>
          <w:lang w:val="es-US"/>
        </w:rPr>
        <w:t>Les dijo a los sirvientes que llenaran las tinajas con agua y que llevaran un poco de ella al jefe de camareros.</w:t>
      </w:r>
    </w:p>
    <w:p w14:paraId="1B115E1F" w14:textId="77777777" w:rsidR="007F1852" w:rsidRPr="00665B08" w:rsidRDefault="007F1852" w:rsidP="007F1852">
      <w:pPr>
        <w:ind w:left="720"/>
        <w:jc w:val="both"/>
        <w:rPr>
          <w:color w:val="0D0D0D" w:themeColor="text1" w:themeTint="F2"/>
          <w:szCs w:val="20"/>
          <w:lang w:val="es-US"/>
        </w:rPr>
      </w:pPr>
    </w:p>
    <w:p w14:paraId="6FB0019E" w14:textId="77777777" w:rsidR="00183526" w:rsidRPr="00665B08" w:rsidRDefault="00183526" w:rsidP="00AF39DB">
      <w:pPr>
        <w:pStyle w:val="ListParagraph"/>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[2:9-10] ¿Qué hizo el jefe de camareros? </w:t>
      </w:r>
    </w:p>
    <w:p w14:paraId="4E3B079A" w14:textId="77777777" w:rsidR="00183526" w:rsidRDefault="00183526" w:rsidP="007F1852">
      <w:pPr>
        <w:ind w:left="720"/>
        <w:jc w:val="both"/>
        <w:rPr>
          <w:color w:val="0D0D0D" w:themeColor="text1" w:themeTint="F2"/>
          <w:szCs w:val="20"/>
          <w:lang w:val="es-US"/>
        </w:rPr>
      </w:pPr>
      <w:r w:rsidRPr="00665B08">
        <w:rPr>
          <w:color w:val="0D0D0D" w:themeColor="text1" w:themeTint="F2"/>
          <w:szCs w:val="20"/>
          <w:lang w:val="es-US"/>
        </w:rPr>
        <w:t>Lo probó, y luego llamó al novio y le comentó lo bueno que era el vino. Era mejor de lo que se había servido al principio.</w:t>
      </w:r>
    </w:p>
    <w:p w14:paraId="393882B4" w14:textId="77777777" w:rsidR="007F1852" w:rsidRPr="00665B08" w:rsidRDefault="007F1852" w:rsidP="007F1852">
      <w:pPr>
        <w:ind w:left="720"/>
        <w:jc w:val="both"/>
        <w:rPr>
          <w:color w:val="0D0D0D" w:themeColor="text1" w:themeTint="F2"/>
          <w:szCs w:val="20"/>
          <w:lang w:val="es-US"/>
        </w:rPr>
      </w:pPr>
    </w:p>
    <w:p w14:paraId="0C880619" w14:textId="77777777" w:rsidR="007F1852" w:rsidRDefault="00183526" w:rsidP="00AF39DB">
      <w:pPr>
        <w:pStyle w:val="ListParagraph"/>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[2:9] ¿Qué pasó con el agua?  </w:t>
      </w:r>
    </w:p>
    <w:p w14:paraId="499F8CDD" w14:textId="43541A76" w:rsidR="00183526" w:rsidRDefault="00183526" w:rsidP="007F1852">
      <w:pPr>
        <w:spacing w:line="278" w:lineRule="auto"/>
        <w:ind w:left="360" w:firstLine="360"/>
        <w:jc w:val="both"/>
        <w:rPr>
          <w:color w:val="0D0D0D" w:themeColor="text1" w:themeTint="F2"/>
          <w:szCs w:val="20"/>
          <w:lang w:val="es-US"/>
        </w:rPr>
      </w:pPr>
      <w:r w:rsidRPr="007F1852">
        <w:rPr>
          <w:color w:val="0D0D0D" w:themeColor="text1" w:themeTint="F2"/>
          <w:szCs w:val="20"/>
          <w:lang w:val="es-US"/>
        </w:rPr>
        <w:t>Se convirtió en vino.</w:t>
      </w:r>
    </w:p>
    <w:p w14:paraId="0334D942" w14:textId="77777777" w:rsidR="007F1852" w:rsidRPr="007F1852" w:rsidRDefault="007F1852" w:rsidP="007F1852">
      <w:pPr>
        <w:spacing w:line="278" w:lineRule="auto"/>
        <w:ind w:left="360" w:firstLine="360"/>
        <w:jc w:val="both"/>
        <w:rPr>
          <w:color w:val="0D0D0D" w:themeColor="text1" w:themeTint="F2"/>
          <w:szCs w:val="20"/>
          <w:lang w:val="es-US"/>
        </w:rPr>
      </w:pPr>
    </w:p>
    <w:p w14:paraId="5CE4A263" w14:textId="77777777" w:rsidR="00183526" w:rsidRPr="00665B08" w:rsidRDefault="00183526" w:rsidP="00AF39DB">
      <w:pPr>
        <w:pStyle w:val="ListParagraph"/>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[2:11] </w:t>
      </w:r>
      <w:r w:rsidRPr="00665B08">
        <w:rPr>
          <w:color w:val="0D0D0D" w:themeColor="text1" w:themeTint="F2"/>
          <w:szCs w:val="20"/>
          <w:lang w:val="es-US"/>
        </w:rPr>
        <w:tab/>
        <w:t xml:space="preserve">En el versículo 11, ¿Por qué cree que Juan dijo que lo que Jesús hizo fue una señal? </w:t>
      </w:r>
    </w:p>
    <w:p w14:paraId="4A3695DE" w14:textId="77777777" w:rsidR="00183526" w:rsidRDefault="00183526" w:rsidP="007F1852">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Tal vez el milagro que hizo Jesús mostró algo sobre sí mismo a la gente.</w:t>
      </w:r>
    </w:p>
    <w:p w14:paraId="110658D2" w14:textId="40ACE3CB" w:rsidR="007F1852" w:rsidRPr="00665B08" w:rsidRDefault="007F1852" w:rsidP="007F1852">
      <w:pPr>
        <w:pStyle w:val="Continuedline"/>
        <w:rPr>
          <w:lang w:val="es-US"/>
        </w:rPr>
      </w:pPr>
      <w:r w:rsidRPr="00665B08">
        <w:rPr>
          <w:lang w:val="es-US"/>
        </w:rPr>
        <w:lastRenderedPageBreak/>
        <w:t xml:space="preserve">Juan 2:1-12, </w:t>
      </w:r>
      <w:r>
        <w:rPr>
          <w:lang w:val="es-US"/>
        </w:rPr>
        <w:t>c</w:t>
      </w:r>
      <w:r w:rsidRPr="00665B08">
        <w:rPr>
          <w:lang w:val="es-US"/>
        </w:rPr>
        <w:t>ontinuación:</w:t>
      </w:r>
    </w:p>
    <w:p w14:paraId="3DAF8176" w14:textId="77777777" w:rsidR="007F1852" w:rsidRPr="00665B08" w:rsidRDefault="007F1852" w:rsidP="007F1852">
      <w:pPr>
        <w:ind w:left="720"/>
        <w:jc w:val="both"/>
        <w:rPr>
          <w:color w:val="0D0D0D" w:themeColor="text1" w:themeTint="F2"/>
          <w:szCs w:val="20"/>
          <w:lang w:val="es-ES"/>
        </w:rPr>
      </w:pPr>
    </w:p>
    <w:p w14:paraId="2B2040B0" w14:textId="77777777" w:rsidR="00183526" w:rsidRPr="00665B08" w:rsidRDefault="00183526" w:rsidP="00AF39DB">
      <w:pPr>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 [2:11] ¿Qué cree que significó que Jesús reveló su gloria? </w:t>
      </w:r>
    </w:p>
    <w:p w14:paraId="0F5E6E04" w14:textId="77777777" w:rsidR="00183526" w:rsidRDefault="00183526" w:rsidP="007F1852">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Probablemente significaba que Jesús mostraba que él era glorioso. Tal vez significaba que él mostraba que él es Dios, porque es evidente en esta, y otras escrituras, que Dios es el que es glorioso. Tal vez también significaba que Dios le dio poder para hacer milagros.</w:t>
      </w:r>
    </w:p>
    <w:p w14:paraId="218E431E" w14:textId="77777777" w:rsidR="007F1852" w:rsidRPr="00665B08" w:rsidRDefault="007F1852" w:rsidP="007F1852">
      <w:pPr>
        <w:ind w:left="720"/>
        <w:jc w:val="both"/>
        <w:rPr>
          <w:color w:val="0D0D0D" w:themeColor="text1" w:themeTint="F2"/>
          <w:szCs w:val="20"/>
          <w:lang w:val="es-US"/>
        </w:rPr>
      </w:pPr>
    </w:p>
    <w:p w14:paraId="34AF4D45" w14:textId="69B187CC" w:rsidR="00183526" w:rsidRPr="00665B08" w:rsidRDefault="00183526" w:rsidP="00AF39DB">
      <w:pPr>
        <w:numPr>
          <w:ilvl w:val="0"/>
          <w:numId w:val="122"/>
        </w:numPr>
        <w:spacing w:line="278" w:lineRule="auto"/>
        <w:jc w:val="both"/>
        <w:rPr>
          <w:color w:val="0D0D0D" w:themeColor="text1" w:themeTint="F2"/>
          <w:szCs w:val="20"/>
          <w:lang w:val="es-US"/>
        </w:rPr>
      </w:pPr>
      <w:r w:rsidRPr="00665B08">
        <w:rPr>
          <w:color w:val="0D0D0D" w:themeColor="text1" w:themeTint="F2"/>
          <w:szCs w:val="20"/>
          <w:lang w:val="es-US"/>
        </w:rPr>
        <w:t xml:space="preserve">[2:11] ¿Qué cree que significó que los discípulos creyeron en él? </w:t>
      </w:r>
    </w:p>
    <w:p w14:paraId="44342449" w14:textId="77777777" w:rsidR="00183526" w:rsidRPr="00665B08" w:rsidRDefault="00183526" w:rsidP="007F1852">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Probablemente creían que Dios había enviado a Jesús y le había dado poder. Probablemente creían que Jesús era el Hijo de Dios, el Mesías.</w:t>
      </w:r>
    </w:p>
    <w:p w14:paraId="377E998C" w14:textId="77777777" w:rsidR="007F1852" w:rsidRDefault="007F1852" w:rsidP="00183526">
      <w:pPr>
        <w:jc w:val="both"/>
        <w:rPr>
          <w:b/>
          <w:color w:val="0D0D0D" w:themeColor="text1" w:themeTint="F2"/>
          <w:szCs w:val="20"/>
          <w:lang w:val="es-US"/>
        </w:rPr>
      </w:pPr>
    </w:p>
    <w:p w14:paraId="1F60E4A8" w14:textId="5AB39C43" w:rsidR="00183526" w:rsidRPr="00665B08" w:rsidRDefault="00183526" w:rsidP="00183526">
      <w:pPr>
        <w:jc w:val="both"/>
        <w:rPr>
          <w:b/>
          <w:color w:val="0D0D0D" w:themeColor="text1" w:themeTint="F2"/>
          <w:lang w:val="es-US"/>
        </w:rPr>
      </w:pPr>
      <w:r w:rsidRPr="00665B08">
        <w:rPr>
          <w:b/>
          <w:color w:val="0D0D0D" w:themeColor="text1" w:themeTint="F2"/>
          <w:szCs w:val="20"/>
          <w:lang w:val="es-US"/>
        </w:rPr>
        <w:t>Sección de comentarios:</w:t>
      </w:r>
    </w:p>
    <w:p w14:paraId="6330B63B" w14:textId="77777777" w:rsidR="00183526" w:rsidRPr="00665B08" w:rsidRDefault="00183526" w:rsidP="00183526">
      <w:pPr>
        <w:jc w:val="both"/>
        <w:rPr>
          <w:color w:val="0D0D0D" w:themeColor="text1" w:themeTint="F2"/>
          <w:sz w:val="40"/>
          <w:szCs w:val="44"/>
          <w:lang w:val="es-US"/>
        </w:rPr>
      </w:pPr>
      <w:r w:rsidRPr="00665B08">
        <w:rPr>
          <w:color w:val="0D0D0D" w:themeColor="text1" w:themeTint="F2"/>
          <w:szCs w:val="44"/>
          <w:lang w:val="es-US"/>
        </w:rPr>
        <w:br w:type="page"/>
      </w:r>
    </w:p>
    <w:p w14:paraId="5ECBCDEC" w14:textId="77777777" w:rsidR="00183526" w:rsidRPr="00665B08" w:rsidRDefault="00183526" w:rsidP="00183526">
      <w:pPr>
        <w:pStyle w:val="Heading1"/>
        <w:keepNext w:val="0"/>
        <w:keepLines w:val="0"/>
        <w:spacing w:before="0"/>
        <w:jc w:val="both"/>
        <w:rPr>
          <w:b w:val="0"/>
          <w:bCs/>
          <w:color w:val="0D0D0D" w:themeColor="text1" w:themeTint="F2"/>
          <w:szCs w:val="44"/>
          <w:lang w:val="es-US"/>
        </w:rPr>
      </w:pPr>
      <w:bookmarkStart w:id="52" w:name="_Toc176516701"/>
      <w:bookmarkStart w:id="53" w:name="_Toc196896486"/>
      <w:r w:rsidRPr="00665B08">
        <w:rPr>
          <w:bCs/>
          <w:color w:val="0D0D0D" w:themeColor="text1" w:themeTint="F2"/>
          <w:szCs w:val="44"/>
          <w:lang w:val="es-US"/>
        </w:rPr>
        <w:lastRenderedPageBreak/>
        <w:t>Juan 14:16-17</w:t>
      </w:r>
      <w:bookmarkEnd w:id="52"/>
      <w:bookmarkEnd w:id="53"/>
    </w:p>
    <w:p w14:paraId="4BA7C46E" w14:textId="18F66F36" w:rsidR="00183526" w:rsidRPr="00D43F90" w:rsidRDefault="00183526" w:rsidP="00183526">
      <w:pPr>
        <w:pStyle w:val="Background"/>
        <w:jc w:val="both"/>
        <w:rPr>
          <w:b/>
          <w:color w:val="0D0D0D" w:themeColor="text1" w:themeTint="F2"/>
          <w:lang w:val="es-US"/>
        </w:rPr>
      </w:pPr>
      <w:r w:rsidRPr="00D43F90">
        <w:rPr>
          <w:b/>
          <w:bCs w:val="0"/>
          <w:color w:val="0D0D0D" w:themeColor="text1" w:themeTint="F2"/>
          <w:lang w:val="es-US"/>
        </w:rPr>
        <w:t>Trasfondo:</w:t>
      </w:r>
      <w:r w:rsidRPr="00D43F90">
        <w:rPr>
          <w:color w:val="0D0D0D" w:themeColor="text1" w:themeTint="F2"/>
          <w:lang w:val="es-US"/>
        </w:rPr>
        <w:t xml:space="preserve"> En la primera parte de Juan 14, Jesús les dijo a sus discípulos que los dejaría e iría al Padre.</w:t>
      </w:r>
    </w:p>
    <w:p w14:paraId="7E2786CD" w14:textId="77777777" w:rsidR="00183526" w:rsidRPr="00D43F90" w:rsidRDefault="00183526" w:rsidP="00183526">
      <w:pPr>
        <w:pStyle w:val="Background"/>
        <w:jc w:val="both"/>
        <w:rPr>
          <w:b/>
          <w:bCs w:val="0"/>
          <w:i/>
          <w:iCs/>
          <w:color w:val="0D0D0D" w:themeColor="text1" w:themeTint="F2"/>
          <w:sz w:val="22"/>
          <w:szCs w:val="22"/>
          <w:lang w:val="es-US"/>
        </w:rPr>
      </w:pPr>
      <w:r w:rsidRPr="00D43F90">
        <w:rPr>
          <w:b/>
          <w:bCs w:val="0"/>
          <w:i/>
          <w:iCs/>
          <w:color w:val="0D0D0D" w:themeColor="text1" w:themeTint="F2"/>
          <w:sz w:val="22"/>
          <w:szCs w:val="22"/>
          <w:lang w:val="es-US"/>
        </w:rPr>
        <w:t>Lea el pasaje.</w:t>
      </w:r>
    </w:p>
    <w:p w14:paraId="4D6B5451" w14:textId="77777777" w:rsidR="00183526" w:rsidRPr="00665B08" w:rsidRDefault="00183526" w:rsidP="00183526">
      <w:pPr>
        <w:pStyle w:val="Part1"/>
        <w:jc w:val="both"/>
        <w:rPr>
          <w:color w:val="0D0D0D" w:themeColor="text1" w:themeTint="F2"/>
          <w:lang w:val="es-US"/>
        </w:rPr>
      </w:pPr>
      <w:r w:rsidRPr="00665B08">
        <w:rPr>
          <w:color w:val="0D0D0D" w:themeColor="text1" w:themeTint="F2"/>
          <w:lang w:val="es-US"/>
        </w:rPr>
        <w:t>Parte 1</w:t>
      </w:r>
    </w:p>
    <w:p w14:paraId="298E8C35"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Diga en sus propias palabras lo que acaba de leer en este pasaje.</w:t>
      </w:r>
    </w:p>
    <w:p w14:paraId="5CA58C7E"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dijo que oraría al Padre, y el Padre les daría otro Consolador, el Espíritu de verdad. </w:t>
      </w:r>
      <w:r w:rsidRPr="00665B08">
        <w:rPr>
          <w:color w:val="0D0D0D" w:themeColor="text1" w:themeTint="F2"/>
        </w:rPr>
        <w:t>[14:16-17]</w:t>
      </w:r>
    </w:p>
    <w:p w14:paraId="560BA34D" w14:textId="77777777" w:rsidR="00183526" w:rsidRPr="00665B08" w:rsidRDefault="00183526" w:rsidP="00183526">
      <w:pPr>
        <w:pStyle w:val="Checklist"/>
        <w:jc w:val="both"/>
        <w:rPr>
          <w:color w:val="0D0D0D" w:themeColor="text1" w:themeTint="F2"/>
          <w:sz w:val="22"/>
          <w:szCs w:val="22"/>
        </w:rPr>
      </w:pPr>
      <w:r w:rsidRPr="00665B08">
        <w:rPr>
          <w:color w:val="0D0D0D" w:themeColor="text1" w:themeTint="F2"/>
          <w:lang w:val="es-US"/>
        </w:rPr>
        <w:t xml:space="preserve">El mundo no podía recibir el Espíritu, pero el Espíritu vivía en los discípulos y estaría con ellos para siempre. </w:t>
      </w:r>
      <w:r w:rsidRPr="00665B08">
        <w:rPr>
          <w:color w:val="0D0D0D" w:themeColor="text1" w:themeTint="F2"/>
        </w:rPr>
        <w:t>[14:17]</w:t>
      </w:r>
    </w:p>
    <w:p w14:paraId="17849F89" w14:textId="77777777" w:rsidR="00183526" w:rsidRPr="00665B08" w:rsidRDefault="00183526" w:rsidP="00183526">
      <w:pPr>
        <w:pStyle w:val="Part2"/>
        <w:jc w:val="both"/>
        <w:rPr>
          <w:color w:val="0D0D0D" w:themeColor="text1" w:themeTint="F2"/>
        </w:rPr>
      </w:pPr>
      <w:proofErr w:type="spellStart"/>
      <w:r w:rsidRPr="00665B08">
        <w:rPr>
          <w:color w:val="0D0D0D" w:themeColor="text1" w:themeTint="F2"/>
        </w:rPr>
        <w:t>Parte</w:t>
      </w:r>
      <w:proofErr w:type="spellEnd"/>
      <w:r w:rsidRPr="00665B08">
        <w:rPr>
          <w:color w:val="0D0D0D" w:themeColor="text1" w:themeTint="F2"/>
        </w:rPr>
        <w:t xml:space="preserve"> 2</w:t>
      </w:r>
    </w:p>
    <w:p w14:paraId="55E90716"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Responda las siguientes preguntas de los versículos señalados.</w:t>
      </w:r>
    </w:p>
    <w:p w14:paraId="67C1B94C"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[14:16] </w:t>
      </w:r>
      <w:r w:rsidRPr="00665B08">
        <w:rPr>
          <w:color w:val="0D0D0D" w:themeColor="text1" w:themeTint="F2"/>
          <w:szCs w:val="20"/>
          <w:lang w:val="es-US"/>
        </w:rPr>
        <w:tab/>
        <w:t xml:space="preserve">¿Por qué dijo Jesús que oraría? </w:t>
      </w:r>
    </w:p>
    <w:p w14:paraId="0DEE7E71" w14:textId="77777777" w:rsidR="00183526" w:rsidRDefault="00183526" w:rsidP="00D43F90">
      <w:pPr>
        <w:ind w:left="720"/>
        <w:jc w:val="both"/>
        <w:rPr>
          <w:color w:val="0D0D0D" w:themeColor="text1" w:themeTint="F2"/>
          <w:szCs w:val="20"/>
          <w:lang w:val="es-US"/>
        </w:rPr>
      </w:pPr>
      <w:r w:rsidRPr="00665B08">
        <w:rPr>
          <w:color w:val="0D0D0D" w:themeColor="text1" w:themeTint="F2"/>
          <w:szCs w:val="20"/>
          <w:lang w:val="es-US"/>
        </w:rPr>
        <w:t xml:space="preserve">Él oraría para que el Padre les diera otro Consolador. </w:t>
      </w:r>
    </w:p>
    <w:p w14:paraId="5A8DFFB0" w14:textId="77777777" w:rsidR="00D43F90" w:rsidRPr="00665B08" w:rsidRDefault="00D43F90" w:rsidP="00D43F90">
      <w:pPr>
        <w:ind w:left="720"/>
        <w:jc w:val="both"/>
        <w:rPr>
          <w:color w:val="0D0D0D" w:themeColor="text1" w:themeTint="F2"/>
          <w:szCs w:val="20"/>
          <w:lang w:val="es-US"/>
        </w:rPr>
      </w:pPr>
    </w:p>
    <w:p w14:paraId="117562C3"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[14:16] </w:t>
      </w:r>
      <w:r w:rsidRPr="00665B08">
        <w:rPr>
          <w:color w:val="0D0D0D" w:themeColor="text1" w:themeTint="F2"/>
          <w:szCs w:val="20"/>
          <w:lang w:val="es-US"/>
        </w:rPr>
        <w:tab/>
        <w:t xml:space="preserve">¿Quién dijo Jesús que estaría con ellos para siempre? </w:t>
      </w:r>
    </w:p>
    <w:p w14:paraId="5F5A7EAC" w14:textId="77777777" w:rsidR="00183526" w:rsidRDefault="00183526" w:rsidP="00D43F90">
      <w:pPr>
        <w:ind w:left="720"/>
        <w:jc w:val="both"/>
        <w:rPr>
          <w:color w:val="0D0D0D" w:themeColor="text1" w:themeTint="F2"/>
          <w:szCs w:val="20"/>
          <w:lang w:val="es-US"/>
        </w:rPr>
      </w:pPr>
      <w:r w:rsidRPr="00665B08">
        <w:rPr>
          <w:color w:val="0D0D0D" w:themeColor="text1" w:themeTint="F2"/>
          <w:szCs w:val="20"/>
          <w:lang w:val="es-US"/>
        </w:rPr>
        <w:t xml:space="preserve">El Consolador estaría con ellos para siempre. </w:t>
      </w:r>
    </w:p>
    <w:p w14:paraId="7C585C2D" w14:textId="77777777" w:rsidR="00D43F90" w:rsidRPr="00665B08" w:rsidRDefault="00D43F90" w:rsidP="00D43F90">
      <w:pPr>
        <w:ind w:left="720"/>
        <w:jc w:val="both"/>
        <w:rPr>
          <w:color w:val="0D0D0D" w:themeColor="text1" w:themeTint="F2"/>
          <w:szCs w:val="20"/>
          <w:lang w:val="es-US"/>
        </w:rPr>
      </w:pPr>
    </w:p>
    <w:p w14:paraId="2DBA704A"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[14:17] </w:t>
      </w:r>
      <w:r w:rsidRPr="00665B08">
        <w:rPr>
          <w:color w:val="0D0D0D" w:themeColor="text1" w:themeTint="F2"/>
          <w:szCs w:val="20"/>
          <w:lang w:val="es-US"/>
        </w:rPr>
        <w:tab/>
        <w:t xml:space="preserve">¿Con qué otro nombre llamó Jesús al Consolador? </w:t>
      </w:r>
    </w:p>
    <w:p w14:paraId="64729E9F" w14:textId="77777777" w:rsidR="00183526" w:rsidRDefault="00183526" w:rsidP="00D43F90">
      <w:pPr>
        <w:ind w:left="720"/>
        <w:jc w:val="both"/>
        <w:rPr>
          <w:color w:val="0D0D0D" w:themeColor="text1" w:themeTint="F2"/>
          <w:szCs w:val="20"/>
          <w:lang w:val="es-US"/>
        </w:rPr>
      </w:pPr>
      <w:r w:rsidRPr="00665B08">
        <w:rPr>
          <w:color w:val="0D0D0D" w:themeColor="text1" w:themeTint="F2"/>
          <w:szCs w:val="20"/>
          <w:lang w:val="es-US"/>
        </w:rPr>
        <w:t>Jesús lo llamó el Espíritu de verdad.</w:t>
      </w:r>
    </w:p>
    <w:p w14:paraId="5E3BF282" w14:textId="77777777" w:rsidR="00D43F90" w:rsidRPr="00665B08" w:rsidRDefault="00D43F90" w:rsidP="00D43F90">
      <w:pPr>
        <w:ind w:left="720"/>
        <w:jc w:val="both"/>
        <w:rPr>
          <w:color w:val="0D0D0D" w:themeColor="text1" w:themeTint="F2"/>
          <w:szCs w:val="20"/>
          <w:lang w:val="es-US"/>
        </w:rPr>
      </w:pPr>
    </w:p>
    <w:p w14:paraId="1C3C2E81"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[14:17] </w:t>
      </w:r>
      <w:r w:rsidRPr="00665B08">
        <w:rPr>
          <w:color w:val="0D0D0D" w:themeColor="text1" w:themeTint="F2"/>
          <w:szCs w:val="20"/>
          <w:lang w:val="es-US"/>
        </w:rPr>
        <w:tab/>
        <w:t xml:space="preserve">De lo que Jesús dijo en el versículo 17, ¿Por qué conocieron los discípulos al Espíritu de verdad? </w:t>
      </w:r>
    </w:p>
    <w:p w14:paraId="4BD0BE30" w14:textId="77777777" w:rsidR="00183526" w:rsidRPr="00665B08" w:rsidRDefault="00183526" w:rsidP="00D43F90">
      <w:pPr>
        <w:ind w:left="360" w:firstLine="360"/>
        <w:jc w:val="both"/>
        <w:rPr>
          <w:color w:val="0D0D0D" w:themeColor="text1" w:themeTint="F2"/>
          <w:szCs w:val="20"/>
          <w:lang w:val="es-US"/>
        </w:rPr>
      </w:pPr>
      <w:r w:rsidRPr="00665B08">
        <w:rPr>
          <w:color w:val="0D0D0D" w:themeColor="text1" w:themeTint="F2"/>
          <w:szCs w:val="20"/>
          <w:lang w:val="es-US"/>
        </w:rPr>
        <w:t>Lo conocían porque vivía con ellos y estaría en ellos.</w:t>
      </w:r>
    </w:p>
    <w:p w14:paraId="221D218A" w14:textId="77777777" w:rsidR="00183526" w:rsidRPr="00665B08" w:rsidRDefault="00183526" w:rsidP="00183526">
      <w:pPr>
        <w:spacing w:before="240" w:after="240"/>
        <w:jc w:val="both"/>
        <w:rPr>
          <w:b/>
          <w:color w:val="0D0D0D" w:themeColor="text1" w:themeTint="F2"/>
          <w:lang w:val="es-US"/>
        </w:rPr>
      </w:pPr>
      <w:r w:rsidRPr="00665B08">
        <w:rPr>
          <w:b/>
          <w:color w:val="0D0D0D" w:themeColor="text1" w:themeTint="F2"/>
          <w:szCs w:val="20"/>
          <w:lang w:val="es-US"/>
        </w:rPr>
        <w:t>Sección de comentarios:</w:t>
      </w:r>
    </w:p>
    <w:p w14:paraId="529C6666" w14:textId="77777777" w:rsidR="00183526" w:rsidRPr="00665B08" w:rsidRDefault="00183526" w:rsidP="00183526">
      <w:pPr>
        <w:jc w:val="both"/>
        <w:rPr>
          <w:rFonts w:eastAsiaTheme="majorEastAsia"/>
          <w:b/>
          <w:color w:val="0D0D0D" w:themeColor="text1" w:themeTint="F2"/>
          <w:sz w:val="44"/>
          <w:szCs w:val="44"/>
          <w:lang w:val="es-US"/>
        </w:rPr>
      </w:pPr>
      <w:r w:rsidRPr="00665B08">
        <w:rPr>
          <w:b/>
          <w:color w:val="0D0D0D" w:themeColor="text1" w:themeTint="F2"/>
          <w:sz w:val="44"/>
          <w:szCs w:val="44"/>
          <w:lang w:val="es-US"/>
        </w:rPr>
        <w:br w:type="page"/>
      </w:r>
    </w:p>
    <w:p w14:paraId="55114AE5" w14:textId="77777777" w:rsidR="00183526" w:rsidRPr="00665B08" w:rsidRDefault="00183526" w:rsidP="00183526">
      <w:pPr>
        <w:pStyle w:val="Heading1"/>
        <w:keepNext w:val="0"/>
        <w:keepLines w:val="0"/>
        <w:spacing w:before="480"/>
        <w:jc w:val="both"/>
        <w:rPr>
          <w:b w:val="0"/>
          <w:bCs/>
          <w:color w:val="0D0D0D" w:themeColor="text1" w:themeTint="F2"/>
          <w:szCs w:val="44"/>
          <w:lang w:val="es-US"/>
        </w:rPr>
      </w:pPr>
      <w:bookmarkStart w:id="54" w:name="_Toc176516702"/>
      <w:bookmarkStart w:id="55" w:name="_Toc196896487"/>
      <w:r w:rsidRPr="00665B08">
        <w:rPr>
          <w:bCs/>
          <w:color w:val="0D0D0D" w:themeColor="text1" w:themeTint="F2"/>
          <w:szCs w:val="44"/>
          <w:lang w:val="es-US"/>
        </w:rPr>
        <w:lastRenderedPageBreak/>
        <w:t>Juan 15:1-8</w:t>
      </w:r>
      <w:bookmarkEnd w:id="54"/>
      <w:bookmarkEnd w:id="55"/>
    </w:p>
    <w:p w14:paraId="137305FD" w14:textId="77777777" w:rsidR="00183526" w:rsidRPr="006E3676" w:rsidRDefault="00183526" w:rsidP="00183526">
      <w:pPr>
        <w:pStyle w:val="Background"/>
        <w:jc w:val="both"/>
        <w:rPr>
          <w:b/>
          <w:bCs w:val="0"/>
          <w:i/>
          <w:iCs/>
          <w:color w:val="0D0D0D" w:themeColor="text1" w:themeTint="F2"/>
          <w:sz w:val="22"/>
          <w:szCs w:val="22"/>
          <w:lang w:val="es-US"/>
        </w:rPr>
      </w:pPr>
      <w:r w:rsidRPr="006E3676">
        <w:rPr>
          <w:b/>
          <w:bCs w:val="0"/>
          <w:i/>
          <w:iCs/>
          <w:color w:val="0D0D0D" w:themeColor="text1" w:themeTint="F2"/>
          <w:sz w:val="22"/>
          <w:szCs w:val="22"/>
          <w:lang w:val="es-US"/>
        </w:rPr>
        <w:t>Lea el pasaje.</w:t>
      </w:r>
    </w:p>
    <w:p w14:paraId="3EB989BC" w14:textId="77777777" w:rsidR="00183526" w:rsidRPr="00665B08" w:rsidRDefault="00183526" w:rsidP="00183526">
      <w:pPr>
        <w:pStyle w:val="Part1"/>
        <w:jc w:val="both"/>
        <w:rPr>
          <w:color w:val="0D0D0D" w:themeColor="text1" w:themeTint="F2"/>
          <w:lang w:val="es-US"/>
        </w:rPr>
      </w:pPr>
      <w:r w:rsidRPr="00665B08">
        <w:rPr>
          <w:color w:val="0D0D0D" w:themeColor="text1" w:themeTint="F2"/>
          <w:lang w:val="es-US"/>
        </w:rPr>
        <w:t>Parte 1</w:t>
      </w:r>
    </w:p>
    <w:p w14:paraId="6EE5CE6E" w14:textId="77777777" w:rsidR="00183526" w:rsidRPr="00665B08" w:rsidRDefault="00183526" w:rsidP="00183526">
      <w:pPr>
        <w:pStyle w:val="Answerortell"/>
        <w:jc w:val="both"/>
        <w:rPr>
          <w:color w:val="0D0D0D" w:themeColor="text1" w:themeTint="F2"/>
          <w:lang w:val="es-US"/>
        </w:rPr>
      </w:pPr>
      <w:r w:rsidRPr="00665B08">
        <w:rPr>
          <w:color w:val="0D0D0D" w:themeColor="text1" w:themeTint="F2"/>
          <w:lang w:val="es-US"/>
        </w:rPr>
        <w:t>Diga en sus propias palabras lo que acaba de leer en este pasaje.</w:t>
      </w:r>
    </w:p>
    <w:p w14:paraId="012D49B3"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Jesús les dijo a sus discípulos que él era la vid, su Padre era el jardinero, y ellos eran las ramas. </w:t>
      </w:r>
      <w:r w:rsidRPr="00665B08">
        <w:rPr>
          <w:color w:val="0D0D0D" w:themeColor="text1" w:themeTint="F2"/>
        </w:rPr>
        <w:t>[15:1, 5]</w:t>
      </w:r>
    </w:p>
    <w:p w14:paraId="4171158B"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El Padre corta todas las ramas que no dan fruto, y poda las otras ramas, para que sean más fructíferas. </w:t>
      </w:r>
      <w:r w:rsidRPr="00665B08">
        <w:rPr>
          <w:color w:val="0D0D0D" w:themeColor="text1" w:themeTint="F2"/>
        </w:rPr>
        <w:t>[15:2]</w:t>
      </w:r>
    </w:p>
    <w:p w14:paraId="2A545435" w14:textId="77777777" w:rsidR="00183526" w:rsidRPr="00665B08" w:rsidRDefault="00183526" w:rsidP="00183526">
      <w:pPr>
        <w:pStyle w:val="Checklist"/>
        <w:jc w:val="both"/>
        <w:rPr>
          <w:color w:val="0D0D0D" w:themeColor="text1" w:themeTint="F2"/>
        </w:rPr>
      </w:pPr>
      <w:r w:rsidRPr="00665B08">
        <w:rPr>
          <w:color w:val="0D0D0D" w:themeColor="text1" w:themeTint="F2"/>
          <w:lang w:val="es-US"/>
        </w:rPr>
        <w:t xml:space="preserve">Así como las ramas no pueden dar fruto a menos que permanezcan en la vid, los discípulos no podían dar fruto a menos que permanecieran en Jesús. </w:t>
      </w:r>
      <w:r w:rsidRPr="00665B08">
        <w:rPr>
          <w:color w:val="0D0D0D" w:themeColor="text1" w:themeTint="F2"/>
        </w:rPr>
        <w:t>[15:4-5]</w:t>
      </w:r>
    </w:p>
    <w:p w14:paraId="002F4AFA" w14:textId="77777777" w:rsidR="00183526" w:rsidRPr="00665B08" w:rsidRDefault="00183526" w:rsidP="00183526">
      <w:pPr>
        <w:pStyle w:val="Checklist"/>
        <w:jc w:val="both"/>
        <w:rPr>
          <w:color w:val="0D0D0D" w:themeColor="text1" w:themeTint="F2"/>
          <w:lang w:val="es-US"/>
        </w:rPr>
      </w:pPr>
      <w:r w:rsidRPr="00665B08">
        <w:rPr>
          <w:color w:val="0D0D0D" w:themeColor="text1" w:themeTint="F2"/>
          <w:lang w:val="es-US"/>
        </w:rPr>
        <w:t>Si los discípulos permanecían en Jesús, y sus palabras permanecían en ellos, podían pedir lo que quisieran, y se les daría. [15:7]</w:t>
      </w:r>
    </w:p>
    <w:p w14:paraId="315C0481" w14:textId="77777777" w:rsidR="00183526" w:rsidRPr="00665B08" w:rsidRDefault="00183526" w:rsidP="00183526">
      <w:pPr>
        <w:pStyle w:val="Checklist"/>
        <w:jc w:val="both"/>
        <w:rPr>
          <w:color w:val="0D0D0D" w:themeColor="text1" w:themeTint="F2"/>
          <w:sz w:val="22"/>
          <w:szCs w:val="22"/>
        </w:rPr>
      </w:pPr>
      <w:r w:rsidRPr="00665B08">
        <w:rPr>
          <w:color w:val="0D0D0D" w:themeColor="text1" w:themeTint="F2"/>
          <w:lang w:val="es-US"/>
        </w:rPr>
        <w:t xml:space="preserve">El Padre fue glorificado cuando los discípulos de Jesús dieron mucho fruto, y así demostraron que eran discípulos de Jesús. </w:t>
      </w:r>
      <w:r w:rsidRPr="00665B08">
        <w:rPr>
          <w:color w:val="0D0D0D" w:themeColor="text1" w:themeTint="F2"/>
        </w:rPr>
        <w:t>[15:8]</w:t>
      </w:r>
    </w:p>
    <w:p w14:paraId="32259EBC" w14:textId="77777777" w:rsidR="00183526" w:rsidRPr="00665B08" w:rsidRDefault="00183526" w:rsidP="006E3676">
      <w:pPr>
        <w:pStyle w:val="Part2"/>
        <w:jc w:val="both"/>
        <w:rPr>
          <w:color w:val="0D0D0D" w:themeColor="text1" w:themeTint="F2"/>
        </w:rPr>
      </w:pPr>
      <w:proofErr w:type="spellStart"/>
      <w:r w:rsidRPr="00665B08">
        <w:rPr>
          <w:color w:val="0D0D0D" w:themeColor="text1" w:themeTint="F2"/>
        </w:rPr>
        <w:t>Parte</w:t>
      </w:r>
      <w:proofErr w:type="spellEnd"/>
      <w:r w:rsidRPr="00665B08">
        <w:rPr>
          <w:color w:val="0D0D0D" w:themeColor="text1" w:themeTint="F2"/>
        </w:rPr>
        <w:t xml:space="preserve"> 2</w:t>
      </w:r>
    </w:p>
    <w:p w14:paraId="68475A4D" w14:textId="77777777" w:rsidR="00183526" w:rsidRPr="00665B08" w:rsidRDefault="00183526" w:rsidP="006E3676">
      <w:pPr>
        <w:pStyle w:val="Answerortell"/>
        <w:jc w:val="both"/>
        <w:rPr>
          <w:color w:val="0D0D0D" w:themeColor="text1" w:themeTint="F2"/>
          <w:lang w:val="es-US"/>
        </w:rPr>
      </w:pPr>
      <w:r w:rsidRPr="00665B08">
        <w:rPr>
          <w:color w:val="0D0D0D" w:themeColor="text1" w:themeTint="F2"/>
          <w:lang w:val="es-US"/>
        </w:rPr>
        <w:t>Responda las siguientes preguntas de los versículos señalados.</w:t>
      </w:r>
    </w:p>
    <w:p w14:paraId="14602B2B" w14:textId="77777777" w:rsidR="00183526" w:rsidRPr="00665B08" w:rsidRDefault="00183526" w:rsidP="00AF39DB">
      <w:pPr>
        <w:pStyle w:val="Answerortell"/>
        <w:numPr>
          <w:ilvl w:val="3"/>
          <w:numId w:val="124"/>
        </w:numPr>
        <w:spacing w:after="0" w:line="240" w:lineRule="auto"/>
        <w:ind w:left="0" w:firstLine="0"/>
        <w:jc w:val="both"/>
        <w:rPr>
          <w:color w:val="0D0D0D" w:themeColor="text1" w:themeTint="F2"/>
          <w:lang w:val="es-US"/>
        </w:rPr>
      </w:pPr>
      <w:r w:rsidRPr="00665B08">
        <w:rPr>
          <w:color w:val="0D0D0D" w:themeColor="text1" w:themeTint="F2"/>
          <w:lang w:val="es-US"/>
        </w:rPr>
        <w:t xml:space="preserve">[15:1] ¿Qué dijo Jesús acerca de la vid y el jardinero? </w:t>
      </w:r>
    </w:p>
    <w:p w14:paraId="4864D960" w14:textId="77777777" w:rsidR="00183526" w:rsidRDefault="00183526" w:rsidP="006E3676">
      <w:pPr>
        <w:ind w:left="720"/>
        <w:jc w:val="both"/>
        <w:rPr>
          <w:color w:val="0D0D0D" w:themeColor="text1" w:themeTint="F2"/>
          <w:szCs w:val="20"/>
          <w:lang w:val="es-US"/>
        </w:rPr>
      </w:pPr>
      <w:r w:rsidRPr="00665B08">
        <w:rPr>
          <w:color w:val="0D0D0D" w:themeColor="text1" w:themeTint="F2"/>
          <w:szCs w:val="20"/>
          <w:lang w:val="es-US"/>
        </w:rPr>
        <w:t>Jesús dijo que él es la vid verdadera, y su Padre es el jardinero.</w:t>
      </w:r>
    </w:p>
    <w:p w14:paraId="038566A1" w14:textId="77777777" w:rsidR="006E3676" w:rsidRPr="00665B08" w:rsidRDefault="006E3676" w:rsidP="006E3676">
      <w:pPr>
        <w:ind w:left="720"/>
        <w:jc w:val="both"/>
        <w:rPr>
          <w:color w:val="0D0D0D" w:themeColor="text1" w:themeTint="F2"/>
          <w:szCs w:val="20"/>
          <w:lang w:val="es-US"/>
        </w:rPr>
      </w:pPr>
    </w:p>
    <w:p w14:paraId="5FF42006" w14:textId="77777777" w:rsidR="00183526" w:rsidRPr="00665B08" w:rsidRDefault="00183526" w:rsidP="00AF39DB">
      <w:pPr>
        <w:pStyle w:val="ListParagraph"/>
        <w:numPr>
          <w:ilvl w:val="3"/>
          <w:numId w:val="124"/>
        </w:numPr>
        <w:spacing w:line="278" w:lineRule="auto"/>
        <w:ind w:left="360"/>
        <w:jc w:val="both"/>
        <w:rPr>
          <w:color w:val="0D0D0D" w:themeColor="text1" w:themeTint="F2"/>
          <w:szCs w:val="20"/>
          <w:lang w:val="es-US"/>
        </w:rPr>
      </w:pPr>
      <w:r w:rsidRPr="00665B08">
        <w:rPr>
          <w:color w:val="0D0D0D" w:themeColor="text1" w:themeTint="F2"/>
          <w:szCs w:val="20"/>
          <w:lang w:val="es-US"/>
        </w:rPr>
        <w:t xml:space="preserve">[15:2] ¿Qué dijo Jesús que hace el Padre? </w:t>
      </w:r>
    </w:p>
    <w:p w14:paraId="337D7274" w14:textId="77777777" w:rsidR="00183526" w:rsidRDefault="00183526" w:rsidP="006E3676">
      <w:pPr>
        <w:ind w:left="720"/>
        <w:jc w:val="both"/>
        <w:rPr>
          <w:color w:val="0D0D0D" w:themeColor="text1" w:themeTint="F2"/>
          <w:szCs w:val="20"/>
          <w:lang w:val="es-US"/>
        </w:rPr>
      </w:pPr>
      <w:r w:rsidRPr="00665B08">
        <w:rPr>
          <w:color w:val="0D0D0D" w:themeColor="text1" w:themeTint="F2"/>
          <w:szCs w:val="20"/>
          <w:lang w:val="es-US"/>
        </w:rPr>
        <w:t xml:space="preserve">Él quita todas las ramas que en Jesús no dan fruto, y poda las ramas que producen fruto, para que den más fruto. </w:t>
      </w:r>
    </w:p>
    <w:p w14:paraId="48DE532E" w14:textId="77777777" w:rsidR="006E3676" w:rsidRPr="00665B08" w:rsidRDefault="006E3676" w:rsidP="006E3676">
      <w:pPr>
        <w:ind w:left="720"/>
        <w:jc w:val="both"/>
        <w:rPr>
          <w:color w:val="0D0D0D" w:themeColor="text1" w:themeTint="F2"/>
          <w:szCs w:val="20"/>
          <w:lang w:val="es-US"/>
        </w:rPr>
      </w:pPr>
    </w:p>
    <w:p w14:paraId="6E9C91AC" w14:textId="031BD84D" w:rsidR="00183526" w:rsidRPr="00665B08" w:rsidRDefault="00183526" w:rsidP="00AF39DB">
      <w:pPr>
        <w:pStyle w:val="ListParagraph"/>
        <w:numPr>
          <w:ilvl w:val="3"/>
          <w:numId w:val="124"/>
        </w:numPr>
        <w:spacing w:line="278" w:lineRule="auto"/>
        <w:ind w:left="0" w:firstLine="0"/>
        <w:jc w:val="both"/>
        <w:rPr>
          <w:color w:val="0D0D0D" w:themeColor="text1" w:themeTint="F2"/>
          <w:szCs w:val="20"/>
          <w:lang w:val="es-US"/>
        </w:rPr>
      </w:pPr>
      <w:r w:rsidRPr="00665B08">
        <w:rPr>
          <w:color w:val="0D0D0D" w:themeColor="text1" w:themeTint="F2"/>
          <w:szCs w:val="20"/>
          <w:lang w:val="es-US"/>
        </w:rPr>
        <w:t>[15:3] En el versículo 3, ¿</w:t>
      </w:r>
      <w:r w:rsidR="00001727">
        <w:rPr>
          <w:color w:val="0D0D0D" w:themeColor="text1" w:themeTint="F2"/>
          <w:szCs w:val="20"/>
          <w:lang w:val="es-US"/>
        </w:rPr>
        <w:t>Cuál era la condición de los discípulos según lo que Jesús les había dicho</w:t>
      </w:r>
      <w:r w:rsidRPr="00665B08">
        <w:rPr>
          <w:color w:val="0D0D0D" w:themeColor="text1" w:themeTint="F2"/>
          <w:szCs w:val="20"/>
          <w:lang w:val="es-US"/>
        </w:rPr>
        <w:t xml:space="preserve">? </w:t>
      </w:r>
    </w:p>
    <w:p w14:paraId="078D62E8" w14:textId="77777777" w:rsidR="00183526" w:rsidRDefault="00183526" w:rsidP="006E3676">
      <w:pPr>
        <w:ind w:left="720"/>
        <w:jc w:val="both"/>
        <w:rPr>
          <w:color w:val="0D0D0D" w:themeColor="text1" w:themeTint="F2"/>
          <w:szCs w:val="20"/>
          <w:lang w:val="es-US"/>
        </w:rPr>
      </w:pPr>
      <w:r w:rsidRPr="00665B08">
        <w:rPr>
          <w:color w:val="0D0D0D" w:themeColor="text1" w:themeTint="F2"/>
          <w:szCs w:val="20"/>
          <w:lang w:val="es-US"/>
        </w:rPr>
        <w:t>Ellos ya estaban limpios por el mensaje que Jesús les habló.</w:t>
      </w:r>
    </w:p>
    <w:p w14:paraId="243BBC36" w14:textId="77777777" w:rsidR="006E3676" w:rsidRPr="00665B08" w:rsidRDefault="006E3676" w:rsidP="006E3676">
      <w:pPr>
        <w:ind w:left="720"/>
        <w:jc w:val="both"/>
        <w:rPr>
          <w:color w:val="0D0D0D" w:themeColor="text1" w:themeTint="F2"/>
          <w:szCs w:val="20"/>
          <w:lang w:val="es-US"/>
        </w:rPr>
      </w:pPr>
    </w:p>
    <w:p w14:paraId="561815A7" w14:textId="77777777" w:rsidR="00183526" w:rsidRPr="00665B08" w:rsidRDefault="00183526" w:rsidP="00AF39DB">
      <w:pPr>
        <w:pStyle w:val="ListParagraph"/>
        <w:numPr>
          <w:ilvl w:val="3"/>
          <w:numId w:val="124"/>
        </w:numPr>
        <w:spacing w:line="278" w:lineRule="auto"/>
        <w:ind w:left="0" w:firstLine="0"/>
        <w:jc w:val="both"/>
        <w:rPr>
          <w:color w:val="0D0D0D" w:themeColor="text1" w:themeTint="F2"/>
          <w:szCs w:val="20"/>
          <w:lang w:val="es-US"/>
        </w:rPr>
      </w:pPr>
      <w:r w:rsidRPr="00665B08">
        <w:rPr>
          <w:color w:val="0D0D0D" w:themeColor="text1" w:themeTint="F2"/>
          <w:szCs w:val="20"/>
          <w:lang w:val="es-US"/>
        </w:rPr>
        <w:t xml:space="preserve">[15:4] ¿Por qué Jesús les dijo a los discípulos que permanecieran en él? </w:t>
      </w:r>
    </w:p>
    <w:p w14:paraId="23E23A83" w14:textId="5980F93C" w:rsidR="00183526" w:rsidRDefault="00183526" w:rsidP="006E3676">
      <w:pPr>
        <w:pStyle w:val="ListParagraph"/>
        <w:ind w:left="720" w:firstLine="0"/>
        <w:jc w:val="both"/>
        <w:rPr>
          <w:color w:val="0D0D0D" w:themeColor="text1" w:themeTint="F2"/>
          <w:szCs w:val="20"/>
          <w:lang w:val="es-US"/>
        </w:rPr>
      </w:pPr>
      <w:r w:rsidRPr="00665B08">
        <w:rPr>
          <w:color w:val="0D0D0D" w:themeColor="text1" w:themeTint="F2"/>
          <w:szCs w:val="20"/>
          <w:lang w:val="es-US"/>
        </w:rPr>
        <w:t xml:space="preserve">Así como una rama no puede dar fruto si no permanece en la vid, así los discípulos no podían dar fruto si no permanecían en Jesús. </w:t>
      </w:r>
    </w:p>
    <w:p w14:paraId="0F3AEF0A" w14:textId="77777777" w:rsidR="006E3676" w:rsidRPr="00665B08" w:rsidRDefault="006E3676" w:rsidP="006E3676">
      <w:pPr>
        <w:pStyle w:val="ListParagraph"/>
        <w:ind w:left="720" w:firstLine="0"/>
        <w:jc w:val="both"/>
        <w:rPr>
          <w:color w:val="0D0D0D" w:themeColor="text1" w:themeTint="F2"/>
          <w:szCs w:val="20"/>
          <w:lang w:val="es-US"/>
        </w:rPr>
      </w:pPr>
    </w:p>
    <w:p w14:paraId="38EB6F02"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[15:4, 5, 7] ¿Qué cree que significa permanecer en Jesús? </w:t>
      </w:r>
    </w:p>
    <w:p w14:paraId="3B0E7B24" w14:textId="77777777" w:rsidR="00183526" w:rsidRDefault="00183526" w:rsidP="006E3676">
      <w:pPr>
        <w:ind w:left="720"/>
        <w:jc w:val="both"/>
        <w:rPr>
          <w:color w:val="0D0D0D" w:themeColor="text1" w:themeTint="F2"/>
          <w:szCs w:val="20"/>
          <w:lang w:val="es-US"/>
        </w:rPr>
      </w:pPr>
      <w:r w:rsidRPr="00665B08">
        <w:rPr>
          <w:i/>
          <w:iCs/>
          <w:color w:val="0D0D0D" w:themeColor="text1" w:themeTint="F2"/>
          <w:szCs w:val="20"/>
          <w:lang w:val="es-US"/>
        </w:rPr>
        <w:t>(La respuesta puede variar).</w:t>
      </w:r>
      <w:r w:rsidRPr="00665B08">
        <w:rPr>
          <w:color w:val="0D0D0D" w:themeColor="text1" w:themeTint="F2"/>
          <w:szCs w:val="20"/>
          <w:lang w:val="es-US"/>
        </w:rPr>
        <w:t xml:space="preserve"> Probablemente significa permanecer unidos a Jesús espiritualmente al continuar creyendo en él, amándole y obedeciéndole.</w:t>
      </w:r>
    </w:p>
    <w:p w14:paraId="56B48D1D" w14:textId="77777777" w:rsidR="006E3676" w:rsidRPr="00665B08" w:rsidRDefault="006E3676" w:rsidP="006E3676">
      <w:pPr>
        <w:ind w:left="720"/>
        <w:jc w:val="both"/>
        <w:rPr>
          <w:color w:val="0D0D0D" w:themeColor="text1" w:themeTint="F2"/>
          <w:szCs w:val="20"/>
          <w:lang w:val="es-US"/>
        </w:rPr>
      </w:pPr>
    </w:p>
    <w:p w14:paraId="3596DEA2"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[15:2-4] ¿Qué cree que significa para una persona dar fruto? </w:t>
      </w:r>
    </w:p>
    <w:p w14:paraId="77E7BC6C" w14:textId="77777777" w:rsidR="00183526" w:rsidRDefault="00183526" w:rsidP="006E3676">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Tal vez signifique que una persona madura espiritualmente y hace las cosas que agradan a Dios.</w:t>
      </w:r>
    </w:p>
    <w:p w14:paraId="136533BC" w14:textId="77777777" w:rsidR="006E3676" w:rsidRPr="00665B08" w:rsidRDefault="006E3676" w:rsidP="006E3676">
      <w:pPr>
        <w:ind w:left="720"/>
        <w:jc w:val="both"/>
        <w:rPr>
          <w:color w:val="0D0D0D" w:themeColor="text1" w:themeTint="F2"/>
          <w:szCs w:val="20"/>
          <w:lang w:val="es-US"/>
        </w:rPr>
      </w:pPr>
    </w:p>
    <w:p w14:paraId="103477B2" w14:textId="77777777" w:rsidR="00183526" w:rsidRPr="00665B08" w:rsidRDefault="00183526" w:rsidP="00AF39DB">
      <w:pPr>
        <w:pStyle w:val="ListParagraph"/>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[15:5] ¿Qué les dijo Jesús a los discípulos que ellos podrían hacer sin él?</w:t>
      </w:r>
    </w:p>
    <w:p w14:paraId="47E08FE7" w14:textId="0B75665C" w:rsidR="00183526" w:rsidRDefault="00183526" w:rsidP="006E3676">
      <w:pPr>
        <w:pStyle w:val="ListParagraph"/>
        <w:jc w:val="both"/>
        <w:rPr>
          <w:color w:val="0D0D0D" w:themeColor="text1" w:themeTint="F2"/>
          <w:szCs w:val="20"/>
          <w:lang w:val="es-US"/>
        </w:rPr>
      </w:pPr>
      <w:r w:rsidRPr="00665B08">
        <w:rPr>
          <w:color w:val="0D0D0D" w:themeColor="text1" w:themeTint="F2"/>
          <w:szCs w:val="20"/>
          <w:lang w:val="es-US"/>
        </w:rPr>
        <w:t xml:space="preserve"> </w:t>
      </w:r>
      <w:r w:rsidR="006E3676">
        <w:rPr>
          <w:color w:val="0D0D0D" w:themeColor="text1" w:themeTint="F2"/>
          <w:szCs w:val="20"/>
          <w:lang w:val="es-US"/>
        </w:rPr>
        <w:tab/>
      </w:r>
      <w:r w:rsidR="006E3676">
        <w:rPr>
          <w:color w:val="0D0D0D" w:themeColor="text1" w:themeTint="F2"/>
          <w:szCs w:val="20"/>
          <w:lang w:val="es-US"/>
        </w:rPr>
        <w:tab/>
      </w:r>
      <w:r w:rsidRPr="00665B08">
        <w:rPr>
          <w:color w:val="0D0D0D" w:themeColor="text1" w:themeTint="F2"/>
          <w:szCs w:val="20"/>
          <w:lang w:val="es-US"/>
        </w:rPr>
        <w:t xml:space="preserve">Sin Jesús los discípulos no podían hacer nada. </w:t>
      </w:r>
    </w:p>
    <w:p w14:paraId="27FC27DE" w14:textId="77777777" w:rsidR="006E3676" w:rsidRPr="00665B08" w:rsidRDefault="006E3676" w:rsidP="006E3676">
      <w:pPr>
        <w:pStyle w:val="ListParagraph"/>
        <w:jc w:val="both"/>
        <w:rPr>
          <w:color w:val="0D0D0D" w:themeColor="text1" w:themeTint="F2"/>
          <w:szCs w:val="20"/>
          <w:lang w:val="es-US"/>
        </w:rPr>
      </w:pPr>
    </w:p>
    <w:p w14:paraId="6E51E48A" w14:textId="77777777" w:rsidR="00183526" w:rsidRPr="00665B08" w:rsidRDefault="00183526" w:rsidP="00AF39DB">
      <w:pPr>
        <w:pStyle w:val="ListParagraph"/>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[15:6] ¿Con qué se comparaban los que no permanecen en Jesús? </w:t>
      </w:r>
    </w:p>
    <w:p w14:paraId="56B964E3" w14:textId="77777777" w:rsidR="00183526" w:rsidRDefault="00183526" w:rsidP="006E3676">
      <w:pPr>
        <w:ind w:left="720"/>
        <w:jc w:val="both"/>
        <w:rPr>
          <w:color w:val="0D0D0D" w:themeColor="text1" w:themeTint="F2"/>
          <w:szCs w:val="20"/>
          <w:lang w:val="es-US"/>
        </w:rPr>
      </w:pPr>
      <w:r w:rsidRPr="00665B08">
        <w:rPr>
          <w:color w:val="0D0D0D" w:themeColor="text1" w:themeTint="F2"/>
          <w:szCs w:val="20"/>
          <w:lang w:val="es-US"/>
        </w:rPr>
        <w:t>Se comparaban con una rama que ya no permanecía unida a la vid.</w:t>
      </w:r>
    </w:p>
    <w:p w14:paraId="5BE21E10" w14:textId="77777777" w:rsidR="006E3676" w:rsidRPr="00665B08" w:rsidRDefault="006E3676" w:rsidP="006E3676">
      <w:pPr>
        <w:ind w:left="720"/>
        <w:jc w:val="both"/>
        <w:rPr>
          <w:color w:val="0D0D0D" w:themeColor="text1" w:themeTint="F2"/>
          <w:szCs w:val="20"/>
          <w:lang w:val="es-ES"/>
        </w:rPr>
      </w:pPr>
    </w:p>
    <w:p w14:paraId="216041BE"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[15:6] ¿Qué les sucedió a los que no permanecieron en Jesús? </w:t>
      </w:r>
    </w:p>
    <w:p w14:paraId="04C6D15F" w14:textId="77777777" w:rsidR="00183526" w:rsidRDefault="00183526" w:rsidP="006E3676">
      <w:pPr>
        <w:ind w:left="720"/>
        <w:jc w:val="both"/>
        <w:rPr>
          <w:color w:val="0D0D0D" w:themeColor="text1" w:themeTint="F2"/>
          <w:szCs w:val="20"/>
          <w:lang w:val="es-US"/>
        </w:rPr>
      </w:pPr>
      <w:r w:rsidRPr="00665B08">
        <w:rPr>
          <w:color w:val="0D0D0D" w:themeColor="text1" w:themeTint="F2"/>
          <w:szCs w:val="20"/>
          <w:lang w:val="es-US"/>
        </w:rPr>
        <w:t>Fueron arrojados y secados como ramas que fueron juntadas y arrojadas al fuego.</w:t>
      </w:r>
    </w:p>
    <w:p w14:paraId="4F6A862A" w14:textId="428452B6" w:rsidR="006E3676" w:rsidRPr="00665B08" w:rsidRDefault="006E3676" w:rsidP="006E3676">
      <w:pPr>
        <w:pStyle w:val="Continuedline"/>
        <w:rPr>
          <w:lang w:val="es-US"/>
        </w:rPr>
      </w:pPr>
      <w:r w:rsidRPr="00665B08">
        <w:rPr>
          <w:lang w:val="es-US"/>
        </w:rPr>
        <w:lastRenderedPageBreak/>
        <w:t xml:space="preserve">Juan 15:1-8, </w:t>
      </w:r>
      <w:r>
        <w:rPr>
          <w:lang w:val="es-US"/>
        </w:rPr>
        <w:t>c</w:t>
      </w:r>
      <w:r w:rsidRPr="00665B08">
        <w:rPr>
          <w:lang w:val="es-US"/>
        </w:rPr>
        <w:t>ontinuación:</w:t>
      </w:r>
    </w:p>
    <w:p w14:paraId="2D9BDC98" w14:textId="77777777" w:rsidR="006E3676" w:rsidRPr="00665B08" w:rsidRDefault="006E3676" w:rsidP="006E3676">
      <w:pPr>
        <w:ind w:left="720"/>
        <w:jc w:val="both"/>
        <w:rPr>
          <w:color w:val="0D0D0D" w:themeColor="text1" w:themeTint="F2"/>
          <w:szCs w:val="20"/>
          <w:lang w:val="es-US"/>
        </w:rPr>
      </w:pPr>
    </w:p>
    <w:p w14:paraId="5A5AD797"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[15:7] ¿Qué dijo Jesús acerca de las oraciones de los que permanecieron en él? </w:t>
      </w:r>
    </w:p>
    <w:p w14:paraId="6A0DB0E4" w14:textId="77777777" w:rsidR="00183526" w:rsidRDefault="00183526" w:rsidP="006E3676">
      <w:pPr>
        <w:ind w:left="720"/>
        <w:jc w:val="both"/>
        <w:rPr>
          <w:color w:val="0D0D0D" w:themeColor="text1" w:themeTint="F2"/>
          <w:szCs w:val="20"/>
          <w:lang w:val="es-US"/>
        </w:rPr>
      </w:pPr>
      <w:r w:rsidRPr="00665B08">
        <w:rPr>
          <w:color w:val="0D0D0D" w:themeColor="text1" w:themeTint="F2"/>
          <w:szCs w:val="20"/>
          <w:lang w:val="es-US"/>
        </w:rPr>
        <w:t>Si las palabras de Jesús permanecían en ellos, ellos podían pedir lo que quisieran, y se les concedería.</w:t>
      </w:r>
    </w:p>
    <w:p w14:paraId="5405A4AC" w14:textId="77777777" w:rsidR="006E3676" w:rsidRPr="00665B08" w:rsidRDefault="006E3676" w:rsidP="006E3676">
      <w:pPr>
        <w:ind w:left="720"/>
        <w:jc w:val="both"/>
        <w:rPr>
          <w:color w:val="0D0D0D" w:themeColor="text1" w:themeTint="F2"/>
          <w:szCs w:val="20"/>
          <w:lang w:val="es-US"/>
        </w:rPr>
      </w:pPr>
    </w:p>
    <w:p w14:paraId="2A481064" w14:textId="77777777"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 xml:space="preserve">[15:7] ¿Qué cree que significa que las palabras de Jesucristo permanezcan en una persona? </w:t>
      </w:r>
    </w:p>
    <w:p w14:paraId="29A9A5F2" w14:textId="77777777" w:rsidR="00183526" w:rsidRDefault="00183526" w:rsidP="006E3676">
      <w:pPr>
        <w:ind w:left="720"/>
        <w:jc w:val="both"/>
        <w:rPr>
          <w:color w:val="0D0D0D" w:themeColor="text1" w:themeTint="F2"/>
          <w:szCs w:val="20"/>
          <w:lang w:val="es-US"/>
        </w:rPr>
      </w:pPr>
      <w:r w:rsidRPr="00665B08">
        <w:rPr>
          <w:i/>
          <w:iCs/>
          <w:color w:val="0D0D0D" w:themeColor="text1" w:themeTint="F2"/>
          <w:szCs w:val="20"/>
          <w:lang w:val="es-US"/>
        </w:rPr>
        <w:t xml:space="preserve">(La respuesta puede variar). </w:t>
      </w:r>
      <w:r w:rsidRPr="00665B08">
        <w:rPr>
          <w:color w:val="0D0D0D" w:themeColor="text1" w:themeTint="F2"/>
          <w:szCs w:val="20"/>
          <w:lang w:val="es-US"/>
        </w:rPr>
        <w:t>Tal vez signifique que la persona recuerda, cree y obedece lo que Jesús dijo.</w:t>
      </w:r>
    </w:p>
    <w:p w14:paraId="35FAFC71" w14:textId="77777777" w:rsidR="006E3676" w:rsidRPr="00665B08" w:rsidRDefault="006E3676" w:rsidP="006E3676">
      <w:pPr>
        <w:ind w:left="720"/>
        <w:jc w:val="both"/>
        <w:rPr>
          <w:color w:val="0D0D0D" w:themeColor="text1" w:themeTint="F2"/>
          <w:szCs w:val="20"/>
          <w:lang w:val="es-US"/>
        </w:rPr>
      </w:pPr>
    </w:p>
    <w:p w14:paraId="6C4FF1AE" w14:textId="294F3161" w:rsidR="00183526" w:rsidRPr="00665B08" w:rsidRDefault="00183526" w:rsidP="00AF39DB">
      <w:pPr>
        <w:numPr>
          <w:ilvl w:val="0"/>
          <w:numId w:val="124"/>
        </w:numPr>
        <w:spacing w:line="278" w:lineRule="auto"/>
        <w:jc w:val="both"/>
        <w:rPr>
          <w:color w:val="0D0D0D" w:themeColor="text1" w:themeTint="F2"/>
          <w:szCs w:val="20"/>
          <w:lang w:val="es-US"/>
        </w:rPr>
      </w:pPr>
      <w:r w:rsidRPr="00665B08">
        <w:rPr>
          <w:color w:val="0D0D0D" w:themeColor="text1" w:themeTint="F2"/>
          <w:szCs w:val="20"/>
          <w:lang w:val="es-US"/>
        </w:rPr>
        <w:t>[15:8] Según lo que Jesús dijo en el versículo 8, ¿</w:t>
      </w:r>
      <w:r w:rsidR="00B561C6">
        <w:rPr>
          <w:color w:val="0D0D0D" w:themeColor="text1" w:themeTint="F2"/>
          <w:szCs w:val="20"/>
          <w:lang w:val="es-US"/>
        </w:rPr>
        <w:t>c</w:t>
      </w:r>
      <w:r w:rsidRPr="00665B08">
        <w:rPr>
          <w:color w:val="0D0D0D" w:themeColor="text1" w:themeTint="F2"/>
          <w:szCs w:val="20"/>
          <w:lang w:val="es-US"/>
        </w:rPr>
        <w:t xml:space="preserve">ómo fue glorificado el Padre? </w:t>
      </w:r>
    </w:p>
    <w:p w14:paraId="51F785F6" w14:textId="77777777" w:rsidR="00183526" w:rsidRPr="00665B08" w:rsidRDefault="00183526" w:rsidP="006E3676">
      <w:pPr>
        <w:ind w:left="720"/>
        <w:jc w:val="both"/>
        <w:rPr>
          <w:color w:val="0D0D0D" w:themeColor="text1" w:themeTint="F2"/>
          <w:szCs w:val="20"/>
          <w:lang w:val="es-US"/>
        </w:rPr>
      </w:pPr>
      <w:r w:rsidRPr="00665B08">
        <w:rPr>
          <w:color w:val="0D0D0D" w:themeColor="text1" w:themeTint="F2"/>
          <w:szCs w:val="20"/>
          <w:lang w:val="es-US"/>
        </w:rPr>
        <w:t>El Padre fue glorificado cuando dieron mucho fruto, y así demostraron que eran verdaderamente discípulos de Jesús.</w:t>
      </w:r>
    </w:p>
    <w:p w14:paraId="1FDB21D5" w14:textId="77777777" w:rsidR="00183526" w:rsidRPr="00665B08" w:rsidRDefault="00183526" w:rsidP="00183526">
      <w:pPr>
        <w:spacing w:before="240" w:after="240"/>
        <w:jc w:val="both"/>
        <w:rPr>
          <w:b/>
          <w:color w:val="0D0D0D" w:themeColor="text1" w:themeTint="F2"/>
          <w:lang w:val="es-US"/>
        </w:rPr>
      </w:pPr>
      <w:r w:rsidRPr="00665B08">
        <w:rPr>
          <w:b/>
          <w:color w:val="0D0D0D" w:themeColor="text1" w:themeTint="F2"/>
          <w:szCs w:val="20"/>
          <w:lang w:val="es-US"/>
        </w:rPr>
        <w:t>Sección de comentarios:</w:t>
      </w:r>
    </w:p>
    <w:p w14:paraId="34ADBEB3" w14:textId="77777777" w:rsidR="00183526" w:rsidRPr="00665B08" w:rsidRDefault="00183526" w:rsidP="00183526">
      <w:pPr>
        <w:spacing w:line="240" w:lineRule="auto"/>
        <w:rPr>
          <w:b/>
          <w:bCs/>
          <w:sz w:val="40"/>
          <w:szCs w:val="44"/>
          <w:lang w:val="es-ES"/>
        </w:rPr>
      </w:pPr>
      <w:r w:rsidRPr="00665B08">
        <w:rPr>
          <w:b/>
          <w:bCs/>
          <w:szCs w:val="44"/>
          <w:lang w:val="es-ES"/>
        </w:rPr>
        <w:br w:type="page"/>
      </w:r>
    </w:p>
    <w:p w14:paraId="08799619" w14:textId="77777777" w:rsidR="00183526" w:rsidRPr="00665B08" w:rsidRDefault="00183526" w:rsidP="00183526">
      <w:pPr>
        <w:pStyle w:val="Heading1"/>
        <w:keepNext w:val="0"/>
        <w:keepLines w:val="0"/>
        <w:spacing w:before="480"/>
        <w:rPr>
          <w:b w:val="0"/>
          <w:bCs/>
          <w:szCs w:val="44"/>
          <w:lang w:val="es-ES"/>
        </w:rPr>
      </w:pPr>
      <w:bookmarkStart w:id="56" w:name="_Toc196896488"/>
      <w:r w:rsidRPr="00665B08">
        <w:rPr>
          <w:bCs/>
          <w:szCs w:val="44"/>
          <w:lang w:val="es-ES"/>
        </w:rPr>
        <w:lastRenderedPageBreak/>
        <w:t>Hechos 1:1-11</w:t>
      </w:r>
      <w:bookmarkEnd w:id="42"/>
      <w:bookmarkEnd w:id="56"/>
    </w:p>
    <w:p w14:paraId="5F8EBC1F" w14:textId="41151A46" w:rsidR="001B476E" w:rsidRPr="001B476E" w:rsidRDefault="00183526" w:rsidP="001B476E">
      <w:pPr>
        <w:pStyle w:val="Background"/>
        <w:spacing w:after="0" w:line="240" w:lineRule="auto"/>
        <w:rPr>
          <w:b/>
          <w:sz w:val="22"/>
          <w:szCs w:val="22"/>
          <w:lang w:val="es-ES"/>
        </w:rPr>
      </w:pPr>
      <w:r w:rsidRPr="00665B08">
        <w:rPr>
          <w:b/>
          <w:sz w:val="22"/>
          <w:szCs w:val="22"/>
          <w:lang w:val="es-ES"/>
        </w:rPr>
        <w:t>Trasfondo</w:t>
      </w:r>
      <w:r w:rsidRPr="00665B08">
        <w:rPr>
          <w:sz w:val="22"/>
          <w:szCs w:val="22"/>
          <w:lang w:val="es-ES"/>
        </w:rPr>
        <w:t>: Lucas escribió un relato de la vida de Jesús y se lo envió a Teófilo. Ese relato se llama el Evangelio de Lucas, o simplemente Lucas. Lucas también escribió este libro, llamado Hechos, para Teófilo.</w:t>
      </w:r>
      <w:r w:rsidR="001B476E">
        <w:rPr>
          <w:sz w:val="22"/>
          <w:szCs w:val="22"/>
          <w:lang w:val="es-ES"/>
        </w:rPr>
        <w:br/>
      </w:r>
    </w:p>
    <w:p w14:paraId="76CCDC12" w14:textId="3520963F" w:rsidR="00183526" w:rsidRPr="001B476E" w:rsidRDefault="00183526" w:rsidP="00183526">
      <w:pPr>
        <w:pStyle w:val="Background"/>
        <w:rPr>
          <w:b/>
          <w:bCs w:val="0"/>
          <w:i/>
          <w:iCs/>
          <w:sz w:val="22"/>
          <w:szCs w:val="22"/>
          <w:lang w:val="es-ES"/>
        </w:rPr>
      </w:pPr>
      <w:r w:rsidRPr="001B476E">
        <w:rPr>
          <w:b/>
          <w:bCs w:val="0"/>
          <w:i/>
          <w:iCs/>
          <w:sz w:val="22"/>
          <w:szCs w:val="22"/>
          <w:lang w:val="es-ES"/>
        </w:rPr>
        <w:t>Lea el pasaje.</w:t>
      </w:r>
    </w:p>
    <w:p w14:paraId="2C239A3F" w14:textId="77777777" w:rsidR="00183526" w:rsidRPr="00665B08" w:rsidRDefault="00183526" w:rsidP="00183526">
      <w:pPr>
        <w:pStyle w:val="Part1"/>
        <w:rPr>
          <w:lang w:val="es-ES"/>
        </w:rPr>
      </w:pPr>
      <w:r w:rsidRPr="00665B08">
        <w:rPr>
          <w:lang w:val="es-ES"/>
        </w:rPr>
        <w:t>Parte 1</w:t>
      </w:r>
    </w:p>
    <w:p w14:paraId="6CE13887"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1742847D" w14:textId="77777777" w:rsidR="00183526" w:rsidRPr="00665B08" w:rsidRDefault="00183526" w:rsidP="00183526">
      <w:pPr>
        <w:pStyle w:val="Checklist"/>
      </w:pPr>
      <w:r w:rsidRPr="00665B08">
        <w:rPr>
          <w:lang w:val="es-ES"/>
        </w:rPr>
        <w:t xml:space="preserve">El primer relato de Lucas fue acerca de todo lo que Jesús hizo y enseñó. </w:t>
      </w:r>
      <w:r w:rsidRPr="00665B08">
        <w:t>[1:1]</w:t>
      </w:r>
    </w:p>
    <w:p w14:paraId="6DE16309" w14:textId="77777777" w:rsidR="00183526" w:rsidRPr="00665B08" w:rsidRDefault="00183526" w:rsidP="00183526">
      <w:pPr>
        <w:pStyle w:val="Checklist"/>
      </w:pPr>
      <w:r w:rsidRPr="00665B08">
        <w:rPr>
          <w:lang w:val="es-ES"/>
        </w:rPr>
        <w:t xml:space="preserve">Después de que Jesús sufrió, se presentó vivo a sus apóstoles, y les enseñó acerca del reino de Dios. </w:t>
      </w:r>
      <w:r w:rsidRPr="00665B08">
        <w:t>[1:3]</w:t>
      </w:r>
    </w:p>
    <w:p w14:paraId="7AA12FE0" w14:textId="77777777" w:rsidR="00183526" w:rsidRPr="00665B08" w:rsidRDefault="00183526" w:rsidP="00183526">
      <w:pPr>
        <w:pStyle w:val="Checklist"/>
      </w:pPr>
      <w:r w:rsidRPr="00665B08">
        <w:rPr>
          <w:lang w:val="es-ES"/>
        </w:rPr>
        <w:t xml:space="preserve">Jesús les dijo a sus apóstoles que esperaran en Jerusalén lo que Dios había prometido. </w:t>
      </w:r>
      <w:r w:rsidRPr="00665B08">
        <w:t>[1:4]</w:t>
      </w:r>
    </w:p>
    <w:p w14:paraId="14B69BE3" w14:textId="77777777" w:rsidR="00183526" w:rsidRPr="00665B08" w:rsidRDefault="00183526" w:rsidP="00183526">
      <w:pPr>
        <w:pStyle w:val="Checklist"/>
      </w:pPr>
      <w:r w:rsidRPr="00665B08">
        <w:rPr>
          <w:lang w:val="es-ES"/>
        </w:rPr>
        <w:t xml:space="preserve">Jesús dijo que recibirían poder, y serían sus testigos, una vez que el Espíritu Santo hubiera descendido sobre ellos. </w:t>
      </w:r>
      <w:r w:rsidRPr="00665B08">
        <w:t>[1:5-8]</w:t>
      </w:r>
    </w:p>
    <w:p w14:paraId="3C872284" w14:textId="77777777" w:rsidR="00183526" w:rsidRPr="00665B08" w:rsidRDefault="00183526" w:rsidP="00183526">
      <w:pPr>
        <w:pStyle w:val="Checklist"/>
      </w:pPr>
      <w:r w:rsidRPr="00665B08">
        <w:rPr>
          <w:lang w:val="es-ES"/>
        </w:rPr>
        <w:t xml:space="preserve">Jesús fue levantado y una nube lo ocultó y, de repente, aparecieron dos hombres vestidos de blanco. </w:t>
      </w:r>
      <w:r w:rsidRPr="00665B08">
        <w:t>[1:9-10]</w:t>
      </w:r>
    </w:p>
    <w:p w14:paraId="2743EDA2" w14:textId="77777777" w:rsidR="00183526" w:rsidRPr="00665B08" w:rsidRDefault="00183526" w:rsidP="00183526">
      <w:pPr>
        <w:pStyle w:val="Checklist"/>
      </w:pPr>
      <w:r w:rsidRPr="00665B08">
        <w:rPr>
          <w:lang w:val="es-ES"/>
        </w:rPr>
        <w:t>Dijeron que Jesús volvería en la misma manera en que fue llevado al cielo.</w:t>
      </w:r>
      <w:r w:rsidRPr="001F359A">
        <w:rPr>
          <w:lang w:val="es-ES"/>
        </w:rPr>
        <w:t xml:space="preserve"> </w:t>
      </w:r>
      <w:r w:rsidRPr="00665B08">
        <w:t>[1:11]</w:t>
      </w:r>
    </w:p>
    <w:p w14:paraId="740024DC" w14:textId="77777777" w:rsidR="00183526" w:rsidRPr="00665B08" w:rsidRDefault="00183526" w:rsidP="00183526">
      <w:pPr>
        <w:pStyle w:val="Part2"/>
      </w:pPr>
      <w:proofErr w:type="spellStart"/>
      <w:r w:rsidRPr="00665B08">
        <w:t>Parte</w:t>
      </w:r>
      <w:proofErr w:type="spellEnd"/>
      <w:r w:rsidRPr="00665B08">
        <w:t xml:space="preserve"> 2</w:t>
      </w:r>
    </w:p>
    <w:p w14:paraId="4492F0ED" w14:textId="77777777" w:rsidR="00183526" w:rsidRPr="00665B08" w:rsidRDefault="00183526" w:rsidP="00183526">
      <w:pPr>
        <w:pStyle w:val="Answerortell"/>
        <w:rPr>
          <w:lang w:val="es-ES"/>
        </w:rPr>
      </w:pPr>
      <w:r w:rsidRPr="00665B08">
        <w:rPr>
          <w:lang w:val="es-ES"/>
        </w:rPr>
        <w:t>Responda las siguientes preguntas de los versículos señalados.</w:t>
      </w:r>
    </w:p>
    <w:p w14:paraId="5431883E"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[1:1] Por lo que ve en el versículo 1, ¿A quién se le escribió este libro? </w:t>
      </w:r>
    </w:p>
    <w:p w14:paraId="0B448BB1" w14:textId="320635DB" w:rsidR="00183526" w:rsidRDefault="00183526" w:rsidP="001B476E">
      <w:pPr>
        <w:ind w:left="720"/>
        <w:rPr>
          <w:szCs w:val="20"/>
          <w:lang w:val="es-ES"/>
        </w:rPr>
      </w:pPr>
      <w:r w:rsidRPr="00665B08">
        <w:rPr>
          <w:szCs w:val="20"/>
          <w:lang w:val="es-ES"/>
        </w:rPr>
        <w:t xml:space="preserve">Este pasaje indica que fue escrito para Teófilo, porque esa es la persona a la que Lucas se dirige en el </w:t>
      </w:r>
      <w:r w:rsidR="001B476E">
        <w:rPr>
          <w:szCs w:val="20"/>
          <w:lang w:val="es-ES"/>
        </w:rPr>
        <w:br/>
      </w:r>
      <w:r w:rsidRPr="00665B08">
        <w:rPr>
          <w:szCs w:val="20"/>
          <w:lang w:val="es-ES"/>
        </w:rPr>
        <w:t xml:space="preserve">versículo 1. </w:t>
      </w:r>
    </w:p>
    <w:p w14:paraId="247B4BC1" w14:textId="77777777" w:rsidR="001B476E" w:rsidRPr="00665B08" w:rsidRDefault="001B476E" w:rsidP="001B476E">
      <w:pPr>
        <w:ind w:left="720"/>
        <w:rPr>
          <w:szCs w:val="20"/>
          <w:lang w:val="es-ES"/>
        </w:rPr>
      </w:pPr>
    </w:p>
    <w:p w14:paraId="5FAFBE9F"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[1:1-2] ¿De qué le dijo el autor a Teófilo que trataba su primer libro? </w:t>
      </w:r>
    </w:p>
    <w:p w14:paraId="7430B1E0" w14:textId="77777777" w:rsidR="00183526" w:rsidRDefault="00183526" w:rsidP="001B476E">
      <w:pPr>
        <w:ind w:left="720"/>
        <w:rPr>
          <w:szCs w:val="20"/>
          <w:lang w:val="es-ES"/>
        </w:rPr>
      </w:pPr>
      <w:r w:rsidRPr="00665B08">
        <w:rPr>
          <w:szCs w:val="20"/>
          <w:lang w:val="es-ES"/>
        </w:rPr>
        <w:t>El primer libro trataba de todo lo que Jesús hizo y enseñó mientras estuvo en la tierra.</w:t>
      </w:r>
    </w:p>
    <w:p w14:paraId="47371675" w14:textId="77777777" w:rsidR="001B476E" w:rsidRPr="00665B08" w:rsidRDefault="001B476E" w:rsidP="001B476E">
      <w:pPr>
        <w:ind w:left="720"/>
        <w:rPr>
          <w:szCs w:val="20"/>
          <w:lang w:val="es-ES"/>
        </w:rPr>
      </w:pPr>
    </w:p>
    <w:p w14:paraId="0B24CF98"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[1:2] ¿Qué hizo Jesús justo antes de ser llevado arriba? </w:t>
      </w:r>
    </w:p>
    <w:p w14:paraId="1E3CBF61" w14:textId="77777777" w:rsidR="00183526" w:rsidRDefault="00183526" w:rsidP="001B476E">
      <w:pPr>
        <w:ind w:left="720"/>
        <w:rPr>
          <w:szCs w:val="20"/>
          <w:lang w:val="es-ES"/>
        </w:rPr>
      </w:pPr>
      <w:r w:rsidRPr="00665B08">
        <w:rPr>
          <w:szCs w:val="20"/>
          <w:lang w:val="es-ES"/>
        </w:rPr>
        <w:t>Él dio mandamientos a sus apóstoles, a través del Espíritu Santo.</w:t>
      </w:r>
    </w:p>
    <w:p w14:paraId="78BA8FCA" w14:textId="77777777" w:rsidR="001B476E" w:rsidRPr="00665B08" w:rsidRDefault="001B476E" w:rsidP="001B476E">
      <w:pPr>
        <w:ind w:left="720"/>
        <w:rPr>
          <w:szCs w:val="20"/>
          <w:lang w:val="es-ES"/>
        </w:rPr>
      </w:pPr>
    </w:p>
    <w:p w14:paraId="1B86B8D1"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[1:3] ¿Por cuánto tiempo se apareció Jesús a los apóstoles, por lo que ve en el versículo 3? </w:t>
      </w:r>
    </w:p>
    <w:p w14:paraId="1A6CF5D5" w14:textId="77777777" w:rsidR="00183526" w:rsidRDefault="00183526" w:rsidP="001B476E">
      <w:pPr>
        <w:ind w:left="720"/>
        <w:rPr>
          <w:szCs w:val="20"/>
          <w:lang w:val="es-ES"/>
        </w:rPr>
      </w:pPr>
      <w:r w:rsidRPr="00665B08">
        <w:rPr>
          <w:szCs w:val="20"/>
          <w:lang w:val="es-ES"/>
        </w:rPr>
        <w:t>Se les apareció a ellos durante cuarenta días.</w:t>
      </w:r>
    </w:p>
    <w:p w14:paraId="1E181961" w14:textId="77777777" w:rsidR="001B476E" w:rsidRPr="00665B08" w:rsidRDefault="001B476E" w:rsidP="001B476E">
      <w:pPr>
        <w:ind w:left="720"/>
        <w:rPr>
          <w:szCs w:val="20"/>
          <w:lang w:val="es-ES"/>
        </w:rPr>
      </w:pPr>
    </w:p>
    <w:p w14:paraId="611F9FEE"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[1:3] ¿De qué habló Jesús durante los cuarenta días que estuvo con sus apóstoles? </w:t>
      </w:r>
    </w:p>
    <w:p w14:paraId="1547461B" w14:textId="77777777" w:rsidR="00183526" w:rsidRDefault="00183526" w:rsidP="001B476E">
      <w:pPr>
        <w:ind w:left="720"/>
        <w:rPr>
          <w:szCs w:val="20"/>
          <w:lang w:val="es-ES"/>
        </w:rPr>
      </w:pPr>
      <w:r w:rsidRPr="00665B08">
        <w:rPr>
          <w:szCs w:val="20"/>
          <w:lang w:val="es-ES"/>
        </w:rPr>
        <w:t>Él habló del reino de Dios.</w:t>
      </w:r>
    </w:p>
    <w:p w14:paraId="122D4175" w14:textId="77777777" w:rsidR="001B476E" w:rsidRPr="00665B08" w:rsidRDefault="001B476E" w:rsidP="001B476E">
      <w:pPr>
        <w:ind w:left="720"/>
        <w:rPr>
          <w:szCs w:val="20"/>
          <w:lang w:val="es-ES"/>
        </w:rPr>
      </w:pPr>
    </w:p>
    <w:p w14:paraId="6A5928B6"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[1:4] ¿Qué ordenó Jesús a los apóstoles que hicieran, en el versículo 4? </w:t>
      </w:r>
    </w:p>
    <w:p w14:paraId="797BC314" w14:textId="77777777" w:rsidR="00183526" w:rsidRDefault="00183526" w:rsidP="001B476E">
      <w:pPr>
        <w:ind w:left="720"/>
        <w:rPr>
          <w:szCs w:val="20"/>
          <w:lang w:val="es-ES"/>
        </w:rPr>
      </w:pPr>
      <w:r w:rsidRPr="00665B08">
        <w:rPr>
          <w:szCs w:val="20"/>
          <w:lang w:val="es-ES"/>
        </w:rPr>
        <w:t>Él les ordenó que permanecieran en Jerusalén, y esperaran la promesa del Padre.</w:t>
      </w:r>
    </w:p>
    <w:p w14:paraId="1F104B62" w14:textId="77777777" w:rsidR="001B476E" w:rsidRPr="00665B08" w:rsidRDefault="001B476E" w:rsidP="001B476E">
      <w:pPr>
        <w:ind w:left="720"/>
        <w:rPr>
          <w:szCs w:val="20"/>
          <w:lang w:val="es-ES"/>
        </w:rPr>
      </w:pPr>
    </w:p>
    <w:p w14:paraId="1BF7C4DD"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[1:5] ¿Qué les dijo Jesús a los apóstoles sobre el bautismo, en el versículo 5? </w:t>
      </w:r>
    </w:p>
    <w:p w14:paraId="65A754C9" w14:textId="77777777" w:rsidR="00183526" w:rsidRDefault="00183526" w:rsidP="001B476E">
      <w:pPr>
        <w:ind w:left="720"/>
        <w:rPr>
          <w:szCs w:val="20"/>
          <w:lang w:val="es-ES"/>
        </w:rPr>
      </w:pPr>
      <w:r w:rsidRPr="00665B08">
        <w:rPr>
          <w:szCs w:val="20"/>
          <w:lang w:val="es-ES"/>
        </w:rPr>
        <w:t>Él dijo que Juan bautizó con agua, pero que ellos pronto serían bautizados con el Espíritu Santo.</w:t>
      </w:r>
    </w:p>
    <w:p w14:paraId="36EF6898" w14:textId="77777777" w:rsidR="001B476E" w:rsidRPr="00665B08" w:rsidRDefault="001B476E" w:rsidP="001B476E">
      <w:pPr>
        <w:ind w:left="720"/>
        <w:rPr>
          <w:szCs w:val="20"/>
          <w:lang w:val="es-ES"/>
        </w:rPr>
      </w:pPr>
    </w:p>
    <w:p w14:paraId="5F6C8C4B"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[1:6-7] ¿Qué pregunta le hicieron los apóstoles a Jesús acerca del reino, y cuál fue la respuesta de Jesús? </w:t>
      </w:r>
    </w:p>
    <w:p w14:paraId="624EFAF3" w14:textId="77777777" w:rsidR="00183526" w:rsidRDefault="00183526" w:rsidP="001B476E">
      <w:pPr>
        <w:ind w:left="720"/>
        <w:rPr>
          <w:szCs w:val="20"/>
          <w:lang w:val="es-ES"/>
        </w:rPr>
      </w:pPr>
      <w:r w:rsidRPr="00665B08">
        <w:rPr>
          <w:szCs w:val="20"/>
          <w:lang w:val="es-ES"/>
        </w:rPr>
        <w:t>Los apóstoles preguntaron si era hora de que Jesús restaurara el reino a Israel; pero Jesús dijo que no les correspondía a ellos saber qué hora había elegido el Padre para que esto sucediera.</w:t>
      </w:r>
    </w:p>
    <w:p w14:paraId="53FD0D98" w14:textId="37CD0785" w:rsidR="001B476E" w:rsidRPr="00665B08" w:rsidRDefault="001B476E" w:rsidP="001B476E">
      <w:pPr>
        <w:pStyle w:val="Continuedline"/>
      </w:pPr>
      <w:proofErr w:type="spellStart"/>
      <w:r w:rsidRPr="00665B08">
        <w:lastRenderedPageBreak/>
        <w:t>Hechos</w:t>
      </w:r>
      <w:proofErr w:type="spellEnd"/>
      <w:r w:rsidRPr="00665B08">
        <w:t xml:space="preserve"> 1:1-11, </w:t>
      </w:r>
      <w:proofErr w:type="spellStart"/>
      <w:r>
        <w:t>c</w:t>
      </w:r>
      <w:r w:rsidRPr="00665B08">
        <w:t>ontinuación</w:t>
      </w:r>
      <w:proofErr w:type="spellEnd"/>
      <w:r w:rsidRPr="00665B08">
        <w:t>:</w:t>
      </w:r>
    </w:p>
    <w:p w14:paraId="3779BAB9" w14:textId="77777777" w:rsidR="001B476E" w:rsidRPr="00665B08" w:rsidRDefault="001B476E" w:rsidP="001B476E">
      <w:pPr>
        <w:ind w:left="720"/>
        <w:rPr>
          <w:szCs w:val="20"/>
          <w:lang w:val="es-ES"/>
        </w:rPr>
      </w:pPr>
    </w:p>
    <w:p w14:paraId="0AFE3717" w14:textId="77777777" w:rsidR="00183526" w:rsidRPr="00665B08" w:rsidRDefault="00183526" w:rsidP="00AF39DB">
      <w:pPr>
        <w:pStyle w:val="ListParagraph"/>
        <w:numPr>
          <w:ilvl w:val="0"/>
          <w:numId w:val="125"/>
        </w:numPr>
        <w:spacing w:line="278" w:lineRule="auto"/>
        <w:rPr>
          <w:szCs w:val="20"/>
          <w:lang w:val="es-ES"/>
        </w:rPr>
      </w:pPr>
      <w:r w:rsidRPr="00665B08">
        <w:rPr>
          <w:szCs w:val="20"/>
          <w:lang w:val="es-ES"/>
        </w:rPr>
        <w:t xml:space="preserve">[1:8] En el versículo 8, ¿Qué les dijo Jesús a los apóstoles que les sucedería cuando el Espíritu Santo descendiera sobre ellos? </w:t>
      </w:r>
    </w:p>
    <w:p w14:paraId="559415AA" w14:textId="77777777" w:rsidR="00183526" w:rsidRDefault="00183526" w:rsidP="001B476E">
      <w:pPr>
        <w:ind w:left="720"/>
        <w:rPr>
          <w:szCs w:val="20"/>
        </w:rPr>
      </w:pPr>
      <w:proofErr w:type="spellStart"/>
      <w:r w:rsidRPr="00665B08">
        <w:rPr>
          <w:szCs w:val="20"/>
        </w:rPr>
        <w:t>Ellos</w:t>
      </w:r>
      <w:proofErr w:type="spellEnd"/>
      <w:r w:rsidRPr="00665B08">
        <w:rPr>
          <w:szCs w:val="20"/>
        </w:rPr>
        <w:t xml:space="preserve"> </w:t>
      </w:r>
      <w:proofErr w:type="spellStart"/>
      <w:r w:rsidRPr="00665B08">
        <w:rPr>
          <w:szCs w:val="20"/>
        </w:rPr>
        <w:t>recibirían</w:t>
      </w:r>
      <w:proofErr w:type="spellEnd"/>
      <w:r w:rsidRPr="00665B08">
        <w:rPr>
          <w:szCs w:val="20"/>
        </w:rPr>
        <w:t xml:space="preserve"> </w:t>
      </w:r>
      <w:proofErr w:type="spellStart"/>
      <w:r w:rsidRPr="00665B08">
        <w:rPr>
          <w:szCs w:val="20"/>
        </w:rPr>
        <w:t>poder</w:t>
      </w:r>
      <w:proofErr w:type="spellEnd"/>
      <w:r w:rsidRPr="00665B08">
        <w:rPr>
          <w:szCs w:val="20"/>
        </w:rPr>
        <w:t>.</w:t>
      </w:r>
    </w:p>
    <w:p w14:paraId="19F29F75" w14:textId="77777777" w:rsidR="001B476E" w:rsidRPr="00665B08" w:rsidRDefault="001B476E" w:rsidP="001B476E">
      <w:pPr>
        <w:ind w:left="720"/>
        <w:rPr>
          <w:szCs w:val="20"/>
        </w:rPr>
      </w:pPr>
    </w:p>
    <w:p w14:paraId="2D101052"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[1:8] ¿Dónde les dijo Jesús a los apóstoles que serían testigos? </w:t>
      </w:r>
    </w:p>
    <w:p w14:paraId="5C4EF367" w14:textId="77777777" w:rsidR="00183526" w:rsidRDefault="00183526" w:rsidP="001B476E">
      <w:pPr>
        <w:ind w:left="720"/>
        <w:rPr>
          <w:szCs w:val="20"/>
          <w:lang w:val="es-ES"/>
        </w:rPr>
      </w:pPr>
      <w:r w:rsidRPr="00665B08">
        <w:rPr>
          <w:szCs w:val="20"/>
          <w:lang w:val="es-ES"/>
        </w:rPr>
        <w:t>Jesús les dijo que serían testigos en Jerusalén, y en toda Judea y Samaria, y hasta lo ultimo de la tierra.</w:t>
      </w:r>
    </w:p>
    <w:p w14:paraId="13EE1C8C" w14:textId="77777777" w:rsidR="001B476E" w:rsidRPr="00665B08" w:rsidRDefault="001B476E" w:rsidP="001B476E">
      <w:pPr>
        <w:ind w:left="720"/>
        <w:rPr>
          <w:szCs w:val="20"/>
          <w:lang w:val="es-ES"/>
        </w:rPr>
      </w:pPr>
    </w:p>
    <w:p w14:paraId="5BDC998C" w14:textId="77777777" w:rsidR="00183526" w:rsidRPr="00665B08" w:rsidRDefault="00183526" w:rsidP="00AF39DB">
      <w:pPr>
        <w:numPr>
          <w:ilvl w:val="0"/>
          <w:numId w:val="125"/>
        </w:numPr>
        <w:spacing w:line="278" w:lineRule="auto"/>
        <w:rPr>
          <w:szCs w:val="20"/>
          <w:lang w:val="es-ES"/>
        </w:rPr>
      </w:pPr>
      <w:r w:rsidRPr="00665B08">
        <w:rPr>
          <w:szCs w:val="20"/>
          <w:lang w:val="es-ES"/>
        </w:rPr>
        <w:t xml:space="preserve">[1:9] En el versículo 9, ¿Qué vieron los apóstoles que le sucedía a Jesús? </w:t>
      </w:r>
    </w:p>
    <w:p w14:paraId="38FB759D" w14:textId="77777777" w:rsidR="00183526" w:rsidRDefault="00183526" w:rsidP="001B476E">
      <w:pPr>
        <w:ind w:left="720"/>
        <w:rPr>
          <w:szCs w:val="20"/>
          <w:lang w:val="es-ES"/>
        </w:rPr>
      </w:pPr>
      <w:r w:rsidRPr="00665B08">
        <w:rPr>
          <w:szCs w:val="20"/>
          <w:lang w:val="es-ES"/>
        </w:rPr>
        <w:t>Él fue levantado (al cielo) y escondido en una nube.</w:t>
      </w:r>
    </w:p>
    <w:p w14:paraId="4999349F" w14:textId="77777777" w:rsidR="001B476E" w:rsidRPr="00665B08" w:rsidRDefault="001B476E" w:rsidP="001B476E">
      <w:pPr>
        <w:ind w:left="720"/>
        <w:rPr>
          <w:szCs w:val="20"/>
          <w:lang w:val="es-ES"/>
        </w:rPr>
      </w:pPr>
    </w:p>
    <w:p w14:paraId="21DBD523" w14:textId="77777777" w:rsidR="00183526" w:rsidRPr="00665B08" w:rsidRDefault="00183526" w:rsidP="00AF39DB">
      <w:pPr>
        <w:numPr>
          <w:ilvl w:val="0"/>
          <w:numId w:val="125"/>
        </w:numPr>
        <w:spacing w:line="278" w:lineRule="auto"/>
        <w:rPr>
          <w:szCs w:val="20"/>
          <w:lang w:val="es-ES"/>
        </w:rPr>
      </w:pPr>
      <w:r w:rsidRPr="00665B08">
        <w:rPr>
          <w:szCs w:val="20"/>
          <w:lang w:val="es-ES"/>
        </w:rPr>
        <w:t>[1:10-11] ¿Por qué cree que los discípulos siguieron mirando al cielo, después de que Jesús fue levantado?</w:t>
      </w:r>
    </w:p>
    <w:p w14:paraId="098C7609" w14:textId="77777777" w:rsidR="00183526" w:rsidRDefault="00183526" w:rsidP="001B476E">
      <w:pPr>
        <w:ind w:left="720"/>
        <w:rPr>
          <w:szCs w:val="20"/>
          <w:lang w:val="es-ES"/>
        </w:rPr>
      </w:pPr>
      <w:r w:rsidRPr="00665B08">
        <w:rPr>
          <w:i/>
          <w:iCs/>
          <w:szCs w:val="20"/>
          <w:lang w:val="es-ES"/>
        </w:rPr>
        <w:t>(La respuesta puede variar).</w:t>
      </w:r>
      <w:r w:rsidRPr="00665B08">
        <w:rPr>
          <w:szCs w:val="20"/>
          <w:lang w:val="es-ES"/>
        </w:rPr>
        <w:t xml:space="preserve"> Tal vez ellos estaban tristes porque Jesús se había ido. Tal vez no estaban seguros de qué hacer a continuación. </w:t>
      </w:r>
    </w:p>
    <w:p w14:paraId="1BFA79CA" w14:textId="77777777" w:rsidR="001B476E" w:rsidRPr="00665B08" w:rsidRDefault="001B476E" w:rsidP="001B476E">
      <w:pPr>
        <w:ind w:left="720"/>
        <w:rPr>
          <w:szCs w:val="20"/>
          <w:lang w:val="es-ES"/>
        </w:rPr>
      </w:pPr>
    </w:p>
    <w:p w14:paraId="6C98F455" w14:textId="06AE8A8B" w:rsidR="00183526" w:rsidRPr="00665B08" w:rsidRDefault="00183526" w:rsidP="00AF39DB">
      <w:pPr>
        <w:numPr>
          <w:ilvl w:val="0"/>
          <w:numId w:val="125"/>
        </w:numPr>
        <w:spacing w:line="278" w:lineRule="auto"/>
        <w:rPr>
          <w:szCs w:val="20"/>
          <w:lang w:val="es-ES"/>
        </w:rPr>
      </w:pPr>
      <w:r w:rsidRPr="00665B08">
        <w:rPr>
          <w:szCs w:val="20"/>
          <w:lang w:val="es-ES"/>
        </w:rPr>
        <w:t>[1:10-11]</w:t>
      </w:r>
      <w:r w:rsidR="001B476E">
        <w:rPr>
          <w:szCs w:val="20"/>
          <w:lang w:val="es-ES"/>
        </w:rPr>
        <w:t xml:space="preserve"> </w:t>
      </w:r>
      <w:r w:rsidRPr="00665B08">
        <w:rPr>
          <w:szCs w:val="20"/>
          <w:lang w:val="es-ES"/>
        </w:rPr>
        <w:t xml:space="preserve">¿Qué les dijeron los dos hombres de blanco a los apóstoles? </w:t>
      </w:r>
    </w:p>
    <w:p w14:paraId="42E26281" w14:textId="77777777" w:rsidR="00183526" w:rsidRPr="00665B08" w:rsidRDefault="00183526" w:rsidP="001B476E">
      <w:pPr>
        <w:ind w:left="720"/>
        <w:rPr>
          <w:szCs w:val="20"/>
          <w:lang w:val="es-ES"/>
        </w:rPr>
      </w:pPr>
      <w:r w:rsidRPr="00665B08">
        <w:rPr>
          <w:szCs w:val="20"/>
          <w:lang w:val="es-ES"/>
        </w:rPr>
        <w:t>Jesús regresaría de la misma manera en que fue llevado al cielo.</w:t>
      </w:r>
    </w:p>
    <w:p w14:paraId="01E9D1D9" w14:textId="77777777" w:rsidR="00183526" w:rsidRPr="00665B08" w:rsidRDefault="00183526" w:rsidP="001B476E">
      <w:pPr>
        <w:spacing w:before="240"/>
        <w:rPr>
          <w:b/>
          <w:bCs/>
          <w:szCs w:val="20"/>
          <w:lang w:val="es-ES"/>
        </w:rPr>
      </w:pPr>
      <w:r w:rsidRPr="00665B08">
        <w:rPr>
          <w:b/>
          <w:bCs/>
          <w:szCs w:val="20"/>
          <w:lang w:val="es-ES"/>
        </w:rPr>
        <w:t>Sección de comentarios:</w:t>
      </w:r>
    </w:p>
    <w:p w14:paraId="0224234A" w14:textId="77777777" w:rsidR="00183526" w:rsidRPr="00665B08" w:rsidRDefault="00183526" w:rsidP="00183526">
      <w:pPr>
        <w:rPr>
          <w:rFonts w:eastAsiaTheme="majorEastAsia"/>
          <w:b/>
          <w:color w:val="0F4761" w:themeColor="accent1" w:themeShade="BF"/>
          <w:szCs w:val="20"/>
          <w:lang w:val="es-ES"/>
        </w:rPr>
      </w:pPr>
      <w:r w:rsidRPr="00665B08">
        <w:rPr>
          <w:b/>
          <w:szCs w:val="20"/>
          <w:lang w:val="es-ES"/>
        </w:rPr>
        <w:br w:type="page"/>
      </w:r>
    </w:p>
    <w:p w14:paraId="3F6A7CDE" w14:textId="77777777" w:rsidR="00183526" w:rsidRPr="00665B08" w:rsidRDefault="00183526" w:rsidP="00183526">
      <w:pPr>
        <w:pStyle w:val="Heading1"/>
        <w:keepNext w:val="0"/>
        <w:keepLines w:val="0"/>
        <w:spacing w:before="480"/>
        <w:rPr>
          <w:b w:val="0"/>
          <w:bCs/>
          <w:szCs w:val="44"/>
          <w:lang w:val="es-ES"/>
        </w:rPr>
      </w:pPr>
      <w:bookmarkStart w:id="57" w:name="_Toc176516704"/>
      <w:bookmarkStart w:id="58" w:name="_Toc196896489"/>
      <w:r w:rsidRPr="00665B08">
        <w:rPr>
          <w:bCs/>
          <w:szCs w:val="44"/>
          <w:lang w:val="es-ES"/>
        </w:rPr>
        <w:lastRenderedPageBreak/>
        <w:t>Hechos 2:1-13</w:t>
      </w:r>
      <w:bookmarkEnd w:id="57"/>
      <w:bookmarkEnd w:id="58"/>
    </w:p>
    <w:p w14:paraId="3C8A82F6" w14:textId="343CCD1C" w:rsidR="00183526" w:rsidRPr="001B476E" w:rsidRDefault="00183526" w:rsidP="001B476E">
      <w:pPr>
        <w:pStyle w:val="Background"/>
        <w:spacing w:after="0" w:line="240" w:lineRule="auto"/>
        <w:rPr>
          <w:b/>
          <w:lang w:val="es-ES"/>
        </w:rPr>
      </w:pPr>
      <w:r w:rsidRPr="001B476E">
        <w:rPr>
          <w:b/>
          <w:lang w:val="es-ES"/>
        </w:rPr>
        <w:t>Trasfondo</w:t>
      </w:r>
      <w:r w:rsidRPr="001B476E">
        <w:rPr>
          <w:lang w:val="es-ES"/>
        </w:rPr>
        <w:t>: Los eventos de este pasaje ocurrieron durante el día de Pentecostés. El día de Pentecostés era parte de una celebración judía que ocurría 50 días después de cada Pascua, y muchos judíos venían a Jerusalén para eso.</w:t>
      </w:r>
    </w:p>
    <w:p w14:paraId="50D4E481" w14:textId="77777777" w:rsidR="001B476E" w:rsidRPr="001B476E" w:rsidRDefault="001B476E" w:rsidP="001B476E">
      <w:pPr>
        <w:pStyle w:val="Background"/>
        <w:spacing w:after="0" w:line="240" w:lineRule="auto"/>
        <w:rPr>
          <w:b/>
          <w:sz w:val="22"/>
          <w:szCs w:val="22"/>
          <w:lang w:val="es-ES"/>
        </w:rPr>
      </w:pPr>
    </w:p>
    <w:p w14:paraId="28CEE213" w14:textId="77777777" w:rsidR="00183526" w:rsidRPr="001B476E" w:rsidRDefault="00183526" w:rsidP="00183526">
      <w:pPr>
        <w:pStyle w:val="Background"/>
        <w:rPr>
          <w:b/>
          <w:bCs w:val="0"/>
          <w:i/>
          <w:iCs/>
          <w:sz w:val="22"/>
          <w:szCs w:val="22"/>
          <w:lang w:val="es-ES"/>
        </w:rPr>
      </w:pPr>
      <w:r w:rsidRPr="001B476E">
        <w:rPr>
          <w:b/>
          <w:bCs w:val="0"/>
          <w:i/>
          <w:iCs/>
          <w:sz w:val="22"/>
          <w:szCs w:val="22"/>
          <w:lang w:val="es-ES"/>
        </w:rPr>
        <w:t>Lea el pasaje.</w:t>
      </w:r>
    </w:p>
    <w:p w14:paraId="23C3AA0D" w14:textId="77777777" w:rsidR="00183526" w:rsidRPr="00665B08" w:rsidRDefault="00183526" w:rsidP="00183526">
      <w:pPr>
        <w:pStyle w:val="Part1"/>
        <w:rPr>
          <w:lang w:val="es-ES"/>
        </w:rPr>
      </w:pPr>
      <w:r w:rsidRPr="00665B08">
        <w:rPr>
          <w:lang w:val="es-ES"/>
        </w:rPr>
        <w:t>Parte 1</w:t>
      </w:r>
    </w:p>
    <w:p w14:paraId="245F8293"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7F2110AC" w14:textId="77777777" w:rsidR="00183526" w:rsidRPr="00665B08" w:rsidRDefault="00183526" w:rsidP="00183526">
      <w:pPr>
        <w:pStyle w:val="Checklist"/>
      </w:pPr>
      <w:r w:rsidRPr="00665B08">
        <w:rPr>
          <w:lang w:val="es-ES"/>
        </w:rPr>
        <w:t xml:space="preserve">Los discípulos estaban todos juntos el día de Pentecostés. </w:t>
      </w:r>
      <w:r w:rsidRPr="00665B08">
        <w:t>[2:1]</w:t>
      </w:r>
    </w:p>
    <w:p w14:paraId="32899D6E" w14:textId="77777777" w:rsidR="00183526" w:rsidRPr="00665B08" w:rsidRDefault="00183526" w:rsidP="00183526">
      <w:pPr>
        <w:pStyle w:val="Checklist"/>
      </w:pPr>
      <w:r w:rsidRPr="00665B08">
        <w:rPr>
          <w:lang w:val="es-ES"/>
        </w:rPr>
        <w:t xml:space="preserve">Se oyó un ruido como el viento que soplaba en la casa, y vieron lo que parecían lenguas de fuego que se posaban sobre ellos. </w:t>
      </w:r>
      <w:r w:rsidRPr="00665B08">
        <w:t>[2:2-3]</w:t>
      </w:r>
    </w:p>
    <w:p w14:paraId="6469640B" w14:textId="77777777" w:rsidR="00183526" w:rsidRPr="00665B08" w:rsidRDefault="00183526" w:rsidP="00183526">
      <w:pPr>
        <w:pStyle w:val="Checklist"/>
      </w:pPr>
      <w:r w:rsidRPr="00665B08">
        <w:rPr>
          <w:lang w:val="es-ES"/>
        </w:rPr>
        <w:t xml:space="preserve">Los discípulos fueron llenos del Espíritu Santo, y comenzaron a hablar en otras lenguas. </w:t>
      </w:r>
      <w:r w:rsidRPr="00665B08">
        <w:t>[2:4]</w:t>
      </w:r>
    </w:p>
    <w:p w14:paraId="3A2FE718" w14:textId="77777777" w:rsidR="00183526" w:rsidRPr="00665B08" w:rsidRDefault="00183526" w:rsidP="00183526">
      <w:pPr>
        <w:pStyle w:val="Checklist"/>
      </w:pPr>
      <w:r w:rsidRPr="00665B08">
        <w:rPr>
          <w:lang w:val="es-ES"/>
        </w:rPr>
        <w:t xml:space="preserve">Judíos de todo el mundo estaban en Jerusalén en ese momento, y estaban asombrados de que cada uno de ellos pudiera escuchar a los discípulos hablar en su lengua. </w:t>
      </w:r>
      <w:r w:rsidRPr="00665B08">
        <w:t>[2:5-12]</w:t>
      </w:r>
    </w:p>
    <w:p w14:paraId="5AC1492D" w14:textId="77777777" w:rsidR="00183526" w:rsidRPr="00665B08" w:rsidRDefault="00183526" w:rsidP="00183526">
      <w:pPr>
        <w:pStyle w:val="Checklist"/>
      </w:pPr>
      <w:r w:rsidRPr="00665B08">
        <w:rPr>
          <w:lang w:val="es-ES"/>
        </w:rPr>
        <w:t xml:space="preserve">Algunas personas se burlaron de los discípulos, y dijeron que habían bebido demasiado vino. </w:t>
      </w:r>
      <w:r w:rsidRPr="00665B08">
        <w:t>[2:13]</w:t>
      </w:r>
    </w:p>
    <w:p w14:paraId="44212BCC" w14:textId="77777777" w:rsidR="00183526" w:rsidRPr="00665B08" w:rsidRDefault="00183526" w:rsidP="00183526">
      <w:pPr>
        <w:pStyle w:val="Part2"/>
      </w:pPr>
      <w:proofErr w:type="spellStart"/>
      <w:r w:rsidRPr="00665B08">
        <w:t>Parte</w:t>
      </w:r>
      <w:proofErr w:type="spellEnd"/>
      <w:r w:rsidRPr="00665B08">
        <w:t xml:space="preserve"> 2</w:t>
      </w:r>
    </w:p>
    <w:p w14:paraId="479A12E4" w14:textId="77777777" w:rsidR="00183526" w:rsidRPr="00665B08" w:rsidRDefault="00183526" w:rsidP="00183526">
      <w:pPr>
        <w:pStyle w:val="Answerortell"/>
        <w:rPr>
          <w:lang w:val="es-ES"/>
        </w:rPr>
      </w:pPr>
      <w:r w:rsidRPr="00665B08">
        <w:rPr>
          <w:lang w:val="es-ES"/>
        </w:rPr>
        <w:t>Responda las siguientes preguntas de los versículos señalados.</w:t>
      </w:r>
    </w:p>
    <w:p w14:paraId="7CD3903D"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[2:1] ¿Dónde estaban los discípulos el día de Pentecostés? </w:t>
      </w:r>
    </w:p>
    <w:p w14:paraId="5B516513" w14:textId="77777777" w:rsidR="00183526" w:rsidRDefault="00183526" w:rsidP="001B476E">
      <w:pPr>
        <w:ind w:left="720"/>
        <w:rPr>
          <w:szCs w:val="20"/>
          <w:lang w:val="es-ES"/>
        </w:rPr>
      </w:pPr>
      <w:r w:rsidRPr="00665B08">
        <w:rPr>
          <w:szCs w:val="20"/>
          <w:lang w:val="es-ES"/>
        </w:rPr>
        <w:t>Ellos estaban todos juntos en un mismo lugar en Jerusalén.</w:t>
      </w:r>
    </w:p>
    <w:p w14:paraId="09FAF66F" w14:textId="77777777" w:rsidR="001B476E" w:rsidRPr="00665B08" w:rsidRDefault="001B476E" w:rsidP="001B476E">
      <w:pPr>
        <w:ind w:left="720"/>
        <w:rPr>
          <w:szCs w:val="20"/>
          <w:lang w:val="es-ES"/>
        </w:rPr>
      </w:pPr>
    </w:p>
    <w:p w14:paraId="5C9F7FEA"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[2:2-3] ¿Qué oyeron y vieron los discípulos? </w:t>
      </w:r>
    </w:p>
    <w:p w14:paraId="6DFB1111" w14:textId="77777777" w:rsidR="00183526" w:rsidRDefault="00183526" w:rsidP="001B476E">
      <w:pPr>
        <w:ind w:left="720"/>
        <w:rPr>
          <w:szCs w:val="20"/>
          <w:lang w:val="es-ES"/>
        </w:rPr>
      </w:pPr>
      <w:r w:rsidRPr="00665B08">
        <w:rPr>
          <w:szCs w:val="20"/>
          <w:lang w:val="es-ES"/>
        </w:rPr>
        <w:t>Ellos oyeron el sonido de un fuerte viento que soplaba, y vieron lo que parecían lenguas de fuego que se posaban sobre cada uno de ellos.</w:t>
      </w:r>
    </w:p>
    <w:p w14:paraId="7B94EB86" w14:textId="77777777" w:rsidR="001B476E" w:rsidRPr="00665B08" w:rsidRDefault="001B476E" w:rsidP="001B476E">
      <w:pPr>
        <w:ind w:left="720"/>
        <w:rPr>
          <w:szCs w:val="20"/>
          <w:lang w:val="es-ES"/>
        </w:rPr>
      </w:pPr>
    </w:p>
    <w:p w14:paraId="53CAA9F1"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[2:4] ¿Qué les pasó a los discípulos? </w:t>
      </w:r>
    </w:p>
    <w:p w14:paraId="20E66AA1" w14:textId="77777777" w:rsidR="00183526" w:rsidRDefault="00183526" w:rsidP="001B476E">
      <w:pPr>
        <w:ind w:left="720"/>
        <w:rPr>
          <w:szCs w:val="20"/>
          <w:lang w:val="es-ES"/>
        </w:rPr>
      </w:pPr>
      <w:r w:rsidRPr="00665B08">
        <w:rPr>
          <w:szCs w:val="20"/>
          <w:lang w:val="es-ES"/>
        </w:rPr>
        <w:t>Todos ellos fueron llenos del Espíritu Santo, y comenzaron a hablar en otras lenguas.</w:t>
      </w:r>
    </w:p>
    <w:p w14:paraId="2AD63676" w14:textId="77777777" w:rsidR="001B476E" w:rsidRPr="00665B08" w:rsidRDefault="001B476E" w:rsidP="001B476E">
      <w:pPr>
        <w:ind w:left="720"/>
        <w:rPr>
          <w:szCs w:val="20"/>
          <w:lang w:val="es-ES"/>
        </w:rPr>
      </w:pPr>
    </w:p>
    <w:p w14:paraId="4295616E"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[2:5] ¿Quiénes estaban en Jerusalén para el día de Pentecostés? </w:t>
      </w:r>
    </w:p>
    <w:p w14:paraId="77C7829D" w14:textId="77777777" w:rsidR="00183526" w:rsidRDefault="00183526" w:rsidP="001B476E">
      <w:pPr>
        <w:ind w:left="720"/>
        <w:rPr>
          <w:szCs w:val="20"/>
          <w:lang w:val="es-ES"/>
        </w:rPr>
      </w:pPr>
      <w:r w:rsidRPr="00665B08">
        <w:rPr>
          <w:szCs w:val="20"/>
          <w:lang w:val="es-ES"/>
        </w:rPr>
        <w:t>Judíos piadosos de cada nación estaban en Jerusalén.</w:t>
      </w:r>
    </w:p>
    <w:p w14:paraId="0B814D57" w14:textId="77777777" w:rsidR="001B476E" w:rsidRPr="00665B08" w:rsidRDefault="001B476E" w:rsidP="001B476E">
      <w:pPr>
        <w:ind w:left="720"/>
        <w:rPr>
          <w:szCs w:val="20"/>
          <w:lang w:val="es-ES"/>
        </w:rPr>
      </w:pPr>
    </w:p>
    <w:p w14:paraId="3BEAB014"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[2:6] ¿Qué escucharon los judíos de otras naciones? </w:t>
      </w:r>
    </w:p>
    <w:p w14:paraId="3571D073" w14:textId="77777777" w:rsidR="00183526" w:rsidRDefault="00183526" w:rsidP="001B476E">
      <w:pPr>
        <w:ind w:left="720"/>
        <w:rPr>
          <w:szCs w:val="20"/>
          <w:lang w:val="es-ES"/>
        </w:rPr>
      </w:pPr>
      <w:r w:rsidRPr="00665B08">
        <w:rPr>
          <w:szCs w:val="20"/>
          <w:lang w:val="es-ES"/>
        </w:rPr>
        <w:t xml:space="preserve">Los judíos de otras naciones escucharon en sus propias lenguas lo que decían los discípulos. </w:t>
      </w:r>
    </w:p>
    <w:p w14:paraId="378E0D06" w14:textId="77777777" w:rsidR="001B476E" w:rsidRPr="00665B08" w:rsidRDefault="001B476E" w:rsidP="001B476E">
      <w:pPr>
        <w:ind w:left="720"/>
        <w:rPr>
          <w:szCs w:val="20"/>
          <w:lang w:val="es-ES"/>
        </w:rPr>
      </w:pPr>
    </w:p>
    <w:p w14:paraId="6A5695CE" w14:textId="77777777" w:rsidR="00183526" w:rsidRPr="00665B08" w:rsidRDefault="00183526" w:rsidP="00AF39DB">
      <w:pPr>
        <w:numPr>
          <w:ilvl w:val="0"/>
          <w:numId w:val="126"/>
        </w:numPr>
        <w:spacing w:line="278" w:lineRule="auto"/>
        <w:rPr>
          <w:szCs w:val="20"/>
          <w:lang w:val="es-ES"/>
        </w:rPr>
      </w:pPr>
      <w:r w:rsidRPr="00665B08">
        <w:rPr>
          <w:szCs w:val="20"/>
          <w:lang w:val="es-ES"/>
        </w:rPr>
        <w:t>[2:7, 8, 12]</w:t>
      </w:r>
      <w:r w:rsidRPr="00665B08">
        <w:rPr>
          <w:szCs w:val="20"/>
          <w:lang w:val="es-ES"/>
        </w:rPr>
        <w:tab/>
        <w:t xml:space="preserve">¿Qué preguntaron los judíos de otras naciones? </w:t>
      </w:r>
    </w:p>
    <w:p w14:paraId="4C95CCE7" w14:textId="77777777" w:rsidR="00183526" w:rsidRDefault="00183526" w:rsidP="001B476E">
      <w:pPr>
        <w:ind w:left="720"/>
        <w:rPr>
          <w:szCs w:val="20"/>
          <w:lang w:val="es-ES"/>
        </w:rPr>
      </w:pPr>
      <w:r w:rsidRPr="00665B08">
        <w:rPr>
          <w:szCs w:val="20"/>
          <w:lang w:val="es-ES"/>
        </w:rPr>
        <w:t xml:space="preserve">Ellos preguntaron cómo estos hombres de Galilea podían hablar en lenguas de diferentes naciones, y lo que esto podría significar.   </w:t>
      </w:r>
    </w:p>
    <w:p w14:paraId="5FF43D3F" w14:textId="77777777" w:rsidR="001B476E" w:rsidRPr="00665B08" w:rsidRDefault="001B476E" w:rsidP="001B476E">
      <w:pPr>
        <w:ind w:left="720"/>
        <w:rPr>
          <w:szCs w:val="20"/>
          <w:lang w:val="es-ES"/>
        </w:rPr>
      </w:pPr>
    </w:p>
    <w:p w14:paraId="29E293D5" w14:textId="77777777" w:rsidR="00183526" w:rsidRPr="00665B08" w:rsidRDefault="00183526" w:rsidP="00AF39DB">
      <w:pPr>
        <w:pStyle w:val="ListParagraph"/>
        <w:numPr>
          <w:ilvl w:val="0"/>
          <w:numId w:val="126"/>
        </w:numPr>
        <w:spacing w:line="278" w:lineRule="auto"/>
        <w:rPr>
          <w:szCs w:val="20"/>
          <w:lang w:val="es-ES"/>
        </w:rPr>
      </w:pPr>
      <w:r w:rsidRPr="00665B08">
        <w:rPr>
          <w:szCs w:val="20"/>
          <w:lang w:val="es-ES"/>
        </w:rPr>
        <w:t xml:space="preserve">[2:11] ¿De qué oyeron hablar los judíos de otras naciones a los discípulos? </w:t>
      </w:r>
    </w:p>
    <w:p w14:paraId="744E2B04" w14:textId="4A1AD348" w:rsidR="00183526" w:rsidRDefault="00183526" w:rsidP="001B476E">
      <w:pPr>
        <w:rPr>
          <w:szCs w:val="20"/>
          <w:lang w:val="es-ES"/>
        </w:rPr>
      </w:pPr>
      <w:r w:rsidRPr="00665B08">
        <w:rPr>
          <w:szCs w:val="20"/>
          <w:lang w:val="es-ES"/>
        </w:rPr>
        <w:tab/>
      </w:r>
      <w:r w:rsidR="001B476E">
        <w:rPr>
          <w:szCs w:val="20"/>
          <w:lang w:val="es-ES"/>
        </w:rPr>
        <w:tab/>
      </w:r>
      <w:r w:rsidRPr="00665B08">
        <w:rPr>
          <w:szCs w:val="20"/>
          <w:lang w:val="es-ES"/>
        </w:rPr>
        <w:t>Ellos oyeron a los discípulos hablando acerca de las grandes obras de Dios.</w:t>
      </w:r>
    </w:p>
    <w:p w14:paraId="6CD6A610" w14:textId="77777777" w:rsidR="001B476E" w:rsidRPr="00665B08" w:rsidRDefault="001B476E" w:rsidP="001B476E">
      <w:pPr>
        <w:rPr>
          <w:szCs w:val="20"/>
          <w:lang w:val="es-ES"/>
        </w:rPr>
      </w:pPr>
    </w:p>
    <w:p w14:paraId="75D53415"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[2:12] ¿Por qué cree que la gente estaba asombrada y confundida? </w:t>
      </w:r>
    </w:p>
    <w:p w14:paraId="0F3BFE98" w14:textId="77777777" w:rsidR="00183526" w:rsidRPr="001F359A" w:rsidRDefault="00183526" w:rsidP="001B476E">
      <w:pPr>
        <w:ind w:left="720"/>
        <w:rPr>
          <w:szCs w:val="20"/>
          <w:lang w:val="es-ES"/>
        </w:rPr>
      </w:pPr>
      <w:r w:rsidRPr="00665B08">
        <w:rPr>
          <w:szCs w:val="20"/>
          <w:lang w:val="es-ES"/>
        </w:rPr>
        <w:t xml:space="preserve">Los discípulos que no conocían sus lenguas, de alguna manera se comunicaban con ellos en sus idiomas. </w:t>
      </w:r>
      <w:r w:rsidRPr="001F359A">
        <w:rPr>
          <w:szCs w:val="20"/>
          <w:lang w:val="es-ES"/>
        </w:rPr>
        <w:t xml:space="preserve">La gente sabía que esto no era natural. </w:t>
      </w:r>
    </w:p>
    <w:p w14:paraId="4CE368DF" w14:textId="3254E549" w:rsidR="001B476E" w:rsidRPr="001F359A" w:rsidRDefault="001B476E" w:rsidP="001B476E">
      <w:pPr>
        <w:pStyle w:val="Continuedline"/>
        <w:rPr>
          <w:lang w:val="es-ES"/>
        </w:rPr>
      </w:pPr>
      <w:r w:rsidRPr="001F359A">
        <w:rPr>
          <w:lang w:val="es-ES"/>
        </w:rPr>
        <w:lastRenderedPageBreak/>
        <w:t xml:space="preserve">Hechos 2:1-13, </w:t>
      </w:r>
      <w:proofErr w:type="spellStart"/>
      <w:r w:rsidRPr="001F359A">
        <w:rPr>
          <w:lang w:val="es-ES"/>
        </w:rPr>
        <w:t>continuacion</w:t>
      </w:r>
      <w:proofErr w:type="spellEnd"/>
      <w:r w:rsidRPr="001F359A">
        <w:rPr>
          <w:lang w:val="es-ES"/>
        </w:rPr>
        <w:t>:</w:t>
      </w:r>
    </w:p>
    <w:p w14:paraId="7AD80922" w14:textId="77777777" w:rsidR="001B476E" w:rsidRPr="001F359A" w:rsidRDefault="001B476E" w:rsidP="001B476E">
      <w:pPr>
        <w:ind w:left="720"/>
        <w:rPr>
          <w:szCs w:val="20"/>
          <w:lang w:val="es-ES"/>
        </w:rPr>
      </w:pPr>
    </w:p>
    <w:p w14:paraId="0BA2D587" w14:textId="77777777" w:rsidR="00183526" w:rsidRPr="00665B08" w:rsidRDefault="00183526" w:rsidP="00AF39DB">
      <w:pPr>
        <w:numPr>
          <w:ilvl w:val="0"/>
          <w:numId w:val="126"/>
        </w:numPr>
        <w:spacing w:line="278" w:lineRule="auto"/>
        <w:rPr>
          <w:szCs w:val="20"/>
          <w:lang w:val="es-ES"/>
        </w:rPr>
      </w:pPr>
      <w:r w:rsidRPr="00665B08">
        <w:rPr>
          <w:szCs w:val="20"/>
          <w:lang w:val="es-ES"/>
        </w:rPr>
        <w:t xml:space="preserve">[2:13] ¿Qué dijeron los burladores acerca de los discípulos? </w:t>
      </w:r>
    </w:p>
    <w:p w14:paraId="00E65A63" w14:textId="77777777" w:rsidR="00183526" w:rsidRDefault="00183526" w:rsidP="001B476E">
      <w:pPr>
        <w:ind w:left="720"/>
        <w:rPr>
          <w:szCs w:val="20"/>
          <w:lang w:val="es-ES"/>
        </w:rPr>
      </w:pPr>
      <w:r w:rsidRPr="00665B08">
        <w:rPr>
          <w:szCs w:val="20"/>
          <w:lang w:val="es-ES"/>
        </w:rPr>
        <w:t>Ellos dijeron que los discípulos habían bebido demasiado vino.</w:t>
      </w:r>
    </w:p>
    <w:p w14:paraId="450F1826" w14:textId="77777777" w:rsidR="001B476E" w:rsidRPr="00665B08" w:rsidRDefault="001B476E" w:rsidP="001B476E">
      <w:pPr>
        <w:ind w:left="720"/>
        <w:rPr>
          <w:szCs w:val="20"/>
          <w:lang w:val="es-ES"/>
        </w:rPr>
      </w:pPr>
    </w:p>
    <w:p w14:paraId="2026403D" w14:textId="77777777" w:rsidR="00183526" w:rsidRPr="00665B08" w:rsidRDefault="00183526" w:rsidP="001B476E">
      <w:pPr>
        <w:rPr>
          <w:b/>
          <w:szCs w:val="20"/>
          <w:lang w:val="es-ES"/>
        </w:rPr>
      </w:pPr>
      <w:r w:rsidRPr="00665B08">
        <w:rPr>
          <w:b/>
          <w:szCs w:val="20"/>
          <w:lang w:val="es-ES"/>
        </w:rPr>
        <w:t>Sección de comentarios:</w:t>
      </w:r>
    </w:p>
    <w:p w14:paraId="767B2772" w14:textId="77777777" w:rsidR="00183526" w:rsidRPr="00665B08" w:rsidRDefault="00183526" w:rsidP="001B476E">
      <w:pPr>
        <w:rPr>
          <w:rFonts w:eastAsiaTheme="majorEastAsia"/>
          <w:b/>
          <w:color w:val="0F4761" w:themeColor="accent1" w:themeShade="BF"/>
          <w:sz w:val="44"/>
          <w:szCs w:val="44"/>
          <w:lang w:val="es-ES"/>
        </w:rPr>
      </w:pPr>
      <w:r w:rsidRPr="00665B08">
        <w:rPr>
          <w:b/>
          <w:sz w:val="44"/>
          <w:szCs w:val="44"/>
          <w:lang w:val="es-ES"/>
        </w:rPr>
        <w:br w:type="page"/>
      </w:r>
    </w:p>
    <w:p w14:paraId="6DA52A19" w14:textId="77777777" w:rsidR="00183526" w:rsidRPr="00665B08" w:rsidRDefault="00183526" w:rsidP="00183526">
      <w:pPr>
        <w:pStyle w:val="Heading1"/>
        <w:keepNext w:val="0"/>
        <w:keepLines w:val="0"/>
        <w:spacing w:before="480"/>
        <w:rPr>
          <w:b w:val="0"/>
          <w:bCs/>
          <w:szCs w:val="44"/>
          <w:lang w:val="es-ES"/>
        </w:rPr>
      </w:pPr>
      <w:bookmarkStart w:id="59" w:name="_Toc176516705"/>
      <w:bookmarkStart w:id="60" w:name="_Toc196896490"/>
      <w:r w:rsidRPr="00665B08">
        <w:rPr>
          <w:bCs/>
          <w:szCs w:val="44"/>
          <w:lang w:val="es-ES"/>
        </w:rPr>
        <w:lastRenderedPageBreak/>
        <w:t>Hechos 3:11-16</w:t>
      </w:r>
      <w:bookmarkEnd w:id="59"/>
      <w:bookmarkEnd w:id="60"/>
    </w:p>
    <w:p w14:paraId="478232EC" w14:textId="3FE9AA09" w:rsidR="00183526" w:rsidRPr="001F359A" w:rsidRDefault="00183526" w:rsidP="001B476E">
      <w:pPr>
        <w:pStyle w:val="Background"/>
        <w:rPr>
          <w:lang w:val="es-ES"/>
        </w:rPr>
      </w:pPr>
      <w:r w:rsidRPr="006914EF">
        <w:rPr>
          <w:b/>
          <w:bCs w:val="0"/>
          <w:lang w:val="es-ES"/>
        </w:rPr>
        <w:t xml:space="preserve">Trasfondo: </w:t>
      </w:r>
      <w:r w:rsidRPr="001F359A">
        <w:rPr>
          <w:lang w:val="es-ES"/>
        </w:rPr>
        <w:t xml:space="preserve">En Hechos 3:1-10, Pedro y Juan fueron al templo y vieron a un hombre, quien era cojo y pedía dinero. Pedro sanó al hombre en el nombre de Jesús, e inmediatamente el hombre se puso de pie y comenzó a caminar. </w:t>
      </w:r>
    </w:p>
    <w:p w14:paraId="38D3F4F8" w14:textId="35CCF1BF" w:rsidR="00183526" w:rsidRPr="001F359A" w:rsidRDefault="00183526" w:rsidP="00183526">
      <w:pPr>
        <w:pStyle w:val="Background"/>
        <w:rPr>
          <w:lang w:val="es-ES"/>
        </w:rPr>
      </w:pPr>
      <w:r w:rsidRPr="001F359A">
        <w:rPr>
          <w:lang w:val="es-ES"/>
        </w:rPr>
        <w:t xml:space="preserve">Tres hombres mencionados en este pasaje: Abraham, Isaac y Jacob, fueron antepasados famosos del pueblo </w:t>
      </w:r>
      <w:proofErr w:type="gramStart"/>
      <w:r w:rsidRPr="001F359A">
        <w:rPr>
          <w:lang w:val="es-ES"/>
        </w:rPr>
        <w:t>Judío</w:t>
      </w:r>
      <w:proofErr w:type="gramEnd"/>
      <w:r w:rsidRPr="001F359A">
        <w:rPr>
          <w:lang w:val="es-ES"/>
        </w:rPr>
        <w:t xml:space="preserve">. Como mostraron los escritores de los evangelios, Pilato era el gobernador de Judea, en el momento de la muerte y resurrección de Jesús. </w:t>
      </w:r>
    </w:p>
    <w:p w14:paraId="3669944D" w14:textId="77777777" w:rsidR="00183526" w:rsidRPr="001B476E" w:rsidRDefault="00183526" w:rsidP="00183526">
      <w:pPr>
        <w:pStyle w:val="Background"/>
        <w:rPr>
          <w:b/>
          <w:bCs w:val="0"/>
          <w:i/>
          <w:iCs/>
          <w:sz w:val="22"/>
          <w:szCs w:val="22"/>
          <w:lang w:val="es-ES"/>
        </w:rPr>
      </w:pPr>
      <w:r w:rsidRPr="001B476E">
        <w:rPr>
          <w:b/>
          <w:bCs w:val="0"/>
          <w:i/>
          <w:iCs/>
          <w:sz w:val="22"/>
          <w:szCs w:val="22"/>
          <w:lang w:val="es-ES"/>
        </w:rPr>
        <w:t>Lea el pasaje.</w:t>
      </w:r>
    </w:p>
    <w:p w14:paraId="0B6B2F62" w14:textId="77777777" w:rsidR="00183526" w:rsidRPr="00665B08" w:rsidRDefault="00183526" w:rsidP="00183526">
      <w:pPr>
        <w:pStyle w:val="Part1"/>
        <w:rPr>
          <w:lang w:val="es-ES"/>
        </w:rPr>
      </w:pPr>
      <w:r w:rsidRPr="00665B08">
        <w:rPr>
          <w:lang w:val="es-ES"/>
        </w:rPr>
        <w:t>Parte 1</w:t>
      </w:r>
    </w:p>
    <w:p w14:paraId="2A057B2D" w14:textId="77777777" w:rsidR="00183526" w:rsidRPr="00665B08" w:rsidRDefault="00183526" w:rsidP="00183526">
      <w:pPr>
        <w:pStyle w:val="Answerortell"/>
        <w:rPr>
          <w:lang w:val="es-ES"/>
        </w:rPr>
      </w:pPr>
      <w:r w:rsidRPr="00665B08">
        <w:rPr>
          <w:lang w:val="es-ES"/>
        </w:rPr>
        <w:t xml:space="preserve">Diga en sus propias palabras </w:t>
      </w:r>
      <w:r w:rsidRPr="001F359A">
        <w:rPr>
          <w:lang w:val="es-ES"/>
        </w:rPr>
        <w:t>lo que acaba de leer en este pasaje.</w:t>
      </w:r>
    </w:p>
    <w:p w14:paraId="2F532625" w14:textId="77777777" w:rsidR="00183526" w:rsidRPr="00665B08" w:rsidRDefault="00183526" w:rsidP="00183526">
      <w:pPr>
        <w:pStyle w:val="Checklist"/>
      </w:pPr>
      <w:r w:rsidRPr="00665B08">
        <w:rPr>
          <w:lang w:val="es-ES"/>
        </w:rPr>
        <w:t xml:space="preserve">La gente corrió hacia Pedro y Juan, y el hombre sanado, y se maravillaron de lo que había sucedido. </w:t>
      </w:r>
      <w:r w:rsidRPr="00665B08">
        <w:t>[3:11]</w:t>
      </w:r>
    </w:p>
    <w:p w14:paraId="23EB2725" w14:textId="77777777" w:rsidR="00183526" w:rsidRPr="00665B08" w:rsidRDefault="00183526" w:rsidP="00183526">
      <w:pPr>
        <w:pStyle w:val="Checklist"/>
      </w:pPr>
      <w:r w:rsidRPr="00665B08">
        <w:rPr>
          <w:lang w:val="es-ES"/>
        </w:rPr>
        <w:t xml:space="preserve">Pedro le dijo al pueblo de Israel que su Dios había enviado a Jesús, pero ellos habían rechazado a Jesús y lo habían matado. </w:t>
      </w:r>
      <w:r w:rsidRPr="00665B08">
        <w:t>[3:11-15]</w:t>
      </w:r>
    </w:p>
    <w:p w14:paraId="0F4977C8" w14:textId="77777777" w:rsidR="00183526" w:rsidRPr="00665B08" w:rsidRDefault="00183526" w:rsidP="00183526">
      <w:pPr>
        <w:pStyle w:val="Checklist"/>
      </w:pPr>
      <w:r w:rsidRPr="00665B08">
        <w:rPr>
          <w:lang w:val="es-ES"/>
        </w:rPr>
        <w:t xml:space="preserve">Pedro les dijo que Dios había resucitado a Jesús de entre los muertos. </w:t>
      </w:r>
      <w:r w:rsidRPr="00665B08">
        <w:t>[3:15]</w:t>
      </w:r>
    </w:p>
    <w:p w14:paraId="1084F61F" w14:textId="77777777" w:rsidR="00183526" w:rsidRPr="00665B08" w:rsidRDefault="00183526" w:rsidP="00183526">
      <w:pPr>
        <w:pStyle w:val="Checklist"/>
      </w:pPr>
      <w:r w:rsidRPr="00665B08">
        <w:rPr>
          <w:lang w:val="es-ES"/>
        </w:rPr>
        <w:t xml:space="preserve">Pedro les dijo que el cojo fue sanado por la fe en el nombre de Jesús. </w:t>
      </w:r>
      <w:r w:rsidRPr="00665B08">
        <w:t>[3:16]</w:t>
      </w:r>
    </w:p>
    <w:p w14:paraId="57E2BB28" w14:textId="77777777" w:rsidR="00183526" w:rsidRPr="00665B08" w:rsidRDefault="00183526" w:rsidP="00183526">
      <w:pPr>
        <w:pStyle w:val="Part2"/>
      </w:pPr>
      <w:proofErr w:type="spellStart"/>
      <w:r w:rsidRPr="00665B08">
        <w:t>Parte</w:t>
      </w:r>
      <w:proofErr w:type="spellEnd"/>
      <w:r w:rsidRPr="00665B08">
        <w:t xml:space="preserve"> 2</w:t>
      </w:r>
    </w:p>
    <w:p w14:paraId="3032DAB4" w14:textId="77777777" w:rsidR="00183526" w:rsidRPr="00665B08" w:rsidRDefault="00183526" w:rsidP="00183526">
      <w:pPr>
        <w:pStyle w:val="Answerortell"/>
        <w:rPr>
          <w:lang w:val="es-ES"/>
        </w:rPr>
      </w:pPr>
      <w:r w:rsidRPr="00665B08">
        <w:rPr>
          <w:lang w:val="es-ES"/>
        </w:rPr>
        <w:t>Responda las siguientes preguntas de los versículos señalados.</w:t>
      </w:r>
    </w:p>
    <w:p w14:paraId="29FCF7D2"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[3:11] ¿Qué sucedió cuando Pedro y Juan, y el hombre que había sido sanado, entraron al pórtico de Salomón en el templo? </w:t>
      </w:r>
    </w:p>
    <w:p w14:paraId="68BBF141" w14:textId="77777777" w:rsidR="00183526" w:rsidRDefault="00183526" w:rsidP="001B476E">
      <w:pPr>
        <w:ind w:left="720"/>
        <w:rPr>
          <w:szCs w:val="20"/>
          <w:lang w:val="es-ES"/>
        </w:rPr>
      </w:pPr>
      <w:r w:rsidRPr="00665B08">
        <w:rPr>
          <w:szCs w:val="20"/>
          <w:lang w:val="es-ES"/>
        </w:rPr>
        <w:t>Ellos estaban rodeados de personas que estaban asombradas por la curación del hombre cojo.</w:t>
      </w:r>
    </w:p>
    <w:p w14:paraId="37172A39" w14:textId="77777777" w:rsidR="002C2B85" w:rsidRPr="00665B08" w:rsidRDefault="002C2B85" w:rsidP="001B476E">
      <w:pPr>
        <w:ind w:left="720"/>
        <w:rPr>
          <w:szCs w:val="20"/>
          <w:lang w:val="es-ES"/>
        </w:rPr>
      </w:pPr>
    </w:p>
    <w:p w14:paraId="0D232CC6"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[3:12] Basado en lo que Pedro dijo en el versículo 12, ¿Qué cree que la gente creyó acerca del milagro? </w:t>
      </w:r>
    </w:p>
    <w:p w14:paraId="19795976" w14:textId="77777777" w:rsidR="00183526" w:rsidRDefault="00183526" w:rsidP="001B476E">
      <w:pPr>
        <w:ind w:left="720"/>
        <w:rPr>
          <w:szCs w:val="20"/>
          <w:lang w:val="es-ES"/>
        </w:rPr>
      </w:pPr>
      <w:r w:rsidRPr="00665B08">
        <w:rPr>
          <w:szCs w:val="20"/>
          <w:lang w:val="es-ES"/>
        </w:rPr>
        <w:t xml:space="preserve">Al parecer, pensaron que Pedro y Juan habían sanado al hombre por el poder de ellos. </w:t>
      </w:r>
    </w:p>
    <w:p w14:paraId="504756A7" w14:textId="77777777" w:rsidR="002C2B85" w:rsidRPr="00665B08" w:rsidRDefault="002C2B85" w:rsidP="001B476E">
      <w:pPr>
        <w:ind w:left="720"/>
        <w:rPr>
          <w:szCs w:val="20"/>
          <w:lang w:val="es-ES"/>
        </w:rPr>
      </w:pPr>
    </w:p>
    <w:p w14:paraId="5F69B9D0"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[3:13] ¿Qué dijo Pedro que había hecho el Dios de Abraham, Isaac y Jacob? </w:t>
      </w:r>
    </w:p>
    <w:p w14:paraId="760A585F" w14:textId="77777777" w:rsidR="00183526" w:rsidRDefault="00183526" w:rsidP="001B476E">
      <w:pPr>
        <w:ind w:left="720"/>
        <w:rPr>
          <w:szCs w:val="20"/>
          <w:lang w:val="es-ES"/>
        </w:rPr>
      </w:pPr>
      <w:r w:rsidRPr="00665B08">
        <w:rPr>
          <w:szCs w:val="20"/>
          <w:lang w:val="es-ES"/>
        </w:rPr>
        <w:t>Pedro dijo que Dios había glorificado a su siervo Jesús.</w:t>
      </w:r>
    </w:p>
    <w:p w14:paraId="724A426A" w14:textId="77777777" w:rsidR="002C2B85" w:rsidRPr="00665B08" w:rsidRDefault="002C2B85" w:rsidP="001B476E">
      <w:pPr>
        <w:ind w:left="720"/>
        <w:rPr>
          <w:szCs w:val="20"/>
          <w:lang w:val="es-ES"/>
        </w:rPr>
      </w:pPr>
    </w:p>
    <w:p w14:paraId="05ED1F5D"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[3:13] ¿Qué le había hecho el pueblo de Israel a Jesús? </w:t>
      </w:r>
    </w:p>
    <w:p w14:paraId="74D8E702" w14:textId="77777777" w:rsidR="00183526" w:rsidRDefault="00183526" w:rsidP="001B476E">
      <w:pPr>
        <w:ind w:left="720"/>
        <w:rPr>
          <w:szCs w:val="20"/>
          <w:lang w:val="es-ES"/>
        </w:rPr>
      </w:pPr>
      <w:r w:rsidRPr="00665B08">
        <w:rPr>
          <w:szCs w:val="20"/>
          <w:lang w:val="es-ES"/>
        </w:rPr>
        <w:t>Lo había entregado para ser crucificado, y lo había rechazado delante de Pilato.</w:t>
      </w:r>
    </w:p>
    <w:p w14:paraId="0A87CBE3" w14:textId="77777777" w:rsidR="002C2B85" w:rsidRPr="00665B08" w:rsidRDefault="002C2B85" w:rsidP="001B476E">
      <w:pPr>
        <w:ind w:left="720"/>
        <w:rPr>
          <w:szCs w:val="20"/>
          <w:lang w:val="es-ES"/>
        </w:rPr>
      </w:pPr>
    </w:p>
    <w:p w14:paraId="402328B8"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[3:13-14] ¿Cómo fue rechazado Jesús frente a Pilato? </w:t>
      </w:r>
    </w:p>
    <w:p w14:paraId="1FDDF163" w14:textId="77777777" w:rsidR="00183526" w:rsidRDefault="00183526" w:rsidP="001B476E">
      <w:pPr>
        <w:ind w:left="720"/>
        <w:rPr>
          <w:szCs w:val="20"/>
          <w:lang w:val="es-ES"/>
        </w:rPr>
      </w:pPr>
      <w:r w:rsidRPr="00665B08">
        <w:rPr>
          <w:szCs w:val="20"/>
          <w:lang w:val="es-ES"/>
        </w:rPr>
        <w:t xml:space="preserve">Pilato iba a liberar a Jesús, pero el pueblo eligió a un asesino para ser liberado en su lugar. </w:t>
      </w:r>
    </w:p>
    <w:p w14:paraId="63D6B879" w14:textId="77777777" w:rsidR="002C2B85" w:rsidRPr="00665B08" w:rsidRDefault="002C2B85" w:rsidP="001B476E">
      <w:pPr>
        <w:ind w:left="720"/>
        <w:rPr>
          <w:szCs w:val="20"/>
          <w:lang w:val="es-ES"/>
        </w:rPr>
      </w:pPr>
    </w:p>
    <w:p w14:paraId="7A1C6A89" w14:textId="77777777" w:rsidR="002C2B85" w:rsidRDefault="00183526" w:rsidP="00AF39DB">
      <w:pPr>
        <w:pStyle w:val="ListParagraph"/>
        <w:numPr>
          <w:ilvl w:val="0"/>
          <w:numId w:val="127"/>
        </w:numPr>
        <w:rPr>
          <w:szCs w:val="20"/>
          <w:lang w:val="es-ES"/>
        </w:rPr>
      </w:pPr>
      <w:r w:rsidRPr="002C2B85">
        <w:rPr>
          <w:szCs w:val="20"/>
          <w:lang w:val="es-ES"/>
        </w:rPr>
        <w:t xml:space="preserve">[3:14-15] ¿Cómo llamó Pedro a Jesús? </w:t>
      </w:r>
    </w:p>
    <w:p w14:paraId="208234F0" w14:textId="0DF7E517" w:rsidR="00183526" w:rsidRDefault="00183526" w:rsidP="002C2B85">
      <w:pPr>
        <w:ind w:left="360" w:firstLine="360"/>
        <w:rPr>
          <w:szCs w:val="20"/>
          <w:lang w:val="es-ES"/>
        </w:rPr>
      </w:pPr>
      <w:r w:rsidRPr="002C2B85">
        <w:rPr>
          <w:szCs w:val="20"/>
          <w:lang w:val="es-ES"/>
        </w:rPr>
        <w:t>Llamó a Jesús el Santo, y el Justo, y la fuente de la vida.</w:t>
      </w:r>
    </w:p>
    <w:p w14:paraId="4C62D29E" w14:textId="77777777" w:rsidR="002C2B85" w:rsidRPr="002C2B85" w:rsidRDefault="002C2B85" w:rsidP="002C2B85">
      <w:pPr>
        <w:ind w:left="360" w:firstLine="360"/>
        <w:rPr>
          <w:szCs w:val="20"/>
          <w:lang w:val="es-ES"/>
        </w:rPr>
      </w:pPr>
    </w:p>
    <w:p w14:paraId="2BCAF219" w14:textId="77777777" w:rsidR="00183526" w:rsidRPr="00665B08" w:rsidRDefault="00183526" w:rsidP="00AF39DB">
      <w:pPr>
        <w:pStyle w:val="ListParagraph"/>
        <w:numPr>
          <w:ilvl w:val="0"/>
          <w:numId w:val="127"/>
        </w:numPr>
        <w:spacing w:line="278" w:lineRule="auto"/>
        <w:rPr>
          <w:szCs w:val="20"/>
          <w:lang w:val="es-ES"/>
        </w:rPr>
      </w:pPr>
      <w:r w:rsidRPr="00665B08">
        <w:rPr>
          <w:szCs w:val="20"/>
          <w:lang w:val="es-ES"/>
        </w:rPr>
        <w:t xml:space="preserve">[3:15] ¿Qué le había hecho Dios a Jesús? </w:t>
      </w:r>
    </w:p>
    <w:p w14:paraId="23B67656" w14:textId="30D37B6D" w:rsidR="00183526" w:rsidRDefault="00183526" w:rsidP="001B476E">
      <w:pPr>
        <w:rPr>
          <w:szCs w:val="20"/>
          <w:lang w:val="es-ES"/>
        </w:rPr>
      </w:pPr>
      <w:r w:rsidRPr="00665B08">
        <w:rPr>
          <w:szCs w:val="20"/>
          <w:lang w:val="es-ES"/>
        </w:rPr>
        <w:tab/>
      </w:r>
      <w:r w:rsidRPr="00665B08">
        <w:rPr>
          <w:szCs w:val="20"/>
          <w:lang w:val="es-ES"/>
        </w:rPr>
        <w:tab/>
        <w:t>Dios había levantado a Jesús de entre los muertos.</w:t>
      </w:r>
    </w:p>
    <w:p w14:paraId="7E0BF997" w14:textId="77777777" w:rsidR="002C2B85" w:rsidRPr="00665B08" w:rsidRDefault="002C2B85" w:rsidP="001B476E">
      <w:pPr>
        <w:rPr>
          <w:szCs w:val="20"/>
          <w:lang w:val="es-ES"/>
        </w:rPr>
      </w:pPr>
    </w:p>
    <w:p w14:paraId="29E67F22"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[3:16] ¿Qué dijo Pedro que fortaleció al hombre cojo? </w:t>
      </w:r>
    </w:p>
    <w:p w14:paraId="0AA8168B" w14:textId="77777777" w:rsidR="00183526" w:rsidRDefault="00183526" w:rsidP="001B476E">
      <w:pPr>
        <w:ind w:left="720"/>
        <w:rPr>
          <w:szCs w:val="20"/>
          <w:lang w:val="es-ES"/>
        </w:rPr>
      </w:pPr>
      <w:r w:rsidRPr="00665B08">
        <w:rPr>
          <w:szCs w:val="20"/>
          <w:lang w:val="es-ES"/>
        </w:rPr>
        <w:t>La fe en el nombre de Jesús fortaleció al hombre.</w:t>
      </w:r>
    </w:p>
    <w:p w14:paraId="165B1F51" w14:textId="1775E3F2" w:rsidR="002C2B85" w:rsidRPr="00665B08" w:rsidRDefault="002C2B85" w:rsidP="002C2B85">
      <w:pPr>
        <w:pStyle w:val="Continuedline"/>
      </w:pPr>
      <w:proofErr w:type="spellStart"/>
      <w:r w:rsidRPr="00665B08">
        <w:lastRenderedPageBreak/>
        <w:t>Hechos</w:t>
      </w:r>
      <w:proofErr w:type="spellEnd"/>
      <w:r w:rsidRPr="00665B08">
        <w:t xml:space="preserve"> 3:11-16, </w:t>
      </w:r>
      <w:proofErr w:type="spellStart"/>
      <w:r>
        <w:t>c</w:t>
      </w:r>
      <w:r w:rsidRPr="00665B08">
        <w:t>ontinuación</w:t>
      </w:r>
      <w:proofErr w:type="spellEnd"/>
      <w:r w:rsidRPr="00665B08">
        <w:t>:</w:t>
      </w:r>
    </w:p>
    <w:p w14:paraId="06E83C3A" w14:textId="77777777" w:rsidR="002C2B85" w:rsidRPr="00665B08" w:rsidRDefault="002C2B85" w:rsidP="001B476E">
      <w:pPr>
        <w:ind w:left="720"/>
        <w:rPr>
          <w:lang w:val="es-ES"/>
        </w:rPr>
      </w:pPr>
    </w:p>
    <w:p w14:paraId="6D758824" w14:textId="77777777" w:rsidR="00183526" w:rsidRPr="00665B08" w:rsidRDefault="00183526" w:rsidP="00AF39DB">
      <w:pPr>
        <w:numPr>
          <w:ilvl w:val="0"/>
          <w:numId w:val="127"/>
        </w:numPr>
        <w:spacing w:line="278" w:lineRule="auto"/>
        <w:rPr>
          <w:szCs w:val="20"/>
          <w:lang w:val="es-ES"/>
        </w:rPr>
      </w:pPr>
      <w:r w:rsidRPr="00665B08">
        <w:rPr>
          <w:szCs w:val="20"/>
          <w:lang w:val="es-ES"/>
        </w:rPr>
        <w:t xml:space="preserve">[3:16] ¿Qué dijo Pedro que le había dado al hombre una salud perfecta? </w:t>
      </w:r>
    </w:p>
    <w:p w14:paraId="50F4CF61" w14:textId="77777777" w:rsidR="00183526" w:rsidRPr="00665B08" w:rsidRDefault="00183526" w:rsidP="001B476E">
      <w:pPr>
        <w:ind w:left="720"/>
        <w:rPr>
          <w:szCs w:val="20"/>
          <w:lang w:val="es-ES"/>
        </w:rPr>
      </w:pPr>
      <w:r w:rsidRPr="00665B08">
        <w:rPr>
          <w:szCs w:val="20"/>
          <w:lang w:val="es-ES"/>
        </w:rPr>
        <w:t>La fe que viene a través de Jesús le dio al hombre una salud perfecta.</w:t>
      </w:r>
    </w:p>
    <w:p w14:paraId="5AC49148" w14:textId="77777777" w:rsidR="00183526" w:rsidRPr="00665B08" w:rsidRDefault="00183526" w:rsidP="001B476E">
      <w:pPr>
        <w:spacing w:before="240"/>
        <w:rPr>
          <w:b/>
          <w:szCs w:val="20"/>
          <w:lang w:val="es-ES"/>
        </w:rPr>
      </w:pPr>
      <w:r w:rsidRPr="00665B08">
        <w:rPr>
          <w:b/>
          <w:szCs w:val="20"/>
          <w:lang w:val="es-ES"/>
        </w:rPr>
        <w:t>Sección de comentarios:</w:t>
      </w:r>
    </w:p>
    <w:p w14:paraId="42065737" w14:textId="77777777" w:rsidR="00183526" w:rsidRPr="00665B08" w:rsidRDefault="00183526" w:rsidP="00183526">
      <w:pPr>
        <w:spacing w:line="240" w:lineRule="auto"/>
        <w:rPr>
          <w:sz w:val="40"/>
          <w:szCs w:val="44"/>
          <w:lang w:val="es-ES"/>
        </w:rPr>
      </w:pPr>
      <w:r w:rsidRPr="00665B08">
        <w:rPr>
          <w:szCs w:val="44"/>
          <w:lang w:val="es-ES"/>
        </w:rPr>
        <w:br w:type="page"/>
      </w:r>
    </w:p>
    <w:p w14:paraId="084CAD94" w14:textId="77777777" w:rsidR="00183526" w:rsidRPr="00665B08" w:rsidRDefault="00183526" w:rsidP="00183526">
      <w:pPr>
        <w:pStyle w:val="Heading1"/>
        <w:keepNext w:val="0"/>
        <w:keepLines w:val="0"/>
        <w:spacing w:before="480"/>
        <w:rPr>
          <w:b w:val="0"/>
          <w:bCs/>
          <w:szCs w:val="44"/>
          <w:lang w:val="es-ES"/>
        </w:rPr>
      </w:pPr>
      <w:bookmarkStart w:id="61" w:name="_Toc176516706"/>
      <w:bookmarkStart w:id="62" w:name="_Toc196896491"/>
      <w:r w:rsidRPr="00665B08">
        <w:rPr>
          <w:bCs/>
          <w:szCs w:val="44"/>
          <w:lang w:val="es-ES"/>
        </w:rPr>
        <w:lastRenderedPageBreak/>
        <w:t>Hechos 4:23-31</w:t>
      </w:r>
      <w:bookmarkEnd w:id="61"/>
      <w:bookmarkEnd w:id="62"/>
    </w:p>
    <w:p w14:paraId="00ABBD05" w14:textId="7685E706" w:rsidR="00183526" w:rsidRPr="002C2B85" w:rsidRDefault="00183526" w:rsidP="00183526">
      <w:pPr>
        <w:pStyle w:val="Background"/>
        <w:spacing w:after="0" w:line="240" w:lineRule="auto"/>
        <w:rPr>
          <w:lang w:val="es-ES"/>
        </w:rPr>
      </w:pPr>
      <w:r w:rsidRPr="002C2B85">
        <w:rPr>
          <w:b/>
          <w:lang w:val="es-ES"/>
        </w:rPr>
        <w:t>Trasfondo</w:t>
      </w:r>
      <w:r w:rsidRPr="002C2B85">
        <w:rPr>
          <w:lang w:val="es-ES"/>
        </w:rPr>
        <w:t>: En Hechos 4:1-22, los líderes religiosos judíos estaban molestos porque Pedro y Juan estaban enseñando que Jesús había resucitado de entre los muertos. Entonces, ellos tuvieron una reunión del consejo, y llevaron a juicio a Pedro y a Juan.  Los líderes no pudieron encontrar excusa para castigarlos; así que simplemente les ordenaron que no enseñaran en el nombre de Jesús, y los dejaron ir.</w:t>
      </w:r>
    </w:p>
    <w:p w14:paraId="577F0969" w14:textId="77777777" w:rsidR="00183526" w:rsidRPr="002C2B85" w:rsidRDefault="00183526" w:rsidP="00183526">
      <w:pPr>
        <w:pStyle w:val="Background"/>
        <w:spacing w:after="0" w:line="240" w:lineRule="auto"/>
        <w:rPr>
          <w:lang w:val="es-ES"/>
        </w:rPr>
      </w:pPr>
    </w:p>
    <w:p w14:paraId="3F98DB82" w14:textId="77777777" w:rsidR="00183526" w:rsidRPr="002C2B85" w:rsidRDefault="00183526" w:rsidP="00183526">
      <w:pPr>
        <w:pStyle w:val="Background"/>
        <w:spacing w:after="0" w:line="240" w:lineRule="auto"/>
        <w:rPr>
          <w:lang w:val="es-ES"/>
        </w:rPr>
      </w:pPr>
      <w:r w:rsidRPr="002C2B85">
        <w:rPr>
          <w:lang w:val="es-ES"/>
        </w:rPr>
        <w:t>En este pasaje, los creyentes mencionan a David.  Alrededor de mil años antes de que Jesús viniera a la tierra, David era un rey importante de Israel. Escribió gran parte del Libro de los Salmos en el Antiguo Testamento, y algunas de sus palabras eran profecías.</w:t>
      </w:r>
    </w:p>
    <w:p w14:paraId="6629F1C7" w14:textId="77777777" w:rsidR="00183526" w:rsidRPr="00665B08" w:rsidRDefault="00183526" w:rsidP="00183526">
      <w:pPr>
        <w:pStyle w:val="Background"/>
        <w:spacing w:after="0" w:line="240" w:lineRule="auto"/>
        <w:rPr>
          <w:lang w:val="es-ES"/>
        </w:rPr>
      </w:pPr>
    </w:p>
    <w:p w14:paraId="722D3A2E" w14:textId="77777777" w:rsidR="00183526" w:rsidRPr="002C2B85" w:rsidRDefault="00183526" w:rsidP="00183526">
      <w:pPr>
        <w:pStyle w:val="Background"/>
        <w:rPr>
          <w:b/>
          <w:bCs w:val="0"/>
          <w:i/>
          <w:iCs/>
          <w:sz w:val="22"/>
          <w:szCs w:val="22"/>
          <w:lang w:val="es-ES"/>
        </w:rPr>
      </w:pPr>
      <w:r w:rsidRPr="002C2B85">
        <w:rPr>
          <w:b/>
          <w:bCs w:val="0"/>
          <w:i/>
          <w:iCs/>
          <w:sz w:val="22"/>
          <w:szCs w:val="22"/>
          <w:lang w:val="es-ES"/>
        </w:rPr>
        <w:t>Lea el pasaje.</w:t>
      </w:r>
    </w:p>
    <w:p w14:paraId="4C1DDD36" w14:textId="77777777" w:rsidR="00183526" w:rsidRPr="00665B08" w:rsidRDefault="00183526" w:rsidP="00183526">
      <w:pPr>
        <w:pStyle w:val="Part1"/>
        <w:rPr>
          <w:lang w:val="es-ES"/>
        </w:rPr>
      </w:pPr>
      <w:r w:rsidRPr="00665B08">
        <w:rPr>
          <w:lang w:val="es-ES"/>
        </w:rPr>
        <w:t>Parte 1</w:t>
      </w:r>
    </w:p>
    <w:p w14:paraId="30BC4D0A"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42E44C1A" w14:textId="77777777" w:rsidR="00183526" w:rsidRPr="00665B08" w:rsidRDefault="00183526" w:rsidP="00183526">
      <w:pPr>
        <w:pStyle w:val="Checklist"/>
      </w:pPr>
      <w:r w:rsidRPr="00665B08">
        <w:rPr>
          <w:lang w:val="es-ES"/>
        </w:rPr>
        <w:t xml:space="preserve">Después de que Pedro y Juan fueron puestos en libertad, ellos contaron a los demás creyentes lo que los principales sacerdotes y los ancianos les habían dicho. </w:t>
      </w:r>
      <w:r w:rsidRPr="00665B08">
        <w:t xml:space="preserve">[4:23]  </w:t>
      </w:r>
    </w:p>
    <w:p w14:paraId="4B48689F" w14:textId="77777777" w:rsidR="00183526" w:rsidRPr="00665B08" w:rsidRDefault="00183526" w:rsidP="00183526">
      <w:pPr>
        <w:pStyle w:val="Checklist"/>
      </w:pPr>
      <w:r w:rsidRPr="00665B08">
        <w:rPr>
          <w:lang w:val="es-ES"/>
        </w:rPr>
        <w:t xml:space="preserve">Los creyentes oraron. Ellos citaron una escritura que decía que la gente se opondría al Señor y a su Cristo. Reconocieron que lo que le sucedió a Jesús fue justo lo que Dios había planeado. </w:t>
      </w:r>
      <w:r w:rsidRPr="00665B08">
        <w:t>[4:24-28]</w:t>
      </w:r>
    </w:p>
    <w:p w14:paraId="33E27A2C" w14:textId="77777777" w:rsidR="00183526" w:rsidRPr="00665B08" w:rsidRDefault="00183526" w:rsidP="00183526">
      <w:pPr>
        <w:pStyle w:val="Checklist"/>
      </w:pPr>
      <w:r w:rsidRPr="00665B08">
        <w:rPr>
          <w:lang w:val="es-ES"/>
        </w:rPr>
        <w:t xml:space="preserve">Ellos oraron por el poder de hablar la palabra de Dios con valentía. </w:t>
      </w:r>
      <w:r w:rsidRPr="00665B08">
        <w:t>[4:29-30]</w:t>
      </w:r>
    </w:p>
    <w:p w14:paraId="1275BEBB" w14:textId="77777777" w:rsidR="00183526" w:rsidRPr="00665B08" w:rsidRDefault="00183526" w:rsidP="00183526">
      <w:pPr>
        <w:pStyle w:val="Checklist"/>
      </w:pPr>
      <w:r w:rsidRPr="00665B08">
        <w:rPr>
          <w:lang w:val="es-ES"/>
        </w:rPr>
        <w:t xml:space="preserve">Entonces el lugar en que estaban reunidos fue sacudido, y todos ellos fueron llenos del Espíritu Santo. </w:t>
      </w:r>
      <w:r w:rsidRPr="00665B08">
        <w:t>[4:31]</w:t>
      </w:r>
    </w:p>
    <w:p w14:paraId="4A22D01E" w14:textId="77777777" w:rsidR="00183526" w:rsidRPr="00665B08" w:rsidRDefault="00183526" w:rsidP="00183526">
      <w:pPr>
        <w:pStyle w:val="Part2"/>
      </w:pPr>
      <w:proofErr w:type="spellStart"/>
      <w:r w:rsidRPr="00665B08">
        <w:t>Parte</w:t>
      </w:r>
      <w:proofErr w:type="spellEnd"/>
      <w:r w:rsidRPr="00665B08">
        <w:t xml:space="preserve"> 2</w:t>
      </w:r>
    </w:p>
    <w:p w14:paraId="3496F3FA" w14:textId="77777777" w:rsidR="00183526" w:rsidRPr="00665B08" w:rsidRDefault="00183526" w:rsidP="00183526">
      <w:pPr>
        <w:pStyle w:val="Answerortell"/>
        <w:rPr>
          <w:lang w:val="es-ES"/>
        </w:rPr>
      </w:pPr>
      <w:r w:rsidRPr="00665B08">
        <w:rPr>
          <w:lang w:val="es-ES"/>
        </w:rPr>
        <w:t>Responda las siguientes preguntas de los versículos señalados.</w:t>
      </w:r>
    </w:p>
    <w:p w14:paraId="1E1A98EF"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[4:23] ¿Qué hicieron Pedro y Juan después de ser liberados? </w:t>
      </w:r>
    </w:p>
    <w:p w14:paraId="7D69DDDD" w14:textId="77777777" w:rsidR="00183526" w:rsidRDefault="00183526" w:rsidP="002C2B85">
      <w:pPr>
        <w:ind w:left="720"/>
        <w:rPr>
          <w:szCs w:val="20"/>
          <w:lang w:val="es-ES"/>
        </w:rPr>
      </w:pPr>
      <w:r w:rsidRPr="00665B08">
        <w:rPr>
          <w:szCs w:val="20"/>
          <w:lang w:val="es-ES"/>
        </w:rPr>
        <w:t>Pedro y Juan volvieron a los otros creyentes y les contaron lo que los principales sacerdotes y los ancianos les habían dicho.</w:t>
      </w:r>
    </w:p>
    <w:p w14:paraId="7DAD85A6" w14:textId="77777777" w:rsidR="002C2B85" w:rsidRPr="00665B08" w:rsidRDefault="002C2B85" w:rsidP="002C2B85">
      <w:pPr>
        <w:ind w:left="720"/>
        <w:rPr>
          <w:szCs w:val="20"/>
          <w:lang w:val="es-ES"/>
        </w:rPr>
      </w:pPr>
    </w:p>
    <w:p w14:paraId="61716DB4"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[4:24] ¿Qué hizo la reunión de creyentes cuando Pedro y Juan le contaron lo que había sucedido? </w:t>
      </w:r>
    </w:p>
    <w:p w14:paraId="578A8D59" w14:textId="77777777" w:rsidR="00183526" w:rsidRDefault="00183526" w:rsidP="002C2B85">
      <w:pPr>
        <w:ind w:left="720"/>
        <w:rPr>
          <w:szCs w:val="20"/>
          <w:lang w:val="es-ES"/>
        </w:rPr>
      </w:pPr>
      <w:r w:rsidRPr="00665B08">
        <w:rPr>
          <w:szCs w:val="20"/>
          <w:lang w:val="es-ES"/>
        </w:rPr>
        <w:t>Ellos oraron, elevando sus voces a Dios.</w:t>
      </w:r>
    </w:p>
    <w:p w14:paraId="17388084" w14:textId="77777777" w:rsidR="002C2B85" w:rsidRPr="00665B08" w:rsidRDefault="002C2B85" w:rsidP="002C2B85">
      <w:pPr>
        <w:ind w:left="720"/>
        <w:rPr>
          <w:szCs w:val="20"/>
          <w:lang w:val="es-ES"/>
        </w:rPr>
      </w:pPr>
    </w:p>
    <w:p w14:paraId="795D6BF1"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[4:24] ¿Qué decían los creyentes que el Señor había hecho? </w:t>
      </w:r>
    </w:p>
    <w:p w14:paraId="1002E9E0" w14:textId="77777777" w:rsidR="00183526" w:rsidRDefault="00183526" w:rsidP="002C2B85">
      <w:pPr>
        <w:ind w:left="720"/>
        <w:rPr>
          <w:szCs w:val="20"/>
          <w:lang w:val="es-ES"/>
        </w:rPr>
      </w:pPr>
      <w:r w:rsidRPr="00665B08">
        <w:rPr>
          <w:szCs w:val="20"/>
          <w:lang w:val="es-ES"/>
        </w:rPr>
        <w:t>Ellos decían que él había hecho los cielos, la tierra, el mar, y todo lo que hay en ellos.</w:t>
      </w:r>
    </w:p>
    <w:p w14:paraId="3B13D09B" w14:textId="77777777" w:rsidR="002C2B85" w:rsidRPr="00665B08" w:rsidRDefault="002C2B85" w:rsidP="002C2B85">
      <w:pPr>
        <w:ind w:left="720"/>
        <w:rPr>
          <w:szCs w:val="20"/>
          <w:lang w:val="es-ES"/>
        </w:rPr>
      </w:pPr>
    </w:p>
    <w:p w14:paraId="5AD2EA73"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[4:25] ¿A quién citaron los creyentes, en el versículo 25, mientras oraban? </w:t>
      </w:r>
    </w:p>
    <w:p w14:paraId="687920D5" w14:textId="77777777" w:rsidR="00183526" w:rsidRDefault="00183526" w:rsidP="002C2B85">
      <w:pPr>
        <w:ind w:left="720"/>
        <w:rPr>
          <w:szCs w:val="20"/>
          <w:lang w:val="es-ES"/>
        </w:rPr>
      </w:pPr>
      <w:r w:rsidRPr="00665B08">
        <w:rPr>
          <w:szCs w:val="20"/>
          <w:lang w:val="es-ES"/>
        </w:rPr>
        <w:t>Ellos citaron a David, siervo del Señor, quien era su antepasado.</w:t>
      </w:r>
    </w:p>
    <w:p w14:paraId="0544177B" w14:textId="77777777" w:rsidR="002C2B85" w:rsidRPr="00665B08" w:rsidRDefault="002C2B85" w:rsidP="002C2B85">
      <w:pPr>
        <w:ind w:left="720"/>
        <w:rPr>
          <w:szCs w:val="20"/>
          <w:lang w:val="es-ES"/>
        </w:rPr>
      </w:pPr>
    </w:p>
    <w:p w14:paraId="09ED6A2B" w14:textId="77777777" w:rsidR="00183526" w:rsidRPr="00665B08" w:rsidRDefault="00183526" w:rsidP="00AF39DB">
      <w:pPr>
        <w:pStyle w:val="ListParagraph"/>
        <w:numPr>
          <w:ilvl w:val="0"/>
          <w:numId w:val="128"/>
        </w:numPr>
        <w:spacing w:line="278" w:lineRule="auto"/>
        <w:rPr>
          <w:szCs w:val="20"/>
          <w:lang w:val="es-ES"/>
        </w:rPr>
      </w:pPr>
      <w:r w:rsidRPr="00665B08">
        <w:rPr>
          <w:szCs w:val="20"/>
          <w:lang w:val="es-ES"/>
        </w:rPr>
        <w:t xml:space="preserve">[4:25] ¿Qué dijo David acerca de las naciones gentiles? </w:t>
      </w:r>
    </w:p>
    <w:p w14:paraId="740E9E7A" w14:textId="77777777" w:rsidR="00183526" w:rsidRDefault="00183526" w:rsidP="002C2B85">
      <w:pPr>
        <w:ind w:left="720"/>
        <w:rPr>
          <w:szCs w:val="20"/>
          <w:lang w:val="es-ES"/>
        </w:rPr>
      </w:pPr>
      <w:r w:rsidRPr="00665B08">
        <w:rPr>
          <w:szCs w:val="20"/>
          <w:lang w:val="es-ES"/>
        </w:rPr>
        <w:t xml:space="preserve">Las naciones gentiles se enfurecieron y conspiraron en vano contra el Señor Dios, y el Mesías. </w:t>
      </w:r>
    </w:p>
    <w:p w14:paraId="24CE3758" w14:textId="77777777" w:rsidR="002C2B85" w:rsidRPr="00665B08" w:rsidRDefault="002C2B85" w:rsidP="002C2B85">
      <w:pPr>
        <w:ind w:left="720"/>
        <w:rPr>
          <w:szCs w:val="20"/>
          <w:lang w:val="es-ES"/>
        </w:rPr>
      </w:pPr>
    </w:p>
    <w:p w14:paraId="65B8A326" w14:textId="77777777" w:rsidR="00183526" w:rsidRPr="00665B08" w:rsidRDefault="00183526" w:rsidP="00AF39DB">
      <w:pPr>
        <w:pStyle w:val="ListParagraph"/>
        <w:numPr>
          <w:ilvl w:val="0"/>
          <w:numId w:val="128"/>
        </w:numPr>
        <w:spacing w:line="278" w:lineRule="auto"/>
        <w:rPr>
          <w:szCs w:val="20"/>
          <w:lang w:val="es-ES"/>
        </w:rPr>
      </w:pPr>
      <w:r w:rsidRPr="00665B08">
        <w:rPr>
          <w:szCs w:val="20"/>
          <w:lang w:val="es-ES"/>
        </w:rPr>
        <w:t xml:space="preserve">[4:26] ¿Qué dijo David acerca de los reyes de la tierra y los gobernantes? </w:t>
      </w:r>
    </w:p>
    <w:p w14:paraId="7757DFB6" w14:textId="77777777" w:rsidR="00183526" w:rsidRDefault="00183526" w:rsidP="002C2B85">
      <w:pPr>
        <w:ind w:left="720"/>
        <w:rPr>
          <w:szCs w:val="20"/>
          <w:lang w:val="es-ES"/>
        </w:rPr>
      </w:pPr>
      <w:r w:rsidRPr="00665B08">
        <w:rPr>
          <w:szCs w:val="20"/>
          <w:lang w:val="es-ES"/>
        </w:rPr>
        <w:t>Ellos se reunieron contra el Señor, y contra su Cristo (es decir, su ungido).</w:t>
      </w:r>
    </w:p>
    <w:p w14:paraId="4FE82557" w14:textId="77777777" w:rsidR="002C2B85" w:rsidRPr="00665B08" w:rsidRDefault="002C2B85" w:rsidP="002C2B85">
      <w:pPr>
        <w:ind w:left="720"/>
        <w:rPr>
          <w:szCs w:val="20"/>
          <w:lang w:val="es-ES"/>
        </w:rPr>
      </w:pPr>
    </w:p>
    <w:p w14:paraId="012E5370"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[4:27] En el versículo 27, ¿de quiénes hablaron los creyentes mientras oraban? </w:t>
      </w:r>
    </w:p>
    <w:p w14:paraId="6943AF00" w14:textId="77777777" w:rsidR="00183526" w:rsidRDefault="00183526" w:rsidP="002C2B85">
      <w:pPr>
        <w:ind w:left="720"/>
        <w:rPr>
          <w:szCs w:val="20"/>
          <w:lang w:val="es-ES"/>
        </w:rPr>
      </w:pPr>
      <w:r w:rsidRPr="00665B08">
        <w:rPr>
          <w:szCs w:val="20"/>
          <w:lang w:val="es-ES"/>
        </w:rPr>
        <w:t>Ellos hablaron acerca de Herodes, Poncio Pilato, los gentiles y el pueblo de Israel.</w:t>
      </w:r>
    </w:p>
    <w:p w14:paraId="04FBC00A" w14:textId="77777777" w:rsidR="002C2B85" w:rsidRPr="00665B08" w:rsidRDefault="002C2B85" w:rsidP="002C2B85">
      <w:pPr>
        <w:ind w:left="720"/>
        <w:rPr>
          <w:lang w:val="es-ES"/>
        </w:rPr>
      </w:pPr>
    </w:p>
    <w:p w14:paraId="649D7F7F"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[4:27] ¿Qué dijeron los creyentes que esa gente había hecho? </w:t>
      </w:r>
    </w:p>
    <w:p w14:paraId="0931110B" w14:textId="77777777" w:rsidR="00183526" w:rsidRDefault="00183526" w:rsidP="002C2B85">
      <w:pPr>
        <w:ind w:left="720"/>
        <w:rPr>
          <w:szCs w:val="20"/>
          <w:lang w:val="es-ES"/>
        </w:rPr>
      </w:pPr>
      <w:r w:rsidRPr="00665B08">
        <w:rPr>
          <w:szCs w:val="20"/>
          <w:lang w:val="es-ES"/>
        </w:rPr>
        <w:t>Esa gente se había reunido contra el santo siervo de Dios, Jesús, a quien Dios había ungido.</w:t>
      </w:r>
    </w:p>
    <w:p w14:paraId="6B87D3FD" w14:textId="2AB54E5C" w:rsidR="002C2B85" w:rsidRPr="00665B08" w:rsidRDefault="002C2B85" w:rsidP="002C2B85">
      <w:pPr>
        <w:pStyle w:val="Continuedline"/>
      </w:pPr>
      <w:proofErr w:type="spellStart"/>
      <w:r w:rsidRPr="00665B08">
        <w:lastRenderedPageBreak/>
        <w:t>Hechos</w:t>
      </w:r>
      <w:proofErr w:type="spellEnd"/>
      <w:r w:rsidRPr="00665B08">
        <w:t xml:space="preserve"> 4:23-31, </w:t>
      </w:r>
      <w:proofErr w:type="spellStart"/>
      <w:r>
        <w:t>c</w:t>
      </w:r>
      <w:r w:rsidRPr="00665B08">
        <w:t>ontinuación</w:t>
      </w:r>
      <w:proofErr w:type="spellEnd"/>
      <w:r w:rsidRPr="00665B08">
        <w:t>:</w:t>
      </w:r>
    </w:p>
    <w:p w14:paraId="137430FB" w14:textId="77777777" w:rsidR="002C2B85" w:rsidRPr="00665B08" w:rsidRDefault="002C2B85" w:rsidP="002C2B85">
      <w:pPr>
        <w:ind w:left="720"/>
        <w:rPr>
          <w:szCs w:val="20"/>
          <w:lang w:val="es-ES"/>
        </w:rPr>
      </w:pPr>
    </w:p>
    <w:p w14:paraId="3A6787AC"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[4:28] ¿Quién había decidido y planeado lo que le sucedería a Jesús? </w:t>
      </w:r>
    </w:p>
    <w:p w14:paraId="30CC9F90" w14:textId="77777777" w:rsidR="00183526" w:rsidRDefault="00183526" w:rsidP="002C2B85">
      <w:pPr>
        <w:ind w:left="720"/>
        <w:rPr>
          <w:szCs w:val="20"/>
          <w:lang w:val="es-ES"/>
        </w:rPr>
      </w:pPr>
      <w:r w:rsidRPr="00665B08">
        <w:rPr>
          <w:szCs w:val="20"/>
          <w:lang w:val="es-ES"/>
        </w:rPr>
        <w:t>Dios había decidido de antemano lo que sucedería.</w:t>
      </w:r>
    </w:p>
    <w:p w14:paraId="3A8B33CE" w14:textId="77777777" w:rsidR="002C2B85" w:rsidRPr="00665B08" w:rsidRDefault="002C2B85" w:rsidP="002C2B85">
      <w:pPr>
        <w:ind w:left="720"/>
        <w:rPr>
          <w:b/>
          <w:szCs w:val="20"/>
          <w:lang w:val="es-ES"/>
        </w:rPr>
      </w:pPr>
    </w:p>
    <w:p w14:paraId="35121521"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[4:29-30] ¿Qué le pidieron los creyentes al Señor que hiciera? </w:t>
      </w:r>
    </w:p>
    <w:p w14:paraId="11C16736" w14:textId="77777777" w:rsidR="00183526" w:rsidRDefault="00183526" w:rsidP="002C2B85">
      <w:pPr>
        <w:ind w:left="720"/>
        <w:rPr>
          <w:szCs w:val="20"/>
          <w:lang w:val="es-ES"/>
        </w:rPr>
      </w:pPr>
      <w:r w:rsidRPr="00665B08">
        <w:rPr>
          <w:szCs w:val="20"/>
          <w:lang w:val="es-ES"/>
        </w:rPr>
        <w:t xml:space="preserve">Le pidieron que les permitiera hablar su palabra con valentía, y le pidieron que sanara a la gente, y que diera señales y prodigios a través del nombre de Jesús. </w:t>
      </w:r>
    </w:p>
    <w:p w14:paraId="59F8F4D2" w14:textId="77777777" w:rsidR="002C2B85" w:rsidRPr="00665B08" w:rsidRDefault="002C2B85" w:rsidP="002C2B85">
      <w:pPr>
        <w:ind w:left="720"/>
        <w:rPr>
          <w:szCs w:val="20"/>
          <w:lang w:val="es-ES"/>
        </w:rPr>
      </w:pPr>
    </w:p>
    <w:p w14:paraId="43A13C63"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[4:31] ¿Qué sucedió después de que los creyentes terminaron de orar? </w:t>
      </w:r>
    </w:p>
    <w:p w14:paraId="1B967D88" w14:textId="77777777" w:rsidR="00183526" w:rsidRDefault="00183526" w:rsidP="002C2B85">
      <w:pPr>
        <w:ind w:left="720"/>
        <w:rPr>
          <w:szCs w:val="20"/>
          <w:lang w:val="es-ES"/>
        </w:rPr>
      </w:pPr>
      <w:r w:rsidRPr="00665B08">
        <w:rPr>
          <w:szCs w:val="20"/>
          <w:lang w:val="es-ES"/>
        </w:rPr>
        <w:t>Después que ellos oraron, el lugar donde estaban reunidos se estremeció, y todos fueron llenos del Espíritu Santo.</w:t>
      </w:r>
    </w:p>
    <w:p w14:paraId="0E2EFC6B" w14:textId="77777777" w:rsidR="002C2B85" w:rsidRPr="00665B08" w:rsidRDefault="002C2B85" w:rsidP="002C2B85">
      <w:pPr>
        <w:ind w:left="720"/>
        <w:rPr>
          <w:szCs w:val="20"/>
          <w:lang w:val="es-ES"/>
        </w:rPr>
      </w:pPr>
    </w:p>
    <w:p w14:paraId="775A7C88" w14:textId="77777777" w:rsidR="00183526" w:rsidRPr="00665B08" w:rsidRDefault="00183526" w:rsidP="00AF39DB">
      <w:pPr>
        <w:numPr>
          <w:ilvl w:val="0"/>
          <w:numId w:val="128"/>
        </w:numPr>
        <w:spacing w:line="278" w:lineRule="auto"/>
        <w:rPr>
          <w:szCs w:val="20"/>
          <w:lang w:val="es-ES"/>
        </w:rPr>
      </w:pPr>
      <w:r w:rsidRPr="00665B08">
        <w:rPr>
          <w:szCs w:val="20"/>
          <w:lang w:val="es-ES"/>
        </w:rPr>
        <w:t xml:space="preserve">[4:31] ¿Qué hicieron los creyentes, una vez que fueron llenos del Espíritu Santo? </w:t>
      </w:r>
    </w:p>
    <w:p w14:paraId="65685B19" w14:textId="7CCAD0E8" w:rsidR="00183526" w:rsidRPr="00665B08" w:rsidRDefault="00183526" w:rsidP="002C2B85">
      <w:pPr>
        <w:rPr>
          <w:szCs w:val="20"/>
          <w:lang w:val="es-ES"/>
        </w:rPr>
      </w:pPr>
      <w:r w:rsidRPr="00665B08">
        <w:rPr>
          <w:szCs w:val="20"/>
          <w:lang w:val="es-ES"/>
        </w:rPr>
        <w:tab/>
      </w:r>
      <w:r w:rsidRPr="00665B08">
        <w:rPr>
          <w:szCs w:val="20"/>
          <w:lang w:val="es-ES"/>
        </w:rPr>
        <w:tab/>
        <w:t>Ellos hablaron la palabra de Dios con valentía.</w:t>
      </w:r>
    </w:p>
    <w:p w14:paraId="6F7BCB49" w14:textId="77777777" w:rsidR="00183526" w:rsidRPr="00665B08" w:rsidRDefault="00183526" w:rsidP="00183526">
      <w:pPr>
        <w:spacing w:before="240" w:after="240"/>
        <w:rPr>
          <w:b/>
          <w:szCs w:val="20"/>
          <w:lang w:val="es-ES"/>
        </w:rPr>
      </w:pPr>
      <w:r w:rsidRPr="00665B08">
        <w:rPr>
          <w:b/>
          <w:szCs w:val="20"/>
          <w:lang w:val="es-ES"/>
        </w:rPr>
        <w:t>Sección de comentarios:</w:t>
      </w:r>
    </w:p>
    <w:p w14:paraId="7B329D5C" w14:textId="77777777" w:rsidR="00183526" w:rsidRPr="00665B08" w:rsidRDefault="00183526" w:rsidP="00183526">
      <w:pPr>
        <w:rPr>
          <w:rFonts w:eastAsiaTheme="majorEastAsia"/>
          <w:b/>
          <w:color w:val="0F4761" w:themeColor="accent1" w:themeShade="BF"/>
          <w:sz w:val="44"/>
          <w:szCs w:val="44"/>
          <w:lang w:val="es-ES"/>
        </w:rPr>
      </w:pPr>
      <w:r w:rsidRPr="00665B08">
        <w:rPr>
          <w:b/>
          <w:sz w:val="44"/>
          <w:szCs w:val="44"/>
          <w:lang w:val="es-ES"/>
        </w:rPr>
        <w:br w:type="page"/>
      </w:r>
    </w:p>
    <w:p w14:paraId="5FCBDD90" w14:textId="77777777" w:rsidR="00183526" w:rsidRPr="00665B08" w:rsidRDefault="00183526" w:rsidP="00183526">
      <w:pPr>
        <w:pStyle w:val="Heading1"/>
        <w:keepNext w:val="0"/>
        <w:keepLines w:val="0"/>
        <w:spacing w:before="480"/>
        <w:rPr>
          <w:b w:val="0"/>
          <w:bCs/>
          <w:szCs w:val="44"/>
          <w:lang w:val="es-ES"/>
        </w:rPr>
      </w:pPr>
      <w:bookmarkStart w:id="63" w:name="_Toc176516707"/>
      <w:bookmarkStart w:id="64" w:name="_Toc196896492"/>
      <w:r w:rsidRPr="00665B08">
        <w:rPr>
          <w:bCs/>
          <w:szCs w:val="44"/>
          <w:lang w:val="es-ES"/>
        </w:rPr>
        <w:lastRenderedPageBreak/>
        <w:t>Hechos 16:11-15</w:t>
      </w:r>
      <w:bookmarkEnd w:id="63"/>
      <w:bookmarkEnd w:id="64"/>
    </w:p>
    <w:p w14:paraId="2AFFC2FE" w14:textId="619DB6FC" w:rsidR="00183526" w:rsidRPr="00146AE9" w:rsidRDefault="00183526" w:rsidP="00183526">
      <w:pPr>
        <w:pStyle w:val="Background"/>
        <w:spacing w:after="0" w:line="240" w:lineRule="auto"/>
        <w:rPr>
          <w:lang w:val="es-ES"/>
        </w:rPr>
      </w:pPr>
      <w:r w:rsidRPr="00146AE9">
        <w:rPr>
          <w:b/>
          <w:lang w:val="es-ES"/>
        </w:rPr>
        <w:t>Trasfondo</w:t>
      </w:r>
      <w:r w:rsidRPr="00146AE9">
        <w:rPr>
          <w:lang w:val="es-ES"/>
        </w:rPr>
        <w:t>: Pablo tuvo una visión de un hombre en Macedonia que le decía que debía ir a Macedonia y ayudarlos; por lo que Pablo y sus compañeros planearon ir allí. Lucas, el autor de este libro, fue uno de los compañeros de Pablo.</w:t>
      </w:r>
    </w:p>
    <w:p w14:paraId="30E85068" w14:textId="77777777" w:rsidR="00183526" w:rsidRPr="00665B08" w:rsidRDefault="00183526" w:rsidP="00183526">
      <w:pPr>
        <w:pStyle w:val="Background"/>
        <w:spacing w:after="0" w:line="240" w:lineRule="auto"/>
        <w:rPr>
          <w:b/>
          <w:bCs w:val="0"/>
          <w:i/>
          <w:iCs/>
          <w:lang w:val="es-ES"/>
        </w:rPr>
      </w:pPr>
    </w:p>
    <w:p w14:paraId="5B618038" w14:textId="77777777" w:rsidR="00183526" w:rsidRPr="00146AE9" w:rsidRDefault="00183526" w:rsidP="00183526">
      <w:pPr>
        <w:pStyle w:val="Background"/>
        <w:spacing w:after="0" w:line="240" w:lineRule="auto"/>
        <w:rPr>
          <w:b/>
          <w:bCs w:val="0"/>
          <w:i/>
          <w:iCs/>
          <w:sz w:val="22"/>
          <w:szCs w:val="22"/>
          <w:lang w:val="es-ES"/>
        </w:rPr>
      </w:pPr>
      <w:r w:rsidRPr="00146AE9">
        <w:rPr>
          <w:b/>
          <w:bCs w:val="0"/>
          <w:i/>
          <w:iCs/>
          <w:sz w:val="22"/>
          <w:szCs w:val="22"/>
          <w:lang w:val="es-ES"/>
        </w:rPr>
        <w:t>Lea el pasaje.</w:t>
      </w:r>
    </w:p>
    <w:p w14:paraId="4680C766" w14:textId="77777777" w:rsidR="00183526" w:rsidRPr="00665B08" w:rsidRDefault="00183526" w:rsidP="00183526">
      <w:pPr>
        <w:pStyle w:val="Part1"/>
        <w:spacing w:line="240" w:lineRule="auto"/>
        <w:rPr>
          <w:lang w:val="es-ES"/>
        </w:rPr>
      </w:pPr>
    </w:p>
    <w:p w14:paraId="09387355" w14:textId="52F915CA" w:rsidR="00183526" w:rsidRPr="00665B08" w:rsidRDefault="00183526" w:rsidP="00146AE9">
      <w:pPr>
        <w:pStyle w:val="Part1"/>
        <w:rPr>
          <w:lang w:val="es-ES"/>
        </w:rPr>
      </w:pPr>
      <w:r w:rsidRPr="00665B08">
        <w:rPr>
          <w:lang w:val="es-ES"/>
        </w:rPr>
        <w:t>Parte 1</w:t>
      </w:r>
    </w:p>
    <w:p w14:paraId="55AD3375"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709BF674" w14:textId="77777777" w:rsidR="00183526" w:rsidRPr="00665B08" w:rsidRDefault="00183526" w:rsidP="00183526">
      <w:pPr>
        <w:pStyle w:val="Checklist"/>
      </w:pPr>
      <w:r w:rsidRPr="00665B08">
        <w:rPr>
          <w:lang w:val="es-ES"/>
        </w:rPr>
        <w:t xml:space="preserve">Pablo y sus compañeros fueron a Filipos en Macedonia. </w:t>
      </w:r>
      <w:r w:rsidRPr="00665B08">
        <w:t>[16:11-12]</w:t>
      </w:r>
    </w:p>
    <w:p w14:paraId="2A4AB003" w14:textId="77777777" w:rsidR="00183526" w:rsidRPr="00665B08" w:rsidRDefault="00183526" w:rsidP="00183526">
      <w:pPr>
        <w:pStyle w:val="Checklist"/>
      </w:pPr>
      <w:r w:rsidRPr="00665B08">
        <w:rPr>
          <w:lang w:val="es-ES"/>
        </w:rPr>
        <w:t xml:space="preserve">Ellos fueron al río, y hablaron con las mujeres que estaban allí. </w:t>
      </w:r>
      <w:r w:rsidRPr="00665B08">
        <w:t>[16:13]</w:t>
      </w:r>
    </w:p>
    <w:p w14:paraId="0E4F1DE9" w14:textId="77777777" w:rsidR="00183526" w:rsidRPr="00665B08" w:rsidRDefault="00183526" w:rsidP="00183526">
      <w:pPr>
        <w:pStyle w:val="Checklist"/>
      </w:pPr>
      <w:r w:rsidRPr="00665B08">
        <w:rPr>
          <w:lang w:val="es-ES"/>
        </w:rPr>
        <w:t xml:space="preserve">Lidia escuchó, y ella y su familia fueron bautizados. </w:t>
      </w:r>
      <w:r w:rsidRPr="00665B08">
        <w:t>[16:14-15]</w:t>
      </w:r>
    </w:p>
    <w:p w14:paraId="0C3B3DAD" w14:textId="77777777" w:rsidR="00183526" w:rsidRPr="00665B08" w:rsidRDefault="00183526" w:rsidP="00183526">
      <w:pPr>
        <w:pStyle w:val="Part2"/>
      </w:pPr>
      <w:proofErr w:type="spellStart"/>
      <w:r w:rsidRPr="00665B08">
        <w:t>Parte</w:t>
      </w:r>
      <w:proofErr w:type="spellEnd"/>
      <w:r w:rsidRPr="00665B08">
        <w:t xml:space="preserve"> 2</w:t>
      </w:r>
    </w:p>
    <w:p w14:paraId="57B9DB01" w14:textId="77777777" w:rsidR="00183526" w:rsidRPr="00665B08" w:rsidRDefault="00183526" w:rsidP="00183526">
      <w:pPr>
        <w:pStyle w:val="Answerortell"/>
        <w:rPr>
          <w:lang w:val="es-ES"/>
        </w:rPr>
      </w:pPr>
      <w:r w:rsidRPr="00665B08">
        <w:rPr>
          <w:lang w:val="es-ES"/>
        </w:rPr>
        <w:t>Responda las siguientes preguntas de los versículos señalados.</w:t>
      </w:r>
    </w:p>
    <w:p w14:paraId="1013A84E"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[16:11] </w:t>
      </w:r>
      <w:r w:rsidRPr="00665B08">
        <w:rPr>
          <w:szCs w:val="20"/>
          <w:lang w:val="es-ES"/>
        </w:rPr>
        <w:tab/>
        <w:t xml:space="preserve">¿A qué lugares navegaron Pablo y sus compañeros? </w:t>
      </w:r>
    </w:p>
    <w:p w14:paraId="5D2C843D" w14:textId="77777777" w:rsidR="00183526" w:rsidRDefault="00183526" w:rsidP="00146AE9">
      <w:pPr>
        <w:ind w:left="720"/>
        <w:rPr>
          <w:szCs w:val="20"/>
          <w:lang w:val="es-ES"/>
        </w:rPr>
      </w:pPr>
      <w:r w:rsidRPr="00665B08">
        <w:rPr>
          <w:szCs w:val="20"/>
          <w:lang w:val="es-ES"/>
        </w:rPr>
        <w:t xml:space="preserve">Ellos navegaron a Samotracia y </w:t>
      </w:r>
      <w:proofErr w:type="spellStart"/>
      <w:r w:rsidRPr="00665B08">
        <w:rPr>
          <w:szCs w:val="20"/>
          <w:lang w:val="es-ES"/>
        </w:rPr>
        <w:t>Neápolis</w:t>
      </w:r>
      <w:proofErr w:type="spellEnd"/>
      <w:r w:rsidRPr="00665B08">
        <w:rPr>
          <w:szCs w:val="20"/>
          <w:lang w:val="es-ES"/>
        </w:rPr>
        <w:t>, y luego a Filipos.</w:t>
      </w:r>
    </w:p>
    <w:p w14:paraId="18B096BF" w14:textId="77777777" w:rsidR="00146AE9" w:rsidRPr="00665B08" w:rsidRDefault="00146AE9" w:rsidP="00146AE9">
      <w:pPr>
        <w:ind w:left="720"/>
        <w:rPr>
          <w:szCs w:val="20"/>
          <w:lang w:val="es-ES"/>
        </w:rPr>
      </w:pPr>
    </w:p>
    <w:p w14:paraId="0FD9F214"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[16:12] </w:t>
      </w:r>
      <w:r w:rsidRPr="00665B08">
        <w:rPr>
          <w:szCs w:val="20"/>
          <w:lang w:val="es-ES"/>
        </w:rPr>
        <w:tab/>
        <w:t xml:space="preserve">¿Qué dice el pasaje acerca de la ciudad de Filipos? </w:t>
      </w:r>
    </w:p>
    <w:p w14:paraId="37289B8B" w14:textId="77777777" w:rsidR="00183526" w:rsidRDefault="00183526" w:rsidP="00146AE9">
      <w:pPr>
        <w:ind w:left="720"/>
        <w:rPr>
          <w:szCs w:val="20"/>
          <w:lang w:val="es-ES"/>
        </w:rPr>
      </w:pPr>
      <w:r w:rsidRPr="00665B08">
        <w:rPr>
          <w:szCs w:val="20"/>
          <w:lang w:val="es-ES"/>
        </w:rPr>
        <w:t>Filipos era una colonia romana, y era la ciudad más importante del distrito de Macedonia.</w:t>
      </w:r>
    </w:p>
    <w:p w14:paraId="4AF0AFB8" w14:textId="77777777" w:rsidR="00146AE9" w:rsidRPr="00665B08" w:rsidRDefault="00146AE9" w:rsidP="00146AE9">
      <w:pPr>
        <w:ind w:left="720"/>
        <w:rPr>
          <w:szCs w:val="20"/>
          <w:lang w:val="es-ES"/>
        </w:rPr>
      </w:pPr>
    </w:p>
    <w:p w14:paraId="2BE3F8C4"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[16:13] </w:t>
      </w:r>
      <w:r w:rsidRPr="00665B08">
        <w:rPr>
          <w:szCs w:val="20"/>
          <w:lang w:val="es-ES"/>
        </w:rPr>
        <w:tab/>
        <w:t xml:space="preserve">¿Qué hicieron Pablo y sus compañeros? </w:t>
      </w:r>
    </w:p>
    <w:p w14:paraId="63CB45CD" w14:textId="77777777" w:rsidR="00183526" w:rsidRDefault="00183526" w:rsidP="00146AE9">
      <w:pPr>
        <w:ind w:left="720"/>
        <w:rPr>
          <w:szCs w:val="20"/>
          <w:lang w:val="es-ES"/>
        </w:rPr>
      </w:pPr>
      <w:r w:rsidRPr="00665B08">
        <w:rPr>
          <w:szCs w:val="20"/>
          <w:lang w:val="es-ES"/>
        </w:rPr>
        <w:t>Ellos se sentaron y hablaron con las mujeres, quienes se habían reunido junto al río.</w:t>
      </w:r>
    </w:p>
    <w:p w14:paraId="1194D38D" w14:textId="77777777" w:rsidR="00146AE9" w:rsidRPr="00665B08" w:rsidRDefault="00146AE9" w:rsidP="00146AE9">
      <w:pPr>
        <w:ind w:left="720"/>
        <w:rPr>
          <w:szCs w:val="20"/>
          <w:lang w:val="es-ES"/>
        </w:rPr>
      </w:pPr>
    </w:p>
    <w:p w14:paraId="0841B812"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[16:13] </w:t>
      </w:r>
      <w:r w:rsidRPr="00665B08">
        <w:rPr>
          <w:szCs w:val="20"/>
          <w:lang w:val="es-ES"/>
        </w:rPr>
        <w:tab/>
        <w:t xml:space="preserve">¿Para qué cree que se habían reunido las mujeres? </w:t>
      </w:r>
    </w:p>
    <w:p w14:paraId="5C3F41E9" w14:textId="77777777" w:rsidR="00183526" w:rsidRDefault="00183526" w:rsidP="00146AE9">
      <w:pPr>
        <w:ind w:left="720"/>
        <w:rPr>
          <w:szCs w:val="20"/>
          <w:lang w:val="es-ES"/>
        </w:rPr>
      </w:pPr>
      <w:r w:rsidRPr="00665B08">
        <w:rPr>
          <w:i/>
          <w:iCs/>
          <w:szCs w:val="20"/>
          <w:lang w:val="es-ES"/>
        </w:rPr>
        <w:t xml:space="preserve">(La respuesta puede variar). </w:t>
      </w:r>
      <w:r w:rsidRPr="00665B08">
        <w:rPr>
          <w:szCs w:val="20"/>
          <w:lang w:val="es-ES"/>
        </w:rPr>
        <w:t>El texto indica que ellas probablemente se habían reunido para orar.</w:t>
      </w:r>
    </w:p>
    <w:p w14:paraId="18CC19B5" w14:textId="77777777" w:rsidR="00146AE9" w:rsidRPr="00665B08" w:rsidRDefault="00146AE9" w:rsidP="00146AE9">
      <w:pPr>
        <w:ind w:left="720"/>
        <w:rPr>
          <w:szCs w:val="20"/>
          <w:lang w:val="es-ES"/>
        </w:rPr>
      </w:pPr>
    </w:p>
    <w:p w14:paraId="01D06A67"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[16:14] </w:t>
      </w:r>
      <w:r w:rsidRPr="00665B08">
        <w:rPr>
          <w:szCs w:val="20"/>
          <w:lang w:val="es-ES"/>
        </w:rPr>
        <w:tab/>
        <w:t xml:space="preserve">¿A quién conoció Pablo en el río? </w:t>
      </w:r>
    </w:p>
    <w:p w14:paraId="338EB454" w14:textId="77777777" w:rsidR="00183526" w:rsidRDefault="00183526" w:rsidP="00146AE9">
      <w:pPr>
        <w:ind w:left="720"/>
        <w:rPr>
          <w:szCs w:val="20"/>
          <w:lang w:val="es-ES"/>
        </w:rPr>
      </w:pPr>
      <w:r w:rsidRPr="00665B08">
        <w:rPr>
          <w:szCs w:val="20"/>
          <w:lang w:val="es-ES"/>
        </w:rPr>
        <w:t>El conoció a Lidia, una comerciante y adoradora de Dios.</w:t>
      </w:r>
    </w:p>
    <w:p w14:paraId="31DB76DA" w14:textId="77777777" w:rsidR="00146AE9" w:rsidRPr="00665B08" w:rsidRDefault="00146AE9" w:rsidP="00146AE9">
      <w:pPr>
        <w:ind w:left="720"/>
        <w:rPr>
          <w:szCs w:val="20"/>
          <w:lang w:val="es-ES"/>
        </w:rPr>
      </w:pPr>
    </w:p>
    <w:p w14:paraId="04A8DC3A"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[16:14-15] </w:t>
      </w:r>
      <w:r w:rsidRPr="00665B08">
        <w:rPr>
          <w:szCs w:val="20"/>
          <w:lang w:val="es-ES"/>
        </w:rPr>
        <w:tab/>
        <w:t xml:space="preserve">¿Qué hicieron Lidia y los miembros de su familia? </w:t>
      </w:r>
    </w:p>
    <w:p w14:paraId="5D156227" w14:textId="77777777" w:rsidR="00183526" w:rsidRDefault="00183526" w:rsidP="00146AE9">
      <w:pPr>
        <w:ind w:left="720"/>
        <w:rPr>
          <w:szCs w:val="20"/>
          <w:lang w:val="es-ES"/>
        </w:rPr>
      </w:pPr>
      <w:r w:rsidRPr="00665B08">
        <w:rPr>
          <w:szCs w:val="20"/>
          <w:lang w:val="es-ES"/>
        </w:rPr>
        <w:t>Después de responder al evangelio, ellos fueron bautizados.</w:t>
      </w:r>
    </w:p>
    <w:p w14:paraId="72CE75E9" w14:textId="77777777" w:rsidR="00146AE9" w:rsidRPr="00665B08" w:rsidRDefault="00146AE9" w:rsidP="00146AE9">
      <w:pPr>
        <w:ind w:left="720"/>
        <w:rPr>
          <w:szCs w:val="20"/>
          <w:lang w:val="es-ES"/>
        </w:rPr>
      </w:pPr>
    </w:p>
    <w:p w14:paraId="18635E24" w14:textId="77777777" w:rsidR="00183526" w:rsidRPr="00665B08" w:rsidRDefault="00183526" w:rsidP="00AF39DB">
      <w:pPr>
        <w:numPr>
          <w:ilvl w:val="0"/>
          <w:numId w:val="130"/>
        </w:numPr>
        <w:spacing w:line="278" w:lineRule="auto"/>
        <w:rPr>
          <w:szCs w:val="20"/>
          <w:lang w:val="es-ES"/>
        </w:rPr>
      </w:pPr>
      <w:r w:rsidRPr="00665B08">
        <w:rPr>
          <w:szCs w:val="20"/>
          <w:lang w:val="es-ES"/>
        </w:rPr>
        <w:t xml:space="preserve">[16:15] </w:t>
      </w:r>
      <w:r w:rsidRPr="00665B08">
        <w:rPr>
          <w:szCs w:val="20"/>
          <w:lang w:val="es-ES"/>
        </w:rPr>
        <w:tab/>
        <w:t xml:space="preserve">¿Qué persuadió Lidia a hacer a Pablo y a sus compañeros? </w:t>
      </w:r>
    </w:p>
    <w:p w14:paraId="48F6CDFC" w14:textId="758E6BC5" w:rsidR="00183526" w:rsidRPr="00146AE9" w:rsidRDefault="00183526" w:rsidP="00146AE9">
      <w:pPr>
        <w:ind w:left="720"/>
        <w:rPr>
          <w:szCs w:val="20"/>
          <w:lang w:val="es-ES"/>
        </w:rPr>
      </w:pPr>
      <w:r w:rsidRPr="00665B08">
        <w:rPr>
          <w:szCs w:val="20"/>
          <w:lang w:val="es-ES"/>
        </w:rPr>
        <w:t>Ella los persuadió para que se quedaran en su casa.</w:t>
      </w:r>
    </w:p>
    <w:p w14:paraId="3F4918B6" w14:textId="77777777" w:rsidR="00183526" w:rsidRPr="00665B08" w:rsidRDefault="00183526" w:rsidP="00183526">
      <w:pPr>
        <w:spacing w:before="240" w:after="240"/>
        <w:rPr>
          <w:b/>
          <w:szCs w:val="20"/>
          <w:lang w:val="es-ES"/>
        </w:rPr>
      </w:pPr>
      <w:r w:rsidRPr="00665B08">
        <w:rPr>
          <w:b/>
          <w:szCs w:val="20"/>
          <w:lang w:val="es-ES"/>
        </w:rPr>
        <w:t>Sección de comentarios:</w:t>
      </w:r>
    </w:p>
    <w:p w14:paraId="7245C1A0" w14:textId="77777777" w:rsidR="00183526" w:rsidRPr="00665B08" w:rsidRDefault="00183526" w:rsidP="00665B08">
      <w:pPr>
        <w:pStyle w:val="Heading1"/>
        <w:rPr>
          <w:lang w:val="es-ES"/>
        </w:rPr>
      </w:pPr>
      <w:r w:rsidRPr="00665B08">
        <w:rPr>
          <w:sz w:val="44"/>
          <w:szCs w:val="44"/>
          <w:lang w:val="es-ES"/>
        </w:rPr>
        <w:br w:type="page"/>
      </w:r>
      <w:bookmarkStart w:id="65" w:name="_Toc196896493"/>
      <w:bookmarkStart w:id="66" w:name="_Toc176516708"/>
      <w:r w:rsidRPr="00665B08">
        <w:rPr>
          <w:lang w:val="es-ES"/>
        </w:rPr>
        <w:lastRenderedPageBreak/>
        <w:t>Romanos 3:9-26</w:t>
      </w:r>
      <w:bookmarkEnd w:id="65"/>
      <w:r w:rsidRPr="00665B08">
        <w:rPr>
          <w:lang w:val="es-ES"/>
        </w:rPr>
        <w:t xml:space="preserve"> </w:t>
      </w:r>
      <w:bookmarkEnd w:id="66"/>
    </w:p>
    <w:p w14:paraId="79220A36" w14:textId="77777777" w:rsidR="00183526" w:rsidRPr="00146AE9" w:rsidRDefault="00183526" w:rsidP="00183526">
      <w:pPr>
        <w:pStyle w:val="Background"/>
        <w:spacing w:line="240" w:lineRule="auto"/>
        <w:rPr>
          <w:b/>
          <w:lang w:val="es-ES"/>
        </w:rPr>
      </w:pPr>
      <w:r w:rsidRPr="00146AE9">
        <w:rPr>
          <w:b/>
          <w:lang w:val="es-ES"/>
        </w:rPr>
        <w:t>Trasfondo</w:t>
      </w:r>
      <w:r w:rsidRPr="00146AE9">
        <w:rPr>
          <w:lang w:val="es-ES"/>
        </w:rPr>
        <w:t>: En esta sección, Pablo se refirió a "judíos y griegos".  A menudo, en el Nuevo Testamento, la palabra "griegos" se usa para referirse a los gentiles; es decir, a las personas que no eran judíos.</w:t>
      </w:r>
    </w:p>
    <w:p w14:paraId="29EEB9D2" w14:textId="77777777" w:rsidR="00183526" w:rsidRPr="00146AE9" w:rsidRDefault="00183526" w:rsidP="00183526">
      <w:pPr>
        <w:pStyle w:val="Background"/>
        <w:rPr>
          <w:b/>
          <w:bCs w:val="0"/>
          <w:i/>
          <w:iCs/>
          <w:sz w:val="22"/>
          <w:szCs w:val="22"/>
          <w:lang w:val="es-ES"/>
        </w:rPr>
      </w:pPr>
      <w:r w:rsidRPr="00146AE9">
        <w:rPr>
          <w:b/>
          <w:bCs w:val="0"/>
          <w:i/>
          <w:iCs/>
          <w:sz w:val="22"/>
          <w:szCs w:val="22"/>
          <w:lang w:val="es-ES"/>
        </w:rPr>
        <w:t>Lea el pasaje.</w:t>
      </w:r>
    </w:p>
    <w:p w14:paraId="465B7F09" w14:textId="77777777" w:rsidR="00183526" w:rsidRPr="00665B08" w:rsidRDefault="00183526" w:rsidP="00183526">
      <w:pPr>
        <w:pStyle w:val="Part1"/>
        <w:rPr>
          <w:lang w:val="es-ES"/>
        </w:rPr>
      </w:pPr>
      <w:r w:rsidRPr="00665B08">
        <w:rPr>
          <w:lang w:val="es-ES"/>
        </w:rPr>
        <w:t>Parte 1</w:t>
      </w:r>
    </w:p>
    <w:p w14:paraId="3F255CA1"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175F5698" w14:textId="77777777" w:rsidR="00183526" w:rsidRPr="00665B08" w:rsidRDefault="00183526" w:rsidP="00183526">
      <w:pPr>
        <w:pStyle w:val="Checklist"/>
      </w:pPr>
      <w:r w:rsidRPr="00665B08">
        <w:rPr>
          <w:lang w:val="es-ES"/>
        </w:rPr>
        <w:t xml:space="preserve">Tanto los judíos como los griegos estaban bajo pecado. </w:t>
      </w:r>
      <w:r w:rsidRPr="00665B08">
        <w:t>[3:9]</w:t>
      </w:r>
    </w:p>
    <w:p w14:paraId="3F89D159" w14:textId="77777777" w:rsidR="00183526" w:rsidRPr="00665B08" w:rsidRDefault="00183526" w:rsidP="00183526">
      <w:pPr>
        <w:pStyle w:val="Checklist"/>
      </w:pPr>
      <w:r w:rsidRPr="00665B08">
        <w:rPr>
          <w:lang w:val="es-ES"/>
        </w:rPr>
        <w:t xml:space="preserve">Las Escrituras dicen que nadie es justo, y dicen cuán terriblemente pecaminosas son las personas. </w:t>
      </w:r>
      <w:r w:rsidRPr="00665B08">
        <w:t>[3:10-18]</w:t>
      </w:r>
    </w:p>
    <w:p w14:paraId="25310BCA" w14:textId="77777777" w:rsidR="00183526" w:rsidRPr="00665B08" w:rsidRDefault="00183526" w:rsidP="00183526">
      <w:pPr>
        <w:pStyle w:val="Checklist"/>
      </w:pPr>
      <w:r w:rsidRPr="00665B08">
        <w:rPr>
          <w:lang w:val="es-ES"/>
        </w:rPr>
        <w:t xml:space="preserve">Nadie será justificado por la ley. En cambio, la ley revela el pecado. </w:t>
      </w:r>
      <w:r w:rsidRPr="00665B08">
        <w:t>[3:20]</w:t>
      </w:r>
    </w:p>
    <w:p w14:paraId="659E10A8" w14:textId="77777777" w:rsidR="00183526" w:rsidRPr="00665B08" w:rsidRDefault="00183526" w:rsidP="00183526">
      <w:pPr>
        <w:pStyle w:val="Checklist"/>
      </w:pPr>
      <w:r w:rsidRPr="00665B08">
        <w:rPr>
          <w:lang w:val="es-ES"/>
        </w:rPr>
        <w:t xml:space="preserve">Hay una justicia por medio de la fe en Jesucristo para todos los que creen. </w:t>
      </w:r>
      <w:r w:rsidRPr="00665B08">
        <w:t>[3:21-26]</w:t>
      </w:r>
    </w:p>
    <w:p w14:paraId="7BF1F9C9" w14:textId="77777777" w:rsidR="00183526" w:rsidRPr="00665B08" w:rsidRDefault="00183526" w:rsidP="00183526">
      <w:pPr>
        <w:pStyle w:val="Part2"/>
      </w:pPr>
      <w:proofErr w:type="spellStart"/>
      <w:r w:rsidRPr="00665B08">
        <w:t>Parte</w:t>
      </w:r>
      <w:proofErr w:type="spellEnd"/>
      <w:r w:rsidRPr="00665B08">
        <w:t xml:space="preserve"> 2</w:t>
      </w:r>
    </w:p>
    <w:p w14:paraId="0D087E6C" w14:textId="77777777" w:rsidR="00183526" w:rsidRPr="00665B08" w:rsidRDefault="00183526" w:rsidP="00183526">
      <w:pPr>
        <w:pStyle w:val="Answerortell"/>
        <w:rPr>
          <w:lang w:val="es-ES"/>
        </w:rPr>
      </w:pPr>
      <w:r w:rsidRPr="00665B08">
        <w:rPr>
          <w:lang w:val="es-ES"/>
        </w:rPr>
        <w:t>Responda las siguientes preguntas de los versículos señalados.</w:t>
      </w:r>
    </w:p>
    <w:p w14:paraId="19E6A604"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[3:9] ¿Quién dijo Pablo que está bajo pecado? </w:t>
      </w:r>
    </w:p>
    <w:p w14:paraId="407BA472" w14:textId="77777777" w:rsidR="00183526" w:rsidRDefault="00183526" w:rsidP="00146AE9">
      <w:pPr>
        <w:ind w:left="360" w:firstLine="360"/>
        <w:rPr>
          <w:szCs w:val="20"/>
          <w:lang w:val="es-ES"/>
        </w:rPr>
      </w:pPr>
      <w:r w:rsidRPr="00665B08">
        <w:rPr>
          <w:szCs w:val="20"/>
          <w:lang w:val="es-ES"/>
        </w:rPr>
        <w:t>Tanto los judíos como los griegos están bajo pecado.</w:t>
      </w:r>
    </w:p>
    <w:p w14:paraId="50E69BDF" w14:textId="77777777" w:rsidR="00146AE9" w:rsidRPr="00665B08" w:rsidRDefault="00146AE9" w:rsidP="00146AE9">
      <w:pPr>
        <w:ind w:left="360" w:firstLine="360"/>
        <w:rPr>
          <w:szCs w:val="20"/>
          <w:lang w:val="es-ES"/>
        </w:rPr>
      </w:pPr>
    </w:p>
    <w:p w14:paraId="62607DB5"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[3:9] ¿Cuántas personas cree que significa esto de que están bajo pecado? </w:t>
      </w:r>
    </w:p>
    <w:p w14:paraId="2AC36FDB" w14:textId="77777777" w:rsidR="00183526" w:rsidRDefault="00183526" w:rsidP="00146AE9">
      <w:pPr>
        <w:ind w:left="720"/>
        <w:rPr>
          <w:szCs w:val="20"/>
          <w:lang w:val="es-ES"/>
        </w:rPr>
      </w:pPr>
      <w:r w:rsidRPr="00665B08">
        <w:rPr>
          <w:szCs w:val="20"/>
          <w:lang w:val="es-ES"/>
        </w:rPr>
        <w:t>Debido a que cualquiera que no sea judío fue llamado griego en este pasaje, esto significa que todas las personas están bajo pecado.</w:t>
      </w:r>
    </w:p>
    <w:p w14:paraId="47477931" w14:textId="77777777" w:rsidR="00146AE9" w:rsidRPr="00665B08" w:rsidRDefault="00146AE9" w:rsidP="00146AE9">
      <w:pPr>
        <w:ind w:left="720"/>
        <w:rPr>
          <w:szCs w:val="20"/>
          <w:lang w:val="es-ES"/>
        </w:rPr>
      </w:pPr>
    </w:p>
    <w:p w14:paraId="26A6FC00"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[3:9] ¿Qué cree que significa estar bajo el pecado? </w:t>
      </w:r>
    </w:p>
    <w:p w14:paraId="6F1E64DD" w14:textId="77777777" w:rsidR="00183526" w:rsidRDefault="00183526" w:rsidP="00146AE9">
      <w:pPr>
        <w:ind w:left="720"/>
        <w:rPr>
          <w:szCs w:val="20"/>
          <w:lang w:val="es-ES"/>
        </w:rPr>
      </w:pPr>
      <w:r w:rsidRPr="00665B08">
        <w:rPr>
          <w:i/>
          <w:iCs/>
          <w:szCs w:val="20"/>
          <w:lang w:val="es-ES"/>
        </w:rPr>
        <w:t xml:space="preserve">(La respuesta puede variar). </w:t>
      </w:r>
      <w:r w:rsidRPr="00665B08">
        <w:rPr>
          <w:szCs w:val="20"/>
          <w:lang w:val="es-ES"/>
        </w:rPr>
        <w:t>Tal vez signifique ser controlado por el pecado y ser un pecador.</w:t>
      </w:r>
    </w:p>
    <w:p w14:paraId="708DD1C5" w14:textId="77777777" w:rsidR="00146AE9" w:rsidRPr="00665B08" w:rsidRDefault="00146AE9" w:rsidP="00146AE9">
      <w:pPr>
        <w:ind w:left="720"/>
        <w:rPr>
          <w:szCs w:val="20"/>
          <w:lang w:val="es-ES"/>
        </w:rPr>
      </w:pPr>
    </w:p>
    <w:p w14:paraId="7C105C75"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[3:10-11] ¿Qué dijo Pablo que estaba escrito acerca de quién es justo? </w:t>
      </w:r>
    </w:p>
    <w:p w14:paraId="1AB7DD2E" w14:textId="77777777" w:rsidR="00183526" w:rsidRDefault="00183526" w:rsidP="00146AE9">
      <w:pPr>
        <w:ind w:left="720"/>
        <w:rPr>
          <w:szCs w:val="20"/>
          <w:lang w:val="es-ES"/>
        </w:rPr>
      </w:pPr>
      <w:r w:rsidRPr="00665B08">
        <w:rPr>
          <w:szCs w:val="20"/>
          <w:lang w:val="es-ES"/>
        </w:rPr>
        <w:t>Pablo dijo que estaba escrito que nadie es justo. Nadie entiende y nadie busca a Dios.</w:t>
      </w:r>
    </w:p>
    <w:p w14:paraId="47352D06" w14:textId="77777777" w:rsidR="00146AE9" w:rsidRPr="00665B08" w:rsidRDefault="00146AE9" w:rsidP="00146AE9">
      <w:pPr>
        <w:ind w:left="720"/>
        <w:rPr>
          <w:szCs w:val="20"/>
          <w:lang w:val="es-ES"/>
        </w:rPr>
      </w:pPr>
    </w:p>
    <w:p w14:paraId="1AACFE1D"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[3:13] ¿Cómo se describen la garganta y la boca de las personas? </w:t>
      </w:r>
    </w:p>
    <w:p w14:paraId="799D4E30" w14:textId="77777777" w:rsidR="00183526" w:rsidRDefault="00183526" w:rsidP="00146AE9">
      <w:pPr>
        <w:ind w:left="720"/>
        <w:rPr>
          <w:szCs w:val="20"/>
          <w:lang w:val="es-ES"/>
        </w:rPr>
      </w:pPr>
      <w:r w:rsidRPr="00665B08">
        <w:rPr>
          <w:szCs w:val="20"/>
          <w:lang w:val="es-ES"/>
        </w:rPr>
        <w:t>Las gargantas de las personas son como tumbas abiertas. Sus lenguas no dicen la verdad. Es como si hubiera veneno de serpiente en sus labios.</w:t>
      </w:r>
    </w:p>
    <w:p w14:paraId="3A45E6CE" w14:textId="77777777" w:rsidR="00146AE9" w:rsidRPr="00665B08" w:rsidRDefault="00146AE9" w:rsidP="00146AE9">
      <w:pPr>
        <w:ind w:left="720"/>
        <w:rPr>
          <w:szCs w:val="20"/>
          <w:lang w:val="es-ES"/>
        </w:rPr>
      </w:pPr>
    </w:p>
    <w:p w14:paraId="22CD755C"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[3:15] ¿Qué son rápidos para hacer los pies de las personas? </w:t>
      </w:r>
    </w:p>
    <w:p w14:paraId="3F1C0FE1" w14:textId="77777777" w:rsidR="00183526" w:rsidRDefault="00183526" w:rsidP="00146AE9">
      <w:pPr>
        <w:ind w:left="360" w:firstLine="360"/>
        <w:rPr>
          <w:szCs w:val="20"/>
          <w:lang w:val="es-ES"/>
        </w:rPr>
      </w:pPr>
      <w:r w:rsidRPr="00665B08">
        <w:rPr>
          <w:szCs w:val="20"/>
          <w:lang w:val="es-ES"/>
        </w:rPr>
        <w:t>Sus pies son rápidos para derramar sangre.</w:t>
      </w:r>
    </w:p>
    <w:p w14:paraId="6B226260" w14:textId="77777777" w:rsidR="00146AE9" w:rsidRPr="00665B08" w:rsidRDefault="00146AE9" w:rsidP="00146AE9">
      <w:pPr>
        <w:ind w:left="360" w:firstLine="360"/>
        <w:rPr>
          <w:szCs w:val="20"/>
          <w:lang w:val="es-ES"/>
        </w:rPr>
      </w:pPr>
    </w:p>
    <w:p w14:paraId="329A1331"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[3:15] ¿Qué cree que significa esto? </w:t>
      </w:r>
    </w:p>
    <w:p w14:paraId="5BDEFA38" w14:textId="77777777" w:rsidR="00183526" w:rsidRDefault="00183526" w:rsidP="00146AE9">
      <w:pPr>
        <w:ind w:left="720"/>
        <w:rPr>
          <w:szCs w:val="20"/>
          <w:lang w:val="es-ES"/>
        </w:rPr>
      </w:pPr>
      <w:r w:rsidRPr="00665B08">
        <w:rPr>
          <w:i/>
          <w:iCs/>
          <w:szCs w:val="20"/>
          <w:lang w:val="es-ES"/>
        </w:rPr>
        <w:t xml:space="preserve">(La respuesta puede variar). </w:t>
      </w:r>
      <w:r w:rsidRPr="00665B08">
        <w:rPr>
          <w:szCs w:val="20"/>
          <w:lang w:val="es-ES"/>
        </w:rPr>
        <w:t>Esto parece significar que las personas se apresuran a lastimar y matar a otras personas.</w:t>
      </w:r>
    </w:p>
    <w:p w14:paraId="1E1FD2B7" w14:textId="77777777" w:rsidR="00146AE9" w:rsidRPr="00665B08" w:rsidRDefault="00146AE9" w:rsidP="00146AE9">
      <w:pPr>
        <w:ind w:left="720"/>
        <w:rPr>
          <w:szCs w:val="20"/>
          <w:lang w:val="es-ES"/>
        </w:rPr>
      </w:pPr>
    </w:p>
    <w:p w14:paraId="5FE00A07" w14:textId="77777777" w:rsidR="00183526" w:rsidRPr="00665B08" w:rsidRDefault="00183526" w:rsidP="00AF39DB">
      <w:pPr>
        <w:pStyle w:val="ListParagraph"/>
        <w:numPr>
          <w:ilvl w:val="0"/>
          <w:numId w:val="129"/>
        </w:numPr>
        <w:spacing w:line="278" w:lineRule="auto"/>
        <w:rPr>
          <w:szCs w:val="20"/>
          <w:lang w:val="es-ES"/>
        </w:rPr>
      </w:pPr>
      <w:r w:rsidRPr="00665B08">
        <w:rPr>
          <w:szCs w:val="20"/>
          <w:lang w:val="es-ES"/>
        </w:rPr>
        <w:t xml:space="preserve">[3:19] ¿A quién le habló la ley? </w:t>
      </w:r>
    </w:p>
    <w:p w14:paraId="30EDA47B" w14:textId="77777777" w:rsidR="00183526" w:rsidRDefault="00183526" w:rsidP="00146AE9">
      <w:pPr>
        <w:ind w:left="720"/>
        <w:rPr>
          <w:szCs w:val="20"/>
          <w:lang w:val="es-ES"/>
        </w:rPr>
      </w:pPr>
      <w:r w:rsidRPr="00665B08">
        <w:rPr>
          <w:szCs w:val="20"/>
          <w:lang w:val="es-ES"/>
        </w:rPr>
        <w:t>Les habló a los que estaban bajo la ley.</w:t>
      </w:r>
    </w:p>
    <w:p w14:paraId="4008A50A" w14:textId="77777777" w:rsidR="00146AE9" w:rsidRPr="00665B08" w:rsidRDefault="00146AE9" w:rsidP="00146AE9">
      <w:pPr>
        <w:ind w:left="720"/>
        <w:rPr>
          <w:szCs w:val="20"/>
          <w:lang w:val="es-ES"/>
        </w:rPr>
      </w:pPr>
    </w:p>
    <w:p w14:paraId="27CBD8C7" w14:textId="77777777" w:rsidR="00183526" w:rsidRPr="00665B08" w:rsidRDefault="00183526" w:rsidP="00AF39DB">
      <w:pPr>
        <w:numPr>
          <w:ilvl w:val="0"/>
          <w:numId w:val="129"/>
        </w:numPr>
        <w:spacing w:line="278" w:lineRule="auto"/>
        <w:rPr>
          <w:szCs w:val="20"/>
          <w:lang w:val="es-ES"/>
        </w:rPr>
      </w:pPr>
      <w:r w:rsidRPr="00665B08">
        <w:rPr>
          <w:szCs w:val="20"/>
          <w:lang w:val="es-ES"/>
        </w:rPr>
        <w:t>[3:19] ¿Por qué cree que se cerrarán las bocas?</w:t>
      </w:r>
    </w:p>
    <w:p w14:paraId="524818D1" w14:textId="77777777" w:rsidR="00183526" w:rsidRDefault="00183526" w:rsidP="00146AE9">
      <w:pPr>
        <w:ind w:left="720"/>
        <w:rPr>
          <w:szCs w:val="20"/>
          <w:lang w:val="es-ES"/>
        </w:rPr>
      </w:pPr>
      <w:r w:rsidRPr="00665B08">
        <w:rPr>
          <w:i/>
          <w:iCs/>
          <w:szCs w:val="20"/>
          <w:lang w:val="es-ES"/>
        </w:rPr>
        <w:t xml:space="preserve">(La respuesta puede variar). </w:t>
      </w:r>
      <w:r w:rsidRPr="00665B08">
        <w:rPr>
          <w:szCs w:val="20"/>
          <w:lang w:val="es-ES"/>
        </w:rPr>
        <w:t xml:space="preserve">Tal vez porque la ley (las Escrituras que Pablo acaba de citar) dice que nadie es justo; nadie podrá decir: "Yo soy justo". </w:t>
      </w:r>
    </w:p>
    <w:p w14:paraId="023092CF" w14:textId="786222BC" w:rsidR="00146AE9" w:rsidRPr="00665B08" w:rsidRDefault="00146AE9" w:rsidP="00146AE9">
      <w:pPr>
        <w:pStyle w:val="Continuedline"/>
      </w:pPr>
      <w:r w:rsidRPr="00665B08">
        <w:lastRenderedPageBreak/>
        <w:t xml:space="preserve">Romanos 3:9-26, </w:t>
      </w:r>
      <w:proofErr w:type="spellStart"/>
      <w:r>
        <w:t>c</w:t>
      </w:r>
      <w:r w:rsidRPr="00665B08">
        <w:t>ontinuación</w:t>
      </w:r>
      <w:proofErr w:type="spellEnd"/>
      <w:r w:rsidRPr="00665B08">
        <w:t>:</w:t>
      </w:r>
    </w:p>
    <w:p w14:paraId="50DE7B64" w14:textId="77777777" w:rsidR="00146AE9" w:rsidRPr="00665B08" w:rsidRDefault="00146AE9" w:rsidP="00146AE9">
      <w:pPr>
        <w:ind w:left="720"/>
        <w:rPr>
          <w:szCs w:val="20"/>
          <w:lang w:val="es-ES"/>
        </w:rPr>
      </w:pPr>
    </w:p>
    <w:p w14:paraId="32ECF18D" w14:textId="77777777" w:rsidR="00183526" w:rsidRPr="00665B08" w:rsidRDefault="00183526" w:rsidP="00AF39DB">
      <w:pPr>
        <w:pStyle w:val="ListParagraph"/>
        <w:numPr>
          <w:ilvl w:val="0"/>
          <w:numId w:val="129"/>
        </w:numPr>
        <w:spacing w:line="278" w:lineRule="auto"/>
        <w:rPr>
          <w:szCs w:val="20"/>
          <w:lang w:val="es-ES"/>
        </w:rPr>
      </w:pPr>
      <w:r w:rsidRPr="00665B08">
        <w:rPr>
          <w:szCs w:val="20"/>
          <w:lang w:val="es-ES"/>
        </w:rPr>
        <w:t xml:space="preserve">[3:20] ¿Quién puede ser justificado por las obras de la ley? </w:t>
      </w:r>
    </w:p>
    <w:p w14:paraId="46FB9014" w14:textId="77777777" w:rsidR="00183526" w:rsidRDefault="00183526" w:rsidP="00146AE9">
      <w:pPr>
        <w:ind w:left="720"/>
        <w:rPr>
          <w:szCs w:val="20"/>
          <w:lang w:val="es-ES"/>
        </w:rPr>
      </w:pPr>
      <w:r w:rsidRPr="00665B08">
        <w:rPr>
          <w:szCs w:val="20"/>
          <w:lang w:val="es-ES"/>
        </w:rPr>
        <w:t>Ninguna carne (ningún pueblo) puede ser justificado por las obras de la ley.</w:t>
      </w:r>
    </w:p>
    <w:p w14:paraId="5DF89052" w14:textId="77777777" w:rsidR="00146AE9" w:rsidRPr="00665B08" w:rsidRDefault="00146AE9" w:rsidP="00146AE9">
      <w:pPr>
        <w:ind w:left="720"/>
        <w:rPr>
          <w:szCs w:val="20"/>
          <w:lang w:val="es-ES"/>
        </w:rPr>
      </w:pPr>
    </w:p>
    <w:p w14:paraId="3BD331A6"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[3:20] ¿Qué pasó por la ley? </w:t>
      </w:r>
    </w:p>
    <w:p w14:paraId="302473BD" w14:textId="77777777" w:rsidR="00183526" w:rsidRDefault="00183526" w:rsidP="00146AE9">
      <w:pPr>
        <w:ind w:left="720"/>
        <w:rPr>
          <w:szCs w:val="20"/>
          <w:lang w:val="es-ES"/>
        </w:rPr>
      </w:pPr>
      <w:r w:rsidRPr="00665B08">
        <w:rPr>
          <w:szCs w:val="20"/>
          <w:lang w:val="es-ES"/>
        </w:rPr>
        <w:t>El conocimiento del pecado vino a través de la ley.</w:t>
      </w:r>
    </w:p>
    <w:p w14:paraId="6C3ED323" w14:textId="77777777" w:rsidR="00146AE9" w:rsidRPr="00665B08" w:rsidRDefault="00146AE9" w:rsidP="00146AE9">
      <w:pPr>
        <w:ind w:left="720"/>
        <w:rPr>
          <w:szCs w:val="20"/>
          <w:lang w:val="es-ES"/>
        </w:rPr>
      </w:pPr>
    </w:p>
    <w:p w14:paraId="0178E99D"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[3:21] ¿De qué testificaron la ley y los profetas? </w:t>
      </w:r>
    </w:p>
    <w:p w14:paraId="16A6D83F" w14:textId="77777777" w:rsidR="00183526" w:rsidRDefault="00183526" w:rsidP="00146AE9">
      <w:pPr>
        <w:ind w:left="720"/>
        <w:rPr>
          <w:szCs w:val="20"/>
          <w:lang w:val="es-ES"/>
        </w:rPr>
      </w:pPr>
      <w:r w:rsidRPr="00665B08">
        <w:rPr>
          <w:szCs w:val="20"/>
          <w:lang w:val="es-ES"/>
        </w:rPr>
        <w:t>Dieron testimonio de la justicia de Dios.</w:t>
      </w:r>
    </w:p>
    <w:p w14:paraId="6EB5616E" w14:textId="77777777" w:rsidR="00146AE9" w:rsidRPr="00665B08" w:rsidRDefault="00146AE9" w:rsidP="00146AE9">
      <w:pPr>
        <w:ind w:left="720"/>
        <w:rPr>
          <w:szCs w:val="20"/>
          <w:lang w:val="es-ES"/>
        </w:rPr>
      </w:pPr>
    </w:p>
    <w:p w14:paraId="19C2A2CF"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[3:22] ¿Cómo llega la justicia de Dios a las personas? </w:t>
      </w:r>
    </w:p>
    <w:p w14:paraId="5AECADD6" w14:textId="77777777" w:rsidR="00183526" w:rsidRDefault="00183526" w:rsidP="00146AE9">
      <w:pPr>
        <w:ind w:left="720"/>
        <w:rPr>
          <w:szCs w:val="20"/>
          <w:lang w:val="es-ES"/>
        </w:rPr>
      </w:pPr>
      <w:r w:rsidRPr="00665B08">
        <w:rPr>
          <w:szCs w:val="20"/>
          <w:lang w:val="es-ES"/>
        </w:rPr>
        <w:t>Viene a través de la fe en Cristo Jesús a todos los que creen. No hay diferencia para esto entre judíos y gentiles.</w:t>
      </w:r>
    </w:p>
    <w:p w14:paraId="08377D72" w14:textId="77777777" w:rsidR="00146AE9" w:rsidRPr="00665B08" w:rsidRDefault="00146AE9" w:rsidP="00146AE9">
      <w:pPr>
        <w:ind w:left="720"/>
        <w:rPr>
          <w:szCs w:val="20"/>
          <w:lang w:val="es-ES"/>
        </w:rPr>
      </w:pPr>
    </w:p>
    <w:p w14:paraId="44D5C9A4"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[3:23] ¿Qué dijo Pablo acerca de todas las personas, en el versículo 23? </w:t>
      </w:r>
    </w:p>
    <w:p w14:paraId="58A5611C" w14:textId="77777777" w:rsidR="00183526" w:rsidRDefault="00183526" w:rsidP="00146AE9">
      <w:pPr>
        <w:ind w:left="720"/>
        <w:rPr>
          <w:szCs w:val="20"/>
          <w:lang w:val="es-ES"/>
        </w:rPr>
      </w:pPr>
      <w:r w:rsidRPr="00665B08">
        <w:rPr>
          <w:szCs w:val="20"/>
          <w:lang w:val="es-ES"/>
        </w:rPr>
        <w:t>Todas las personas han pecado, y no cumplen con la norma de Dios.</w:t>
      </w:r>
    </w:p>
    <w:p w14:paraId="0BF2C761" w14:textId="77777777" w:rsidR="00146AE9" w:rsidRPr="00665B08" w:rsidRDefault="00146AE9" w:rsidP="00146AE9">
      <w:pPr>
        <w:ind w:left="720"/>
        <w:rPr>
          <w:szCs w:val="20"/>
          <w:lang w:val="es-ES"/>
        </w:rPr>
      </w:pPr>
    </w:p>
    <w:p w14:paraId="5B8B426A"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[3:24] Puesto que todas las personas han pecado, ¿Cómo puede alguien ser justificado? Es decir, ¿cómo puede alguien ser considerado justo? </w:t>
      </w:r>
    </w:p>
    <w:p w14:paraId="087FD525" w14:textId="77777777" w:rsidR="00183526" w:rsidRDefault="00183526" w:rsidP="00146AE9">
      <w:pPr>
        <w:ind w:left="720"/>
        <w:rPr>
          <w:szCs w:val="20"/>
          <w:lang w:val="es-ES"/>
        </w:rPr>
      </w:pPr>
      <w:r w:rsidRPr="00665B08">
        <w:rPr>
          <w:szCs w:val="20"/>
          <w:lang w:val="es-ES"/>
        </w:rPr>
        <w:t>Las personas pueden ser justificadas libremente por la gracia de Dios, a través de la redención que es en Cristo Jesús.</w:t>
      </w:r>
    </w:p>
    <w:p w14:paraId="155BF638" w14:textId="77777777" w:rsidR="00146AE9" w:rsidRPr="00665B08" w:rsidRDefault="00146AE9" w:rsidP="00146AE9">
      <w:pPr>
        <w:ind w:left="720"/>
        <w:rPr>
          <w:szCs w:val="20"/>
          <w:lang w:val="es-ES"/>
        </w:rPr>
      </w:pPr>
    </w:p>
    <w:p w14:paraId="2B20B0DA"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[3:24] ¿Qué cree que significa que una persona sea justificada libremente por la gracia de Dios? </w:t>
      </w:r>
    </w:p>
    <w:p w14:paraId="202D6ED1" w14:textId="77777777" w:rsidR="00183526" w:rsidRDefault="00183526" w:rsidP="00146AE9">
      <w:pPr>
        <w:ind w:left="720"/>
        <w:rPr>
          <w:szCs w:val="20"/>
          <w:lang w:val="es-ES"/>
        </w:rPr>
      </w:pPr>
      <w:r w:rsidRPr="00665B08">
        <w:rPr>
          <w:szCs w:val="20"/>
          <w:lang w:val="es-ES"/>
        </w:rPr>
        <w:t>Este y otros pasajes indican que significa que una persona puede ser considerada por Dios como justa, aunque no haya merecido esa justicia. "Por la gracia de Dios" significa que Dios lo dio libremente.</w:t>
      </w:r>
    </w:p>
    <w:p w14:paraId="46261591" w14:textId="77777777" w:rsidR="00146AE9" w:rsidRPr="00665B08" w:rsidRDefault="00146AE9" w:rsidP="00146AE9">
      <w:pPr>
        <w:ind w:left="720"/>
        <w:rPr>
          <w:szCs w:val="20"/>
          <w:lang w:val="es-ES"/>
        </w:rPr>
      </w:pPr>
    </w:p>
    <w:p w14:paraId="0A0116AE"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[3:24] ¿Qué cree que significa que Cristo redima a las personas? </w:t>
      </w:r>
    </w:p>
    <w:p w14:paraId="66CFC103" w14:textId="77777777" w:rsidR="00183526" w:rsidRDefault="00183526" w:rsidP="00146AE9">
      <w:pPr>
        <w:ind w:left="720"/>
        <w:rPr>
          <w:szCs w:val="20"/>
          <w:lang w:val="es-ES"/>
        </w:rPr>
      </w:pPr>
      <w:r w:rsidRPr="00665B08">
        <w:rPr>
          <w:szCs w:val="20"/>
          <w:lang w:val="es-ES"/>
        </w:rPr>
        <w:t>Esto significa que Cristo pagó el precio para liberar a las personas de su esclavitud al pecado.</w:t>
      </w:r>
    </w:p>
    <w:p w14:paraId="73E4E812" w14:textId="77777777" w:rsidR="00146AE9" w:rsidRPr="00665B08" w:rsidRDefault="00146AE9" w:rsidP="00146AE9">
      <w:pPr>
        <w:ind w:left="720"/>
        <w:rPr>
          <w:szCs w:val="20"/>
          <w:lang w:val="es-ES"/>
        </w:rPr>
      </w:pPr>
    </w:p>
    <w:p w14:paraId="4B2C8BF2"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[3:25] ¿Qué hizo Dios para que las personas pudieran ser redimidas? </w:t>
      </w:r>
    </w:p>
    <w:p w14:paraId="0701A66C" w14:textId="77777777" w:rsidR="00183526" w:rsidRDefault="00183526" w:rsidP="00146AE9">
      <w:pPr>
        <w:ind w:left="720"/>
        <w:rPr>
          <w:szCs w:val="20"/>
          <w:lang w:val="es-ES"/>
        </w:rPr>
      </w:pPr>
      <w:r w:rsidRPr="00665B08">
        <w:rPr>
          <w:szCs w:val="20"/>
          <w:lang w:val="es-ES"/>
        </w:rPr>
        <w:t>Dios proveyó a Cristo Jesús para ser un sacrificio expiatorio a través de la fe en su sangre.</w:t>
      </w:r>
    </w:p>
    <w:p w14:paraId="5B36D22A" w14:textId="77777777" w:rsidR="00146AE9" w:rsidRPr="00665B08" w:rsidRDefault="00146AE9" w:rsidP="00146AE9">
      <w:pPr>
        <w:ind w:left="720"/>
        <w:rPr>
          <w:szCs w:val="20"/>
          <w:lang w:val="es-ES"/>
        </w:rPr>
      </w:pPr>
    </w:p>
    <w:p w14:paraId="655A391A"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[3:25] ¿Qué cree que significa que Cristo fue un sacrificio expiatorio? </w:t>
      </w:r>
    </w:p>
    <w:p w14:paraId="514D794E" w14:textId="77777777" w:rsidR="00183526" w:rsidRDefault="00183526" w:rsidP="00146AE9">
      <w:pPr>
        <w:ind w:left="720"/>
        <w:rPr>
          <w:szCs w:val="20"/>
          <w:lang w:val="es-ES"/>
        </w:rPr>
      </w:pPr>
      <w:r w:rsidRPr="00665B08">
        <w:rPr>
          <w:szCs w:val="20"/>
          <w:lang w:val="es-ES"/>
        </w:rPr>
        <w:t xml:space="preserve">Este y otros pasajes muestran que significa que, Cristo murió como una ofrenda por el pecado, para satisfacer la demanda de Dios de justicia por los pecados de las personas. </w:t>
      </w:r>
    </w:p>
    <w:p w14:paraId="0FABABD5" w14:textId="77777777" w:rsidR="00146AE9" w:rsidRPr="00665B08" w:rsidRDefault="00146AE9" w:rsidP="00146AE9">
      <w:pPr>
        <w:ind w:left="720"/>
        <w:rPr>
          <w:szCs w:val="20"/>
          <w:lang w:val="es-ES"/>
        </w:rPr>
      </w:pPr>
    </w:p>
    <w:p w14:paraId="24337D87" w14:textId="77777777" w:rsidR="00183526" w:rsidRPr="00665B08" w:rsidRDefault="00183526" w:rsidP="00AF39DB">
      <w:pPr>
        <w:numPr>
          <w:ilvl w:val="0"/>
          <w:numId w:val="129"/>
        </w:numPr>
        <w:spacing w:line="278" w:lineRule="auto"/>
        <w:rPr>
          <w:szCs w:val="20"/>
          <w:lang w:val="es-ES"/>
        </w:rPr>
      </w:pPr>
      <w:r w:rsidRPr="00665B08">
        <w:rPr>
          <w:szCs w:val="20"/>
          <w:lang w:val="es-ES"/>
        </w:rPr>
        <w:t xml:space="preserve">[3:25-26] ¿Por qué Dios había hecho caso omiso de los pecados anteriores? </w:t>
      </w:r>
    </w:p>
    <w:p w14:paraId="10AD869D" w14:textId="77777777" w:rsidR="00183526" w:rsidRDefault="00183526" w:rsidP="00146AE9">
      <w:pPr>
        <w:ind w:left="360" w:firstLine="360"/>
        <w:rPr>
          <w:szCs w:val="20"/>
          <w:lang w:val="es-ES"/>
        </w:rPr>
      </w:pPr>
      <w:r w:rsidRPr="00665B08">
        <w:rPr>
          <w:szCs w:val="20"/>
          <w:lang w:val="es-ES"/>
        </w:rPr>
        <w:t>Dios hizo esto porque es paciente.</w:t>
      </w:r>
    </w:p>
    <w:p w14:paraId="38E9D0F2" w14:textId="77777777" w:rsidR="00146AE9" w:rsidRPr="00665B08" w:rsidRDefault="00146AE9" w:rsidP="00146AE9">
      <w:pPr>
        <w:ind w:left="360"/>
        <w:rPr>
          <w:szCs w:val="20"/>
          <w:lang w:val="es-ES"/>
        </w:rPr>
      </w:pPr>
    </w:p>
    <w:p w14:paraId="6C11FB04" w14:textId="77777777" w:rsidR="00183526" w:rsidRPr="00665B08" w:rsidRDefault="00183526" w:rsidP="00AF39DB">
      <w:pPr>
        <w:pStyle w:val="ListParagraph"/>
        <w:numPr>
          <w:ilvl w:val="0"/>
          <w:numId w:val="129"/>
        </w:numPr>
        <w:spacing w:line="278" w:lineRule="auto"/>
        <w:rPr>
          <w:szCs w:val="20"/>
        </w:rPr>
      </w:pPr>
      <w:r w:rsidRPr="00665B08">
        <w:rPr>
          <w:szCs w:val="20"/>
        </w:rPr>
        <w:t xml:space="preserve">[3:26] </w:t>
      </w:r>
      <w:r w:rsidRPr="00665B08">
        <w:rPr>
          <w:szCs w:val="20"/>
        </w:rPr>
        <w:tab/>
        <w:t xml:space="preserve">¿A </w:t>
      </w:r>
      <w:proofErr w:type="spellStart"/>
      <w:r w:rsidRPr="00665B08">
        <w:rPr>
          <w:szCs w:val="20"/>
        </w:rPr>
        <w:t>quién</w:t>
      </w:r>
      <w:proofErr w:type="spellEnd"/>
      <w:r w:rsidRPr="00665B08">
        <w:rPr>
          <w:szCs w:val="20"/>
        </w:rPr>
        <w:t xml:space="preserve"> </w:t>
      </w:r>
      <w:proofErr w:type="spellStart"/>
      <w:r w:rsidRPr="00665B08">
        <w:rPr>
          <w:szCs w:val="20"/>
        </w:rPr>
        <w:t>justifica</w:t>
      </w:r>
      <w:proofErr w:type="spellEnd"/>
      <w:r w:rsidRPr="00665B08">
        <w:rPr>
          <w:szCs w:val="20"/>
        </w:rPr>
        <w:t xml:space="preserve"> Dios? </w:t>
      </w:r>
    </w:p>
    <w:p w14:paraId="08D7BB52" w14:textId="77777777" w:rsidR="00183526" w:rsidRPr="00665B08" w:rsidRDefault="00183526" w:rsidP="00146AE9">
      <w:pPr>
        <w:ind w:left="720"/>
        <w:rPr>
          <w:szCs w:val="20"/>
          <w:lang w:val="es-ES"/>
        </w:rPr>
      </w:pPr>
      <w:r w:rsidRPr="00665B08">
        <w:rPr>
          <w:szCs w:val="20"/>
          <w:lang w:val="es-ES"/>
        </w:rPr>
        <w:t>Él justifica a cualquiera que tenga fe en Jesús.</w:t>
      </w:r>
    </w:p>
    <w:p w14:paraId="5739FDCC" w14:textId="77777777" w:rsidR="00183526" w:rsidRPr="001F359A" w:rsidRDefault="00183526" w:rsidP="00146AE9">
      <w:pPr>
        <w:spacing w:before="240"/>
        <w:rPr>
          <w:sz w:val="40"/>
          <w:szCs w:val="44"/>
          <w:lang w:val="es-ES"/>
        </w:rPr>
      </w:pPr>
      <w:r w:rsidRPr="001F359A">
        <w:rPr>
          <w:b/>
          <w:szCs w:val="20"/>
          <w:lang w:val="es-ES"/>
        </w:rPr>
        <w:t>Sección de comentarios:</w:t>
      </w:r>
      <w:bookmarkStart w:id="67" w:name="_3y8abskksl0u" w:colFirst="0" w:colLast="0"/>
      <w:bookmarkStart w:id="68" w:name="_d288j3kr1jrd" w:colFirst="0" w:colLast="0"/>
      <w:bookmarkStart w:id="69" w:name="_47fonhpdv0ye" w:colFirst="0" w:colLast="0"/>
      <w:bookmarkStart w:id="70" w:name="_tysgt51av4om" w:colFirst="0" w:colLast="0"/>
      <w:bookmarkEnd w:id="67"/>
      <w:bookmarkEnd w:id="68"/>
      <w:bookmarkEnd w:id="69"/>
      <w:bookmarkEnd w:id="70"/>
    </w:p>
    <w:p w14:paraId="0FFFE0CE" w14:textId="4AF9AABE" w:rsidR="00183526" w:rsidRPr="001F359A" w:rsidRDefault="00183526">
      <w:pPr>
        <w:spacing w:after="160" w:line="278" w:lineRule="auto"/>
        <w:rPr>
          <w:b/>
          <w:lang w:val="es-ES"/>
        </w:rPr>
      </w:pPr>
      <w:r w:rsidRPr="001F359A">
        <w:rPr>
          <w:b/>
          <w:lang w:val="es-ES"/>
        </w:rPr>
        <w:br w:type="page"/>
      </w:r>
    </w:p>
    <w:p w14:paraId="4266C5CA" w14:textId="77777777" w:rsidR="00183526" w:rsidRPr="00665B08" w:rsidRDefault="00183526" w:rsidP="00037B7A">
      <w:pPr>
        <w:pStyle w:val="Heading1"/>
        <w:keepNext w:val="0"/>
        <w:keepLines w:val="0"/>
        <w:spacing w:before="480"/>
        <w:rPr>
          <w:rFonts w:eastAsiaTheme="minorHAnsi"/>
          <w:b w:val="0"/>
          <w:bCs/>
          <w:szCs w:val="44"/>
          <w:lang w:val="es-ES"/>
        </w:rPr>
      </w:pPr>
      <w:bookmarkStart w:id="71" w:name="_Toc176516709"/>
      <w:bookmarkStart w:id="72" w:name="_Toc196896494"/>
      <w:r w:rsidRPr="00665B08">
        <w:rPr>
          <w:rFonts w:eastAsiaTheme="minorHAnsi"/>
          <w:bCs/>
          <w:szCs w:val="44"/>
          <w:lang w:val="es-ES"/>
        </w:rPr>
        <w:lastRenderedPageBreak/>
        <w:t>Romanos 5:6-15</w:t>
      </w:r>
      <w:bookmarkEnd w:id="71"/>
      <w:bookmarkEnd w:id="72"/>
    </w:p>
    <w:p w14:paraId="7BBEAA26" w14:textId="77777777" w:rsidR="00183526" w:rsidRPr="00665B08" w:rsidRDefault="00183526" w:rsidP="00183526">
      <w:pPr>
        <w:pStyle w:val="Background"/>
        <w:rPr>
          <w:b/>
          <w:sz w:val="32"/>
          <w:szCs w:val="32"/>
          <w:lang w:val="es-ES"/>
        </w:rPr>
      </w:pPr>
      <w:r w:rsidRPr="00665B08">
        <w:rPr>
          <w:b/>
          <w:lang w:val="es-ES"/>
        </w:rPr>
        <w:t>Trasfondo</w:t>
      </w:r>
      <w:r w:rsidRPr="00665B08">
        <w:rPr>
          <w:lang w:val="es-ES"/>
        </w:rPr>
        <w:t>: En esta sección Pablo mencionó a Adán y Moisés. El libro del Antiguo Testamento de Génesis habla de ellos. Adán fue la primera persona que Dios creó, fue el primer hombre en pecar contra Dios. Moisés vivió muchos años después de Adán, era un profeta, y Dios dio la ley a través de Moisés.</w:t>
      </w:r>
    </w:p>
    <w:p w14:paraId="5C9276DA" w14:textId="77777777" w:rsidR="00183526" w:rsidRPr="00037B7A" w:rsidRDefault="00183526" w:rsidP="00183526">
      <w:pPr>
        <w:pStyle w:val="Background"/>
        <w:rPr>
          <w:b/>
          <w:bCs w:val="0"/>
          <w:i/>
          <w:iCs/>
          <w:sz w:val="22"/>
          <w:szCs w:val="22"/>
          <w:lang w:val="es-ES"/>
        </w:rPr>
      </w:pPr>
      <w:r w:rsidRPr="00037B7A">
        <w:rPr>
          <w:b/>
          <w:bCs w:val="0"/>
          <w:i/>
          <w:iCs/>
          <w:sz w:val="22"/>
          <w:szCs w:val="22"/>
          <w:lang w:val="es-ES"/>
        </w:rPr>
        <w:t>Lea el pasaje.</w:t>
      </w:r>
    </w:p>
    <w:p w14:paraId="79E67D8E" w14:textId="77777777" w:rsidR="00183526" w:rsidRPr="00665B08" w:rsidRDefault="00183526" w:rsidP="00183526">
      <w:pPr>
        <w:pStyle w:val="Part1"/>
        <w:rPr>
          <w:lang w:val="es-ES"/>
        </w:rPr>
      </w:pPr>
      <w:r w:rsidRPr="00665B08">
        <w:rPr>
          <w:lang w:val="es-ES"/>
        </w:rPr>
        <w:t>Parte 1</w:t>
      </w:r>
    </w:p>
    <w:p w14:paraId="1A6BB42A"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30EB613C" w14:textId="77777777" w:rsidR="00183526" w:rsidRPr="00665B08" w:rsidRDefault="00183526" w:rsidP="00183526">
      <w:pPr>
        <w:pStyle w:val="Checklist"/>
        <w:spacing w:line="256" w:lineRule="auto"/>
      </w:pPr>
      <w:r w:rsidRPr="00665B08">
        <w:rPr>
          <w:lang w:val="es-ES"/>
        </w:rPr>
        <w:t xml:space="preserve">Dios mostró su amor por las personas en el hecho de que, mientras aún eran pecadores, Cristo murió por ellos. </w:t>
      </w:r>
      <w:r w:rsidRPr="00665B08">
        <w:t>[5:8]</w:t>
      </w:r>
    </w:p>
    <w:p w14:paraId="50FE1A8E" w14:textId="77777777" w:rsidR="00183526" w:rsidRPr="00665B08" w:rsidRDefault="00183526" w:rsidP="00183526">
      <w:pPr>
        <w:pStyle w:val="Checklist"/>
        <w:spacing w:line="256" w:lineRule="auto"/>
      </w:pPr>
      <w:r w:rsidRPr="00665B08">
        <w:rPr>
          <w:lang w:val="es-ES"/>
        </w:rPr>
        <w:t xml:space="preserve">Las personas se reconcilian con Dios por la muerte de su Hijo, y se salvan por su vida. </w:t>
      </w:r>
      <w:r w:rsidRPr="00665B08">
        <w:t>[5:10]</w:t>
      </w:r>
    </w:p>
    <w:p w14:paraId="3F4D98AC" w14:textId="77777777" w:rsidR="00183526" w:rsidRPr="00665B08" w:rsidRDefault="00183526" w:rsidP="00183526">
      <w:pPr>
        <w:pStyle w:val="Checklist"/>
        <w:spacing w:line="256" w:lineRule="auto"/>
        <w:rPr>
          <w:lang w:val="es-ES"/>
        </w:rPr>
      </w:pPr>
      <w:r w:rsidRPr="00665B08">
        <w:rPr>
          <w:lang w:val="es-ES"/>
        </w:rPr>
        <w:t>El pecado vino al mundo a través de Adán, y trajo la muerte para todos. [5:12]</w:t>
      </w:r>
    </w:p>
    <w:p w14:paraId="1EE6C538" w14:textId="77777777" w:rsidR="00183526" w:rsidRPr="00665B08" w:rsidRDefault="00183526" w:rsidP="00183526">
      <w:pPr>
        <w:pStyle w:val="Checklist"/>
        <w:spacing w:line="256" w:lineRule="auto"/>
      </w:pPr>
      <w:r w:rsidRPr="00665B08">
        <w:rPr>
          <w:lang w:val="es-ES"/>
        </w:rPr>
        <w:t xml:space="preserve">Debido al pecado de Adán, muchas personas murieron, pero la gracia de Dios y el don de Cristo se desbordaron aún más para muchas personas. </w:t>
      </w:r>
      <w:r w:rsidRPr="00665B08">
        <w:t>[5:15]</w:t>
      </w:r>
    </w:p>
    <w:p w14:paraId="1628BACE" w14:textId="77777777" w:rsidR="00183526" w:rsidRPr="00665B08" w:rsidRDefault="00183526" w:rsidP="00183526">
      <w:pPr>
        <w:pStyle w:val="Part2"/>
      </w:pPr>
      <w:proofErr w:type="spellStart"/>
      <w:r w:rsidRPr="00665B08">
        <w:t>Parte</w:t>
      </w:r>
      <w:proofErr w:type="spellEnd"/>
      <w:r w:rsidRPr="00665B08">
        <w:t xml:space="preserve"> 2</w:t>
      </w:r>
    </w:p>
    <w:p w14:paraId="339332EC" w14:textId="77777777" w:rsidR="00183526" w:rsidRPr="00665B08" w:rsidRDefault="00183526" w:rsidP="00183526">
      <w:pPr>
        <w:pStyle w:val="Answerortell"/>
        <w:rPr>
          <w:lang w:val="es-ES"/>
        </w:rPr>
      </w:pPr>
      <w:r w:rsidRPr="00665B08">
        <w:rPr>
          <w:lang w:val="es-ES"/>
        </w:rPr>
        <w:t>Responda las siguientes preguntas de los versículos señalados.</w:t>
      </w:r>
    </w:p>
    <w:p w14:paraId="31156984" w14:textId="77777777" w:rsidR="00183526" w:rsidRPr="00665B08" w:rsidRDefault="00183526" w:rsidP="00AF39DB">
      <w:pPr>
        <w:numPr>
          <w:ilvl w:val="0"/>
          <w:numId w:val="151"/>
        </w:numPr>
        <w:spacing w:line="256" w:lineRule="auto"/>
        <w:rPr>
          <w:szCs w:val="20"/>
        </w:rPr>
      </w:pPr>
      <w:r w:rsidRPr="00665B08">
        <w:rPr>
          <w:szCs w:val="20"/>
        </w:rPr>
        <w:t xml:space="preserve">[5:6] ¿Por </w:t>
      </w:r>
      <w:r w:rsidRPr="00665B08">
        <w:rPr>
          <w:szCs w:val="20"/>
          <w:lang w:val="es-ES"/>
        </w:rPr>
        <w:t>quién murió Cristo?</w:t>
      </w:r>
      <w:r w:rsidRPr="00665B08">
        <w:rPr>
          <w:szCs w:val="20"/>
        </w:rPr>
        <w:t xml:space="preserve"> </w:t>
      </w:r>
    </w:p>
    <w:p w14:paraId="1D7DC85E" w14:textId="32E21B50" w:rsidR="00183526" w:rsidRDefault="00183526" w:rsidP="00037B7A">
      <w:pPr>
        <w:ind w:left="360" w:firstLine="360"/>
        <w:rPr>
          <w:szCs w:val="20"/>
          <w:lang w:val="es-ES"/>
        </w:rPr>
      </w:pPr>
      <w:r w:rsidRPr="00665B08">
        <w:rPr>
          <w:szCs w:val="20"/>
          <w:lang w:val="es-ES"/>
        </w:rPr>
        <w:t>Cristo murió por los pecadores.</w:t>
      </w:r>
    </w:p>
    <w:p w14:paraId="197B0B5F" w14:textId="77777777" w:rsidR="00037B7A" w:rsidRPr="00665B08" w:rsidRDefault="00037B7A" w:rsidP="00037B7A">
      <w:pPr>
        <w:ind w:left="720"/>
        <w:rPr>
          <w:szCs w:val="20"/>
          <w:lang w:val="es-ES"/>
        </w:rPr>
      </w:pPr>
    </w:p>
    <w:p w14:paraId="7D7C88B3"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[5:8] ¿Cómo demostró Dios su amor por las personas? </w:t>
      </w:r>
    </w:p>
    <w:p w14:paraId="2D9530F7" w14:textId="273EA035" w:rsidR="00183526" w:rsidRDefault="00183526" w:rsidP="00037B7A">
      <w:pPr>
        <w:ind w:left="720"/>
        <w:rPr>
          <w:szCs w:val="20"/>
          <w:lang w:val="es-ES"/>
        </w:rPr>
      </w:pPr>
      <w:r w:rsidRPr="00665B08">
        <w:rPr>
          <w:szCs w:val="20"/>
          <w:lang w:val="es-ES"/>
        </w:rPr>
        <w:t xml:space="preserve">Demostró su </w:t>
      </w:r>
      <w:proofErr w:type="gramStart"/>
      <w:r w:rsidRPr="00665B08">
        <w:rPr>
          <w:szCs w:val="20"/>
          <w:lang w:val="es-ES"/>
        </w:rPr>
        <w:t>amor  en</w:t>
      </w:r>
      <w:proofErr w:type="gramEnd"/>
      <w:r w:rsidRPr="00665B08">
        <w:rPr>
          <w:szCs w:val="20"/>
          <w:lang w:val="es-ES"/>
        </w:rPr>
        <w:t xml:space="preserve"> que Cristo murió por ellos aun cuando todavía eran pecadores.</w:t>
      </w:r>
    </w:p>
    <w:p w14:paraId="3C19E2CF" w14:textId="77777777" w:rsidR="00037B7A" w:rsidRPr="00665B08" w:rsidRDefault="00037B7A" w:rsidP="00037B7A">
      <w:pPr>
        <w:ind w:left="720"/>
        <w:rPr>
          <w:szCs w:val="20"/>
          <w:lang w:val="es-ES"/>
        </w:rPr>
      </w:pPr>
    </w:p>
    <w:p w14:paraId="4F8449D3"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[5:9] ¿Cómo se hace justa a la gente? </w:t>
      </w:r>
    </w:p>
    <w:p w14:paraId="2110F22E" w14:textId="2894EA6C" w:rsidR="00183526" w:rsidRDefault="00183526" w:rsidP="00037B7A">
      <w:pPr>
        <w:ind w:left="720"/>
        <w:rPr>
          <w:szCs w:val="20"/>
          <w:lang w:val="es-ES"/>
        </w:rPr>
      </w:pPr>
      <w:r w:rsidRPr="00665B08">
        <w:rPr>
          <w:szCs w:val="20"/>
          <w:lang w:val="es-ES"/>
        </w:rPr>
        <w:t xml:space="preserve">Las personas son hechas justas por la sangre de Cristo y su muerte en la cruz. </w:t>
      </w:r>
    </w:p>
    <w:p w14:paraId="647066E5" w14:textId="77777777" w:rsidR="00037B7A" w:rsidRPr="00665B08" w:rsidRDefault="00037B7A" w:rsidP="00037B7A">
      <w:pPr>
        <w:ind w:left="720"/>
        <w:rPr>
          <w:szCs w:val="20"/>
          <w:lang w:val="es-ES"/>
        </w:rPr>
      </w:pPr>
    </w:p>
    <w:p w14:paraId="22278FFA"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[5:9] ¿De qué salvará Cristo a los creyentes? </w:t>
      </w:r>
    </w:p>
    <w:p w14:paraId="62CB2550" w14:textId="6326CA11" w:rsidR="00183526" w:rsidRDefault="00183526" w:rsidP="00037B7A">
      <w:pPr>
        <w:ind w:left="720"/>
        <w:rPr>
          <w:szCs w:val="20"/>
          <w:lang w:val="es-ES"/>
        </w:rPr>
      </w:pPr>
      <w:r w:rsidRPr="00665B08">
        <w:rPr>
          <w:szCs w:val="20"/>
          <w:lang w:val="es-ES"/>
        </w:rPr>
        <w:t>Él los salvará de la ira de Dios.</w:t>
      </w:r>
    </w:p>
    <w:p w14:paraId="6D76F5B2" w14:textId="77777777" w:rsidR="00037B7A" w:rsidRPr="00665B08" w:rsidRDefault="00037B7A" w:rsidP="00037B7A">
      <w:pPr>
        <w:ind w:left="720"/>
        <w:rPr>
          <w:szCs w:val="20"/>
          <w:lang w:val="es-ES"/>
        </w:rPr>
      </w:pPr>
    </w:p>
    <w:p w14:paraId="26635072"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[5:10] Aunque las personas eran enemigas de Dios, ¿qué hizo Él por ellas? </w:t>
      </w:r>
    </w:p>
    <w:p w14:paraId="4B11EBD9" w14:textId="3A515EA0" w:rsidR="00183526" w:rsidRDefault="00183526" w:rsidP="00037B7A">
      <w:pPr>
        <w:ind w:left="720"/>
        <w:rPr>
          <w:szCs w:val="20"/>
          <w:lang w:val="es-ES"/>
        </w:rPr>
      </w:pPr>
      <w:r w:rsidRPr="00665B08">
        <w:rPr>
          <w:szCs w:val="20"/>
          <w:lang w:val="es-ES"/>
        </w:rPr>
        <w:t xml:space="preserve">Dios los reconcilió consigo mismo a través de la muerte de su Hijo. </w:t>
      </w:r>
    </w:p>
    <w:p w14:paraId="6B0DFEE9" w14:textId="77777777" w:rsidR="00037B7A" w:rsidRPr="00665B08" w:rsidRDefault="00037B7A" w:rsidP="00037B7A">
      <w:pPr>
        <w:ind w:left="720"/>
        <w:rPr>
          <w:szCs w:val="20"/>
          <w:lang w:val="es-ES"/>
        </w:rPr>
      </w:pPr>
    </w:p>
    <w:p w14:paraId="0991B3C9"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[5:10] ¿Qué les sucederá a las personas que han sido reconciliadas con Dios por la muerte de Cristo? </w:t>
      </w:r>
    </w:p>
    <w:p w14:paraId="35AAD23A" w14:textId="5EA7F9F6" w:rsidR="00183526" w:rsidRDefault="00183526" w:rsidP="00037B7A">
      <w:pPr>
        <w:ind w:left="720"/>
        <w:rPr>
          <w:szCs w:val="20"/>
          <w:lang w:val="es-ES"/>
        </w:rPr>
      </w:pPr>
      <w:r w:rsidRPr="00665B08">
        <w:rPr>
          <w:szCs w:val="20"/>
          <w:lang w:val="es-ES"/>
        </w:rPr>
        <w:t>Serán salvos por la vida de Cristo.</w:t>
      </w:r>
    </w:p>
    <w:p w14:paraId="7D2CE27E" w14:textId="77777777" w:rsidR="00037B7A" w:rsidRPr="00665B08" w:rsidRDefault="00037B7A" w:rsidP="00037B7A">
      <w:pPr>
        <w:ind w:left="720"/>
        <w:rPr>
          <w:szCs w:val="20"/>
          <w:lang w:val="es-ES"/>
        </w:rPr>
      </w:pPr>
    </w:p>
    <w:p w14:paraId="754FDB5A"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[5:11] ¿Cómo han cambiado las personas que se han reconciliado con Dios? </w:t>
      </w:r>
    </w:p>
    <w:p w14:paraId="139EF533" w14:textId="05531581" w:rsidR="00183526" w:rsidRPr="00665B08" w:rsidRDefault="00183526" w:rsidP="00037B7A">
      <w:pPr>
        <w:ind w:left="720"/>
        <w:rPr>
          <w:szCs w:val="20"/>
          <w:lang w:val="es-ES"/>
        </w:rPr>
      </w:pPr>
      <w:r w:rsidRPr="00665B08">
        <w:rPr>
          <w:szCs w:val="20"/>
          <w:lang w:val="es-ES"/>
        </w:rPr>
        <w:t>Se regocijaron en Dios por medio del Señor Jesucristo.</w:t>
      </w:r>
    </w:p>
    <w:p w14:paraId="54314F69" w14:textId="77777777" w:rsidR="00183526" w:rsidRPr="00665B08" w:rsidRDefault="00183526" w:rsidP="00037B7A">
      <w:pPr>
        <w:ind w:left="720"/>
        <w:rPr>
          <w:szCs w:val="20"/>
          <w:lang w:val="es-ES"/>
        </w:rPr>
      </w:pPr>
    </w:p>
    <w:p w14:paraId="02C05D98"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[5:12] ¿Cómo entró el pecado al mundo? </w:t>
      </w:r>
    </w:p>
    <w:p w14:paraId="28D339A8" w14:textId="5F6CA24B" w:rsidR="00183526" w:rsidRPr="00665B08" w:rsidRDefault="00183526" w:rsidP="00037B7A">
      <w:pPr>
        <w:ind w:left="720"/>
        <w:rPr>
          <w:szCs w:val="20"/>
          <w:lang w:val="es-ES"/>
        </w:rPr>
      </w:pPr>
      <w:r w:rsidRPr="00665B08">
        <w:rPr>
          <w:szCs w:val="20"/>
          <w:lang w:val="es-ES"/>
        </w:rPr>
        <w:t xml:space="preserve">El pecado entró al mundo a través de un hombre. </w:t>
      </w:r>
    </w:p>
    <w:p w14:paraId="4A57A6AB" w14:textId="77777777" w:rsidR="00183526" w:rsidRPr="00665B08" w:rsidRDefault="00183526" w:rsidP="00037B7A">
      <w:pPr>
        <w:ind w:left="720"/>
        <w:rPr>
          <w:szCs w:val="20"/>
          <w:lang w:val="es-ES"/>
        </w:rPr>
      </w:pPr>
    </w:p>
    <w:p w14:paraId="1FA1C74A"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[5:12] ¿Qué cree que signifique que el pecado entró en el mundo por medio de un hombre? </w:t>
      </w:r>
    </w:p>
    <w:p w14:paraId="1C671B35" w14:textId="18B01A4E" w:rsidR="00183526" w:rsidRPr="00665B08" w:rsidRDefault="00183526" w:rsidP="00037B7A">
      <w:pPr>
        <w:ind w:left="720"/>
        <w:rPr>
          <w:szCs w:val="20"/>
          <w:lang w:val="es-ES"/>
        </w:rPr>
      </w:pPr>
      <w:r w:rsidRPr="00665B08">
        <w:rPr>
          <w:i/>
          <w:iCs/>
          <w:szCs w:val="20"/>
          <w:lang w:val="es-ES"/>
        </w:rPr>
        <w:t xml:space="preserve">(La respuesta puede variar). </w:t>
      </w:r>
      <w:r w:rsidRPr="00665B08">
        <w:rPr>
          <w:szCs w:val="20"/>
          <w:lang w:val="es-ES"/>
        </w:rPr>
        <w:t>Esto parece significar que el primer hombre, Adán, fue la primera</w:t>
      </w:r>
      <w:r w:rsidRPr="00665B08">
        <w:rPr>
          <w:i/>
          <w:iCs/>
          <w:szCs w:val="20"/>
          <w:lang w:val="es-ES"/>
        </w:rPr>
        <w:t xml:space="preserve"> </w:t>
      </w:r>
      <w:r w:rsidRPr="00665B08">
        <w:rPr>
          <w:szCs w:val="20"/>
          <w:lang w:val="es-ES"/>
        </w:rPr>
        <w:t>persona en el mundo en pecar.</w:t>
      </w:r>
    </w:p>
    <w:p w14:paraId="3A8B7202" w14:textId="4D476AB4" w:rsidR="00183526" w:rsidRPr="00665B08" w:rsidRDefault="00183526" w:rsidP="00037B7A">
      <w:pPr>
        <w:pStyle w:val="Continuedline"/>
      </w:pPr>
      <w:r w:rsidRPr="00665B08">
        <w:lastRenderedPageBreak/>
        <w:t xml:space="preserve">Romanos 5:6-15, </w:t>
      </w:r>
      <w:proofErr w:type="spellStart"/>
      <w:r w:rsidR="00037B7A">
        <w:t>c</w:t>
      </w:r>
      <w:r w:rsidRPr="00665B08">
        <w:t>ontinuación</w:t>
      </w:r>
      <w:proofErr w:type="spellEnd"/>
      <w:r w:rsidRPr="00665B08">
        <w:t>:</w:t>
      </w:r>
    </w:p>
    <w:p w14:paraId="12A18195" w14:textId="77777777" w:rsidR="00183526" w:rsidRPr="00665B08" w:rsidRDefault="00183526" w:rsidP="00037B7A">
      <w:pPr>
        <w:ind w:left="360"/>
        <w:rPr>
          <w:szCs w:val="20"/>
        </w:rPr>
      </w:pPr>
    </w:p>
    <w:p w14:paraId="58F4F636" w14:textId="22E938DE" w:rsidR="00183526" w:rsidRPr="00665B08" w:rsidRDefault="00183526" w:rsidP="00AF39DB">
      <w:pPr>
        <w:numPr>
          <w:ilvl w:val="0"/>
          <w:numId w:val="151"/>
        </w:numPr>
        <w:spacing w:line="256" w:lineRule="auto"/>
        <w:rPr>
          <w:szCs w:val="20"/>
          <w:lang w:val="es-ES"/>
        </w:rPr>
      </w:pPr>
      <w:r w:rsidRPr="00665B08">
        <w:rPr>
          <w:szCs w:val="20"/>
          <w:lang w:val="es-ES"/>
        </w:rPr>
        <w:t>[5:12]</w:t>
      </w:r>
      <w:r w:rsidR="00037B7A">
        <w:rPr>
          <w:szCs w:val="20"/>
          <w:lang w:val="es-ES"/>
        </w:rPr>
        <w:t xml:space="preserve"> </w:t>
      </w:r>
      <w:r w:rsidRPr="00665B08">
        <w:rPr>
          <w:szCs w:val="20"/>
          <w:lang w:val="es-ES"/>
        </w:rPr>
        <w:t xml:space="preserve">Por qué han muerto todas las personas? </w:t>
      </w:r>
    </w:p>
    <w:p w14:paraId="48966197" w14:textId="68375D76" w:rsidR="00183526" w:rsidRDefault="00183526" w:rsidP="00037B7A">
      <w:pPr>
        <w:ind w:left="720"/>
        <w:rPr>
          <w:szCs w:val="20"/>
          <w:lang w:val="es-ES"/>
        </w:rPr>
      </w:pPr>
      <w:r w:rsidRPr="00665B08">
        <w:rPr>
          <w:szCs w:val="20"/>
          <w:lang w:val="es-ES"/>
        </w:rPr>
        <w:t>Todas las personas han muerto porque han pecado.</w:t>
      </w:r>
    </w:p>
    <w:p w14:paraId="5D361DF9" w14:textId="77777777" w:rsidR="00037B7A" w:rsidRPr="00665B08" w:rsidRDefault="00037B7A" w:rsidP="00037B7A">
      <w:pPr>
        <w:ind w:left="720"/>
        <w:rPr>
          <w:szCs w:val="20"/>
          <w:lang w:val="es-ES"/>
        </w:rPr>
      </w:pPr>
    </w:p>
    <w:p w14:paraId="4C2AADE1"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[5:13] ¿De qué no se daban cuenta cuando no había ley? </w:t>
      </w:r>
    </w:p>
    <w:p w14:paraId="1C5D6A48" w14:textId="47009778" w:rsidR="00183526" w:rsidRDefault="00183526" w:rsidP="00037B7A">
      <w:pPr>
        <w:ind w:left="720"/>
        <w:rPr>
          <w:szCs w:val="20"/>
          <w:lang w:val="es-ES"/>
        </w:rPr>
      </w:pPr>
      <w:r w:rsidRPr="00665B08">
        <w:rPr>
          <w:szCs w:val="20"/>
          <w:lang w:val="es-ES"/>
        </w:rPr>
        <w:t>No había forma de darse cuenta de que habían pecado.</w:t>
      </w:r>
    </w:p>
    <w:p w14:paraId="38E58912" w14:textId="77777777" w:rsidR="00037B7A" w:rsidRPr="00665B08" w:rsidRDefault="00037B7A" w:rsidP="00037B7A">
      <w:pPr>
        <w:ind w:left="720"/>
        <w:rPr>
          <w:szCs w:val="20"/>
          <w:lang w:val="es-ES"/>
        </w:rPr>
      </w:pPr>
    </w:p>
    <w:p w14:paraId="46C301F4"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[5:14] Desde los tiempos de Adán hasta Moisés, ¿Sobre quién reinó la muerte? </w:t>
      </w:r>
    </w:p>
    <w:p w14:paraId="422ED784" w14:textId="143FB68A" w:rsidR="00183526" w:rsidRDefault="00183526" w:rsidP="00037B7A">
      <w:pPr>
        <w:ind w:left="720"/>
        <w:rPr>
          <w:szCs w:val="20"/>
          <w:lang w:val="es-ES"/>
        </w:rPr>
      </w:pPr>
      <w:r w:rsidRPr="00665B08">
        <w:rPr>
          <w:szCs w:val="20"/>
          <w:lang w:val="es-ES"/>
        </w:rPr>
        <w:t>La muerte reinó sobre todos.</w:t>
      </w:r>
    </w:p>
    <w:p w14:paraId="14BC3AC5" w14:textId="77777777" w:rsidR="00037B7A" w:rsidRPr="00665B08" w:rsidRDefault="00037B7A" w:rsidP="00037B7A">
      <w:pPr>
        <w:ind w:left="720"/>
        <w:rPr>
          <w:szCs w:val="20"/>
          <w:lang w:val="es-ES"/>
        </w:rPr>
      </w:pPr>
    </w:p>
    <w:p w14:paraId="1A0EAFAF"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[5:14] ¿Por qué cree que la muerte reinó incluso sobre las personas que no pecaron de la misma manera que Adán? </w:t>
      </w:r>
    </w:p>
    <w:p w14:paraId="4076800D" w14:textId="6B4A9051" w:rsidR="00183526" w:rsidRPr="00665B08" w:rsidRDefault="00183526" w:rsidP="00037B7A">
      <w:pPr>
        <w:spacing w:line="240" w:lineRule="auto"/>
        <w:ind w:left="720"/>
        <w:rPr>
          <w:szCs w:val="20"/>
          <w:lang w:val="es-ES"/>
        </w:rPr>
      </w:pPr>
      <w:r w:rsidRPr="00665B08">
        <w:rPr>
          <w:szCs w:val="20"/>
          <w:lang w:val="es-ES"/>
        </w:rPr>
        <w:t xml:space="preserve">El texto indica que esas personas también pecaron, aunque no desobedecieron el mismo   </w:t>
      </w:r>
    </w:p>
    <w:p w14:paraId="1D1B4466" w14:textId="268F5882" w:rsidR="00183526" w:rsidRDefault="00183526" w:rsidP="00037B7A">
      <w:pPr>
        <w:spacing w:line="240" w:lineRule="auto"/>
        <w:ind w:left="720"/>
        <w:rPr>
          <w:szCs w:val="20"/>
          <w:lang w:val="es-ES"/>
        </w:rPr>
      </w:pPr>
      <w:r w:rsidRPr="00665B08">
        <w:rPr>
          <w:szCs w:val="20"/>
          <w:lang w:val="es-ES"/>
        </w:rPr>
        <w:t xml:space="preserve">mandamiento que Adán. </w:t>
      </w:r>
    </w:p>
    <w:p w14:paraId="435CAC52" w14:textId="77777777" w:rsidR="00037B7A" w:rsidRPr="00665B08" w:rsidRDefault="00037B7A" w:rsidP="00037B7A">
      <w:pPr>
        <w:spacing w:line="240" w:lineRule="auto"/>
        <w:ind w:left="720"/>
        <w:rPr>
          <w:szCs w:val="20"/>
          <w:lang w:val="es-ES"/>
        </w:rPr>
      </w:pPr>
    </w:p>
    <w:p w14:paraId="3A1BB015" w14:textId="77777777" w:rsidR="00183526" w:rsidRPr="00665B08" w:rsidRDefault="00183526" w:rsidP="00AF39DB">
      <w:pPr>
        <w:numPr>
          <w:ilvl w:val="0"/>
          <w:numId w:val="151"/>
        </w:numPr>
        <w:spacing w:line="256" w:lineRule="auto"/>
        <w:rPr>
          <w:szCs w:val="20"/>
          <w:lang w:val="es-ES"/>
        </w:rPr>
      </w:pPr>
      <w:r w:rsidRPr="00665B08">
        <w:rPr>
          <w:szCs w:val="20"/>
          <w:lang w:val="es-ES"/>
        </w:rPr>
        <w:t xml:space="preserve">[5:15] ¿En qué se diferenciaba el don de Dios del pecado de Adán? </w:t>
      </w:r>
    </w:p>
    <w:p w14:paraId="533EE3DA" w14:textId="4760463C" w:rsidR="00183526" w:rsidRPr="00665B08" w:rsidRDefault="00183526" w:rsidP="00037B7A">
      <w:pPr>
        <w:spacing w:line="240" w:lineRule="auto"/>
        <w:ind w:left="720"/>
        <w:rPr>
          <w:szCs w:val="20"/>
          <w:lang w:val="es-ES"/>
        </w:rPr>
      </w:pPr>
      <w:r w:rsidRPr="00665B08">
        <w:rPr>
          <w:szCs w:val="20"/>
          <w:lang w:val="es-ES"/>
        </w:rPr>
        <w:t xml:space="preserve">El pecado de Adán causó la muerte de muchos, pero el don de Jesucristo se desbordó mucho   </w:t>
      </w:r>
    </w:p>
    <w:p w14:paraId="2EB81450" w14:textId="537340D7" w:rsidR="00183526" w:rsidRDefault="00183526" w:rsidP="00037B7A">
      <w:pPr>
        <w:spacing w:line="240" w:lineRule="auto"/>
        <w:ind w:left="720"/>
        <w:rPr>
          <w:szCs w:val="20"/>
          <w:lang w:val="es-ES"/>
        </w:rPr>
      </w:pPr>
      <w:r w:rsidRPr="00665B08">
        <w:rPr>
          <w:szCs w:val="20"/>
          <w:lang w:val="es-ES"/>
        </w:rPr>
        <w:t xml:space="preserve">más para todos. </w:t>
      </w:r>
    </w:p>
    <w:p w14:paraId="537C5B09" w14:textId="77777777" w:rsidR="00037B7A" w:rsidRPr="00665B08" w:rsidRDefault="00037B7A" w:rsidP="00037B7A">
      <w:pPr>
        <w:spacing w:line="240" w:lineRule="auto"/>
        <w:ind w:left="720"/>
        <w:rPr>
          <w:szCs w:val="20"/>
          <w:lang w:val="es-ES"/>
        </w:rPr>
      </w:pPr>
    </w:p>
    <w:p w14:paraId="66F00D0A" w14:textId="77777777" w:rsidR="00183526" w:rsidRPr="00665B08" w:rsidRDefault="00183526" w:rsidP="00AF39DB">
      <w:pPr>
        <w:numPr>
          <w:ilvl w:val="0"/>
          <w:numId w:val="151"/>
        </w:numPr>
        <w:spacing w:line="256" w:lineRule="auto"/>
        <w:rPr>
          <w:szCs w:val="20"/>
        </w:rPr>
      </w:pPr>
      <w:r w:rsidRPr="00665B08">
        <w:rPr>
          <w:szCs w:val="20"/>
        </w:rPr>
        <w:t xml:space="preserve">[5:15] </w:t>
      </w:r>
      <w:r w:rsidRPr="00665B08">
        <w:rPr>
          <w:szCs w:val="20"/>
          <w:lang w:val="es-ES"/>
        </w:rPr>
        <w:t>¿Cómo llegó</w:t>
      </w:r>
      <w:r w:rsidRPr="00665B08">
        <w:rPr>
          <w:szCs w:val="20"/>
        </w:rPr>
        <w:t xml:space="preserve"> ese regalo?</w:t>
      </w:r>
    </w:p>
    <w:p w14:paraId="22311984" w14:textId="078B582B" w:rsidR="00183526" w:rsidRPr="00665B08" w:rsidRDefault="00183526" w:rsidP="00037B7A">
      <w:pPr>
        <w:ind w:left="720"/>
        <w:rPr>
          <w:szCs w:val="20"/>
          <w:lang w:val="es-ES"/>
        </w:rPr>
      </w:pPr>
      <w:r w:rsidRPr="00665B08">
        <w:rPr>
          <w:szCs w:val="20"/>
          <w:lang w:val="es-ES"/>
        </w:rPr>
        <w:t>Ese regalo vino por la gracia de un solo hombre, Jesucristo.</w:t>
      </w:r>
    </w:p>
    <w:p w14:paraId="50ACB179" w14:textId="77777777" w:rsidR="00183526" w:rsidRPr="00665B08" w:rsidRDefault="00183526" w:rsidP="00037B7A">
      <w:pPr>
        <w:spacing w:before="240"/>
        <w:rPr>
          <w:b/>
          <w:szCs w:val="20"/>
          <w:lang w:val="es-ES"/>
        </w:rPr>
      </w:pPr>
      <w:r w:rsidRPr="00665B08">
        <w:rPr>
          <w:b/>
          <w:szCs w:val="20"/>
          <w:lang w:val="es-ES"/>
        </w:rPr>
        <w:t>Sección de comentarios:</w:t>
      </w:r>
    </w:p>
    <w:p w14:paraId="0C21449B" w14:textId="77777777" w:rsidR="00183526" w:rsidRPr="00665B08" w:rsidRDefault="00183526" w:rsidP="00037B7A">
      <w:pPr>
        <w:spacing w:before="240"/>
        <w:rPr>
          <w:szCs w:val="20"/>
          <w:lang w:val="es-ES"/>
        </w:rPr>
      </w:pPr>
      <w:r w:rsidRPr="00665B08">
        <w:rPr>
          <w:lang w:val="es-ES"/>
        </w:rPr>
        <w:br w:type="page"/>
      </w:r>
    </w:p>
    <w:p w14:paraId="73519305" w14:textId="77777777" w:rsidR="00183526" w:rsidRPr="00665B08" w:rsidRDefault="00183526" w:rsidP="00037B7A">
      <w:pPr>
        <w:pStyle w:val="Heading1"/>
        <w:keepNext w:val="0"/>
        <w:keepLines w:val="0"/>
        <w:spacing w:before="480"/>
        <w:rPr>
          <w:rFonts w:eastAsiaTheme="minorHAnsi"/>
          <w:b w:val="0"/>
          <w:bCs/>
          <w:szCs w:val="44"/>
          <w:lang w:val="es-ES"/>
        </w:rPr>
      </w:pPr>
      <w:bookmarkStart w:id="73" w:name="_h3c0nzvcrhez"/>
      <w:bookmarkStart w:id="74" w:name="_Toc176516710"/>
      <w:bookmarkStart w:id="75" w:name="_Toc196896495"/>
      <w:bookmarkEnd w:id="73"/>
      <w:r w:rsidRPr="00665B08">
        <w:rPr>
          <w:rFonts w:eastAsiaTheme="minorHAnsi"/>
          <w:bCs/>
          <w:szCs w:val="44"/>
          <w:lang w:val="es-ES"/>
        </w:rPr>
        <w:lastRenderedPageBreak/>
        <w:t>Romanos 6:8-14</w:t>
      </w:r>
      <w:bookmarkEnd w:id="74"/>
      <w:bookmarkEnd w:id="75"/>
    </w:p>
    <w:p w14:paraId="1B82272C" w14:textId="77777777" w:rsidR="00183526" w:rsidRPr="00665B08" w:rsidRDefault="00183526" w:rsidP="00183526">
      <w:pPr>
        <w:pStyle w:val="Background"/>
        <w:rPr>
          <w:b/>
          <w:sz w:val="32"/>
          <w:szCs w:val="32"/>
          <w:lang w:val="es-ES"/>
        </w:rPr>
      </w:pPr>
      <w:r w:rsidRPr="00665B08">
        <w:rPr>
          <w:b/>
          <w:lang w:val="es-ES"/>
        </w:rPr>
        <w:t>Trasfondo</w:t>
      </w:r>
      <w:r w:rsidRPr="00665B08">
        <w:rPr>
          <w:lang w:val="es-ES"/>
        </w:rPr>
        <w:t>: Anteriormente en este capítulo, Pablo explicó que las personas que fueron bautizadas en Cristo Jesús fueron bautizadas en su muerte. Estaban unidos a Cristo en una muerte como la suya.</w:t>
      </w:r>
    </w:p>
    <w:p w14:paraId="6B257C4D" w14:textId="77777777" w:rsidR="00183526" w:rsidRPr="00037B7A" w:rsidRDefault="00183526" w:rsidP="00183526">
      <w:pPr>
        <w:pStyle w:val="Background"/>
        <w:rPr>
          <w:b/>
          <w:bCs w:val="0"/>
          <w:i/>
          <w:iCs/>
          <w:sz w:val="22"/>
          <w:szCs w:val="22"/>
          <w:lang w:val="es-ES"/>
        </w:rPr>
      </w:pPr>
      <w:r w:rsidRPr="00037B7A">
        <w:rPr>
          <w:b/>
          <w:bCs w:val="0"/>
          <w:i/>
          <w:iCs/>
          <w:sz w:val="22"/>
          <w:szCs w:val="22"/>
          <w:lang w:val="es-ES"/>
        </w:rPr>
        <w:t>Lea el pasaje.</w:t>
      </w:r>
    </w:p>
    <w:p w14:paraId="181E9474" w14:textId="77777777" w:rsidR="00183526" w:rsidRPr="00665B08" w:rsidRDefault="00183526" w:rsidP="00183526">
      <w:pPr>
        <w:pStyle w:val="Part1"/>
        <w:rPr>
          <w:lang w:val="es-ES"/>
        </w:rPr>
      </w:pPr>
      <w:r w:rsidRPr="00665B08">
        <w:rPr>
          <w:lang w:val="es-ES"/>
        </w:rPr>
        <w:t>Parte 1</w:t>
      </w:r>
    </w:p>
    <w:p w14:paraId="6831F0FE"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5EF72BB8" w14:textId="77777777" w:rsidR="00183526" w:rsidRPr="00665B08" w:rsidRDefault="00183526" w:rsidP="00183526">
      <w:pPr>
        <w:pStyle w:val="Checklist"/>
        <w:spacing w:line="256" w:lineRule="auto"/>
        <w:rPr>
          <w:lang w:val="es-ES"/>
        </w:rPr>
      </w:pPr>
      <w:r w:rsidRPr="00665B08">
        <w:rPr>
          <w:lang w:val="es-ES"/>
        </w:rPr>
        <w:t>Los que han muerto con Cristo vivirán con Él. [6:8]</w:t>
      </w:r>
    </w:p>
    <w:p w14:paraId="4B551DD1" w14:textId="77777777" w:rsidR="00183526" w:rsidRPr="00665B08" w:rsidRDefault="00183526" w:rsidP="00183526">
      <w:pPr>
        <w:pStyle w:val="Checklist"/>
        <w:spacing w:line="256" w:lineRule="auto"/>
      </w:pPr>
      <w:r w:rsidRPr="00665B08">
        <w:rPr>
          <w:lang w:val="es-ES"/>
        </w:rPr>
        <w:t xml:space="preserve">Cristo murió al pecado y vive para Dios. </w:t>
      </w:r>
      <w:r w:rsidRPr="00665B08">
        <w:t>[6:10]</w:t>
      </w:r>
    </w:p>
    <w:p w14:paraId="1B65AAF4" w14:textId="77777777" w:rsidR="00183526" w:rsidRPr="00665B08" w:rsidRDefault="00183526" w:rsidP="00183526">
      <w:pPr>
        <w:pStyle w:val="Checklist"/>
        <w:spacing w:line="256" w:lineRule="auto"/>
      </w:pPr>
      <w:r w:rsidRPr="00665B08">
        <w:rPr>
          <w:lang w:val="es-ES"/>
        </w:rPr>
        <w:t xml:space="preserve">Los cristianos deben considerarse muertos al pecado, pero vivos para Dios en Cristo Jesús. </w:t>
      </w:r>
      <w:r w:rsidRPr="00665B08">
        <w:t>[6:11]</w:t>
      </w:r>
    </w:p>
    <w:p w14:paraId="265C05D2" w14:textId="77777777" w:rsidR="00183526" w:rsidRPr="00665B08" w:rsidRDefault="00183526" w:rsidP="00183526">
      <w:pPr>
        <w:pStyle w:val="Checklist"/>
        <w:spacing w:line="256" w:lineRule="auto"/>
      </w:pPr>
      <w:r w:rsidRPr="00665B08">
        <w:rPr>
          <w:lang w:val="es-ES"/>
        </w:rPr>
        <w:t xml:space="preserve">Los cristianos no deben permitir que el pecado gobierne en sus cuerpos. </w:t>
      </w:r>
      <w:r w:rsidRPr="00665B08">
        <w:t>[6:12]</w:t>
      </w:r>
    </w:p>
    <w:p w14:paraId="3357FF17" w14:textId="77777777" w:rsidR="00183526" w:rsidRPr="00665B08" w:rsidRDefault="00183526" w:rsidP="00183526">
      <w:pPr>
        <w:pStyle w:val="Checklist"/>
        <w:spacing w:line="256" w:lineRule="auto"/>
      </w:pPr>
      <w:r w:rsidRPr="00665B08">
        <w:rPr>
          <w:lang w:val="es-ES"/>
        </w:rPr>
        <w:t xml:space="preserve">Los cristianos no están bajo la ley, sino bajo la gracia. </w:t>
      </w:r>
      <w:r w:rsidRPr="00665B08">
        <w:t>[6:14]</w:t>
      </w:r>
    </w:p>
    <w:p w14:paraId="51E1D8DD" w14:textId="77777777" w:rsidR="00183526" w:rsidRPr="00665B08" w:rsidRDefault="00183526" w:rsidP="00183526">
      <w:pPr>
        <w:pStyle w:val="Part2"/>
      </w:pPr>
      <w:proofErr w:type="spellStart"/>
      <w:r w:rsidRPr="00665B08">
        <w:t>Parte</w:t>
      </w:r>
      <w:proofErr w:type="spellEnd"/>
      <w:r w:rsidRPr="00665B08">
        <w:t xml:space="preserve"> 2</w:t>
      </w:r>
    </w:p>
    <w:p w14:paraId="60498960" w14:textId="77777777" w:rsidR="00183526" w:rsidRPr="00665B08" w:rsidRDefault="00183526" w:rsidP="00183526">
      <w:pPr>
        <w:pStyle w:val="Answerortell"/>
        <w:rPr>
          <w:lang w:val="es-ES"/>
        </w:rPr>
      </w:pPr>
      <w:r w:rsidRPr="00665B08">
        <w:rPr>
          <w:lang w:val="es-ES"/>
        </w:rPr>
        <w:t>Responda las siguientes preguntas de los versículos señalados.</w:t>
      </w:r>
    </w:p>
    <w:p w14:paraId="3ADE7078" w14:textId="77777777" w:rsidR="00037B7A" w:rsidRDefault="00183526" w:rsidP="00AF39DB">
      <w:pPr>
        <w:numPr>
          <w:ilvl w:val="0"/>
          <w:numId w:val="152"/>
        </w:numPr>
        <w:spacing w:line="256" w:lineRule="auto"/>
        <w:rPr>
          <w:szCs w:val="20"/>
          <w:lang w:val="es-ES"/>
        </w:rPr>
      </w:pPr>
      <w:r w:rsidRPr="00665B08">
        <w:rPr>
          <w:szCs w:val="20"/>
          <w:lang w:val="es-ES"/>
        </w:rPr>
        <w:t xml:space="preserve">[6:8] Si las personas han muerto con Cristo, ¿Qué más harán? </w:t>
      </w:r>
    </w:p>
    <w:p w14:paraId="19D69B28" w14:textId="626E41C8" w:rsidR="00183526" w:rsidRPr="00037B7A" w:rsidRDefault="00183526" w:rsidP="00037B7A">
      <w:pPr>
        <w:spacing w:line="256" w:lineRule="auto"/>
        <w:ind w:left="360" w:firstLine="360"/>
        <w:rPr>
          <w:szCs w:val="20"/>
          <w:lang w:val="es-ES"/>
        </w:rPr>
      </w:pPr>
      <w:r w:rsidRPr="00037B7A">
        <w:rPr>
          <w:szCs w:val="20"/>
          <w:lang w:val="es-ES"/>
        </w:rPr>
        <w:t>También vivirán junto a Cristo.</w:t>
      </w:r>
      <w:r w:rsidR="00037B7A" w:rsidRPr="00037B7A">
        <w:rPr>
          <w:szCs w:val="20"/>
          <w:lang w:val="es-ES"/>
        </w:rPr>
        <w:tab/>
      </w:r>
    </w:p>
    <w:p w14:paraId="6BADAAC5" w14:textId="77777777" w:rsidR="00037B7A" w:rsidRPr="00665B08" w:rsidRDefault="00037B7A" w:rsidP="00037B7A">
      <w:pPr>
        <w:tabs>
          <w:tab w:val="left" w:pos="4397"/>
        </w:tabs>
        <w:ind w:left="720"/>
        <w:rPr>
          <w:szCs w:val="20"/>
          <w:lang w:val="es-ES"/>
        </w:rPr>
      </w:pPr>
    </w:p>
    <w:p w14:paraId="590B008F"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[6:9] ¿Qué dijo Pablo acerca de Cristo en el versículo 9? </w:t>
      </w:r>
    </w:p>
    <w:p w14:paraId="16214A8B" w14:textId="607C4AA5" w:rsidR="00183526" w:rsidRDefault="00183526" w:rsidP="00037B7A">
      <w:pPr>
        <w:ind w:left="360" w:firstLine="360"/>
        <w:rPr>
          <w:szCs w:val="20"/>
          <w:lang w:val="es-ES"/>
        </w:rPr>
      </w:pPr>
      <w:r w:rsidRPr="00665B08">
        <w:rPr>
          <w:szCs w:val="20"/>
          <w:lang w:val="es-ES"/>
        </w:rPr>
        <w:t>Cristo ha resucitado de entre los muertos, por lo que no puede morir de nuevo.</w:t>
      </w:r>
    </w:p>
    <w:p w14:paraId="05750AD7" w14:textId="77777777" w:rsidR="00037B7A" w:rsidRPr="00665B08" w:rsidRDefault="00037B7A" w:rsidP="00037B7A">
      <w:pPr>
        <w:ind w:left="360" w:firstLine="360"/>
        <w:rPr>
          <w:szCs w:val="20"/>
          <w:lang w:val="es-ES"/>
        </w:rPr>
      </w:pPr>
    </w:p>
    <w:p w14:paraId="16358553"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[6:10] ¿Cuántas veces Cristo murió al pecado? </w:t>
      </w:r>
    </w:p>
    <w:p w14:paraId="1E4877ED" w14:textId="147D46C3" w:rsidR="00183526" w:rsidRDefault="00183526" w:rsidP="00037B7A">
      <w:pPr>
        <w:ind w:left="360" w:firstLine="360"/>
        <w:rPr>
          <w:szCs w:val="20"/>
          <w:lang w:val="es-ES"/>
        </w:rPr>
      </w:pPr>
      <w:r w:rsidRPr="00665B08">
        <w:rPr>
          <w:szCs w:val="20"/>
          <w:lang w:val="es-ES"/>
        </w:rPr>
        <w:t>Cristo murió al pecado una sola vez.</w:t>
      </w:r>
    </w:p>
    <w:p w14:paraId="4B02514B" w14:textId="77777777" w:rsidR="00037B7A" w:rsidRPr="00665B08" w:rsidRDefault="00037B7A" w:rsidP="00037B7A">
      <w:pPr>
        <w:ind w:left="360" w:firstLine="360"/>
        <w:rPr>
          <w:szCs w:val="20"/>
          <w:lang w:val="es-ES"/>
        </w:rPr>
      </w:pPr>
    </w:p>
    <w:p w14:paraId="5D2D9078"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[6:10] ¿Qué crees que significa esto? </w:t>
      </w:r>
    </w:p>
    <w:p w14:paraId="380C2F79" w14:textId="45B038BB" w:rsidR="00183526" w:rsidRDefault="00183526" w:rsidP="00037B7A">
      <w:pPr>
        <w:ind w:left="720"/>
        <w:rPr>
          <w:szCs w:val="20"/>
          <w:lang w:val="es-ES"/>
        </w:rPr>
      </w:pPr>
      <w:r w:rsidRPr="00665B08">
        <w:rPr>
          <w:szCs w:val="20"/>
          <w:lang w:val="es-ES"/>
        </w:rPr>
        <w:t>Esto significa que el trabajo está hecho, Jesús nunca tendrá que morir al pecado otra vez.</w:t>
      </w:r>
    </w:p>
    <w:p w14:paraId="11DE7A63" w14:textId="77777777" w:rsidR="00037B7A" w:rsidRPr="00665B08" w:rsidRDefault="00037B7A" w:rsidP="00037B7A">
      <w:pPr>
        <w:ind w:left="720"/>
        <w:rPr>
          <w:szCs w:val="20"/>
          <w:lang w:val="es-ES"/>
        </w:rPr>
      </w:pPr>
    </w:p>
    <w:p w14:paraId="468613AB" w14:textId="77777777" w:rsidR="00183526" w:rsidRPr="00665B08" w:rsidRDefault="00183526" w:rsidP="00AF39DB">
      <w:pPr>
        <w:numPr>
          <w:ilvl w:val="0"/>
          <w:numId w:val="152"/>
        </w:numPr>
        <w:spacing w:line="256" w:lineRule="auto"/>
        <w:rPr>
          <w:szCs w:val="20"/>
          <w:lang w:val="es-ES"/>
        </w:rPr>
      </w:pPr>
      <w:r w:rsidRPr="00665B08">
        <w:rPr>
          <w:szCs w:val="20"/>
        </w:rPr>
        <w:t>[6:10] ¿</w:t>
      </w:r>
      <w:r w:rsidRPr="00665B08">
        <w:rPr>
          <w:szCs w:val="20"/>
          <w:lang w:val="es-ES"/>
        </w:rPr>
        <w:t xml:space="preserve">Para quién vive Cristo? </w:t>
      </w:r>
    </w:p>
    <w:p w14:paraId="20AD5161" w14:textId="77777777" w:rsidR="00183526" w:rsidRDefault="00183526" w:rsidP="00037B7A">
      <w:pPr>
        <w:ind w:left="720"/>
        <w:rPr>
          <w:szCs w:val="20"/>
          <w:lang w:val="es-ES"/>
        </w:rPr>
      </w:pPr>
      <w:r w:rsidRPr="00665B08">
        <w:rPr>
          <w:szCs w:val="20"/>
          <w:lang w:val="es-ES"/>
        </w:rPr>
        <w:t xml:space="preserve">      Cristo vive para Dios.</w:t>
      </w:r>
    </w:p>
    <w:p w14:paraId="5BF46487" w14:textId="77777777" w:rsidR="00037B7A" w:rsidRPr="00665B08" w:rsidRDefault="00037B7A" w:rsidP="00037B7A">
      <w:pPr>
        <w:ind w:left="720"/>
        <w:rPr>
          <w:szCs w:val="20"/>
          <w:lang w:val="es-ES"/>
        </w:rPr>
      </w:pPr>
    </w:p>
    <w:p w14:paraId="3417A9F1"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 [6:11] ¿Cómo debe pensar un creyente de sí mismo con respecto al pecado? </w:t>
      </w:r>
    </w:p>
    <w:p w14:paraId="0ADF42C5" w14:textId="77777777" w:rsidR="00183526" w:rsidRDefault="00183526" w:rsidP="00037B7A">
      <w:pPr>
        <w:ind w:left="720"/>
        <w:rPr>
          <w:szCs w:val="20"/>
          <w:lang w:val="es-ES"/>
        </w:rPr>
      </w:pPr>
      <w:r w:rsidRPr="00665B08">
        <w:rPr>
          <w:szCs w:val="20"/>
          <w:lang w:val="es-ES"/>
        </w:rPr>
        <w:t>Un creyente debe pensar en sí mismo como muerto al pecado, pero vivo para Dios en Cristo Jesús.</w:t>
      </w:r>
    </w:p>
    <w:p w14:paraId="1C827089" w14:textId="77777777" w:rsidR="00037B7A" w:rsidRPr="00665B08" w:rsidRDefault="00037B7A" w:rsidP="00037B7A">
      <w:pPr>
        <w:ind w:left="720"/>
        <w:rPr>
          <w:szCs w:val="20"/>
          <w:lang w:val="es-ES"/>
        </w:rPr>
      </w:pPr>
    </w:p>
    <w:p w14:paraId="3211263B"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[6:12] Entonces, si una persona está muerta al pecado, ¿Cómo debe vivir? </w:t>
      </w:r>
    </w:p>
    <w:p w14:paraId="56F474C8" w14:textId="77777777" w:rsidR="00183526" w:rsidRPr="00665B08" w:rsidRDefault="00183526" w:rsidP="00037B7A">
      <w:pPr>
        <w:ind w:left="720"/>
        <w:rPr>
          <w:szCs w:val="20"/>
          <w:lang w:val="es-ES"/>
        </w:rPr>
      </w:pPr>
      <w:r w:rsidRPr="00665B08">
        <w:rPr>
          <w:szCs w:val="20"/>
          <w:lang w:val="es-ES"/>
        </w:rPr>
        <w:t xml:space="preserve">    No debe permitir que el pecado gobierne en su cuerpo de manera que no obedezca sus fuertes deseos. </w:t>
      </w:r>
    </w:p>
    <w:p w14:paraId="7B310434" w14:textId="77777777" w:rsidR="00183526" w:rsidRPr="00665B08" w:rsidRDefault="00183526" w:rsidP="00037B7A">
      <w:pPr>
        <w:ind w:left="720"/>
        <w:rPr>
          <w:szCs w:val="20"/>
          <w:lang w:val="es-ES"/>
        </w:rPr>
      </w:pPr>
    </w:p>
    <w:p w14:paraId="227B4025"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[6:13] ¿Qué significa para usted que un creyente no debe ofrecerse al pecado, sino que debe ofrecerse a Dios? </w:t>
      </w:r>
    </w:p>
    <w:p w14:paraId="6D588BA7" w14:textId="77777777" w:rsidR="00183526" w:rsidRDefault="00183526" w:rsidP="00037B7A">
      <w:pPr>
        <w:ind w:left="720"/>
        <w:rPr>
          <w:szCs w:val="20"/>
          <w:lang w:val="es-ES"/>
        </w:rPr>
      </w:pPr>
      <w:r w:rsidRPr="00665B08">
        <w:rPr>
          <w:i/>
          <w:iCs/>
          <w:szCs w:val="20"/>
          <w:lang w:val="es-ES"/>
        </w:rPr>
        <w:t>(La respuesta puede variar).</w:t>
      </w:r>
      <w:r w:rsidRPr="00665B08">
        <w:rPr>
          <w:szCs w:val="20"/>
          <w:lang w:val="es-ES"/>
        </w:rPr>
        <w:t xml:space="preserve"> Probablemente significa que un creyente debe presentar cada parte de sí mismo a Dios como una herramienta para la justicia.</w:t>
      </w:r>
    </w:p>
    <w:p w14:paraId="23DC635F" w14:textId="77777777" w:rsidR="00037B7A" w:rsidRPr="00665B08" w:rsidRDefault="00037B7A" w:rsidP="00037B7A">
      <w:pPr>
        <w:ind w:left="720"/>
        <w:rPr>
          <w:szCs w:val="20"/>
          <w:lang w:val="es-ES"/>
        </w:rPr>
      </w:pPr>
    </w:p>
    <w:p w14:paraId="091B03CD" w14:textId="77777777" w:rsidR="00183526" w:rsidRPr="00665B08" w:rsidRDefault="00183526" w:rsidP="00AF39DB">
      <w:pPr>
        <w:numPr>
          <w:ilvl w:val="0"/>
          <w:numId w:val="152"/>
        </w:numPr>
        <w:spacing w:line="256" w:lineRule="auto"/>
        <w:rPr>
          <w:szCs w:val="20"/>
          <w:lang w:val="es-ES"/>
        </w:rPr>
      </w:pPr>
      <w:r w:rsidRPr="00665B08">
        <w:rPr>
          <w:szCs w:val="20"/>
          <w:lang w:val="es-ES"/>
        </w:rPr>
        <w:t xml:space="preserve">[6:14] ¿Por qué cree que los creyentes no deben dejar que el pecado los gobierne? </w:t>
      </w:r>
    </w:p>
    <w:p w14:paraId="6C6D90BC" w14:textId="77777777" w:rsidR="00183526" w:rsidRPr="00665B08" w:rsidRDefault="00183526" w:rsidP="00037B7A">
      <w:pPr>
        <w:ind w:left="720"/>
        <w:rPr>
          <w:szCs w:val="20"/>
          <w:lang w:val="es-ES"/>
        </w:rPr>
      </w:pPr>
      <w:r w:rsidRPr="00665B08">
        <w:rPr>
          <w:i/>
          <w:iCs/>
          <w:szCs w:val="20"/>
          <w:lang w:val="es-ES"/>
        </w:rPr>
        <w:t xml:space="preserve">(La respuesta puede variar). </w:t>
      </w:r>
      <w:r w:rsidRPr="00665B08">
        <w:rPr>
          <w:szCs w:val="20"/>
          <w:lang w:val="es-ES"/>
        </w:rPr>
        <w:t>El texto indica que los creyentes no deben permitir que el pecado los gobierne porque los creyentes no están bajo la ley, sino bajo la gracia.</w:t>
      </w:r>
    </w:p>
    <w:p w14:paraId="42565E27" w14:textId="77777777" w:rsidR="00183526" w:rsidRPr="00665B08" w:rsidRDefault="00183526" w:rsidP="00037B7A">
      <w:pPr>
        <w:spacing w:before="240"/>
        <w:rPr>
          <w:b/>
          <w:szCs w:val="20"/>
          <w:lang w:val="es-ES"/>
        </w:rPr>
      </w:pPr>
      <w:r w:rsidRPr="00665B08">
        <w:rPr>
          <w:b/>
          <w:szCs w:val="20"/>
          <w:lang w:val="es-ES"/>
        </w:rPr>
        <w:t>Sección de comentarios:</w:t>
      </w:r>
    </w:p>
    <w:p w14:paraId="33C147A8" w14:textId="77777777" w:rsidR="00183526" w:rsidRPr="00665B08" w:rsidRDefault="00183526" w:rsidP="00183526">
      <w:pPr>
        <w:pStyle w:val="Heading1"/>
        <w:keepNext w:val="0"/>
        <w:keepLines w:val="0"/>
        <w:spacing w:before="480"/>
        <w:rPr>
          <w:rFonts w:eastAsiaTheme="minorHAnsi"/>
          <w:b w:val="0"/>
          <w:bCs/>
          <w:szCs w:val="44"/>
          <w:lang w:val="es-ES"/>
        </w:rPr>
      </w:pPr>
      <w:bookmarkStart w:id="76" w:name="_Toc176516711"/>
      <w:bookmarkStart w:id="77" w:name="_Toc196896496"/>
      <w:r w:rsidRPr="00665B08">
        <w:rPr>
          <w:rFonts w:eastAsiaTheme="minorHAnsi"/>
          <w:bCs/>
          <w:szCs w:val="44"/>
          <w:lang w:val="es-ES"/>
        </w:rPr>
        <w:lastRenderedPageBreak/>
        <w:t>Romanos 9:30-33</w:t>
      </w:r>
      <w:bookmarkEnd w:id="76"/>
      <w:bookmarkEnd w:id="77"/>
    </w:p>
    <w:p w14:paraId="18E6C7FC" w14:textId="77777777" w:rsidR="00183526" w:rsidRPr="00665B08" w:rsidRDefault="00183526" w:rsidP="00183526">
      <w:pPr>
        <w:pStyle w:val="Background"/>
        <w:rPr>
          <w:b/>
          <w:sz w:val="32"/>
          <w:szCs w:val="32"/>
          <w:lang w:val="es-ES"/>
        </w:rPr>
      </w:pPr>
      <w:r w:rsidRPr="00665B08">
        <w:rPr>
          <w:b/>
          <w:lang w:val="es-ES"/>
        </w:rPr>
        <w:t>Trasfondo</w:t>
      </w:r>
      <w:r w:rsidRPr="00665B08">
        <w:rPr>
          <w:lang w:val="es-ES"/>
        </w:rPr>
        <w:t xml:space="preserve">: En esta sección Pablo citó dos pasajes del profeta Isaías. </w:t>
      </w:r>
    </w:p>
    <w:p w14:paraId="6892BAC1" w14:textId="77777777" w:rsidR="00183526" w:rsidRPr="00AA2FF9" w:rsidRDefault="00183526" w:rsidP="00183526">
      <w:pPr>
        <w:pStyle w:val="Background"/>
        <w:rPr>
          <w:b/>
          <w:bCs w:val="0"/>
          <w:i/>
          <w:iCs/>
          <w:sz w:val="22"/>
          <w:szCs w:val="22"/>
          <w:lang w:val="es-ES"/>
        </w:rPr>
      </w:pPr>
      <w:r w:rsidRPr="00AA2FF9">
        <w:rPr>
          <w:b/>
          <w:bCs w:val="0"/>
          <w:i/>
          <w:iCs/>
          <w:sz w:val="22"/>
          <w:szCs w:val="22"/>
          <w:lang w:val="es-ES"/>
        </w:rPr>
        <w:t>Lea el pasaje.</w:t>
      </w:r>
    </w:p>
    <w:p w14:paraId="60135E65" w14:textId="77777777" w:rsidR="00183526" w:rsidRPr="00665B08" w:rsidRDefault="00183526" w:rsidP="00183526">
      <w:pPr>
        <w:pStyle w:val="Part1"/>
        <w:rPr>
          <w:lang w:val="es-ES"/>
        </w:rPr>
      </w:pPr>
      <w:r w:rsidRPr="00665B08">
        <w:rPr>
          <w:lang w:val="es-ES"/>
        </w:rPr>
        <w:t>Parte 1</w:t>
      </w:r>
    </w:p>
    <w:p w14:paraId="62193230"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7BA7520C" w14:textId="77777777" w:rsidR="00183526" w:rsidRPr="00665B08" w:rsidRDefault="00183526" w:rsidP="00183526">
      <w:pPr>
        <w:pStyle w:val="Checklist"/>
        <w:spacing w:line="256" w:lineRule="auto"/>
      </w:pPr>
      <w:r w:rsidRPr="00665B08">
        <w:rPr>
          <w:lang w:val="es-ES"/>
        </w:rPr>
        <w:t xml:space="preserve">Los gentiles, que no buscaban la justicia, la alcanzaron por fe. </w:t>
      </w:r>
      <w:r w:rsidRPr="00665B08">
        <w:t>[9:30]</w:t>
      </w:r>
    </w:p>
    <w:p w14:paraId="5D0384CD" w14:textId="77777777" w:rsidR="00183526" w:rsidRPr="00665B08" w:rsidRDefault="00183526" w:rsidP="00183526">
      <w:pPr>
        <w:pStyle w:val="Checklist"/>
        <w:spacing w:line="256" w:lineRule="auto"/>
      </w:pPr>
      <w:r w:rsidRPr="00665B08">
        <w:rPr>
          <w:lang w:val="es-ES"/>
        </w:rPr>
        <w:t xml:space="preserve">Israel, que siguió una ley de justicia por obras y no por fe, no la alcanzó. </w:t>
      </w:r>
      <w:r w:rsidRPr="00665B08">
        <w:t>[9:31-32]</w:t>
      </w:r>
    </w:p>
    <w:p w14:paraId="6B0AA2A2" w14:textId="77777777" w:rsidR="00183526" w:rsidRPr="00665B08" w:rsidRDefault="00183526" w:rsidP="00183526">
      <w:pPr>
        <w:pStyle w:val="Checklist"/>
        <w:spacing w:line="256" w:lineRule="auto"/>
        <w:rPr>
          <w:lang w:val="es-ES"/>
        </w:rPr>
      </w:pPr>
      <w:r w:rsidRPr="00665B08">
        <w:rPr>
          <w:lang w:val="es-ES"/>
        </w:rPr>
        <w:t>Israel tropezó con piedra y roca de tropiezo. [9:33]</w:t>
      </w:r>
    </w:p>
    <w:p w14:paraId="120E0BDA" w14:textId="77777777" w:rsidR="00183526" w:rsidRPr="00665B08" w:rsidRDefault="00183526" w:rsidP="00183526">
      <w:pPr>
        <w:pStyle w:val="Part2"/>
      </w:pPr>
      <w:r w:rsidRPr="00665B08">
        <w:rPr>
          <w:lang w:val="es-ES"/>
        </w:rPr>
        <w:t>Parte</w:t>
      </w:r>
      <w:r w:rsidRPr="00665B08">
        <w:t xml:space="preserve"> 2</w:t>
      </w:r>
    </w:p>
    <w:p w14:paraId="3FE96C5B" w14:textId="77777777" w:rsidR="00183526" w:rsidRPr="00665B08" w:rsidRDefault="00183526" w:rsidP="00183526">
      <w:pPr>
        <w:pStyle w:val="Answerortell"/>
        <w:rPr>
          <w:lang w:val="es-ES"/>
        </w:rPr>
      </w:pPr>
      <w:r w:rsidRPr="00665B08">
        <w:rPr>
          <w:lang w:val="es-ES"/>
        </w:rPr>
        <w:t>Responda las siguientes preguntas de los versículos señalados.</w:t>
      </w:r>
    </w:p>
    <w:p w14:paraId="78EEC7CE" w14:textId="77777777" w:rsidR="00183526" w:rsidRPr="00665B08" w:rsidRDefault="00183526" w:rsidP="00AF39DB">
      <w:pPr>
        <w:numPr>
          <w:ilvl w:val="0"/>
          <w:numId w:val="153"/>
        </w:numPr>
        <w:spacing w:line="256" w:lineRule="auto"/>
        <w:rPr>
          <w:szCs w:val="20"/>
          <w:lang w:val="es-ES"/>
        </w:rPr>
      </w:pPr>
      <w:r w:rsidRPr="00665B08">
        <w:rPr>
          <w:szCs w:val="20"/>
          <w:lang w:val="es-ES"/>
        </w:rPr>
        <w:t xml:space="preserve">[9:30] ¿Cómo los gentiles lograron la justicia, aunque no iban tras ella? </w:t>
      </w:r>
    </w:p>
    <w:p w14:paraId="7B74277D" w14:textId="58DCF9DE" w:rsidR="00183526" w:rsidRDefault="00183526" w:rsidP="00037B7A">
      <w:pPr>
        <w:ind w:left="720"/>
        <w:rPr>
          <w:szCs w:val="20"/>
          <w:lang w:val="es-ES"/>
        </w:rPr>
      </w:pPr>
      <w:r w:rsidRPr="00665B08">
        <w:rPr>
          <w:szCs w:val="20"/>
          <w:lang w:val="es-ES"/>
        </w:rPr>
        <w:t>Los gentiles lograron la justicia por fe.</w:t>
      </w:r>
    </w:p>
    <w:p w14:paraId="36456BC8" w14:textId="77777777" w:rsidR="00037B7A" w:rsidRPr="00665B08" w:rsidRDefault="00037B7A" w:rsidP="00037B7A">
      <w:pPr>
        <w:ind w:left="720"/>
        <w:rPr>
          <w:szCs w:val="20"/>
          <w:lang w:val="es-ES"/>
        </w:rPr>
      </w:pPr>
    </w:p>
    <w:p w14:paraId="321BD7C7" w14:textId="77777777" w:rsidR="00183526" w:rsidRPr="00665B08" w:rsidRDefault="00183526" w:rsidP="00AF39DB">
      <w:pPr>
        <w:numPr>
          <w:ilvl w:val="0"/>
          <w:numId w:val="153"/>
        </w:numPr>
        <w:spacing w:line="256" w:lineRule="auto"/>
        <w:rPr>
          <w:szCs w:val="20"/>
          <w:lang w:val="es-ES"/>
        </w:rPr>
      </w:pPr>
      <w:r w:rsidRPr="00665B08">
        <w:rPr>
          <w:szCs w:val="20"/>
          <w:lang w:val="es-ES"/>
        </w:rPr>
        <w:t xml:space="preserve">[9:31] ¿Qué buscaba el pueblo de Israel? </w:t>
      </w:r>
    </w:p>
    <w:p w14:paraId="7131C063" w14:textId="306AA8FE" w:rsidR="00183526" w:rsidRDefault="00183526" w:rsidP="00037B7A">
      <w:pPr>
        <w:ind w:left="720"/>
        <w:rPr>
          <w:szCs w:val="20"/>
          <w:lang w:val="es-ES"/>
        </w:rPr>
      </w:pPr>
      <w:r w:rsidRPr="00665B08">
        <w:rPr>
          <w:szCs w:val="20"/>
          <w:lang w:val="es-ES"/>
        </w:rPr>
        <w:t>Buscaban la ley para llegar a ser justos.</w:t>
      </w:r>
    </w:p>
    <w:p w14:paraId="071D9E05" w14:textId="77777777" w:rsidR="00037B7A" w:rsidRPr="00665B08" w:rsidRDefault="00037B7A" w:rsidP="00037B7A">
      <w:pPr>
        <w:ind w:left="720"/>
        <w:rPr>
          <w:szCs w:val="20"/>
          <w:lang w:val="es-ES"/>
        </w:rPr>
      </w:pPr>
    </w:p>
    <w:p w14:paraId="1CAE80AA" w14:textId="77777777" w:rsidR="00183526" w:rsidRPr="00665B08" w:rsidRDefault="00183526" w:rsidP="00AF39DB">
      <w:pPr>
        <w:numPr>
          <w:ilvl w:val="0"/>
          <w:numId w:val="153"/>
        </w:numPr>
        <w:spacing w:line="256" w:lineRule="auto"/>
        <w:rPr>
          <w:szCs w:val="20"/>
          <w:lang w:val="es-ES"/>
        </w:rPr>
      </w:pPr>
      <w:r w:rsidRPr="00665B08">
        <w:rPr>
          <w:szCs w:val="20"/>
          <w:lang w:val="es-ES"/>
        </w:rPr>
        <w:t xml:space="preserve">[9:32] ¿Por qué la ley no hizo justos a los israelitas? </w:t>
      </w:r>
    </w:p>
    <w:p w14:paraId="6D8AC668" w14:textId="77777777" w:rsidR="00183526" w:rsidRDefault="00183526" w:rsidP="00037B7A">
      <w:pPr>
        <w:ind w:left="720"/>
        <w:rPr>
          <w:szCs w:val="20"/>
          <w:lang w:val="es-ES"/>
        </w:rPr>
      </w:pPr>
      <w:r w:rsidRPr="00665B08">
        <w:rPr>
          <w:szCs w:val="20"/>
          <w:lang w:val="es-ES"/>
        </w:rPr>
        <w:t>La ley no los hizo justos porque buscaban serlo por obras y no por fe.</w:t>
      </w:r>
    </w:p>
    <w:p w14:paraId="422238DE" w14:textId="77777777" w:rsidR="00037B7A" w:rsidRPr="00665B08" w:rsidRDefault="00037B7A" w:rsidP="00037B7A">
      <w:pPr>
        <w:ind w:left="720"/>
        <w:rPr>
          <w:szCs w:val="20"/>
          <w:lang w:val="es-ES"/>
        </w:rPr>
      </w:pPr>
    </w:p>
    <w:p w14:paraId="7FEA7D03" w14:textId="77777777" w:rsidR="00183526" w:rsidRPr="00665B08" w:rsidRDefault="00183526" w:rsidP="00AF39DB">
      <w:pPr>
        <w:numPr>
          <w:ilvl w:val="0"/>
          <w:numId w:val="153"/>
        </w:numPr>
        <w:spacing w:line="256" w:lineRule="auto"/>
        <w:rPr>
          <w:szCs w:val="20"/>
          <w:lang w:val="es-ES"/>
        </w:rPr>
      </w:pPr>
      <w:r w:rsidRPr="00665B08">
        <w:rPr>
          <w:szCs w:val="20"/>
          <w:lang w:val="es-ES"/>
        </w:rPr>
        <w:t xml:space="preserve">[9:32] ¿En qué tropezaron los israelitas? </w:t>
      </w:r>
    </w:p>
    <w:p w14:paraId="61CAD83F" w14:textId="5D1F75A6" w:rsidR="00183526" w:rsidRDefault="00183526" w:rsidP="00037B7A">
      <w:pPr>
        <w:ind w:left="720"/>
        <w:rPr>
          <w:szCs w:val="20"/>
          <w:lang w:val="es-ES"/>
        </w:rPr>
      </w:pPr>
      <w:r w:rsidRPr="00665B08">
        <w:rPr>
          <w:szCs w:val="20"/>
          <w:lang w:val="es-ES"/>
        </w:rPr>
        <w:t xml:space="preserve">Los israelitas tropezaron con la piedra de tropiezo. </w:t>
      </w:r>
    </w:p>
    <w:p w14:paraId="4DC95137" w14:textId="77777777" w:rsidR="00037B7A" w:rsidRPr="00665B08" w:rsidRDefault="00037B7A" w:rsidP="00037B7A">
      <w:pPr>
        <w:ind w:left="720"/>
        <w:rPr>
          <w:szCs w:val="20"/>
          <w:lang w:val="es-ES"/>
        </w:rPr>
      </w:pPr>
    </w:p>
    <w:p w14:paraId="3DD6C1FA" w14:textId="77777777" w:rsidR="00183526" w:rsidRPr="00665B08" w:rsidRDefault="00183526" w:rsidP="00AF39DB">
      <w:pPr>
        <w:numPr>
          <w:ilvl w:val="0"/>
          <w:numId w:val="153"/>
        </w:numPr>
        <w:spacing w:line="256" w:lineRule="auto"/>
        <w:rPr>
          <w:szCs w:val="20"/>
          <w:lang w:val="es-ES"/>
        </w:rPr>
      </w:pPr>
      <w:r w:rsidRPr="00665B08">
        <w:rPr>
          <w:szCs w:val="20"/>
          <w:lang w:val="es-ES"/>
        </w:rPr>
        <w:t xml:space="preserve">[9:33] Cuando Pablo escribe acerca de la piedra de tropiezo y la roca de escándalo, ¿qué creen que quiere decir? </w:t>
      </w:r>
    </w:p>
    <w:p w14:paraId="72DC6C88" w14:textId="77777777" w:rsidR="00183526" w:rsidRPr="00665B08" w:rsidRDefault="00183526" w:rsidP="00037B7A">
      <w:pPr>
        <w:ind w:left="720"/>
        <w:rPr>
          <w:szCs w:val="20"/>
          <w:lang w:val="es-ES"/>
        </w:rPr>
      </w:pPr>
      <w:r w:rsidRPr="00665B08">
        <w:rPr>
          <w:i/>
          <w:iCs/>
          <w:szCs w:val="20"/>
          <w:lang w:val="es-ES"/>
        </w:rPr>
        <w:t xml:space="preserve">(La respuesta puede variar). </w:t>
      </w:r>
      <w:r w:rsidRPr="00665B08">
        <w:rPr>
          <w:szCs w:val="20"/>
          <w:lang w:val="es-ES"/>
        </w:rPr>
        <w:t>De este versículo, parece claro que a Jesucristo se le llama la piedra de tropiezo, porque los que creen en Jesús no se avergonzarán. (Véase también Romanos 10:9-11.) La roca de la ofensa tiene un significado similar. Así que esto significaría que Jesucristo fue visto como un obstáculo y una ofensa para los Israelitas que querían la justicia por obras y no por fe.</w:t>
      </w:r>
    </w:p>
    <w:p w14:paraId="0D3CA002" w14:textId="77777777" w:rsidR="00183526" w:rsidRPr="00665B08" w:rsidRDefault="00183526" w:rsidP="00037B7A">
      <w:pPr>
        <w:ind w:left="720"/>
        <w:rPr>
          <w:szCs w:val="20"/>
          <w:lang w:val="es-ES"/>
        </w:rPr>
      </w:pPr>
    </w:p>
    <w:p w14:paraId="69D33747" w14:textId="77777777" w:rsidR="00183526" w:rsidRPr="00665B08" w:rsidRDefault="00183526" w:rsidP="00AF39DB">
      <w:pPr>
        <w:numPr>
          <w:ilvl w:val="0"/>
          <w:numId w:val="153"/>
        </w:numPr>
        <w:spacing w:line="256" w:lineRule="auto"/>
        <w:rPr>
          <w:szCs w:val="20"/>
          <w:lang w:val="es-ES"/>
        </w:rPr>
      </w:pPr>
      <w:r w:rsidRPr="00665B08">
        <w:rPr>
          <w:szCs w:val="20"/>
          <w:lang w:val="es-ES"/>
        </w:rPr>
        <w:t xml:space="preserve">[9:33] ¿Qué les sucede a los que creen en la llamada piedra de tropiezo? </w:t>
      </w:r>
    </w:p>
    <w:p w14:paraId="66FC94BA" w14:textId="77777777" w:rsidR="00183526" w:rsidRPr="00665B08" w:rsidRDefault="00183526" w:rsidP="00037B7A">
      <w:pPr>
        <w:ind w:left="720"/>
        <w:rPr>
          <w:szCs w:val="20"/>
          <w:lang w:val="es-ES"/>
        </w:rPr>
      </w:pPr>
      <w:r w:rsidRPr="00665B08">
        <w:rPr>
          <w:szCs w:val="20"/>
          <w:lang w:val="es-ES"/>
        </w:rPr>
        <w:t>Los que creen en la llamada piedra de tropiezo no se avergonzarán.</w:t>
      </w:r>
    </w:p>
    <w:p w14:paraId="02E2A008" w14:textId="77777777" w:rsidR="00183526" w:rsidRPr="00665B08" w:rsidRDefault="00183526" w:rsidP="00037B7A">
      <w:pPr>
        <w:spacing w:before="480"/>
        <w:rPr>
          <w:b/>
          <w:szCs w:val="20"/>
          <w:lang w:val="es-ES"/>
        </w:rPr>
      </w:pPr>
      <w:r w:rsidRPr="00665B08">
        <w:rPr>
          <w:b/>
          <w:szCs w:val="20"/>
          <w:lang w:val="es-ES"/>
        </w:rPr>
        <w:t>Sección de comentarios:</w:t>
      </w:r>
    </w:p>
    <w:p w14:paraId="4B21FB11" w14:textId="77777777" w:rsidR="00183526" w:rsidRPr="00665B08" w:rsidRDefault="00183526" w:rsidP="00183526">
      <w:pPr>
        <w:rPr>
          <w:rFonts w:eastAsiaTheme="majorEastAsia"/>
          <w:b/>
          <w:color w:val="0F4761" w:themeColor="accent1" w:themeShade="BF"/>
          <w:sz w:val="44"/>
          <w:szCs w:val="44"/>
          <w:lang w:val="es-ES"/>
        </w:rPr>
      </w:pPr>
      <w:r w:rsidRPr="00665B08">
        <w:rPr>
          <w:b/>
          <w:sz w:val="44"/>
          <w:szCs w:val="44"/>
          <w:lang w:val="es-ES"/>
        </w:rPr>
        <w:br w:type="page"/>
      </w:r>
    </w:p>
    <w:p w14:paraId="71A9A2CD" w14:textId="77777777" w:rsidR="00183526" w:rsidRPr="00665B08" w:rsidRDefault="00183526" w:rsidP="00183526">
      <w:pPr>
        <w:pStyle w:val="Heading1"/>
        <w:keepNext w:val="0"/>
        <w:keepLines w:val="0"/>
        <w:spacing w:before="480"/>
        <w:rPr>
          <w:rFonts w:eastAsiaTheme="minorHAnsi"/>
          <w:b w:val="0"/>
          <w:bCs/>
          <w:sz w:val="20"/>
          <w:szCs w:val="20"/>
          <w:lang w:val="es-ES"/>
        </w:rPr>
      </w:pPr>
      <w:bookmarkStart w:id="78" w:name="_Toc176516712"/>
      <w:bookmarkStart w:id="79" w:name="_Toc196896497"/>
      <w:r w:rsidRPr="00665B08">
        <w:rPr>
          <w:rFonts w:eastAsiaTheme="minorHAnsi"/>
          <w:bCs/>
          <w:szCs w:val="44"/>
          <w:lang w:val="es-ES"/>
        </w:rPr>
        <w:lastRenderedPageBreak/>
        <w:t>Romanos 10:9-15</w:t>
      </w:r>
      <w:bookmarkEnd w:id="78"/>
      <w:bookmarkEnd w:id="79"/>
    </w:p>
    <w:p w14:paraId="13D78B56" w14:textId="77777777" w:rsidR="00183526" w:rsidRPr="00037B7A" w:rsidRDefault="00183526" w:rsidP="00183526">
      <w:pPr>
        <w:pStyle w:val="Background"/>
        <w:rPr>
          <w:b/>
          <w:bCs w:val="0"/>
          <w:i/>
          <w:iCs/>
          <w:sz w:val="22"/>
          <w:szCs w:val="22"/>
          <w:lang w:val="es-ES"/>
        </w:rPr>
      </w:pPr>
      <w:r w:rsidRPr="00037B7A">
        <w:rPr>
          <w:b/>
          <w:bCs w:val="0"/>
          <w:i/>
          <w:iCs/>
          <w:sz w:val="22"/>
          <w:szCs w:val="22"/>
          <w:lang w:val="es-ES"/>
        </w:rPr>
        <w:t>Lea el pasaje.</w:t>
      </w:r>
    </w:p>
    <w:p w14:paraId="4F091545" w14:textId="77777777" w:rsidR="00183526" w:rsidRPr="00665B08" w:rsidRDefault="00183526" w:rsidP="00183526">
      <w:pPr>
        <w:pStyle w:val="Part1"/>
        <w:rPr>
          <w:lang w:val="es-ES"/>
        </w:rPr>
      </w:pPr>
      <w:r w:rsidRPr="00665B08">
        <w:rPr>
          <w:lang w:val="es-ES"/>
        </w:rPr>
        <w:t>Parte 1</w:t>
      </w:r>
    </w:p>
    <w:p w14:paraId="2A81C64B"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4FA0F6FF" w14:textId="5C242A8D" w:rsidR="00183526" w:rsidRPr="00001727" w:rsidRDefault="00183526" w:rsidP="00183526">
      <w:pPr>
        <w:pStyle w:val="Checklist"/>
        <w:spacing w:line="256" w:lineRule="auto"/>
        <w:rPr>
          <w:lang w:val="es-ES"/>
        </w:rPr>
      </w:pPr>
      <w:r w:rsidRPr="00665B08">
        <w:rPr>
          <w:lang w:val="es-ES"/>
        </w:rPr>
        <w:t>Si una persona confiesa que Jesús es el Señor y cree que Dios lo levantó de entre los muertos, será sal</w:t>
      </w:r>
      <w:r w:rsidR="00001727">
        <w:rPr>
          <w:lang w:val="es-ES"/>
        </w:rPr>
        <w:t>vo</w:t>
      </w:r>
      <w:r w:rsidRPr="00665B08">
        <w:rPr>
          <w:lang w:val="es-ES"/>
        </w:rPr>
        <w:t xml:space="preserve">. </w:t>
      </w:r>
      <w:r w:rsidRPr="00001727">
        <w:rPr>
          <w:lang w:val="es-ES"/>
        </w:rPr>
        <w:t>[10:9]</w:t>
      </w:r>
    </w:p>
    <w:p w14:paraId="6D3086FA" w14:textId="2721FF01" w:rsidR="00183526" w:rsidRPr="00665B08" w:rsidRDefault="00183526" w:rsidP="00183526">
      <w:pPr>
        <w:pStyle w:val="Checklist"/>
        <w:spacing w:line="256" w:lineRule="auto"/>
        <w:rPr>
          <w:lang w:val="es-ES"/>
        </w:rPr>
      </w:pPr>
      <w:r w:rsidRPr="00665B08">
        <w:rPr>
          <w:lang w:val="es-ES"/>
        </w:rPr>
        <w:t xml:space="preserve">No hay ninguna distinción entre los judíos y los griegos. Todos </w:t>
      </w:r>
      <w:proofErr w:type="spellStart"/>
      <w:r w:rsidR="00996DF4">
        <w:rPr>
          <w:lang w:val="es-ES"/>
        </w:rPr>
        <w:t>lost</w:t>
      </w:r>
      <w:proofErr w:type="spellEnd"/>
      <w:r w:rsidR="00996DF4">
        <w:rPr>
          <w:lang w:val="es-ES"/>
        </w:rPr>
        <w:t xml:space="preserve"> </w:t>
      </w:r>
      <w:r w:rsidRPr="00665B08">
        <w:rPr>
          <w:lang w:val="es-ES"/>
        </w:rPr>
        <w:t>que llaman a Dios, serán salvados. [12-13]</w:t>
      </w:r>
    </w:p>
    <w:p w14:paraId="79B705B3" w14:textId="77777777" w:rsidR="00183526" w:rsidRPr="00665B08" w:rsidRDefault="00183526" w:rsidP="00183526">
      <w:pPr>
        <w:pStyle w:val="Checklist"/>
        <w:spacing w:line="256" w:lineRule="auto"/>
      </w:pPr>
      <w:r w:rsidRPr="00665B08">
        <w:rPr>
          <w:lang w:val="es-ES"/>
        </w:rPr>
        <w:t xml:space="preserve">Para que las personas invoquen el nombre del Señor, primero necesitan oír hablar del Señor. </w:t>
      </w:r>
      <w:r w:rsidRPr="00665B08">
        <w:t>[10:14-15]</w:t>
      </w:r>
    </w:p>
    <w:p w14:paraId="7D629EFB" w14:textId="77777777" w:rsidR="00183526" w:rsidRPr="00665B08" w:rsidRDefault="00183526" w:rsidP="00183526">
      <w:pPr>
        <w:pStyle w:val="Part2"/>
      </w:pPr>
      <w:proofErr w:type="spellStart"/>
      <w:r w:rsidRPr="00665B08">
        <w:t>Parte</w:t>
      </w:r>
      <w:proofErr w:type="spellEnd"/>
      <w:r w:rsidRPr="00665B08">
        <w:t xml:space="preserve"> 2</w:t>
      </w:r>
    </w:p>
    <w:p w14:paraId="4B7A063C" w14:textId="77777777" w:rsidR="00183526" w:rsidRPr="00665B08" w:rsidRDefault="00183526" w:rsidP="00037B7A">
      <w:pPr>
        <w:pStyle w:val="Answerortell"/>
        <w:rPr>
          <w:lang w:val="es-ES"/>
        </w:rPr>
      </w:pPr>
      <w:r w:rsidRPr="00665B08">
        <w:rPr>
          <w:lang w:val="es-ES"/>
        </w:rPr>
        <w:t>Responda las siguientes preguntas de los versículos señalados.</w:t>
      </w:r>
    </w:p>
    <w:p w14:paraId="234DF9CD" w14:textId="2F8301F1" w:rsidR="00183526" w:rsidRPr="00665B08" w:rsidRDefault="00183526" w:rsidP="00AF39DB">
      <w:pPr>
        <w:numPr>
          <w:ilvl w:val="0"/>
          <w:numId w:val="154"/>
        </w:numPr>
        <w:rPr>
          <w:szCs w:val="20"/>
          <w:lang w:val="es-ES"/>
        </w:rPr>
      </w:pPr>
      <w:r w:rsidRPr="00665B08">
        <w:rPr>
          <w:szCs w:val="20"/>
          <w:lang w:val="es-ES"/>
        </w:rPr>
        <w:t>[10:9] Según Pablo ¿qué es necesario que haga una persona para ser salva?</w:t>
      </w:r>
    </w:p>
    <w:p w14:paraId="0174E453" w14:textId="77777777" w:rsidR="00183526" w:rsidRDefault="00183526" w:rsidP="00037B7A">
      <w:pPr>
        <w:ind w:left="720"/>
        <w:rPr>
          <w:szCs w:val="20"/>
          <w:lang w:val="es-ES"/>
        </w:rPr>
      </w:pPr>
      <w:r w:rsidRPr="00665B08">
        <w:rPr>
          <w:szCs w:val="20"/>
          <w:lang w:val="es-ES"/>
        </w:rPr>
        <w:t xml:space="preserve">Una persona se salva si confiesa con su boca que Jesús es el Señor y cree en su corazón que Dios levantó a Jesús de entre los muertos. </w:t>
      </w:r>
    </w:p>
    <w:p w14:paraId="051FB264" w14:textId="77777777" w:rsidR="00037B7A" w:rsidRPr="00665B08" w:rsidRDefault="00037B7A" w:rsidP="00037B7A">
      <w:pPr>
        <w:ind w:left="720"/>
        <w:rPr>
          <w:szCs w:val="20"/>
          <w:lang w:val="es-ES"/>
        </w:rPr>
      </w:pPr>
    </w:p>
    <w:p w14:paraId="7C67F620"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[10:9-10] ¿Cómo llega a ser justa una persona? </w:t>
      </w:r>
    </w:p>
    <w:p w14:paraId="3B5A2FC0" w14:textId="09F7BCE3" w:rsidR="00183526" w:rsidRDefault="00183526" w:rsidP="00037B7A">
      <w:pPr>
        <w:ind w:left="720"/>
        <w:rPr>
          <w:szCs w:val="20"/>
          <w:lang w:val="es-ES"/>
        </w:rPr>
      </w:pPr>
      <w:r w:rsidRPr="00665B08">
        <w:rPr>
          <w:szCs w:val="20"/>
          <w:lang w:val="es-ES"/>
        </w:rPr>
        <w:t>Una persona llega a ser justa al creer en Cristo.</w:t>
      </w:r>
    </w:p>
    <w:p w14:paraId="4C4A10F2" w14:textId="77777777" w:rsidR="00037B7A" w:rsidRPr="00665B08" w:rsidRDefault="00037B7A" w:rsidP="00037B7A">
      <w:pPr>
        <w:ind w:left="720"/>
        <w:rPr>
          <w:szCs w:val="20"/>
          <w:lang w:val="es-ES"/>
        </w:rPr>
      </w:pPr>
    </w:p>
    <w:p w14:paraId="0DE69D03"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[10:11] ¿Qué dice el pasaje de las Escrituras acerca del que cree en Jesucristo? </w:t>
      </w:r>
    </w:p>
    <w:p w14:paraId="632241C5" w14:textId="0015FC01" w:rsidR="00183526" w:rsidRDefault="00183526" w:rsidP="00037B7A">
      <w:pPr>
        <w:ind w:left="720"/>
        <w:rPr>
          <w:szCs w:val="20"/>
          <w:lang w:val="es-ES"/>
        </w:rPr>
      </w:pPr>
      <w:r w:rsidRPr="00665B08">
        <w:rPr>
          <w:szCs w:val="20"/>
          <w:lang w:val="es-ES"/>
        </w:rPr>
        <w:t>Todo el que cree en Él no se avergonzará.</w:t>
      </w:r>
    </w:p>
    <w:p w14:paraId="49BEBCDD" w14:textId="77777777" w:rsidR="00037B7A" w:rsidRPr="00665B08" w:rsidRDefault="00037B7A" w:rsidP="00037B7A">
      <w:pPr>
        <w:ind w:left="720"/>
        <w:rPr>
          <w:szCs w:val="20"/>
          <w:lang w:val="es-ES"/>
        </w:rPr>
      </w:pPr>
    </w:p>
    <w:p w14:paraId="34421FEC"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[10:12] ¿Se hace alguna distinción entre judío y griego? ¿Por qué sí o por qué no? </w:t>
      </w:r>
    </w:p>
    <w:p w14:paraId="67CF7627" w14:textId="77777777" w:rsidR="00183526" w:rsidRDefault="00183526" w:rsidP="00037B7A">
      <w:pPr>
        <w:ind w:left="720"/>
        <w:rPr>
          <w:szCs w:val="20"/>
          <w:lang w:val="es-ES"/>
        </w:rPr>
      </w:pPr>
      <w:r w:rsidRPr="00665B08">
        <w:rPr>
          <w:szCs w:val="20"/>
          <w:lang w:val="es-ES"/>
        </w:rPr>
        <w:t>No, no hay distinción entre judío y griego, porque Jesús es el Señor de todos, y es generoso con todos los que lo invocan.</w:t>
      </w:r>
    </w:p>
    <w:p w14:paraId="4958EED7" w14:textId="77777777" w:rsidR="00037B7A" w:rsidRPr="00665B08" w:rsidRDefault="00037B7A" w:rsidP="00037B7A">
      <w:pPr>
        <w:ind w:left="720"/>
        <w:rPr>
          <w:szCs w:val="20"/>
          <w:lang w:val="es-ES"/>
        </w:rPr>
      </w:pPr>
    </w:p>
    <w:p w14:paraId="1CF492B5"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[10:13] Según el versículo 13, ¿Qué debe hacer una persona para ser salva? </w:t>
      </w:r>
    </w:p>
    <w:p w14:paraId="6DACE9BD" w14:textId="667153EE" w:rsidR="00183526" w:rsidRDefault="00183526" w:rsidP="00037B7A">
      <w:pPr>
        <w:ind w:left="720"/>
        <w:rPr>
          <w:szCs w:val="20"/>
          <w:lang w:val="es-ES"/>
        </w:rPr>
      </w:pPr>
      <w:r w:rsidRPr="00665B08">
        <w:rPr>
          <w:szCs w:val="20"/>
          <w:lang w:val="es-ES"/>
        </w:rPr>
        <w:t>Una persona debe invocar el nombre del Señor.</w:t>
      </w:r>
    </w:p>
    <w:p w14:paraId="7B518413" w14:textId="77777777" w:rsidR="00037B7A" w:rsidRPr="00665B08" w:rsidRDefault="00037B7A" w:rsidP="00037B7A">
      <w:pPr>
        <w:ind w:left="720"/>
        <w:rPr>
          <w:szCs w:val="20"/>
          <w:lang w:val="es-ES"/>
        </w:rPr>
      </w:pPr>
    </w:p>
    <w:p w14:paraId="1D8FFC83"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[10:13] ¿Qué cree usted que significa invocar el nombre del Señor? </w:t>
      </w:r>
    </w:p>
    <w:p w14:paraId="37D6E304" w14:textId="77777777" w:rsidR="00183526" w:rsidRDefault="00183526" w:rsidP="00037B7A">
      <w:pPr>
        <w:ind w:left="720"/>
        <w:rPr>
          <w:szCs w:val="20"/>
          <w:lang w:val="es-ES"/>
        </w:rPr>
      </w:pPr>
      <w:r w:rsidRPr="00665B08">
        <w:rPr>
          <w:i/>
          <w:iCs/>
          <w:szCs w:val="20"/>
          <w:lang w:val="es-ES"/>
        </w:rPr>
        <w:t xml:space="preserve">(La respuesta puede variar). </w:t>
      </w:r>
      <w:r w:rsidRPr="00665B08">
        <w:rPr>
          <w:szCs w:val="20"/>
          <w:lang w:val="es-ES"/>
        </w:rPr>
        <w:t>Aquí, parece significar reconocer a Jesús como el Señor, o tal vez pedirle al Señor perdón y salvación.</w:t>
      </w:r>
    </w:p>
    <w:p w14:paraId="46DC5DCC" w14:textId="77777777" w:rsidR="00037B7A" w:rsidRPr="00665B08" w:rsidRDefault="00037B7A" w:rsidP="00037B7A">
      <w:pPr>
        <w:ind w:left="720"/>
        <w:rPr>
          <w:szCs w:val="20"/>
          <w:lang w:val="es-ES"/>
        </w:rPr>
      </w:pPr>
    </w:p>
    <w:p w14:paraId="49CFD77C"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[10:14] En el versículo 14, ¿Qué dice la primera pregunta que debe suceder para que las personas puedan invocar el nombre del Señor? </w:t>
      </w:r>
    </w:p>
    <w:p w14:paraId="458A9161" w14:textId="77777777" w:rsidR="00183526" w:rsidRDefault="00183526" w:rsidP="00037B7A">
      <w:pPr>
        <w:ind w:left="720"/>
        <w:rPr>
          <w:szCs w:val="20"/>
          <w:lang w:val="es-ES"/>
        </w:rPr>
      </w:pPr>
      <w:r w:rsidRPr="00665B08">
        <w:rPr>
          <w:szCs w:val="20"/>
          <w:lang w:val="es-ES"/>
        </w:rPr>
        <w:t>Las personas primero necesitan creer en el Señor.</w:t>
      </w:r>
    </w:p>
    <w:p w14:paraId="23983F21" w14:textId="77777777" w:rsidR="00037B7A" w:rsidRPr="00665B08" w:rsidRDefault="00037B7A" w:rsidP="00037B7A">
      <w:pPr>
        <w:ind w:left="720"/>
        <w:rPr>
          <w:szCs w:val="20"/>
          <w:lang w:val="es-ES"/>
        </w:rPr>
      </w:pPr>
    </w:p>
    <w:p w14:paraId="6FF80E34"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[10:14] En el versículo 14, ¿Qué dice la segunda pregunta que debe suceder para que las personas crean en el Señor? </w:t>
      </w:r>
    </w:p>
    <w:p w14:paraId="1A45C42C" w14:textId="77777777" w:rsidR="00183526" w:rsidRPr="00665B08" w:rsidRDefault="00183526" w:rsidP="00037B7A">
      <w:pPr>
        <w:ind w:left="720"/>
        <w:rPr>
          <w:szCs w:val="20"/>
          <w:lang w:val="es-ES"/>
        </w:rPr>
      </w:pPr>
      <w:r w:rsidRPr="00665B08">
        <w:rPr>
          <w:szCs w:val="20"/>
          <w:lang w:val="es-ES"/>
        </w:rPr>
        <w:t xml:space="preserve">  Primero necesitan oír hablar del Señor.</w:t>
      </w:r>
    </w:p>
    <w:p w14:paraId="01839964" w14:textId="77777777" w:rsidR="00183526" w:rsidRPr="00665B08" w:rsidRDefault="00183526" w:rsidP="00037B7A">
      <w:pPr>
        <w:ind w:left="720"/>
        <w:rPr>
          <w:szCs w:val="20"/>
          <w:lang w:val="es-ES"/>
        </w:rPr>
      </w:pPr>
    </w:p>
    <w:p w14:paraId="30A036CB"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[10:14] En el versículo 14, ¿Qué dice la tercera pregunta que debe suceder para que las personas escuchen acerca del Señor? </w:t>
      </w:r>
    </w:p>
    <w:p w14:paraId="0D62DCB2" w14:textId="77777777" w:rsidR="00183526" w:rsidRDefault="00183526" w:rsidP="00037B7A">
      <w:pPr>
        <w:ind w:left="720"/>
        <w:rPr>
          <w:szCs w:val="20"/>
          <w:lang w:val="es-ES"/>
        </w:rPr>
      </w:pPr>
      <w:r w:rsidRPr="00665B08">
        <w:rPr>
          <w:szCs w:val="20"/>
          <w:lang w:val="es-ES"/>
        </w:rPr>
        <w:t xml:space="preserve">    Un predicador tiene que ir a ellos y predicarles acerca del Señor.</w:t>
      </w:r>
    </w:p>
    <w:p w14:paraId="6C5F28E1" w14:textId="77777777" w:rsidR="00037B7A" w:rsidRPr="00665B08" w:rsidRDefault="00037B7A" w:rsidP="00037B7A">
      <w:pPr>
        <w:ind w:left="720"/>
        <w:rPr>
          <w:szCs w:val="20"/>
          <w:lang w:val="es-ES"/>
        </w:rPr>
      </w:pPr>
    </w:p>
    <w:p w14:paraId="24B95A91"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 [10:15] ¿Qué tiene que suceder para que los predicadores les prediquen? </w:t>
      </w:r>
    </w:p>
    <w:p w14:paraId="75D429DA" w14:textId="37B96F74" w:rsidR="00183526" w:rsidRPr="00665B08" w:rsidRDefault="00183526" w:rsidP="00037B7A">
      <w:pPr>
        <w:ind w:left="720"/>
        <w:rPr>
          <w:szCs w:val="20"/>
          <w:lang w:val="es-ES"/>
        </w:rPr>
      </w:pPr>
      <w:r w:rsidRPr="00665B08">
        <w:rPr>
          <w:szCs w:val="20"/>
          <w:lang w:val="es-ES"/>
        </w:rPr>
        <w:t xml:space="preserve">    </w:t>
      </w:r>
      <w:r w:rsidR="00037B7A">
        <w:rPr>
          <w:szCs w:val="20"/>
          <w:lang w:val="es-ES"/>
        </w:rPr>
        <w:t>\</w:t>
      </w:r>
      <w:r w:rsidRPr="00665B08">
        <w:rPr>
          <w:szCs w:val="20"/>
          <w:lang w:val="es-ES"/>
        </w:rPr>
        <w:t>Los predicadores necesitan ser enviados.</w:t>
      </w:r>
    </w:p>
    <w:p w14:paraId="67568917" w14:textId="2A2DB545" w:rsidR="00183526" w:rsidRPr="00665B08" w:rsidRDefault="00183526" w:rsidP="00037B7A">
      <w:pPr>
        <w:pStyle w:val="Continuedline"/>
        <w:rPr>
          <w:lang w:val="es-ES"/>
        </w:rPr>
      </w:pPr>
      <w:r w:rsidRPr="00665B08">
        <w:rPr>
          <w:lang w:val="es-ES"/>
        </w:rPr>
        <w:lastRenderedPageBreak/>
        <w:t xml:space="preserve">Romanos 10:9-15, </w:t>
      </w:r>
      <w:r w:rsidR="00037B7A">
        <w:rPr>
          <w:lang w:val="es-ES"/>
        </w:rPr>
        <w:t>c</w:t>
      </w:r>
      <w:r w:rsidRPr="00665B08">
        <w:rPr>
          <w:lang w:val="es-ES"/>
        </w:rPr>
        <w:t>ontinuación:</w:t>
      </w:r>
      <w:r w:rsidR="00037B7A">
        <w:rPr>
          <w:lang w:val="es-ES"/>
        </w:rPr>
        <w:br/>
      </w:r>
    </w:p>
    <w:p w14:paraId="7DD6275F"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[10:15] Pablo citó una frase del Antiguo Testamento. ¿Qué decía esta frase? </w:t>
      </w:r>
    </w:p>
    <w:p w14:paraId="1BB1568F" w14:textId="5FF578CD" w:rsidR="00183526" w:rsidRDefault="00183526" w:rsidP="00037B7A">
      <w:pPr>
        <w:ind w:left="720"/>
        <w:rPr>
          <w:szCs w:val="20"/>
          <w:lang w:val="es-ES"/>
        </w:rPr>
      </w:pPr>
      <w:r w:rsidRPr="00665B08">
        <w:rPr>
          <w:szCs w:val="20"/>
          <w:lang w:val="es-ES"/>
        </w:rPr>
        <w:t xml:space="preserve">Decía que los pies de los que predican las buenas nuevas son hermosos. </w:t>
      </w:r>
    </w:p>
    <w:p w14:paraId="1627F99E" w14:textId="77777777" w:rsidR="00037B7A" w:rsidRPr="00665B08" w:rsidRDefault="00037B7A" w:rsidP="00037B7A">
      <w:pPr>
        <w:ind w:left="720"/>
        <w:rPr>
          <w:szCs w:val="20"/>
          <w:lang w:val="es-ES"/>
        </w:rPr>
      </w:pPr>
    </w:p>
    <w:p w14:paraId="7D5266C4" w14:textId="77777777" w:rsidR="00183526" w:rsidRPr="00665B08" w:rsidRDefault="00183526" w:rsidP="00AF39DB">
      <w:pPr>
        <w:numPr>
          <w:ilvl w:val="0"/>
          <w:numId w:val="154"/>
        </w:numPr>
        <w:spacing w:line="256" w:lineRule="auto"/>
        <w:rPr>
          <w:szCs w:val="20"/>
          <w:lang w:val="es-ES"/>
        </w:rPr>
      </w:pPr>
      <w:r w:rsidRPr="00665B08">
        <w:rPr>
          <w:szCs w:val="20"/>
          <w:lang w:val="es-ES"/>
        </w:rPr>
        <w:t xml:space="preserve">[10:15] ¿Por qué usted cree que alguien podría decir las palabras del Antiguo Testamento en el versículo 15? </w:t>
      </w:r>
    </w:p>
    <w:p w14:paraId="5D3D5D98" w14:textId="77777777" w:rsidR="00183526" w:rsidRPr="00665B08" w:rsidRDefault="00183526" w:rsidP="00183526">
      <w:pPr>
        <w:ind w:left="720"/>
        <w:rPr>
          <w:szCs w:val="20"/>
          <w:lang w:val="es-ES"/>
        </w:rPr>
      </w:pPr>
      <w:r w:rsidRPr="00665B08">
        <w:rPr>
          <w:i/>
          <w:iCs/>
          <w:szCs w:val="20"/>
          <w:lang w:val="es-ES"/>
        </w:rPr>
        <w:t xml:space="preserve">(La respuesta puede variar). </w:t>
      </w:r>
      <w:r w:rsidRPr="00665B08">
        <w:rPr>
          <w:szCs w:val="20"/>
          <w:lang w:val="es-ES"/>
        </w:rPr>
        <w:t>Tal vez dirían eso porque estaban muy contentos de que alguien viniera a contarles las buenas nuevas. O tal vez esto describe la forma en que Dios ve a sus mensajeros.</w:t>
      </w:r>
    </w:p>
    <w:p w14:paraId="163C7BBE" w14:textId="77777777" w:rsidR="00183526" w:rsidRPr="00665B08" w:rsidRDefault="00183526" w:rsidP="00183526">
      <w:pPr>
        <w:spacing w:before="240" w:after="240"/>
        <w:rPr>
          <w:b/>
          <w:szCs w:val="20"/>
          <w:lang w:val="es-ES"/>
        </w:rPr>
      </w:pPr>
      <w:r w:rsidRPr="00665B08">
        <w:rPr>
          <w:b/>
          <w:szCs w:val="20"/>
          <w:lang w:val="es-ES"/>
        </w:rPr>
        <w:t>Sección de comentarios:</w:t>
      </w:r>
    </w:p>
    <w:p w14:paraId="2963F49A" w14:textId="77777777" w:rsidR="00183526" w:rsidRPr="00665B08" w:rsidRDefault="00183526" w:rsidP="00183526">
      <w:pPr>
        <w:rPr>
          <w:rFonts w:eastAsiaTheme="majorEastAsia"/>
          <w:b/>
          <w:color w:val="0F4761" w:themeColor="accent1" w:themeShade="BF"/>
          <w:sz w:val="44"/>
          <w:szCs w:val="44"/>
          <w:lang w:val="es-ES"/>
        </w:rPr>
      </w:pPr>
      <w:r w:rsidRPr="00665B08">
        <w:rPr>
          <w:b/>
          <w:sz w:val="44"/>
          <w:szCs w:val="44"/>
          <w:lang w:val="es-ES"/>
        </w:rPr>
        <w:br w:type="page"/>
      </w:r>
    </w:p>
    <w:p w14:paraId="7AAB83D8" w14:textId="77777777" w:rsidR="00183526" w:rsidRPr="00665B08" w:rsidRDefault="00183526" w:rsidP="00183526">
      <w:pPr>
        <w:pStyle w:val="Heading1"/>
        <w:keepNext w:val="0"/>
        <w:keepLines w:val="0"/>
        <w:spacing w:before="0"/>
        <w:rPr>
          <w:rFonts w:eastAsiaTheme="minorHAnsi"/>
          <w:b w:val="0"/>
          <w:bCs/>
          <w:szCs w:val="44"/>
          <w:lang w:val="es-ES"/>
        </w:rPr>
      </w:pPr>
      <w:bookmarkStart w:id="80" w:name="_Toc176516713"/>
      <w:bookmarkStart w:id="81" w:name="_Toc196896498"/>
      <w:r w:rsidRPr="00665B08">
        <w:rPr>
          <w:rFonts w:eastAsiaTheme="minorHAnsi"/>
          <w:bCs/>
          <w:szCs w:val="44"/>
          <w:lang w:val="es-ES"/>
        </w:rPr>
        <w:lastRenderedPageBreak/>
        <w:t>Gálatas 1:6-10</w:t>
      </w:r>
      <w:bookmarkEnd w:id="80"/>
      <w:bookmarkEnd w:id="81"/>
    </w:p>
    <w:p w14:paraId="20EDF5C0" w14:textId="77777777" w:rsidR="00183526" w:rsidRPr="00AD618D" w:rsidRDefault="00183526" w:rsidP="00183526">
      <w:pPr>
        <w:pStyle w:val="Background"/>
        <w:rPr>
          <w:b/>
          <w:bCs w:val="0"/>
          <w:i/>
          <w:iCs/>
          <w:sz w:val="22"/>
          <w:szCs w:val="22"/>
          <w:lang w:val="es-ES"/>
        </w:rPr>
      </w:pPr>
      <w:r w:rsidRPr="00AD618D">
        <w:rPr>
          <w:b/>
          <w:bCs w:val="0"/>
          <w:i/>
          <w:iCs/>
          <w:sz w:val="22"/>
          <w:szCs w:val="22"/>
          <w:lang w:val="es-ES"/>
        </w:rPr>
        <w:t>Lea el pasaje.</w:t>
      </w:r>
    </w:p>
    <w:p w14:paraId="63F97906" w14:textId="77777777" w:rsidR="00183526" w:rsidRPr="00665B08" w:rsidRDefault="00183526" w:rsidP="00183526">
      <w:pPr>
        <w:pStyle w:val="Part1"/>
        <w:rPr>
          <w:lang w:val="es-ES"/>
        </w:rPr>
      </w:pPr>
      <w:r w:rsidRPr="00665B08">
        <w:rPr>
          <w:lang w:val="es-ES"/>
        </w:rPr>
        <w:t>Parte 1</w:t>
      </w:r>
    </w:p>
    <w:p w14:paraId="74A4D6CF"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72D1B829" w14:textId="77777777" w:rsidR="00183526" w:rsidRPr="00665B08" w:rsidRDefault="00183526" w:rsidP="00183526">
      <w:pPr>
        <w:pStyle w:val="Checklist"/>
        <w:spacing w:line="256" w:lineRule="auto"/>
      </w:pPr>
      <w:r w:rsidRPr="00665B08">
        <w:rPr>
          <w:lang w:val="es-ES"/>
        </w:rPr>
        <w:t xml:space="preserve">Pablo estaba asombrado de que los gálatas estuvieran creyendo rápidamente en un evangelio falso. </w:t>
      </w:r>
      <w:r w:rsidRPr="00665B08">
        <w:t>[1:6-7]</w:t>
      </w:r>
    </w:p>
    <w:p w14:paraId="7292EB90" w14:textId="77777777" w:rsidR="00183526" w:rsidRPr="00665B08" w:rsidRDefault="00183526" w:rsidP="00183526">
      <w:pPr>
        <w:pStyle w:val="Checklist"/>
        <w:spacing w:line="256" w:lineRule="auto"/>
      </w:pPr>
      <w:r w:rsidRPr="00665B08">
        <w:rPr>
          <w:lang w:val="es-ES"/>
        </w:rPr>
        <w:t xml:space="preserve">Algunos hombres estaban causando problemas y querían cambiar el evangelio de Cristo. </w:t>
      </w:r>
      <w:r w:rsidRPr="00665B08">
        <w:t>[1:7]</w:t>
      </w:r>
    </w:p>
    <w:p w14:paraId="0963D818" w14:textId="77777777" w:rsidR="00183526" w:rsidRPr="00665B08" w:rsidRDefault="00183526" w:rsidP="00183526">
      <w:pPr>
        <w:pStyle w:val="Checklist"/>
        <w:spacing w:line="256" w:lineRule="auto"/>
      </w:pPr>
      <w:r w:rsidRPr="00665B08">
        <w:rPr>
          <w:lang w:val="es-ES"/>
        </w:rPr>
        <w:t xml:space="preserve">Pablo advirtió que cualquiera que proclamara un evangelio diferente al que habían recibido los gálatas sería maldecido. </w:t>
      </w:r>
      <w:r w:rsidRPr="00665B08">
        <w:t>[1:8-9]</w:t>
      </w:r>
    </w:p>
    <w:p w14:paraId="5665D008" w14:textId="77777777" w:rsidR="00183526" w:rsidRPr="00665B08" w:rsidRDefault="00183526" w:rsidP="00183526">
      <w:pPr>
        <w:pStyle w:val="Checklist"/>
        <w:spacing w:line="256" w:lineRule="auto"/>
      </w:pPr>
      <w:r w:rsidRPr="00665B08">
        <w:rPr>
          <w:lang w:val="es-ES"/>
        </w:rPr>
        <w:t xml:space="preserve">Pablo dijo que solo buscaba agradar a Dios. </w:t>
      </w:r>
      <w:r w:rsidRPr="00665B08">
        <w:t>[1:10]</w:t>
      </w:r>
    </w:p>
    <w:p w14:paraId="1AEAAF68" w14:textId="77777777" w:rsidR="00183526" w:rsidRPr="00665B08" w:rsidRDefault="00183526" w:rsidP="00183526">
      <w:pPr>
        <w:pStyle w:val="Part2"/>
      </w:pPr>
      <w:proofErr w:type="spellStart"/>
      <w:r w:rsidRPr="00665B08">
        <w:t>Parte</w:t>
      </w:r>
      <w:proofErr w:type="spellEnd"/>
      <w:r w:rsidRPr="00665B08">
        <w:t xml:space="preserve"> 2</w:t>
      </w:r>
    </w:p>
    <w:p w14:paraId="3857DCDB" w14:textId="77777777" w:rsidR="00183526" w:rsidRPr="00665B08" w:rsidRDefault="00183526" w:rsidP="00183526">
      <w:pPr>
        <w:pStyle w:val="Answerortell"/>
        <w:rPr>
          <w:lang w:val="es-ES"/>
        </w:rPr>
      </w:pPr>
      <w:r w:rsidRPr="00665B08">
        <w:rPr>
          <w:lang w:val="es-ES"/>
        </w:rPr>
        <w:t>Responda las siguientes preguntas de los versículos señalados.</w:t>
      </w:r>
    </w:p>
    <w:p w14:paraId="1DC0A09E" w14:textId="77777777" w:rsidR="00183526" w:rsidRPr="00665B08" w:rsidRDefault="00183526" w:rsidP="00AF39DB">
      <w:pPr>
        <w:numPr>
          <w:ilvl w:val="0"/>
          <w:numId w:val="155"/>
        </w:numPr>
        <w:spacing w:line="256" w:lineRule="auto"/>
        <w:rPr>
          <w:szCs w:val="20"/>
          <w:lang w:val="es-ES"/>
        </w:rPr>
      </w:pPr>
      <w:r w:rsidRPr="00665B08">
        <w:rPr>
          <w:szCs w:val="20"/>
          <w:lang w:val="es-ES"/>
        </w:rPr>
        <w:t xml:space="preserve">[1:6] ¿Por qué Pablo estaba asombrado? </w:t>
      </w:r>
    </w:p>
    <w:p w14:paraId="01DE85D3" w14:textId="77777777" w:rsidR="00183526" w:rsidRDefault="00183526" w:rsidP="00AD618D">
      <w:pPr>
        <w:ind w:left="360" w:firstLine="400"/>
        <w:rPr>
          <w:szCs w:val="20"/>
          <w:lang w:val="es-ES"/>
        </w:rPr>
      </w:pPr>
      <w:r w:rsidRPr="00665B08">
        <w:rPr>
          <w:szCs w:val="20"/>
          <w:lang w:val="es-ES"/>
        </w:rPr>
        <w:t>Pablo estaba asombrado porque los gálatas rápidamente comenzaron a creer en un evangelio diferente.</w:t>
      </w:r>
    </w:p>
    <w:p w14:paraId="2910AE81" w14:textId="77777777" w:rsidR="00AD618D" w:rsidRPr="00665B08" w:rsidRDefault="00AD618D" w:rsidP="00AD618D">
      <w:pPr>
        <w:ind w:left="360" w:firstLine="400"/>
        <w:rPr>
          <w:szCs w:val="20"/>
          <w:lang w:val="es-ES"/>
        </w:rPr>
      </w:pPr>
    </w:p>
    <w:p w14:paraId="50C09A83" w14:textId="77777777" w:rsidR="00183526" w:rsidRPr="00665B08" w:rsidRDefault="00183526" w:rsidP="00AF39DB">
      <w:pPr>
        <w:numPr>
          <w:ilvl w:val="0"/>
          <w:numId w:val="155"/>
        </w:numPr>
        <w:spacing w:line="256" w:lineRule="auto"/>
        <w:rPr>
          <w:szCs w:val="20"/>
        </w:rPr>
      </w:pPr>
      <w:r w:rsidRPr="00665B08">
        <w:rPr>
          <w:szCs w:val="20"/>
          <w:lang w:val="es-ES"/>
        </w:rPr>
        <w:t xml:space="preserve"> </w:t>
      </w:r>
      <w:r w:rsidRPr="00665B08">
        <w:rPr>
          <w:szCs w:val="20"/>
        </w:rPr>
        <w:t>[1:7] ¿</w:t>
      </w:r>
      <w:r w:rsidRPr="00665B08">
        <w:rPr>
          <w:szCs w:val="20"/>
          <w:lang w:val="es-ES"/>
        </w:rPr>
        <w:t>Cuántos</w:t>
      </w:r>
      <w:r w:rsidRPr="00665B08">
        <w:rPr>
          <w:szCs w:val="20"/>
        </w:rPr>
        <w:t xml:space="preserve"> </w:t>
      </w:r>
      <w:r w:rsidRPr="00665B08">
        <w:rPr>
          <w:szCs w:val="20"/>
          <w:lang w:val="es-ES"/>
        </w:rPr>
        <w:t>evangelios verdaderos hay?</w:t>
      </w:r>
      <w:r w:rsidRPr="00665B08">
        <w:rPr>
          <w:szCs w:val="20"/>
        </w:rPr>
        <w:t xml:space="preserve"> </w:t>
      </w:r>
    </w:p>
    <w:p w14:paraId="07F4698A" w14:textId="77777777" w:rsidR="00183526" w:rsidRDefault="00183526" w:rsidP="00AD618D">
      <w:pPr>
        <w:ind w:left="720"/>
        <w:rPr>
          <w:szCs w:val="20"/>
          <w:lang w:val="es-ES"/>
        </w:rPr>
      </w:pPr>
      <w:r w:rsidRPr="00665B08">
        <w:rPr>
          <w:szCs w:val="20"/>
          <w:lang w:val="es-ES"/>
        </w:rPr>
        <w:t xml:space="preserve"> Solo hay un evangelio verdadero, el evangelio de Cristo.</w:t>
      </w:r>
    </w:p>
    <w:p w14:paraId="1813BA6D" w14:textId="77777777" w:rsidR="00AD618D" w:rsidRPr="00665B08" w:rsidRDefault="00AD618D" w:rsidP="00AD618D">
      <w:pPr>
        <w:ind w:left="720"/>
        <w:rPr>
          <w:szCs w:val="20"/>
          <w:lang w:val="es-ES"/>
        </w:rPr>
      </w:pPr>
    </w:p>
    <w:p w14:paraId="4681845C" w14:textId="77777777" w:rsidR="00183526" w:rsidRPr="00665B08" w:rsidRDefault="00183526" w:rsidP="00AF39DB">
      <w:pPr>
        <w:numPr>
          <w:ilvl w:val="0"/>
          <w:numId w:val="155"/>
        </w:numPr>
        <w:spacing w:line="256" w:lineRule="auto"/>
        <w:rPr>
          <w:szCs w:val="20"/>
          <w:lang w:val="es-ES"/>
        </w:rPr>
      </w:pPr>
      <w:r w:rsidRPr="00665B08">
        <w:rPr>
          <w:szCs w:val="20"/>
          <w:lang w:val="es-ES"/>
        </w:rPr>
        <w:t xml:space="preserve">[1:8] ¿Qué dijo Pablo que le sucedería a cualquiera que proclamara un evangelio diferente al evangelio de Cristo? </w:t>
      </w:r>
    </w:p>
    <w:p w14:paraId="71BFA439" w14:textId="77777777" w:rsidR="00183526" w:rsidRDefault="00183526" w:rsidP="00AD618D">
      <w:pPr>
        <w:ind w:left="720"/>
        <w:rPr>
          <w:szCs w:val="20"/>
          <w:lang w:val="es-ES"/>
        </w:rPr>
      </w:pPr>
      <w:r w:rsidRPr="00665B08">
        <w:rPr>
          <w:szCs w:val="20"/>
          <w:lang w:val="es-ES"/>
        </w:rPr>
        <w:t>Pablo advirtió que serían malditos.</w:t>
      </w:r>
    </w:p>
    <w:p w14:paraId="037313E5" w14:textId="77777777" w:rsidR="00AD618D" w:rsidRPr="00665B08" w:rsidRDefault="00AD618D" w:rsidP="00AD618D">
      <w:pPr>
        <w:ind w:left="720"/>
        <w:rPr>
          <w:szCs w:val="20"/>
          <w:lang w:val="es-ES"/>
        </w:rPr>
      </w:pPr>
    </w:p>
    <w:p w14:paraId="600C00A3" w14:textId="77777777" w:rsidR="00183526" w:rsidRPr="00665B08" w:rsidRDefault="00183526" w:rsidP="00AF39DB">
      <w:pPr>
        <w:numPr>
          <w:ilvl w:val="0"/>
          <w:numId w:val="155"/>
        </w:numPr>
        <w:spacing w:line="256" w:lineRule="auto"/>
        <w:rPr>
          <w:szCs w:val="20"/>
          <w:lang w:val="es-ES"/>
        </w:rPr>
      </w:pPr>
      <w:r w:rsidRPr="00665B08">
        <w:rPr>
          <w:szCs w:val="20"/>
          <w:lang w:val="es-ES"/>
        </w:rPr>
        <w:t xml:space="preserve">[1:9] ¿Por qué cree que Pablo repitió la maldición sobre aquellos que proclamaban un evangelio diferente? </w:t>
      </w:r>
    </w:p>
    <w:p w14:paraId="478156A4" w14:textId="77777777" w:rsidR="00183526" w:rsidRDefault="00183526" w:rsidP="00AD618D">
      <w:pPr>
        <w:ind w:left="720"/>
        <w:rPr>
          <w:szCs w:val="20"/>
          <w:lang w:val="es-ES"/>
        </w:rPr>
      </w:pPr>
      <w:r w:rsidRPr="00665B08">
        <w:rPr>
          <w:i/>
          <w:iCs/>
          <w:szCs w:val="20"/>
          <w:lang w:val="es-ES"/>
        </w:rPr>
        <w:t xml:space="preserve">(La respuesta puede variar). </w:t>
      </w:r>
      <w:r w:rsidRPr="00665B08">
        <w:rPr>
          <w:szCs w:val="20"/>
          <w:lang w:val="es-ES"/>
        </w:rPr>
        <w:t>Tal vez Pablo quería asegurarse de que los gálatas consideraran esto cuidadosamente como una advertencia que debía tomarse en serio.</w:t>
      </w:r>
    </w:p>
    <w:p w14:paraId="4AC40CDB" w14:textId="77777777" w:rsidR="00AD618D" w:rsidRPr="00665B08" w:rsidRDefault="00AD618D" w:rsidP="00AD618D">
      <w:pPr>
        <w:ind w:left="720"/>
        <w:rPr>
          <w:szCs w:val="20"/>
          <w:lang w:val="es-ES"/>
        </w:rPr>
      </w:pPr>
    </w:p>
    <w:p w14:paraId="47E59ADC" w14:textId="77777777" w:rsidR="00183526" w:rsidRPr="00665B08" w:rsidRDefault="00183526" w:rsidP="00AF39DB">
      <w:pPr>
        <w:numPr>
          <w:ilvl w:val="0"/>
          <w:numId w:val="155"/>
        </w:numPr>
        <w:spacing w:line="256" w:lineRule="auto"/>
        <w:rPr>
          <w:szCs w:val="20"/>
          <w:lang w:val="es-ES"/>
        </w:rPr>
      </w:pPr>
      <w:r w:rsidRPr="00665B08">
        <w:rPr>
          <w:szCs w:val="20"/>
          <w:lang w:val="es-ES"/>
        </w:rPr>
        <w:t xml:space="preserve">[1:10] ¿De quién deben buscar aprobación los siervos de Cristo? </w:t>
      </w:r>
    </w:p>
    <w:p w14:paraId="4E72B620" w14:textId="77777777" w:rsidR="00183526" w:rsidRPr="00665B08" w:rsidRDefault="00183526" w:rsidP="00AD618D">
      <w:pPr>
        <w:ind w:left="720"/>
        <w:rPr>
          <w:szCs w:val="20"/>
          <w:lang w:val="es-ES"/>
        </w:rPr>
      </w:pPr>
      <w:r w:rsidRPr="00665B08">
        <w:rPr>
          <w:szCs w:val="20"/>
          <w:lang w:val="es-ES"/>
        </w:rPr>
        <w:t xml:space="preserve">   Los siervos de Cristo deben buscar la aprobación de Dios.</w:t>
      </w:r>
    </w:p>
    <w:p w14:paraId="21C1B90D" w14:textId="77777777" w:rsidR="00183526" w:rsidRPr="00665B08" w:rsidRDefault="00183526" w:rsidP="00183526">
      <w:pPr>
        <w:spacing w:before="240" w:after="240"/>
        <w:rPr>
          <w:b/>
          <w:szCs w:val="20"/>
          <w:lang w:val="es-ES"/>
        </w:rPr>
      </w:pPr>
      <w:r w:rsidRPr="00665B08">
        <w:rPr>
          <w:b/>
          <w:szCs w:val="20"/>
          <w:lang w:val="es-ES"/>
        </w:rPr>
        <w:t>Sección de comentarios:</w:t>
      </w:r>
    </w:p>
    <w:p w14:paraId="1FE4EFE2" w14:textId="77777777" w:rsidR="00183526" w:rsidRPr="00665B08" w:rsidRDefault="00183526" w:rsidP="00183526">
      <w:pPr>
        <w:spacing w:before="240" w:after="240"/>
        <w:rPr>
          <w:b/>
          <w:szCs w:val="20"/>
          <w:lang w:val="es-ES"/>
        </w:rPr>
      </w:pPr>
    </w:p>
    <w:p w14:paraId="2CD36182" w14:textId="77777777" w:rsidR="00183526" w:rsidRPr="00665B08" w:rsidRDefault="00183526" w:rsidP="00183526">
      <w:pPr>
        <w:spacing w:before="240" w:after="240"/>
        <w:rPr>
          <w:b/>
          <w:szCs w:val="20"/>
          <w:lang w:val="es-ES"/>
        </w:rPr>
      </w:pPr>
    </w:p>
    <w:p w14:paraId="6A660283" w14:textId="77777777" w:rsidR="00665B08" w:rsidRPr="00665B08" w:rsidRDefault="00665B08">
      <w:pPr>
        <w:spacing w:after="160" w:line="278" w:lineRule="auto"/>
        <w:rPr>
          <w:rFonts w:eastAsiaTheme="minorHAnsi"/>
          <w:b/>
          <w:bCs/>
          <w:sz w:val="40"/>
          <w:szCs w:val="44"/>
          <w:lang w:val="es-ES"/>
        </w:rPr>
      </w:pPr>
      <w:bookmarkStart w:id="82" w:name="_Toc176516714"/>
      <w:r w:rsidRPr="00665B08">
        <w:rPr>
          <w:rFonts w:eastAsiaTheme="minorHAnsi"/>
          <w:bCs/>
          <w:szCs w:val="44"/>
          <w:lang w:val="es-ES"/>
        </w:rPr>
        <w:br w:type="page"/>
      </w:r>
    </w:p>
    <w:p w14:paraId="445078BD" w14:textId="62A83780" w:rsidR="00183526" w:rsidRPr="00665B08" w:rsidRDefault="00183526" w:rsidP="00183526">
      <w:pPr>
        <w:pStyle w:val="Heading1"/>
        <w:keepNext w:val="0"/>
        <w:keepLines w:val="0"/>
        <w:spacing w:before="480"/>
        <w:rPr>
          <w:rFonts w:eastAsiaTheme="minorHAnsi"/>
          <w:b w:val="0"/>
          <w:bCs/>
          <w:szCs w:val="44"/>
          <w:lang w:val="es-ES"/>
        </w:rPr>
      </w:pPr>
      <w:bookmarkStart w:id="83" w:name="_Toc196896499"/>
      <w:r w:rsidRPr="00665B08">
        <w:rPr>
          <w:rFonts w:eastAsiaTheme="minorHAnsi"/>
          <w:bCs/>
          <w:szCs w:val="44"/>
          <w:lang w:val="es-ES"/>
        </w:rPr>
        <w:lastRenderedPageBreak/>
        <w:t>Gálatas 2:6-10</w:t>
      </w:r>
      <w:bookmarkEnd w:id="82"/>
      <w:bookmarkEnd w:id="83"/>
    </w:p>
    <w:p w14:paraId="5E34D38F" w14:textId="77777777" w:rsidR="00183526" w:rsidRPr="00AD618D" w:rsidRDefault="00183526" w:rsidP="00183526">
      <w:pPr>
        <w:pStyle w:val="Background"/>
        <w:rPr>
          <w:b/>
          <w:bCs w:val="0"/>
          <w:i/>
          <w:iCs/>
          <w:sz w:val="22"/>
          <w:szCs w:val="22"/>
          <w:lang w:val="es-ES"/>
        </w:rPr>
      </w:pPr>
      <w:r w:rsidRPr="00AD618D">
        <w:rPr>
          <w:b/>
          <w:bCs w:val="0"/>
          <w:i/>
          <w:iCs/>
          <w:sz w:val="22"/>
          <w:szCs w:val="22"/>
          <w:lang w:val="es-ES"/>
        </w:rPr>
        <w:t>Lea el pasaje.</w:t>
      </w:r>
    </w:p>
    <w:p w14:paraId="2BA4FA2E" w14:textId="77777777" w:rsidR="00183526" w:rsidRPr="00665B08" w:rsidRDefault="00183526" w:rsidP="00183526">
      <w:pPr>
        <w:pStyle w:val="Part1"/>
        <w:rPr>
          <w:lang w:val="es-ES"/>
        </w:rPr>
      </w:pPr>
      <w:r w:rsidRPr="00665B08">
        <w:rPr>
          <w:lang w:val="es-ES"/>
        </w:rPr>
        <w:t>Parte 1</w:t>
      </w:r>
    </w:p>
    <w:p w14:paraId="731E7965"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73240ADA" w14:textId="77777777" w:rsidR="00183526" w:rsidRPr="00665B08" w:rsidRDefault="00183526" w:rsidP="00183526">
      <w:pPr>
        <w:pStyle w:val="Checklist"/>
        <w:spacing w:line="256" w:lineRule="auto"/>
      </w:pPr>
      <w:r w:rsidRPr="00665B08">
        <w:rPr>
          <w:lang w:val="es-ES"/>
        </w:rPr>
        <w:t xml:space="preserve">Los que parecían ser importantes no añadieron nada al mensaje de Pablo a los gentiles. </w:t>
      </w:r>
      <w:r w:rsidRPr="00665B08">
        <w:t>[2:6-8]</w:t>
      </w:r>
    </w:p>
    <w:p w14:paraId="48C15471" w14:textId="77777777" w:rsidR="00183526" w:rsidRPr="001F359A" w:rsidRDefault="00183526" w:rsidP="00183526">
      <w:pPr>
        <w:pStyle w:val="Checklist"/>
        <w:spacing w:line="256" w:lineRule="auto"/>
        <w:rPr>
          <w:lang w:val="es-ES"/>
        </w:rPr>
      </w:pPr>
      <w:r w:rsidRPr="00665B08">
        <w:rPr>
          <w:lang w:val="es-ES"/>
        </w:rPr>
        <w:t xml:space="preserve">Santiago, </w:t>
      </w:r>
      <w:proofErr w:type="spellStart"/>
      <w:r w:rsidRPr="00665B08">
        <w:rPr>
          <w:lang w:val="es-ES"/>
        </w:rPr>
        <w:t>Cefas</w:t>
      </w:r>
      <w:proofErr w:type="spellEnd"/>
      <w:r w:rsidRPr="00665B08">
        <w:rPr>
          <w:lang w:val="es-ES"/>
        </w:rPr>
        <w:t xml:space="preserve"> y Juan fueron a los circuncidados [2:9]</w:t>
      </w:r>
    </w:p>
    <w:p w14:paraId="3BD147A5" w14:textId="77777777" w:rsidR="00183526" w:rsidRPr="00665B08" w:rsidRDefault="00183526" w:rsidP="00183526">
      <w:pPr>
        <w:pStyle w:val="Checklist"/>
        <w:spacing w:line="256" w:lineRule="auto"/>
      </w:pPr>
      <w:r w:rsidRPr="00665B08">
        <w:rPr>
          <w:lang w:val="es-ES"/>
        </w:rPr>
        <w:t xml:space="preserve">Ellos animaron a Pablo y Bernabé a ir a los gentiles y recordar a los pobres. </w:t>
      </w:r>
      <w:r w:rsidRPr="00665B08">
        <w:t>[2:10]</w:t>
      </w:r>
    </w:p>
    <w:p w14:paraId="66B6618D" w14:textId="77777777" w:rsidR="00183526" w:rsidRPr="00665B08" w:rsidRDefault="00183526" w:rsidP="00183526">
      <w:pPr>
        <w:pStyle w:val="Part2"/>
      </w:pPr>
      <w:proofErr w:type="spellStart"/>
      <w:r w:rsidRPr="00665B08">
        <w:t>Parte</w:t>
      </w:r>
      <w:proofErr w:type="spellEnd"/>
      <w:r w:rsidRPr="00665B08">
        <w:t xml:space="preserve"> 2</w:t>
      </w:r>
    </w:p>
    <w:p w14:paraId="7DC94B8A" w14:textId="77777777" w:rsidR="00183526" w:rsidRPr="00665B08" w:rsidRDefault="00183526" w:rsidP="00183526">
      <w:pPr>
        <w:pStyle w:val="Answerortell"/>
        <w:rPr>
          <w:lang w:val="es-ES"/>
        </w:rPr>
      </w:pPr>
      <w:r w:rsidRPr="00665B08">
        <w:rPr>
          <w:lang w:val="es-ES"/>
        </w:rPr>
        <w:t>Responda las siguientes preguntas de los versículos señalados.</w:t>
      </w:r>
    </w:p>
    <w:p w14:paraId="2E63EDDC" w14:textId="77777777" w:rsidR="00183526" w:rsidRPr="00665B08" w:rsidRDefault="00183526" w:rsidP="00AF39DB">
      <w:pPr>
        <w:numPr>
          <w:ilvl w:val="0"/>
          <w:numId w:val="156"/>
        </w:numPr>
        <w:spacing w:line="256" w:lineRule="auto"/>
        <w:rPr>
          <w:szCs w:val="20"/>
          <w:lang w:val="es-ES"/>
        </w:rPr>
      </w:pPr>
      <w:r w:rsidRPr="00665B08">
        <w:rPr>
          <w:szCs w:val="20"/>
          <w:lang w:val="es-ES"/>
        </w:rPr>
        <w:t xml:space="preserve">[2:6] ¿Qué agregaron los líderes de la iglesia en Jerusalén al mensaje de Pablo? </w:t>
      </w:r>
    </w:p>
    <w:p w14:paraId="4AA8ED02" w14:textId="77777777" w:rsidR="00183526" w:rsidRDefault="00183526" w:rsidP="00AD618D">
      <w:pPr>
        <w:ind w:left="720"/>
        <w:rPr>
          <w:szCs w:val="20"/>
          <w:lang w:val="es-ES"/>
        </w:rPr>
      </w:pPr>
      <w:r w:rsidRPr="00665B08">
        <w:rPr>
          <w:szCs w:val="20"/>
          <w:lang w:val="es-ES"/>
        </w:rPr>
        <w:t>No contribuyeron en nada al mensaje de Pablo.</w:t>
      </w:r>
    </w:p>
    <w:p w14:paraId="289951D0" w14:textId="77777777" w:rsidR="00AD618D" w:rsidRPr="00665B08" w:rsidRDefault="00AD618D" w:rsidP="00AD618D">
      <w:pPr>
        <w:ind w:left="720"/>
        <w:rPr>
          <w:szCs w:val="20"/>
          <w:lang w:val="es-ES"/>
        </w:rPr>
      </w:pPr>
    </w:p>
    <w:p w14:paraId="4D9948A2" w14:textId="77777777" w:rsidR="00183526" w:rsidRPr="00665B08" w:rsidRDefault="00183526" w:rsidP="00AF39DB">
      <w:pPr>
        <w:numPr>
          <w:ilvl w:val="0"/>
          <w:numId w:val="156"/>
        </w:numPr>
        <w:spacing w:line="256" w:lineRule="auto"/>
        <w:rPr>
          <w:szCs w:val="20"/>
          <w:lang w:val="es-ES"/>
        </w:rPr>
      </w:pPr>
      <w:r w:rsidRPr="00665B08">
        <w:rPr>
          <w:szCs w:val="20"/>
          <w:lang w:val="es-ES"/>
        </w:rPr>
        <w:t xml:space="preserve">[2:7-8] ¿A quién fue enviado Pablo principalmente para proclamar el evangelio? </w:t>
      </w:r>
    </w:p>
    <w:p w14:paraId="0C843FB4" w14:textId="32B6451C" w:rsidR="00183526" w:rsidRDefault="00183526" w:rsidP="00AD618D">
      <w:pPr>
        <w:ind w:left="720"/>
        <w:rPr>
          <w:szCs w:val="20"/>
          <w:lang w:val="es-ES"/>
        </w:rPr>
      </w:pPr>
      <w:r w:rsidRPr="00665B08">
        <w:rPr>
          <w:szCs w:val="20"/>
          <w:lang w:val="es-ES"/>
        </w:rPr>
        <w:t xml:space="preserve">Pablo fue enviado principalmente a </w:t>
      </w:r>
      <w:r w:rsidR="00996DF4">
        <w:rPr>
          <w:szCs w:val="20"/>
          <w:lang w:val="es-ES"/>
        </w:rPr>
        <w:t>los</w:t>
      </w:r>
      <w:r w:rsidRPr="00665B08">
        <w:rPr>
          <w:szCs w:val="20"/>
          <w:lang w:val="es-ES"/>
        </w:rPr>
        <w:t xml:space="preserve"> incircuncisos, que eran llamadas gentiles, para proclamarles el evangelio.</w:t>
      </w:r>
    </w:p>
    <w:p w14:paraId="563FF61A" w14:textId="77777777" w:rsidR="00AD618D" w:rsidRPr="00665B08" w:rsidRDefault="00AD618D" w:rsidP="00AD618D">
      <w:pPr>
        <w:ind w:left="720"/>
        <w:rPr>
          <w:szCs w:val="20"/>
          <w:lang w:val="es-ES"/>
        </w:rPr>
      </w:pPr>
    </w:p>
    <w:p w14:paraId="488C8F7E" w14:textId="77777777" w:rsidR="00183526" w:rsidRPr="00665B08" w:rsidRDefault="00183526" w:rsidP="00AF39DB">
      <w:pPr>
        <w:numPr>
          <w:ilvl w:val="0"/>
          <w:numId w:val="156"/>
        </w:numPr>
        <w:spacing w:line="256" w:lineRule="auto"/>
        <w:rPr>
          <w:szCs w:val="20"/>
          <w:lang w:val="es-ES"/>
        </w:rPr>
      </w:pPr>
      <w:r w:rsidRPr="00665B08">
        <w:rPr>
          <w:szCs w:val="20"/>
          <w:lang w:val="es-ES"/>
        </w:rPr>
        <w:t xml:space="preserve">[2:9] ¿Cómo demostraron los líderes de Jerusalén su aprobación al ministerio de Pablo? </w:t>
      </w:r>
    </w:p>
    <w:p w14:paraId="5369A9F7" w14:textId="77777777" w:rsidR="00183526" w:rsidRDefault="00183526" w:rsidP="00AD618D">
      <w:pPr>
        <w:pStyle w:val="ListParagraph"/>
        <w:ind w:firstLine="360"/>
        <w:rPr>
          <w:szCs w:val="20"/>
          <w:lang w:val="es-ES"/>
        </w:rPr>
      </w:pPr>
      <w:r w:rsidRPr="00665B08">
        <w:rPr>
          <w:szCs w:val="20"/>
          <w:lang w:val="es-ES"/>
        </w:rPr>
        <w:t xml:space="preserve">Le dieron la mano derecha en señal de comunión a Bernabé y a Pablo para mostrar su aprobación. </w:t>
      </w:r>
    </w:p>
    <w:p w14:paraId="66B3B2D2" w14:textId="77777777" w:rsidR="00AD618D" w:rsidRPr="00665B08" w:rsidRDefault="00AD618D" w:rsidP="00AD618D">
      <w:pPr>
        <w:pStyle w:val="ListParagraph"/>
        <w:ind w:firstLine="360"/>
        <w:rPr>
          <w:szCs w:val="20"/>
          <w:lang w:val="es-ES"/>
        </w:rPr>
      </w:pPr>
    </w:p>
    <w:p w14:paraId="17AA56BA" w14:textId="77777777" w:rsidR="00183526" w:rsidRPr="00665B08" w:rsidRDefault="00183526" w:rsidP="00AF39DB">
      <w:pPr>
        <w:numPr>
          <w:ilvl w:val="0"/>
          <w:numId w:val="156"/>
        </w:numPr>
        <w:spacing w:line="256" w:lineRule="auto"/>
        <w:rPr>
          <w:szCs w:val="20"/>
          <w:lang w:val="es-ES"/>
        </w:rPr>
      </w:pPr>
      <w:r w:rsidRPr="00665B08">
        <w:rPr>
          <w:szCs w:val="20"/>
          <w:lang w:val="es-ES"/>
        </w:rPr>
        <w:t xml:space="preserve">[2:9] ¿Qué cree que significa darle la mano derecha en señal de comunión a alguien? </w:t>
      </w:r>
    </w:p>
    <w:p w14:paraId="7CCDE9EB" w14:textId="77777777" w:rsidR="00183526" w:rsidRDefault="00183526" w:rsidP="00AD618D">
      <w:pPr>
        <w:ind w:left="720"/>
        <w:rPr>
          <w:szCs w:val="20"/>
          <w:lang w:val="es-ES"/>
        </w:rPr>
      </w:pPr>
      <w:r w:rsidRPr="00665B08">
        <w:rPr>
          <w:i/>
          <w:iCs/>
          <w:szCs w:val="20"/>
          <w:lang w:val="es-ES"/>
        </w:rPr>
        <w:t xml:space="preserve">(La respuesta puede variar). </w:t>
      </w:r>
      <w:r w:rsidRPr="00665B08">
        <w:rPr>
          <w:szCs w:val="20"/>
          <w:lang w:val="es-ES"/>
        </w:rPr>
        <w:t>Tal vez significaba agarrar la mano derecha, o poner a alguien a su derecha, como símbolo de una persona que se ofrece a ser amiga de alguien. Tal vez solo querían darles la bienvenida.</w:t>
      </w:r>
    </w:p>
    <w:p w14:paraId="2BBB39EF" w14:textId="77777777" w:rsidR="00AD618D" w:rsidRPr="00665B08" w:rsidRDefault="00AD618D" w:rsidP="00AD618D">
      <w:pPr>
        <w:ind w:left="720"/>
        <w:rPr>
          <w:szCs w:val="20"/>
          <w:lang w:val="es-ES"/>
        </w:rPr>
      </w:pPr>
    </w:p>
    <w:p w14:paraId="0293E019" w14:textId="77777777" w:rsidR="00183526" w:rsidRPr="00665B08" w:rsidRDefault="00183526" w:rsidP="00AF39DB">
      <w:pPr>
        <w:numPr>
          <w:ilvl w:val="0"/>
          <w:numId w:val="156"/>
        </w:numPr>
        <w:spacing w:line="256" w:lineRule="auto"/>
        <w:rPr>
          <w:szCs w:val="20"/>
          <w:lang w:val="es-ES"/>
        </w:rPr>
      </w:pPr>
      <w:r w:rsidRPr="00665B08">
        <w:rPr>
          <w:szCs w:val="20"/>
          <w:lang w:val="es-ES"/>
        </w:rPr>
        <w:t xml:space="preserve">[2:10] ¿Cuál fue la petición que Santiago, </w:t>
      </w:r>
      <w:proofErr w:type="spellStart"/>
      <w:r w:rsidRPr="00665B08">
        <w:rPr>
          <w:szCs w:val="20"/>
          <w:lang w:val="es-ES"/>
        </w:rPr>
        <w:t>Cefas</w:t>
      </w:r>
      <w:proofErr w:type="spellEnd"/>
      <w:r w:rsidRPr="00665B08">
        <w:rPr>
          <w:szCs w:val="20"/>
          <w:lang w:val="es-ES"/>
        </w:rPr>
        <w:t xml:space="preserve"> y Juan hicieron a Pablo y Bernabé? </w:t>
      </w:r>
    </w:p>
    <w:p w14:paraId="7E08DEFE" w14:textId="7FD54FD1" w:rsidR="00183526" w:rsidRPr="00665B08" w:rsidRDefault="00183526" w:rsidP="00AD618D">
      <w:pPr>
        <w:ind w:left="720"/>
        <w:rPr>
          <w:szCs w:val="20"/>
          <w:lang w:val="es-ES"/>
        </w:rPr>
      </w:pPr>
      <w:r w:rsidRPr="00665B08">
        <w:rPr>
          <w:szCs w:val="20"/>
          <w:lang w:val="es-ES"/>
        </w:rPr>
        <w:t>La petición que hicieron fue que Pablo y sus compañeros ayudaran a los pobres.</w:t>
      </w:r>
    </w:p>
    <w:p w14:paraId="355FB428" w14:textId="77777777" w:rsidR="00183526" w:rsidRPr="00665B08" w:rsidRDefault="00183526" w:rsidP="00183526">
      <w:pPr>
        <w:spacing w:before="240" w:after="240"/>
        <w:rPr>
          <w:b/>
          <w:szCs w:val="20"/>
          <w:lang w:val="es-ES"/>
        </w:rPr>
      </w:pPr>
      <w:r w:rsidRPr="00665B08">
        <w:rPr>
          <w:b/>
          <w:szCs w:val="20"/>
          <w:lang w:val="es-ES"/>
        </w:rPr>
        <w:t>Sección de comentarios:</w:t>
      </w:r>
    </w:p>
    <w:p w14:paraId="338F32EE" w14:textId="77777777" w:rsidR="00183526" w:rsidRPr="00665B08" w:rsidRDefault="00183526" w:rsidP="00183526">
      <w:pPr>
        <w:rPr>
          <w:b/>
          <w:szCs w:val="20"/>
          <w:lang w:val="es-ES"/>
        </w:rPr>
      </w:pPr>
      <w:r w:rsidRPr="00665B08">
        <w:rPr>
          <w:b/>
          <w:szCs w:val="20"/>
          <w:lang w:val="es-ES"/>
        </w:rPr>
        <w:br w:type="page"/>
      </w:r>
    </w:p>
    <w:p w14:paraId="17A1AA7B" w14:textId="77777777" w:rsidR="00183526" w:rsidRPr="00665B08" w:rsidRDefault="00183526" w:rsidP="00183526">
      <w:pPr>
        <w:pStyle w:val="Heading1"/>
        <w:keepNext w:val="0"/>
        <w:keepLines w:val="0"/>
        <w:spacing w:before="480"/>
        <w:rPr>
          <w:rFonts w:eastAsiaTheme="minorHAnsi"/>
          <w:b w:val="0"/>
          <w:bCs/>
          <w:szCs w:val="44"/>
          <w:lang w:val="es-ES"/>
        </w:rPr>
      </w:pPr>
      <w:bookmarkStart w:id="84" w:name="_Toc176516715"/>
      <w:bookmarkStart w:id="85" w:name="_Toc196896500"/>
      <w:r w:rsidRPr="00665B08">
        <w:rPr>
          <w:rFonts w:eastAsiaTheme="minorHAnsi"/>
          <w:bCs/>
          <w:szCs w:val="44"/>
          <w:lang w:val="es-ES"/>
        </w:rPr>
        <w:lastRenderedPageBreak/>
        <w:t>Gálatas 3:15-25</w:t>
      </w:r>
      <w:bookmarkEnd w:id="84"/>
      <w:bookmarkEnd w:id="85"/>
    </w:p>
    <w:p w14:paraId="3015F83E" w14:textId="77777777" w:rsidR="00183526" w:rsidRPr="00665B08" w:rsidRDefault="00183526" w:rsidP="00183526">
      <w:pPr>
        <w:pStyle w:val="Background"/>
        <w:rPr>
          <w:b/>
          <w:i/>
          <w:iCs/>
          <w:lang w:val="es-ES"/>
        </w:rPr>
      </w:pPr>
      <w:r w:rsidRPr="00665B08">
        <w:rPr>
          <w:b/>
          <w:lang w:val="es-ES"/>
        </w:rPr>
        <w:t xml:space="preserve">Trasfondo: </w:t>
      </w:r>
      <w:r w:rsidRPr="00665B08">
        <w:rPr>
          <w:lang w:val="es-ES"/>
        </w:rPr>
        <w:t xml:space="preserve">Dios prometió bendecir al mundo entero, en el Antiguo Testamento, a través de Abraham, uno de los antepasados más famosos del pueblo judío. </w:t>
      </w:r>
    </w:p>
    <w:p w14:paraId="55E127E8" w14:textId="77777777" w:rsidR="00183526" w:rsidRPr="007B55A0" w:rsidRDefault="00183526" w:rsidP="00183526">
      <w:pPr>
        <w:pStyle w:val="Background"/>
        <w:rPr>
          <w:b/>
          <w:bCs w:val="0"/>
          <w:i/>
          <w:iCs/>
          <w:sz w:val="22"/>
          <w:szCs w:val="22"/>
          <w:lang w:val="es-ES"/>
        </w:rPr>
      </w:pPr>
      <w:r w:rsidRPr="007B55A0">
        <w:rPr>
          <w:b/>
          <w:bCs w:val="0"/>
          <w:i/>
          <w:iCs/>
          <w:sz w:val="22"/>
          <w:szCs w:val="22"/>
          <w:lang w:val="es-ES"/>
        </w:rPr>
        <w:t>Lea el pasaje.</w:t>
      </w:r>
    </w:p>
    <w:p w14:paraId="39C4D0C3" w14:textId="77777777" w:rsidR="00183526" w:rsidRPr="00665B08" w:rsidRDefault="00183526" w:rsidP="00183526">
      <w:pPr>
        <w:pStyle w:val="Part1"/>
        <w:rPr>
          <w:lang w:val="es-ES"/>
        </w:rPr>
      </w:pPr>
      <w:r w:rsidRPr="00665B08">
        <w:rPr>
          <w:lang w:val="es-ES"/>
        </w:rPr>
        <w:t>Parte 1</w:t>
      </w:r>
    </w:p>
    <w:p w14:paraId="4E89AEBE"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13018A10" w14:textId="77777777" w:rsidR="00183526" w:rsidRPr="00665B08" w:rsidRDefault="00183526" w:rsidP="00183526">
      <w:pPr>
        <w:pStyle w:val="Checklist"/>
        <w:spacing w:line="256" w:lineRule="auto"/>
      </w:pPr>
      <w:r w:rsidRPr="00665B08">
        <w:rPr>
          <w:lang w:val="es-ES"/>
        </w:rPr>
        <w:t xml:space="preserve">La ley no anuló la promesa que Dios había hecho muchos años antes. </w:t>
      </w:r>
      <w:r w:rsidRPr="00665B08">
        <w:t>[3:15, 17-18]</w:t>
      </w:r>
    </w:p>
    <w:p w14:paraId="3D1A55E3" w14:textId="6B7CDE16" w:rsidR="00183526" w:rsidRPr="005D55C1" w:rsidRDefault="00183526" w:rsidP="00183526">
      <w:pPr>
        <w:pStyle w:val="Checklist"/>
        <w:spacing w:line="256" w:lineRule="auto"/>
        <w:rPr>
          <w:lang w:val="es-ES"/>
        </w:rPr>
      </w:pPr>
      <w:r w:rsidRPr="00665B08">
        <w:rPr>
          <w:lang w:val="es-ES"/>
        </w:rPr>
        <w:t xml:space="preserve">Las promesas fueron para Abraham y su descendencia, que fue Cristo. </w:t>
      </w:r>
      <w:r w:rsidRPr="005D55C1">
        <w:rPr>
          <w:lang w:val="es-ES"/>
        </w:rPr>
        <w:t>[3:16]</w:t>
      </w:r>
    </w:p>
    <w:p w14:paraId="365DC9A5" w14:textId="7BBB5D78" w:rsidR="00183526" w:rsidRPr="005D55C1" w:rsidRDefault="00183526" w:rsidP="00183526">
      <w:pPr>
        <w:pStyle w:val="Checklist"/>
        <w:spacing w:line="256" w:lineRule="auto"/>
        <w:rPr>
          <w:lang w:val="es-ES"/>
        </w:rPr>
      </w:pPr>
      <w:r w:rsidRPr="00665B08">
        <w:rPr>
          <w:lang w:val="es-ES"/>
        </w:rPr>
        <w:t>Debido a las transgresiones, la ley fue añadida hasta que Cristo v</w:t>
      </w:r>
      <w:r w:rsidR="005D55C1">
        <w:rPr>
          <w:lang w:val="es-ES"/>
        </w:rPr>
        <w:t>iniera</w:t>
      </w:r>
      <w:r w:rsidRPr="00665B08">
        <w:rPr>
          <w:lang w:val="es-ES"/>
        </w:rPr>
        <w:t xml:space="preserve">. </w:t>
      </w:r>
      <w:r w:rsidRPr="005D55C1">
        <w:rPr>
          <w:lang w:val="es-ES"/>
        </w:rPr>
        <w:t>[3:19]</w:t>
      </w:r>
    </w:p>
    <w:p w14:paraId="470D9329" w14:textId="77777777" w:rsidR="00183526" w:rsidRPr="00665B08" w:rsidRDefault="00183526" w:rsidP="00183526">
      <w:pPr>
        <w:pStyle w:val="Checklist"/>
        <w:spacing w:line="256" w:lineRule="auto"/>
      </w:pPr>
      <w:r w:rsidRPr="00665B08">
        <w:rPr>
          <w:lang w:val="es-ES"/>
        </w:rPr>
        <w:t xml:space="preserve">Pablo aclaró que la ley nunca estuvo en conflicto con las promesas de Dios a Abraham. </w:t>
      </w:r>
      <w:r w:rsidRPr="00665B08">
        <w:t>[3:21]</w:t>
      </w:r>
    </w:p>
    <w:p w14:paraId="6ED36C06" w14:textId="77777777" w:rsidR="00183526" w:rsidRPr="00665B08" w:rsidRDefault="00183526" w:rsidP="00183526">
      <w:pPr>
        <w:pStyle w:val="Checklist"/>
        <w:spacing w:line="256" w:lineRule="auto"/>
      </w:pPr>
      <w:r w:rsidRPr="00665B08">
        <w:rPr>
          <w:lang w:val="es-ES"/>
        </w:rPr>
        <w:t xml:space="preserve">La ley mostraba que todos estaban encarcelados bajo el pecado hasta la promesa de la fe en Jesucristo. </w:t>
      </w:r>
      <w:r w:rsidRPr="00665B08">
        <w:t>[3:22]</w:t>
      </w:r>
    </w:p>
    <w:p w14:paraId="3FE4241B" w14:textId="77777777" w:rsidR="00183526" w:rsidRPr="00665B08" w:rsidRDefault="00183526" w:rsidP="00183526">
      <w:pPr>
        <w:pStyle w:val="Checklist"/>
        <w:spacing w:line="256" w:lineRule="auto"/>
      </w:pPr>
      <w:r w:rsidRPr="00665B08">
        <w:rPr>
          <w:lang w:val="es-ES"/>
        </w:rPr>
        <w:t xml:space="preserve">La ley era como un guardián, pero desde que Cristo vino, el guardián ya no era necesario. </w:t>
      </w:r>
      <w:r w:rsidRPr="00665B08">
        <w:t>[3:24-25]</w:t>
      </w:r>
    </w:p>
    <w:p w14:paraId="2E49F84D" w14:textId="77777777" w:rsidR="00183526" w:rsidRPr="00665B08" w:rsidRDefault="00183526" w:rsidP="00183526">
      <w:pPr>
        <w:pStyle w:val="Part2"/>
      </w:pPr>
      <w:proofErr w:type="spellStart"/>
      <w:r w:rsidRPr="00665B08">
        <w:t>Parte</w:t>
      </w:r>
      <w:proofErr w:type="spellEnd"/>
      <w:r w:rsidRPr="00665B08">
        <w:t xml:space="preserve"> 2</w:t>
      </w:r>
    </w:p>
    <w:p w14:paraId="66C7694D" w14:textId="2CE3DCED" w:rsidR="00183526" w:rsidRPr="00665B08" w:rsidRDefault="00183526" w:rsidP="00183526">
      <w:pPr>
        <w:pStyle w:val="Answerortell"/>
        <w:rPr>
          <w:lang w:val="es-ES"/>
        </w:rPr>
      </w:pPr>
      <w:r w:rsidRPr="00665B08">
        <w:rPr>
          <w:lang w:val="es-ES"/>
        </w:rPr>
        <w:t xml:space="preserve">Responda las siguientes preguntas de los versículos </w:t>
      </w:r>
      <w:r w:rsidR="006914EF">
        <w:rPr>
          <w:lang w:val="es-ES"/>
        </w:rPr>
        <w:t>señalados</w:t>
      </w:r>
      <w:r w:rsidRPr="00665B08">
        <w:rPr>
          <w:lang w:val="es-ES"/>
        </w:rPr>
        <w:t>.</w:t>
      </w:r>
    </w:p>
    <w:p w14:paraId="0B1FAC2E"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[3:15] ¿Qué era lo importante de un contrato hecho por el hombre? </w:t>
      </w:r>
    </w:p>
    <w:p w14:paraId="591D2831" w14:textId="7AAD2862" w:rsidR="00183526" w:rsidRDefault="00183526" w:rsidP="007B55A0">
      <w:pPr>
        <w:ind w:left="720"/>
        <w:rPr>
          <w:szCs w:val="20"/>
          <w:lang w:val="es-ES"/>
        </w:rPr>
      </w:pPr>
      <w:r w:rsidRPr="00665B08">
        <w:rPr>
          <w:szCs w:val="20"/>
          <w:lang w:val="es-ES"/>
        </w:rPr>
        <w:t xml:space="preserve">Nadie podía apartar o añadirle al contrato una vez que estaba establecido por la ley.  </w:t>
      </w:r>
    </w:p>
    <w:p w14:paraId="5E8D716C" w14:textId="77777777" w:rsidR="007B55A0" w:rsidRPr="00665B08" w:rsidRDefault="007B55A0" w:rsidP="007B55A0">
      <w:pPr>
        <w:ind w:left="720"/>
        <w:rPr>
          <w:szCs w:val="20"/>
          <w:lang w:val="es-ES"/>
        </w:rPr>
      </w:pPr>
    </w:p>
    <w:p w14:paraId="4E9BC494"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[3:16] ¿Quién era el descendiente del que Pablo habló en la promesa a Abraham? </w:t>
      </w:r>
    </w:p>
    <w:p w14:paraId="48D1475E" w14:textId="5FF321E3" w:rsidR="00183526" w:rsidRDefault="00183526" w:rsidP="007B55A0">
      <w:pPr>
        <w:ind w:left="720"/>
        <w:rPr>
          <w:szCs w:val="20"/>
          <w:lang w:val="es-ES"/>
        </w:rPr>
      </w:pPr>
      <w:r w:rsidRPr="00665B08">
        <w:rPr>
          <w:szCs w:val="20"/>
          <w:lang w:val="es-ES"/>
        </w:rPr>
        <w:t>El descendiente en la promesa a Abraham fue Cristo.</w:t>
      </w:r>
    </w:p>
    <w:p w14:paraId="1A677809" w14:textId="77777777" w:rsidR="007B55A0" w:rsidRPr="00665B08" w:rsidRDefault="007B55A0" w:rsidP="007B55A0">
      <w:pPr>
        <w:ind w:left="720"/>
        <w:rPr>
          <w:szCs w:val="20"/>
          <w:lang w:val="es-ES"/>
        </w:rPr>
      </w:pPr>
    </w:p>
    <w:p w14:paraId="1FABC6AE"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[3:17] ¿Qué dijo Pablo que la ley no hacía? </w:t>
      </w:r>
    </w:p>
    <w:p w14:paraId="1BF1B969" w14:textId="0D67E14D" w:rsidR="00183526" w:rsidRDefault="00183526" w:rsidP="007B55A0">
      <w:pPr>
        <w:ind w:left="720"/>
        <w:rPr>
          <w:szCs w:val="20"/>
          <w:lang w:val="es-ES"/>
        </w:rPr>
      </w:pPr>
      <w:r w:rsidRPr="00665B08">
        <w:rPr>
          <w:szCs w:val="20"/>
          <w:lang w:val="es-ES"/>
        </w:rPr>
        <w:t>La ley no anuló la promesa hecha a Abraham.</w:t>
      </w:r>
    </w:p>
    <w:p w14:paraId="247B6A5F" w14:textId="77777777" w:rsidR="007B55A0" w:rsidRPr="00665B08" w:rsidRDefault="007B55A0" w:rsidP="007B55A0">
      <w:pPr>
        <w:ind w:left="720"/>
        <w:rPr>
          <w:szCs w:val="20"/>
          <w:lang w:val="es-ES"/>
        </w:rPr>
      </w:pPr>
    </w:p>
    <w:p w14:paraId="2362AD77"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[3:18] ¿La herencia vino por ley o por promesa? </w:t>
      </w:r>
    </w:p>
    <w:p w14:paraId="1BA56A2D" w14:textId="77777777" w:rsidR="00183526" w:rsidRDefault="00183526" w:rsidP="007B55A0">
      <w:pPr>
        <w:ind w:left="720"/>
        <w:rPr>
          <w:szCs w:val="20"/>
          <w:lang w:val="es-ES"/>
        </w:rPr>
      </w:pPr>
      <w:r w:rsidRPr="00665B08">
        <w:rPr>
          <w:szCs w:val="20"/>
          <w:lang w:val="es-ES"/>
        </w:rPr>
        <w:t>La herencia llegó por una promesa.</w:t>
      </w:r>
    </w:p>
    <w:p w14:paraId="4E5E08E6" w14:textId="77777777" w:rsidR="007B55A0" w:rsidRPr="00665B08" w:rsidRDefault="007B55A0" w:rsidP="007B55A0">
      <w:pPr>
        <w:ind w:left="720"/>
        <w:rPr>
          <w:szCs w:val="20"/>
          <w:lang w:val="es-ES"/>
        </w:rPr>
      </w:pPr>
    </w:p>
    <w:p w14:paraId="33E6FFD0"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[3:19] ¿Por qué se agregó la ley? </w:t>
      </w:r>
    </w:p>
    <w:p w14:paraId="3FF0A2A2" w14:textId="77777777" w:rsidR="00183526" w:rsidRDefault="00183526" w:rsidP="007B55A0">
      <w:pPr>
        <w:ind w:left="720"/>
        <w:rPr>
          <w:szCs w:val="20"/>
          <w:lang w:val="es-ES"/>
        </w:rPr>
      </w:pPr>
      <w:r w:rsidRPr="00665B08">
        <w:rPr>
          <w:szCs w:val="20"/>
          <w:lang w:val="es-ES"/>
        </w:rPr>
        <w:t>La ley fue añadida a causa de las transgresiones hasta que vino el descendiente de Abraham.</w:t>
      </w:r>
    </w:p>
    <w:p w14:paraId="6B28DF38" w14:textId="77777777" w:rsidR="007B55A0" w:rsidRPr="00665B08" w:rsidRDefault="007B55A0" w:rsidP="007B55A0">
      <w:pPr>
        <w:ind w:left="720"/>
        <w:rPr>
          <w:szCs w:val="20"/>
          <w:lang w:val="es-ES"/>
        </w:rPr>
      </w:pPr>
    </w:p>
    <w:p w14:paraId="0D9BF30D"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[3:20] ¿Qué dijo Pablo acerca de Dios en el versículo 20? </w:t>
      </w:r>
    </w:p>
    <w:p w14:paraId="32C7F72A" w14:textId="77777777" w:rsidR="00183526" w:rsidRDefault="00183526" w:rsidP="007B55A0">
      <w:pPr>
        <w:ind w:left="720"/>
        <w:rPr>
          <w:szCs w:val="20"/>
          <w:lang w:val="es-ES"/>
        </w:rPr>
      </w:pPr>
      <w:r w:rsidRPr="00665B08">
        <w:rPr>
          <w:szCs w:val="20"/>
          <w:lang w:val="es-ES"/>
        </w:rPr>
        <w:t>Pablo dijo que Dios es uno.</w:t>
      </w:r>
    </w:p>
    <w:p w14:paraId="4A8B504E" w14:textId="77777777" w:rsidR="007B55A0" w:rsidRPr="00665B08" w:rsidRDefault="007B55A0" w:rsidP="007B55A0">
      <w:pPr>
        <w:ind w:left="720"/>
        <w:rPr>
          <w:szCs w:val="20"/>
          <w:lang w:val="es-ES"/>
        </w:rPr>
      </w:pPr>
    </w:p>
    <w:p w14:paraId="3C61DE00"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[3:21] ¿Qué razón dio Pablo para decir que la ley no estaba en contra de la promesa? </w:t>
      </w:r>
    </w:p>
    <w:p w14:paraId="118E7461" w14:textId="77777777" w:rsidR="00183526" w:rsidRDefault="00183526" w:rsidP="007B55A0">
      <w:pPr>
        <w:ind w:left="720"/>
        <w:rPr>
          <w:szCs w:val="20"/>
          <w:lang w:val="es-ES"/>
        </w:rPr>
      </w:pPr>
      <w:r w:rsidRPr="00665B08">
        <w:rPr>
          <w:szCs w:val="20"/>
          <w:lang w:val="es-ES"/>
        </w:rPr>
        <w:t xml:space="preserve">La ley no podía dar vida, por lo que la justicia no podía venir de la ley. </w:t>
      </w:r>
    </w:p>
    <w:p w14:paraId="29C31852" w14:textId="77777777" w:rsidR="007B55A0" w:rsidRPr="00665B08" w:rsidRDefault="007B55A0" w:rsidP="007B55A0">
      <w:pPr>
        <w:ind w:left="720"/>
        <w:rPr>
          <w:szCs w:val="20"/>
          <w:lang w:val="es-ES"/>
        </w:rPr>
      </w:pPr>
    </w:p>
    <w:p w14:paraId="21136091"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[3:22] ¿Bajo qué, dice la Escritura que todo estaba encarcelado? </w:t>
      </w:r>
    </w:p>
    <w:p w14:paraId="7F6C5E68" w14:textId="77777777" w:rsidR="00183526" w:rsidRPr="00665B08" w:rsidRDefault="00183526" w:rsidP="007B55A0">
      <w:pPr>
        <w:ind w:left="720"/>
        <w:rPr>
          <w:szCs w:val="20"/>
          <w:lang w:val="es-ES"/>
        </w:rPr>
      </w:pPr>
      <w:r w:rsidRPr="00665B08">
        <w:rPr>
          <w:szCs w:val="20"/>
          <w:lang w:val="es-ES"/>
        </w:rPr>
        <w:t>Las Escrituras dicen que todo estaba aprisionado bajo el pecado.</w:t>
      </w:r>
    </w:p>
    <w:p w14:paraId="635976D8" w14:textId="77777777" w:rsidR="00183526" w:rsidRPr="00665B08" w:rsidRDefault="00183526" w:rsidP="007B55A0">
      <w:pPr>
        <w:ind w:left="720"/>
        <w:rPr>
          <w:szCs w:val="20"/>
          <w:lang w:val="es-ES"/>
        </w:rPr>
      </w:pPr>
    </w:p>
    <w:p w14:paraId="7A31164E"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[3:21-22] ¿Qué cree que significa que la ley encarcelaba a las personas bajo el pecado? </w:t>
      </w:r>
    </w:p>
    <w:p w14:paraId="4831A65F" w14:textId="77777777" w:rsidR="00183526" w:rsidRPr="00665B08" w:rsidRDefault="00183526" w:rsidP="007B55A0">
      <w:pPr>
        <w:ind w:left="720"/>
        <w:rPr>
          <w:szCs w:val="20"/>
          <w:lang w:val="es-ES"/>
        </w:rPr>
      </w:pPr>
      <w:r w:rsidRPr="00665B08">
        <w:rPr>
          <w:i/>
          <w:iCs/>
          <w:szCs w:val="20"/>
          <w:lang w:val="es-ES"/>
        </w:rPr>
        <w:t xml:space="preserve">(La respuesta puede variar). </w:t>
      </w:r>
      <w:r w:rsidRPr="00665B08">
        <w:rPr>
          <w:szCs w:val="20"/>
          <w:lang w:val="es-ES"/>
        </w:rPr>
        <w:t xml:space="preserve">Tal vez significaba que la ley hacía que las personas se dieran cuenta de que eran pecadores porque no podían obedecer perfectamente la ley. Así como una persona no podía salir de la prisión, una persona no podía dejar de pecar. </w:t>
      </w:r>
    </w:p>
    <w:p w14:paraId="0EB356A7" w14:textId="77777777" w:rsidR="007B55A0" w:rsidRPr="00665B08" w:rsidRDefault="007B55A0" w:rsidP="007B55A0">
      <w:pPr>
        <w:pStyle w:val="Continuedline"/>
        <w:rPr>
          <w:lang w:val="es-ES"/>
        </w:rPr>
      </w:pPr>
      <w:r w:rsidRPr="00665B08">
        <w:rPr>
          <w:lang w:val="es-ES"/>
        </w:rPr>
        <w:lastRenderedPageBreak/>
        <w:t xml:space="preserve">Gálatas 3:15-25, </w:t>
      </w:r>
      <w:r>
        <w:rPr>
          <w:lang w:val="es-ES"/>
        </w:rPr>
        <w:t>c</w:t>
      </w:r>
      <w:r w:rsidRPr="00665B08">
        <w:rPr>
          <w:lang w:val="es-ES"/>
        </w:rPr>
        <w:t>ontinuación:</w:t>
      </w:r>
    </w:p>
    <w:p w14:paraId="33C863E7" w14:textId="77777777" w:rsidR="00183526" w:rsidRPr="00665B08" w:rsidRDefault="00183526" w:rsidP="007B55A0">
      <w:pPr>
        <w:rPr>
          <w:szCs w:val="20"/>
          <w:lang w:val="es-ES"/>
        </w:rPr>
      </w:pPr>
    </w:p>
    <w:p w14:paraId="29AD6325"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 [3:23] ¿Cómo se libera a la gente de la prisión de la ley? </w:t>
      </w:r>
    </w:p>
    <w:p w14:paraId="7BC14E31" w14:textId="77777777" w:rsidR="00183526" w:rsidRPr="00665B08" w:rsidRDefault="00183526" w:rsidP="007B55A0">
      <w:pPr>
        <w:ind w:left="720"/>
        <w:rPr>
          <w:szCs w:val="20"/>
          <w:lang w:val="es-ES"/>
        </w:rPr>
      </w:pPr>
      <w:r w:rsidRPr="00665B08">
        <w:rPr>
          <w:szCs w:val="20"/>
          <w:lang w:val="es-ES"/>
        </w:rPr>
        <w:t xml:space="preserve"> La gente fue liberada del encarcelamiento de la ley por la fe en Cristo Jesús.</w:t>
      </w:r>
    </w:p>
    <w:p w14:paraId="41E1A024" w14:textId="77777777" w:rsidR="00183526" w:rsidRPr="00665B08" w:rsidRDefault="00183526" w:rsidP="007B55A0">
      <w:pPr>
        <w:pStyle w:val="ListParagraph"/>
        <w:rPr>
          <w:b/>
          <w:szCs w:val="20"/>
          <w:lang w:val="es-ES"/>
        </w:rPr>
      </w:pPr>
    </w:p>
    <w:p w14:paraId="07C965F7" w14:textId="77777777" w:rsidR="00183526" w:rsidRPr="00665B08" w:rsidRDefault="00183526" w:rsidP="00AF39DB">
      <w:pPr>
        <w:numPr>
          <w:ilvl w:val="0"/>
          <w:numId w:val="157"/>
        </w:numPr>
        <w:spacing w:line="256" w:lineRule="auto"/>
        <w:rPr>
          <w:szCs w:val="20"/>
          <w:lang w:val="es-ES"/>
        </w:rPr>
      </w:pPr>
      <w:r w:rsidRPr="00665B08">
        <w:rPr>
          <w:szCs w:val="20"/>
          <w:lang w:val="es-ES"/>
        </w:rPr>
        <w:t xml:space="preserve">[3:24-25] ¿Qué cambió para los creyentes desde que llegó la fe? </w:t>
      </w:r>
    </w:p>
    <w:p w14:paraId="545962E3" w14:textId="77777777" w:rsidR="00183526" w:rsidRPr="00665B08" w:rsidRDefault="00183526" w:rsidP="007B55A0">
      <w:pPr>
        <w:ind w:left="720"/>
        <w:rPr>
          <w:szCs w:val="20"/>
          <w:lang w:val="es-ES"/>
        </w:rPr>
      </w:pPr>
      <w:r w:rsidRPr="00665B08">
        <w:rPr>
          <w:szCs w:val="20"/>
          <w:lang w:val="es-ES"/>
        </w:rPr>
        <w:t>Los que creían en Jesús ya no necesitaban un guardián (es decir, la ley).</w:t>
      </w:r>
    </w:p>
    <w:p w14:paraId="0433741D" w14:textId="77777777" w:rsidR="00183526" w:rsidRPr="00665B08" w:rsidRDefault="00183526" w:rsidP="007B55A0">
      <w:pPr>
        <w:spacing w:before="240"/>
        <w:rPr>
          <w:b/>
          <w:szCs w:val="20"/>
          <w:lang w:val="es-ES"/>
        </w:rPr>
      </w:pPr>
      <w:r w:rsidRPr="00665B08">
        <w:rPr>
          <w:b/>
          <w:szCs w:val="20"/>
          <w:lang w:val="es-ES"/>
        </w:rPr>
        <w:t>Sección de comentarios:</w:t>
      </w:r>
    </w:p>
    <w:p w14:paraId="44FA2140" w14:textId="77777777" w:rsidR="00183526" w:rsidRPr="00665B08" w:rsidRDefault="00183526" w:rsidP="007B55A0">
      <w:pPr>
        <w:rPr>
          <w:lang w:val="es-ES"/>
        </w:rPr>
      </w:pPr>
      <w:r w:rsidRPr="00665B08">
        <w:rPr>
          <w:lang w:val="es-ES"/>
        </w:rPr>
        <w:br w:type="page"/>
      </w:r>
    </w:p>
    <w:p w14:paraId="4ADA6E3D" w14:textId="77777777" w:rsidR="00183526" w:rsidRPr="00665B08" w:rsidRDefault="00183526" w:rsidP="00183526">
      <w:pPr>
        <w:pStyle w:val="Heading1"/>
        <w:keepNext w:val="0"/>
        <w:keepLines w:val="0"/>
        <w:spacing w:before="480"/>
        <w:rPr>
          <w:rFonts w:eastAsiaTheme="minorHAnsi"/>
          <w:b w:val="0"/>
          <w:bCs/>
          <w:szCs w:val="44"/>
          <w:lang w:val="es-ES"/>
        </w:rPr>
      </w:pPr>
      <w:bookmarkStart w:id="86" w:name="_Toc176516716"/>
      <w:bookmarkStart w:id="87" w:name="_Toc196896501"/>
      <w:r w:rsidRPr="00665B08">
        <w:rPr>
          <w:rFonts w:eastAsiaTheme="minorHAnsi"/>
          <w:bCs/>
          <w:szCs w:val="44"/>
          <w:lang w:val="es-ES"/>
        </w:rPr>
        <w:lastRenderedPageBreak/>
        <w:t>Gálatas 4:1-7</w:t>
      </w:r>
      <w:bookmarkEnd w:id="86"/>
      <w:bookmarkEnd w:id="87"/>
    </w:p>
    <w:p w14:paraId="38C3F9C5" w14:textId="77777777" w:rsidR="00183526" w:rsidRPr="00665B08" w:rsidRDefault="00183526" w:rsidP="00183526">
      <w:pPr>
        <w:pStyle w:val="Background"/>
        <w:rPr>
          <w:lang w:val="es-ES"/>
        </w:rPr>
      </w:pPr>
      <w:r w:rsidRPr="00665B08">
        <w:rPr>
          <w:b/>
          <w:lang w:val="es-ES"/>
        </w:rPr>
        <w:t>Trasfondo</w:t>
      </w:r>
      <w:r w:rsidRPr="00665B08">
        <w:rPr>
          <w:lang w:val="es-ES"/>
        </w:rPr>
        <w:t>: Pablo continúa su argumento de Gálatas 3:23-29. Es posible que tengas que leerlo de nuevo para ayudarte a entender este pasaje.</w:t>
      </w:r>
    </w:p>
    <w:p w14:paraId="5151CBB7" w14:textId="77777777" w:rsidR="00183526" w:rsidRPr="007B55A0" w:rsidRDefault="00183526" w:rsidP="00183526">
      <w:pPr>
        <w:pStyle w:val="Background"/>
        <w:rPr>
          <w:b/>
          <w:bCs w:val="0"/>
          <w:i/>
          <w:iCs/>
          <w:sz w:val="22"/>
          <w:szCs w:val="22"/>
          <w:lang w:val="es-ES"/>
        </w:rPr>
      </w:pPr>
      <w:r w:rsidRPr="007B55A0">
        <w:rPr>
          <w:b/>
          <w:bCs w:val="0"/>
          <w:i/>
          <w:iCs/>
          <w:sz w:val="22"/>
          <w:szCs w:val="22"/>
          <w:lang w:val="es-ES"/>
        </w:rPr>
        <w:t>Lea el pasaje.</w:t>
      </w:r>
    </w:p>
    <w:p w14:paraId="4A00FA74" w14:textId="77777777" w:rsidR="00183526" w:rsidRPr="00665B08" w:rsidRDefault="00183526" w:rsidP="00183526">
      <w:pPr>
        <w:pStyle w:val="Part1"/>
        <w:rPr>
          <w:lang w:val="es-ES"/>
        </w:rPr>
      </w:pPr>
      <w:r w:rsidRPr="00665B08">
        <w:rPr>
          <w:lang w:val="es-ES"/>
        </w:rPr>
        <w:t>Parte 1</w:t>
      </w:r>
    </w:p>
    <w:p w14:paraId="22951F37"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4DDB4A1C" w14:textId="77777777" w:rsidR="00183526" w:rsidRPr="00665B08" w:rsidRDefault="00183526" w:rsidP="00183526">
      <w:pPr>
        <w:pStyle w:val="Checklist"/>
        <w:spacing w:line="256" w:lineRule="auto"/>
      </w:pPr>
      <w:r w:rsidRPr="00665B08">
        <w:rPr>
          <w:lang w:val="es-ES"/>
        </w:rPr>
        <w:t xml:space="preserve">Cuando un heredero era un niño, era controlado por tutores y administradores. </w:t>
      </w:r>
      <w:r w:rsidRPr="00665B08">
        <w:t>[4:1-2]</w:t>
      </w:r>
    </w:p>
    <w:p w14:paraId="70B6F8CC" w14:textId="77777777" w:rsidR="00183526" w:rsidRPr="00665B08" w:rsidRDefault="00183526" w:rsidP="00183526">
      <w:pPr>
        <w:pStyle w:val="Checklist"/>
        <w:spacing w:line="256" w:lineRule="auto"/>
      </w:pPr>
      <w:r w:rsidRPr="00665B08">
        <w:rPr>
          <w:lang w:val="es-ES"/>
        </w:rPr>
        <w:t xml:space="preserve">Antes de la llegada de Jesús, las personas eran como niños y estaban controladas por los principios básicos del mundo. </w:t>
      </w:r>
      <w:r w:rsidRPr="00665B08">
        <w:t>[4:3-4]</w:t>
      </w:r>
    </w:p>
    <w:p w14:paraId="3673A824" w14:textId="77777777" w:rsidR="00183526" w:rsidRPr="00665B08" w:rsidRDefault="00183526" w:rsidP="00183526">
      <w:pPr>
        <w:pStyle w:val="Checklist"/>
        <w:spacing w:line="256" w:lineRule="auto"/>
      </w:pPr>
      <w:r w:rsidRPr="00665B08">
        <w:rPr>
          <w:lang w:val="es-ES"/>
        </w:rPr>
        <w:t xml:space="preserve">Dios envió a su Hijo para redimir a los que estaban bajo la ley. </w:t>
      </w:r>
      <w:r w:rsidRPr="00665B08">
        <w:t>[4:5]</w:t>
      </w:r>
    </w:p>
    <w:p w14:paraId="0E06347D" w14:textId="77777777" w:rsidR="00183526" w:rsidRPr="00665B08" w:rsidRDefault="00183526" w:rsidP="00183526">
      <w:pPr>
        <w:pStyle w:val="Checklist"/>
        <w:spacing w:line="256" w:lineRule="auto"/>
      </w:pPr>
      <w:r w:rsidRPr="00665B08">
        <w:rPr>
          <w:lang w:val="es-ES"/>
        </w:rPr>
        <w:t xml:space="preserve">Dios envió el Espíritu de su Hijo a los corazones de los creyentes gálatas. </w:t>
      </w:r>
      <w:r w:rsidRPr="00665B08">
        <w:t>[4:6]</w:t>
      </w:r>
    </w:p>
    <w:p w14:paraId="1F1856DC" w14:textId="77777777" w:rsidR="00183526" w:rsidRPr="00665B08" w:rsidRDefault="00183526" w:rsidP="00183526">
      <w:pPr>
        <w:pStyle w:val="Checklist"/>
        <w:spacing w:line="256" w:lineRule="auto"/>
        <w:rPr>
          <w:lang w:val="es-ES"/>
        </w:rPr>
      </w:pPr>
      <w:r w:rsidRPr="00665B08">
        <w:rPr>
          <w:lang w:val="es-ES"/>
        </w:rPr>
        <w:t>El creyente gálata ya no era un esclavo, sino un hijo y también un heredero a través de Cristo. [4:7]</w:t>
      </w:r>
    </w:p>
    <w:p w14:paraId="03C8F949" w14:textId="77777777" w:rsidR="00183526" w:rsidRPr="00665B08" w:rsidRDefault="00183526" w:rsidP="00183526">
      <w:pPr>
        <w:pStyle w:val="Part2"/>
      </w:pPr>
      <w:proofErr w:type="spellStart"/>
      <w:r w:rsidRPr="00665B08">
        <w:t>Parte</w:t>
      </w:r>
      <w:proofErr w:type="spellEnd"/>
      <w:r w:rsidRPr="00665B08">
        <w:t xml:space="preserve"> 2</w:t>
      </w:r>
    </w:p>
    <w:p w14:paraId="5010244F" w14:textId="2636C148" w:rsidR="00183526" w:rsidRPr="00665B08" w:rsidRDefault="00183526" w:rsidP="00183526">
      <w:pPr>
        <w:pStyle w:val="Answerortell"/>
        <w:rPr>
          <w:lang w:val="es-ES"/>
        </w:rPr>
      </w:pPr>
      <w:r w:rsidRPr="00665B08">
        <w:rPr>
          <w:lang w:val="es-ES"/>
        </w:rPr>
        <w:t xml:space="preserve">Responda las siguientes preguntas de los versículos </w:t>
      </w:r>
      <w:r w:rsidR="00DA620A">
        <w:rPr>
          <w:lang w:val="es-ES"/>
        </w:rPr>
        <w:t>señalados</w:t>
      </w:r>
      <w:r w:rsidRPr="00665B08">
        <w:rPr>
          <w:lang w:val="es-ES"/>
        </w:rPr>
        <w:t>.</w:t>
      </w:r>
    </w:p>
    <w:p w14:paraId="164DCCC9"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 [4:1-2] ¿Cómo vivía el heredero cuando era niño? </w:t>
      </w:r>
    </w:p>
    <w:p w14:paraId="41B5E594" w14:textId="110FF23A" w:rsidR="00183526" w:rsidRPr="00665B08" w:rsidRDefault="00183526" w:rsidP="007B55A0">
      <w:pPr>
        <w:ind w:left="720"/>
        <w:rPr>
          <w:szCs w:val="20"/>
          <w:lang w:val="es-ES"/>
        </w:rPr>
      </w:pPr>
      <w:r w:rsidRPr="00665B08">
        <w:rPr>
          <w:szCs w:val="20"/>
          <w:lang w:val="es-ES"/>
        </w:rPr>
        <w:t>El heredero vivía bajo tutores y administradores hasta el tiempo fijado por su padre.</w:t>
      </w:r>
    </w:p>
    <w:p w14:paraId="7A353F32" w14:textId="77777777" w:rsidR="00183526" w:rsidRPr="00665B08" w:rsidRDefault="00183526" w:rsidP="007B55A0">
      <w:pPr>
        <w:ind w:left="720"/>
        <w:rPr>
          <w:szCs w:val="20"/>
          <w:lang w:val="es-ES"/>
        </w:rPr>
      </w:pPr>
    </w:p>
    <w:p w14:paraId="67C65899"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[4:3] ¿Qué les indicó Pablo que los esclavizó cuando eran niños? </w:t>
      </w:r>
    </w:p>
    <w:p w14:paraId="3F41D3F4" w14:textId="77777777" w:rsidR="00183526" w:rsidRPr="00665B08" w:rsidRDefault="00183526" w:rsidP="007B55A0">
      <w:pPr>
        <w:ind w:left="720"/>
        <w:rPr>
          <w:szCs w:val="20"/>
          <w:lang w:val="es-ES"/>
        </w:rPr>
      </w:pPr>
      <w:r w:rsidRPr="00665B08">
        <w:rPr>
          <w:szCs w:val="20"/>
          <w:lang w:val="es-ES"/>
        </w:rPr>
        <w:t>Estaban esclavizados a las normas básicas del mundo.</w:t>
      </w:r>
    </w:p>
    <w:p w14:paraId="5B6D0078" w14:textId="77777777" w:rsidR="00183526" w:rsidRPr="00665B08" w:rsidRDefault="00183526" w:rsidP="007B55A0">
      <w:pPr>
        <w:ind w:left="720"/>
        <w:rPr>
          <w:szCs w:val="20"/>
          <w:lang w:val="es-ES"/>
        </w:rPr>
      </w:pPr>
    </w:p>
    <w:p w14:paraId="7FB7EAB5"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[4:4] ¿Qué hizo Dios en el momento adecuado de la historia? </w:t>
      </w:r>
    </w:p>
    <w:p w14:paraId="4DB43044" w14:textId="77777777" w:rsidR="00183526" w:rsidRPr="00665B08" w:rsidRDefault="00183526" w:rsidP="007B55A0">
      <w:pPr>
        <w:ind w:left="720"/>
        <w:rPr>
          <w:szCs w:val="20"/>
          <w:lang w:val="es-ES"/>
        </w:rPr>
      </w:pPr>
      <w:r w:rsidRPr="00665B08">
        <w:rPr>
          <w:szCs w:val="20"/>
          <w:lang w:val="es-ES"/>
        </w:rPr>
        <w:t xml:space="preserve"> Dios, en el momento adecuado, envió a su Hijo para redimir a los que estaban bajo la ley.</w:t>
      </w:r>
    </w:p>
    <w:p w14:paraId="14AC8CFA" w14:textId="77777777" w:rsidR="00183526" w:rsidRPr="00665B08" w:rsidRDefault="00183526" w:rsidP="007B55A0">
      <w:pPr>
        <w:ind w:left="720"/>
        <w:rPr>
          <w:szCs w:val="20"/>
          <w:lang w:val="es-ES"/>
        </w:rPr>
      </w:pPr>
    </w:p>
    <w:p w14:paraId="3AA9185B" w14:textId="28C7E9A8" w:rsidR="00183526" w:rsidRPr="00665B08" w:rsidRDefault="00183526" w:rsidP="00AF39DB">
      <w:pPr>
        <w:numPr>
          <w:ilvl w:val="0"/>
          <w:numId w:val="158"/>
        </w:numPr>
        <w:spacing w:line="256" w:lineRule="auto"/>
        <w:rPr>
          <w:szCs w:val="20"/>
          <w:lang w:val="es-ES"/>
        </w:rPr>
      </w:pPr>
      <w:r w:rsidRPr="00665B08">
        <w:rPr>
          <w:szCs w:val="20"/>
          <w:lang w:val="es-ES"/>
        </w:rPr>
        <w:t xml:space="preserve">[4:5] ¿Cómo Dios hizo parte de su familia a </w:t>
      </w:r>
      <w:r w:rsidR="00F41953">
        <w:rPr>
          <w:szCs w:val="20"/>
          <w:lang w:val="es-ES"/>
        </w:rPr>
        <w:t>quienes</w:t>
      </w:r>
      <w:r w:rsidRPr="00665B08">
        <w:rPr>
          <w:szCs w:val="20"/>
          <w:lang w:val="es-ES"/>
        </w:rPr>
        <w:t xml:space="preserve"> estaban bajo la ley? </w:t>
      </w:r>
    </w:p>
    <w:p w14:paraId="0418241E" w14:textId="2BCC5F55" w:rsidR="00183526" w:rsidRPr="00665B08" w:rsidRDefault="00183526" w:rsidP="007B55A0">
      <w:pPr>
        <w:ind w:left="720"/>
        <w:rPr>
          <w:szCs w:val="20"/>
          <w:lang w:val="es-ES"/>
        </w:rPr>
      </w:pPr>
      <w:r w:rsidRPr="00665B08">
        <w:rPr>
          <w:szCs w:val="20"/>
          <w:lang w:val="es-ES"/>
        </w:rPr>
        <w:t xml:space="preserve"> Dios los adoptó como hijos.</w:t>
      </w:r>
    </w:p>
    <w:p w14:paraId="2D2E4A32" w14:textId="77777777" w:rsidR="00183526" w:rsidRPr="00665B08" w:rsidRDefault="00183526" w:rsidP="007B55A0">
      <w:pPr>
        <w:ind w:left="720"/>
        <w:rPr>
          <w:szCs w:val="20"/>
          <w:lang w:val="es-ES"/>
        </w:rPr>
      </w:pPr>
    </w:p>
    <w:p w14:paraId="63E13BF3"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 [4:5] ¿Qué cree que significa recibir la adopción como hijos? </w:t>
      </w:r>
      <w:r w:rsidRPr="00665B08">
        <w:rPr>
          <w:szCs w:val="20"/>
          <w:lang w:val="es-ES"/>
        </w:rPr>
        <w:tab/>
      </w:r>
    </w:p>
    <w:p w14:paraId="52C5C6AC" w14:textId="77777777" w:rsidR="00183526" w:rsidRPr="00665B08" w:rsidRDefault="00183526" w:rsidP="007B55A0">
      <w:pPr>
        <w:ind w:left="720"/>
        <w:rPr>
          <w:szCs w:val="20"/>
          <w:lang w:val="es-ES"/>
        </w:rPr>
      </w:pPr>
      <w:r w:rsidRPr="00665B08">
        <w:rPr>
          <w:i/>
          <w:iCs/>
          <w:szCs w:val="20"/>
          <w:lang w:val="es-ES"/>
        </w:rPr>
        <w:t xml:space="preserve">(La respuesta puede variar). </w:t>
      </w:r>
      <w:r w:rsidRPr="00665B08">
        <w:rPr>
          <w:szCs w:val="20"/>
          <w:lang w:val="es-ES"/>
        </w:rPr>
        <w:t xml:space="preserve">Probablemente significaba que cuando las personas creían en Jesús, pertenecían a Dios, y Dios los trataba como si fueran sus hijos nacidos en su familia. </w:t>
      </w:r>
    </w:p>
    <w:p w14:paraId="086395D2" w14:textId="77777777" w:rsidR="00183526" w:rsidRPr="00665B08" w:rsidRDefault="00183526" w:rsidP="007B55A0">
      <w:pPr>
        <w:ind w:left="720"/>
        <w:rPr>
          <w:szCs w:val="20"/>
          <w:lang w:val="es-ES"/>
        </w:rPr>
      </w:pPr>
    </w:p>
    <w:p w14:paraId="6F774AE4"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[4:6] ¿Qué envía Dios a los corazones de sus hijos? </w:t>
      </w:r>
    </w:p>
    <w:p w14:paraId="4E80F01C" w14:textId="77777777" w:rsidR="00183526" w:rsidRDefault="00183526" w:rsidP="007B55A0">
      <w:pPr>
        <w:ind w:left="720"/>
        <w:rPr>
          <w:szCs w:val="20"/>
          <w:lang w:val="es-ES"/>
        </w:rPr>
      </w:pPr>
      <w:r w:rsidRPr="00665B08">
        <w:rPr>
          <w:szCs w:val="20"/>
          <w:lang w:val="es-ES"/>
        </w:rPr>
        <w:t xml:space="preserve"> Dios envía el Espíritu de su Hijo a los corazones de sus hijos.</w:t>
      </w:r>
    </w:p>
    <w:p w14:paraId="037F7664" w14:textId="77777777" w:rsidR="007B55A0" w:rsidRPr="00665B08" w:rsidRDefault="007B55A0" w:rsidP="007B55A0">
      <w:pPr>
        <w:ind w:left="720"/>
        <w:rPr>
          <w:szCs w:val="20"/>
          <w:lang w:val="es-ES"/>
        </w:rPr>
      </w:pPr>
    </w:p>
    <w:p w14:paraId="43882F93"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[4:6] En el versículo 6, ¿Quién es el que clama al Padre (Abba)? </w:t>
      </w:r>
    </w:p>
    <w:p w14:paraId="5A95E63A" w14:textId="77777777" w:rsidR="00183526" w:rsidRDefault="00183526" w:rsidP="007B55A0">
      <w:pPr>
        <w:ind w:left="720"/>
        <w:rPr>
          <w:szCs w:val="20"/>
          <w:lang w:val="es-ES"/>
        </w:rPr>
      </w:pPr>
      <w:r w:rsidRPr="00665B08">
        <w:rPr>
          <w:szCs w:val="20"/>
          <w:lang w:val="es-ES"/>
        </w:rPr>
        <w:t>El Espíritu en nosotros nos capacita para llamar al Padre.</w:t>
      </w:r>
    </w:p>
    <w:p w14:paraId="730FAD62" w14:textId="77777777" w:rsidR="007B55A0" w:rsidRPr="00665B08" w:rsidRDefault="007B55A0" w:rsidP="007B55A0">
      <w:pPr>
        <w:ind w:left="720"/>
        <w:rPr>
          <w:szCs w:val="20"/>
          <w:lang w:val="es-ES"/>
        </w:rPr>
      </w:pPr>
    </w:p>
    <w:p w14:paraId="43AE3861" w14:textId="77777777" w:rsidR="00183526" w:rsidRPr="00665B08" w:rsidRDefault="00183526" w:rsidP="00AF39DB">
      <w:pPr>
        <w:numPr>
          <w:ilvl w:val="0"/>
          <w:numId w:val="158"/>
        </w:numPr>
        <w:spacing w:line="256" w:lineRule="auto"/>
        <w:rPr>
          <w:szCs w:val="20"/>
          <w:lang w:val="es-ES"/>
        </w:rPr>
      </w:pPr>
      <w:r w:rsidRPr="00665B08">
        <w:rPr>
          <w:szCs w:val="20"/>
          <w:lang w:val="es-ES"/>
        </w:rPr>
        <w:t xml:space="preserve">[4:7] Pablo dijo que, si una persona ya no era un esclavo sino un hijo, entonces ¿Qué más es? </w:t>
      </w:r>
    </w:p>
    <w:p w14:paraId="0DB5BE01" w14:textId="77777777" w:rsidR="00183526" w:rsidRPr="00665B08" w:rsidRDefault="00183526" w:rsidP="007B55A0">
      <w:pPr>
        <w:ind w:left="720"/>
        <w:rPr>
          <w:szCs w:val="20"/>
          <w:lang w:val="es-ES"/>
        </w:rPr>
      </w:pPr>
      <w:r w:rsidRPr="00665B08">
        <w:rPr>
          <w:szCs w:val="20"/>
          <w:lang w:val="es-ES"/>
        </w:rPr>
        <w:t xml:space="preserve"> Esa persona es un heredero a través de Dios.</w:t>
      </w:r>
    </w:p>
    <w:p w14:paraId="1046DAE6" w14:textId="77777777" w:rsidR="00183526" w:rsidRPr="00665B08" w:rsidRDefault="00183526" w:rsidP="00183526">
      <w:pPr>
        <w:spacing w:before="240" w:after="240"/>
        <w:rPr>
          <w:b/>
          <w:szCs w:val="20"/>
          <w:lang w:val="es-ES"/>
        </w:rPr>
      </w:pPr>
      <w:r w:rsidRPr="00665B08">
        <w:rPr>
          <w:b/>
          <w:szCs w:val="20"/>
          <w:lang w:val="es-ES"/>
        </w:rPr>
        <w:t>Sección de comentarios:</w:t>
      </w:r>
    </w:p>
    <w:p w14:paraId="568AD16D" w14:textId="77777777" w:rsidR="00183526" w:rsidRPr="00665B08" w:rsidRDefault="00183526" w:rsidP="00183526">
      <w:pPr>
        <w:pStyle w:val="Heading1"/>
        <w:rPr>
          <w:rFonts w:eastAsiaTheme="minorHAnsi"/>
          <w:b w:val="0"/>
          <w:sz w:val="20"/>
          <w:szCs w:val="20"/>
          <w:lang w:val="es-ES"/>
        </w:rPr>
      </w:pPr>
      <w:bookmarkStart w:id="88" w:name="_Toc176516717"/>
      <w:bookmarkStart w:id="89" w:name="_Toc196896502"/>
      <w:r w:rsidRPr="00665B08">
        <w:rPr>
          <w:rFonts w:eastAsiaTheme="minorHAnsi"/>
          <w:lang w:val="es-ES"/>
        </w:rPr>
        <w:lastRenderedPageBreak/>
        <w:t>Gálatas 5:7-15</w:t>
      </w:r>
      <w:bookmarkEnd w:id="88"/>
      <w:bookmarkEnd w:id="89"/>
    </w:p>
    <w:p w14:paraId="26913384" w14:textId="77777777" w:rsidR="00183526" w:rsidRPr="007B55A0" w:rsidRDefault="00183526" w:rsidP="00183526">
      <w:pPr>
        <w:pStyle w:val="Background"/>
        <w:rPr>
          <w:b/>
          <w:bCs w:val="0"/>
          <w:i/>
          <w:iCs/>
          <w:sz w:val="22"/>
          <w:szCs w:val="22"/>
          <w:lang w:val="es-ES"/>
        </w:rPr>
      </w:pPr>
      <w:r w:rsidRPr="007B55A0">
        <w:rPr>
          <w:b/>
          <w:bCs w:val="0"/>
          <w:i/>
          <w:iCs/>
          <w:sz w:val="22"/>
          <w:szCs w:val="22"/>
          <w:lang w:val="es-ES"/>
        </w:rPr>
        <w:t>Lea el pasaje.</w:t>
      </w:r>
    </w:p>
    <w:p w14:paraId="2B721E87" w14:textId="77777777" w:rsidR="00183526" w:rsidRPr="00665B08" w:rsidRDefault="00183526" w:rsidP="00183526">
      <w:pPr>
        <w:pStyle w:val="Part1"/>
        <w:rPr>
          <w:lang w:val="es-ES"/>
        </w:rPr>
      </w:pPr>
      <w:r w:rsidRPr="00665B08">
        <w:rPr>
          <w:lang w:val="es-ES"/>
        </w:rPr>
        <w:t>Parte 1</w:t>
      </w:r>
    </w:p>
    <w:p w14:paraId="5409F722"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1D5AC83E" w14:textId="77777777" w:rsidR="00183526" w:rsidRPr="00665B08" w:rsidRDefault="00183526" w:rsidP="00183526">
      <w:pPr>
        <w:pStyle w:val="Checklist"/>
        <w:spacing w:line="256" w:lineRule="auto"/>
      </w:pPr>
      <w:r w:rsidRPr="00665B08">
        <w:rPr>
          <w:lang w:val="es-ES"/>
        </w:rPr>
        <w:t xml:space="preserve">Pablo dijo que quienquiera que molestara a los gálatas sería castigado. </w:t>
      </w:r>
      <w:r w:rsidRPr="00665B08">
        <w:t>[5:7-10, 12]</w:t>
      </w:r>
    </w:p>
    <w:p w14:paraId="3EC0B3C9" w14:textId="77777777" w:rsidR="00183526" w:rsidRPr="00665B08" w:rsidRDefault="00183526" w:rsidP="00183526">
      <w:pPr>
        <w:pStyle w:val="Checklist"/>
        <w:spacing w:line="256" w:lineRule="auto"/>
      </w:pPr>
      <w:r w:rsidRPr="00665B08">
        <w:rPr>
          <w:lang w:val="es-ES"/>
        </w:rPr>
        <w:t xml:space="preserve">Pablo dijo que estaba siendo perseguido porque ya no enseñaba a la gente que debían ser circuncidados. </w:t>
      </w:r>
      <w:r w:rsidRPr="00665B08">
        <w:t>[5:11]</w:t>
      </w:r>
    </w:p>
    <w:p w14:paraId="01BE07E1" w14:textId="77777777" w:rsidR="00183526" w:rsidRPr="00665B08" w:rsidRDefault="00183526" w:rsidP="00183526">
      <w:pPr>
        <w:pStyle w:val="Checklist"/>
        <w:spacing w:line="256" w:lineRule="auto"/>
      </w:pPr>
      <w:r w:rsidRPr="00665B08">
        <w:rPr>
          <w:lang w:val="es-ES"/>
        </w:rPr>
        <w:t xml:space="preserve">A los gálatas se les dijo que no usaran la libertad como una oportunidad para la naturaleza pecaminosa, sino que debían amarse y servirse unos a otros. </w:t>
      </w:r>
      <w:r w:rsidRPr="00665B08">
        <w:t>[5:13]</w:t>
      </w:r>
    </w:p>
    <w:p w14:paraId="7240FEC1" w14:textId="77777777" w:rsidR="00183526" w:rsidRPr="00665B08" w:rsidRDefault="00183526" w:rsidP="00183526">
      <w:pPr>
        <w:pStyle w:val="Checklist"/>
        <w:spacing w:line="256" w:lineRule="auto"/>
      </w:pPr>
      <w:r w:rsidRPr="00665B08">
        <w:rPr>
          <w:lang w:val="es-ES"/>
        </w:rPr>
        <w:t xml:space="preserve">Toda la ley se cumplió en el mandamiento de los creyentes de amar a su prójimo como a sí mismos. </w:t>
      </w:r>
      <w:r w:rsidRPr="00665B08">
        <w:t>[5:14]</w:t>
      </w:r>
    </w:p>
    <w:p w14:paraId="427A1EE9" w14:textId="77777777" w:rsidR="00183526" w:rsidRPr="00665B08" w:rsidRDefault="00183526" w:rsidP="00183526">
      <w:pPr>
        <w:pStyle w:val="Checklist"/>
        <w:spacing w:line="256" w:lineRule="auto"/>
      </w:pPr>
      <w:r w:rsidRPr="00665B08">
        <w:rPr>
          <w:lang w:val="es-ES"/>
        </w:rPr>
        <w:t xml:space="preserve">Pablo advirtió </w:t>
      </w:r>
      <w:proofErr w:type="gramStart"/>
      <w:r w:rsidRPr="00665B08">
        <w:rPr>
          <w:lang w:val="es-ES"/>
        </w:rPr>
        <w:t>que</w:t>
      </w:r>
      <w:proofErr w:type="gramEnd"/>
      <w:r w:rsidRPr="00665B08">
        <w:rPr>
          <w:lang w:val="es-ES"/>
        </w:rPr>
        <w:t xml:space="preserve"> si se hacían daño unos a otros, podrían destruir su comunidad. </w:t>
      </w:r>
      <w:r w:rsidRPr="00665B08">
        <w:t>[5:15]</w:t>
      </w:r>
    </w:p>
    <w:p w14:paraId="6200B785" w14:textId="77777777" w:rsidR="00183526" w:rsidRPr="00665B08" w:rsidRDefault="00183526" w:rsidP="00183526">
      <w:pPr>
        <w:pStyle w:val="Part2"/>
      </w:pPr>
      <w:proofErr w:type="spellStart"/>
      <w:r w:rsidRPr="00665B08">
        <w:t>Parte</w:t>
      </w:r>
      <w:proofErr w:type="spellEnd"/>
      <w:r w:rsidRPr="00665B08">
        <w:t xml:space="preserve"> 2</w:t>
      </w:r>
    </w:p>
    <w:p w14:paraId="508D5237" w14:textId="77777777" w:rsidR="00183526" w:rsidRPr="00665B08" w:rsidRDefault="00183526" w:rsidP="00183526">
      <w:pPr>
        <w:pStyle w:val="Answerortell"/>
        <w:rPr>
          <w:lang w:val="es-ES"/>
        </w:rPr>
      </w:pPr>
      <w:r w:rsidRPr="00665B08">
        <w:rPr>
          <w:lang w:val="es-ES"/>
        </w:rPr>
        <w:t>Responda las siguientes preguntas de los versículos señalados.</w:t>
      </w:r>
    </w:p>
    <w:p w14:paraId="5897ED35"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[5:7] ¿Qué preguntó Pablo a los creyentes, después de decir que estaban funcionando tan bien? </w:t>
      </w:r>
    </w:p>
    <w:p w14:paraId="5773F34D" w14:textId="77777777" w:rsidR="00183526" w:rsidRDefault="00183526" w:rsidP="007B55A0">
      <w:pPr>
        <w:ind w:left="720"/>
        <w:rPr>
          <w:szCs w:val="20"/>
          <w:lang w:val="es-ES"/>
        </w:rPr>
      </w:pPr>
      <w:r w:rsidRPr="00665B08">
        <w:rPr>
          <w:szCs w:val="20"/>
          <w:lang w:val="es-ES"/>
        </w:rPr>
        <w:t>Pablo les preguntó quién les impedía obedecer la verdad.</w:t>
      </w:r>
    </w:p>
    <w:p w14:paraId="0E728A9E" w14:textId="77777777" w:rsidR="007B55A0" w:rsidRPr="00665B08" w:rsidRDefault="007B55A0" w:rsidP="007B55A0">
      <w:pPr>
        <w:ind w:left="720"/>
        <w:rPr>
          <w:szCs w:val="20"/>
          <w:lang w:val="es-ES"/>
        </w:rPr>
      </w:pPr>
    </w:p>
    <w:p w14:paraId="1649C424"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[5:9] ¿Qué dijo Pablo acerca de la levadura? </w:t>
      </w:r>
    </w:p>
    <w:p w14:paraId="26F65386" w14:textId="77777777" w:rsidR="00183526" w:rsidRDefault="00183526" w:rsidP="007B55A0">
      <w:pPr>
        <w:ind w:left="720"/>
        <w:rPr>
          <w:szCs w:val="20"/>
          <w:lang w:val="es-ES"/>
        </w:rPr>
      </w:pPr>
      <w:r w:rsidRPr="00665B08">
        <w:rPr>
          <w:szCs w:val="20"/>
          <w:lang w:val="es-ES"/>
        </w:rPr>
        <w:t xml:space="preserve"> Pablo dijo que un poco de levadura hace que se fermente toda la masa.</w:t>
      </w:r>
    </w:p>
    <w:p w14:paraId="4A3817F3" w14:textId="77777777" w:rsidR="007B55A0" w:rsidRPr="00665B08" w:rsidRDefault="007B55A0" w:rsidP="007B55A0">
      <w:pPr>
        <w:ind w:left="720"/>
        <w:rPr>
          <w:szCs w:val="20"/>
          <w:lang w:val="es-ES"/>
        </w:rPr>
      </w:pPr>
    </w:p>
    <w:p w14:paraId="52EF093B"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[5:9] ¿A qué cree que se refería Pablo cuando habló sobre la levadura? </w:t>
      </w:r>
    </w:p>
    <w:p w14:paraId="3741F633" w14:textId="77777777" w:rsidR="00183526" w:rsidRDefault="00183526" w:rsidP="007B55A0">
      <w:pPr>
        <w:ind w:left="720"/>
        <w:rPr>
          <w:szCs w:val="20"/>
          <w:lang w:val="es-ES"/>
        </w:rPr>
      </w:pPr>
      <w:r w:rsidRPr="00665B08">
        <w:rPr>
          <w:i/>
          <w:iCs/>
          <w:szCs w:val="20"/>
          <w:lang w:val="es-ES"/>
        </w:rPr>
        <w:t xml:space="preserve">(La respuesta puede variar). </w:t>
      </w:r>
      <w:r w:rsidRPr="00665B08">
        <w:rPr>
          <w:szCs w:val="20"/>
          <w:lang w:val="es-ES"/>
        </w:rPr>
        <w:t>Tal vez Pablo quiso decir que unas pocas personas que hablaban palabras falsas podían afectar la mente y el corazón de un creyente, tal como la levadura afecta a un trozo de masa.</w:t>
      </w:r>
    </w:p>
    <w:p w14:paraId="26085413" w14:textId="77777777" w:rsidR="007B55A0" w:rsidRPr="00665B08" w:rsidRDefault="007B55A0" w:rsidP="007B55A0">
      <w:pPr>
        <w:ind w:left="720"/>
        <w:rPr>
          <w:szCs w:val="20"/>
          <w:lang w:val="es-ES"/>
        </w:rPr>
      </w:pPr>
    </w:p>
    <w:p w14:paraId="788ECD3A"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[5:10] ¿Qué dijo Pablo acerca de aquel que estaba molestando a los gálatas? </w:t>
      </w:r>
    </w:p>
    <w:p w14:paraId="19642DF2" w14:textId="77777777" w:rsidR="00183526" w:rsidRDefault="00183526" w:rsidP="007B55A0">
      <w:pPr>
        <w:ind w:left="720"/>
        <w:rPr>
          <w:szCs w:val="20"/>
          <w:lang w:val="es-ES"/>
        </w:rPr>
      </w:pPr>
      <w:r w:rsidRPr="00665B08">
        <w:rPr>
          <w:szCs w:val="20"/>
          <w:lang w:val="es-ES"/>
        </w:rPr>
        <w:t xml:space="preserve"> Pablo dijo que sufriría el juicio. </w:t>
      </w:r>
    </w:p>
    <w:p w14:paraId="550B64FA" w14:textId="77777777" w:rsidR="007B55A0" w:rsidRPr="00665B08" w:rsidRDefault="007B55A0" w:rsidP="007B55A0">
      <w:pPr>
        <w:ind w:left="720"/>
        <w:rPr>
          <w:szCs w:val="20"/>
          <w:lang w:val="es-ES"/>
        </w:rPr>
      </w:pPr>
    </w:p>
    <w:p w14:paraId="33436AC4"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[5:11] ¿Cuál sería el resultado si Pablo todavía estuviera proclamando la circuncisión? </w:t>
      </w:r>
    </w:p>
    <w:p w14:paraId="3C63B07A" w14:textId="77777777" w:rsidR="00183526" w:rsidRDefault="00183526" w:rsidP="007B55A0">
      <w:pPr>
        <w:ind w:left="720"/>
        <w:rPr>
          <w:szCs w:val="20"/>
          <w:lang w:val="es-ES"/>
        </w:rPr>
      </w:pPr>
      <w:r w:rsidRPr="00665B08">
        <w:rPr>
          <w:szCs w:val="20"/>
          <w:lang w:val="es-ES"/>
        </w:rPr>
        <w:t xml:space="preserve"> Eliminaría el carácter ofensivo de la cruz.</w:t>
      </w:r>
    </w:p>
    <w:p w14:paraId="42BEAEC7" w14:textId="77777777" w:rsidR="007B55A0" w:rsidRPr="00665B08" w:rsidRDefault="007B55A0" w:rsidP="007B55A0">
      <w:pPr>
        <w:ind w:left="720"/>
        <w:rPr>
          <w:szCs w:val="20"/>
          <w:lang w:val="es-ES"/>
        </w:rPr>
      </w:pPr>
    </w:p>
    <w:p w14:paraId="577618E7"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[5:13] ¿Qué instrucción dio Pablo a los creyentes acerca de su libertad en Cristo? </w:t>
      </w:r>
    </w:p>
    <w:p w14:paraId="68A634ED" w14:textId="77777777" w:rsidR="00183526" w:rsidRDefault="00183526" w:rsidP="007B55A0">
      <w:pPr>
        <w:ind w:left="720"/>
        <w:rPr>
          <w:szCs w:val="20"/>
          <w:lang w:val="es-ES"/>
        </w:rPr>
      </w:pPr>
      <w:r w:rsidRPr="00665B08">
        <w:rPr>
          <w:szCs w:val="20"/>
          <w:lang w:val="es-ES"/>
        </w:rPr>
        <w:t xml:space="preserve"> Los creyentes no deben usar su libertad en Cristo como una oportunidad para la carne (es decir, para pecar).</w:t>
      </w:r>
    </w:p>
    <w:p w14:paraId="4E7AED34" w14:textId="77777777" w:rsidR="007B55A0" w:rsidRPr="00665B08" w:rsidRDefault="007B55A0" w:rsidP="007B55A0">
      <w:pPr>
        <w:ind w:left="720"/>
        <w:rPr>
          <w:szCs w:val="20"/>
          <w:lang w:val="es-ES"/>
        </w:rPr>
      </w:pPr>
    </w:p>
    <w:p w14:paraId="4B494E39"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[5:13] ¿Cómo deben los creyentes usar su libertad en Cristo? </w:t>
      </w:r>
    </w:p>
    <w:p w14:paraId="564AD0A6" w14:textId="77777777" w:rsidR="00183526" w:rsidRPr="00665B08" w:rsidRDefault="00183526" w:rsidP="007B55A0">
      <w:pPr>
        <w:ind w:left="720"/>
        <w:rPr>
          <w:szCs w:val="20"/>
          <w:lang w:val="es-ES"/>
        </w:rPr>
      </w:pPr>
      <w:r w:rsidRPr="00665B08">
        <w:rPr>
          <w:szCs w:val="20"/>
          <w:lang w:val="es-ES"/>
        </w:rPr>
        <w:t xml:space="preserve"> Los creyentes deben usar su libertad en Cristo para servirse unos a otros en amor.</w:t>
      </w:r>
    </w:p>
    <w:p w14:paraId="0F335862" w14:textId="77777777" w:rsidR="00183526" w:rsidRPr="00665B08" w:rsidRDefault="00183526" w:rsidP="007B55A0">
      <w:pPr>
        <w:ind w:left="720"/>
        <w:rPr>
          <w:szCs w:val="20"/>
          <w:lang w:val="es-ES"/>
        </w:rPr>
      </w:pPr>
    </w:p>
    <w:p w14:paraId="3FD2668B"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[5:14] ¿En qué mandamiento se cumple toda la ley? </w:t>
      </w:r>
    </w:p>
    <w:p w14:paraId="05B4AC28" w14:textId="77777777" w:rsidR="00183526" w:rsidRDefault="00183526" w:rsidP="007B55A0">
      <w:pPr>
        <w:ind w:left="720"/>
        <w:rPr>
          <w:szCs w:val="20"/>
          <w:lang w:val="es-ES"/>
        </w:rPr>
      </w:pPr>
      <w:r w:rsidRPr="00665B08">
        <w:rPr>
          <w:szCs w:val="20"/>
          <w:lang w:val="es-ES"/>
        </w:rPr>
        <w:t>Toda la ley se cumple en el mandamiento de amar a tu prójimo como a ti mismo.</w:t>
      </w:r>
    </w:p>
    <w:p w14:paraId="3806F7DE" w14:textId="77777777" w:rsidR="007B55A0" w:rsidRPr="00665B08" w:rsidRDefault="007B55A0" w:rsidP="007B55A0">
      <w:pPr>
        <w:ind w:left="720"/>
        <w:rPr>
          <w:szCs w:val="20"/>
          <w:lang w:val="es-ES"/>
        </w:rPr>
      </w:pPr>
    </w:p>
    <w:p w14:paraId="7F3D1CD8" w14:textId="2FC77B71" w:rsidR="00183526" w:rsidRPr="00665B08" w:rsidRDefault="00183526" w:rsidP="00AF39DB">
      <w:pPr>
        <w:numPr>
          <w:ilvl w:val="0"/>
          <w:numId w:val="159"/>
        </w:numPr>
        <w:spacing w:line="256" w:lineRule="auto"/>
        <w:rPr>
          <w:szCs w:val="20"/>
          <w:lang w:val="es-ES"/>
        </w:rPr>
      </w:pPr>
      <w:r w:rsidRPr="00665B08">
        <w:rPr>
          <w:szCs w:val="20"/>
          <w:lang w:val="es-ES"/>
        </w:rPr>
        <w:t xml:space="preserve">[5:15] ¿Qué advertencia </w:t>
      </w:r>
      <w:proofErr w:type="spellStart"/>
      <w:r w:rsidRPr="00665B08">
        <w:rPr>
          <w:szCs w:val="20"/>
          <w:lang w:val="es-ES"/>
        </w:rPr>
        <w:t>di</w:t>
      </w:r>
      <w:r w:rsidR="005D55C1">
        <w:rPr>
          <w:szCs w:val="20"/>
          <w:lang w:val="es-ES"/>
        </w:rPr>
        <w:t>ó</w:t>
      </w:r>
      <w:proofErr w:type="spellEnd"/>
      <w:r w:rsidRPr="00665B08">
        <w:rPr>
          <w:szCs w:val="20"/>
          <w:lang w:val="es-ES"/>
        </w:rPr>
        <w:t xml:space="preserve"> Pablo a los gálatas? </w:t>
      </w:r>
    </w:p>
    <w:p w14:paraId="66889203" w14:textId="4BF42286" w:rsidR="00183526" w:rsidRPr="00665B08" w:rsidRDefault="00183526" w:rsidP="007B55A0">
      <w:pPr>
        <w:ind w:left="720"/>
        <w:rPr>
          <w:szCs w:val="20"/>
          <w:lang w:val="es-ES"/>
        </w:rPr>
      </w:pPr>
      <w:r w:rsidRPr="00665B08">
        <w:rPr>
          <w:szCs w:val="20"/>
          <w:lang w:val="es-ES"/>
        </w:rPr>
        <w:t>Pablo dijo que, si los creyentes se mordían y devoraban unos a otros, podrían consumirse unos a otros.</w:t>
      </w:r>
    </w:p>
    <w:p w14:paraId="106F6EB9" w14:textId="331872AD" w:rsidR="00183526" w:rsidRPr="001F359A" w:rsidRDefault="00183526" w:rsidP="007B55A0">
      <w:pPr>
        <w:rPr>
          <w:szCs w:val="20"/>
          <w:lang w:val="es-ES"/>
        </w:rPr>
      </w:pPr>
    </w:p>
    <w:p w14:paraId="1DF77B7D" w14:textId="77777777" w:rsidR="00183526" w:rsidRPr="00665B08" w:rsidRDefault="00183526" w:rsidP="00AF39DB">
      <w:pPr>
        <w:numPr>
          <w:ilvl w:val="0"/>
          <w:numId w:val="159"/>
        </w:numPr>
        <w:spacing w:line="256" w:lineRule="auto"/>
        <w:rPr>
          <w:szCs w:val="20"/>
          <w:lang w:val="es-ES"/>
        </w:rPr>
      </w:pPr>
      <w:r w:rsidRPr="00665B08">
        <w:rPr>
          <w:szCs w:val="20"/>
          <w:lang w:val="es-ES"/>
        </w:rPr>
        <w:t xml:space="preserve">[5:15] ¿A qué cree que se refería Pablo al decir que los creyentes podrían consumirse unos a otros? </w:t>
      </w:r>
    </w:p>
    <w:p w14:paraId="3A491A71" w14:textId="77777777" w:rsidR="00183526" w:rsidRPr="00665B08" w:rsidRDefault="00183526" w:rsidP="007B55A0">
      <w:pPr>
        <w:ind w:left="720"/>
        <w:rPr>
          <w:szCs w:val="20"/>
          <w:lang w:val="es-ES"/>
        </w:rPr>
      </w:pPr>
      <w:r w:rsidRPr="00665B08">
        <w:rPr>
          <w:i/>
          <w:iCs/>
          <w:szCs w:val="20"/>
          <w:lang w:val="es-ES"/>
        </w:rPr>
        <w:t xml:space="preserve">(La respuesta puede variar). </w:t>
      </w:r>
      <w:r w:rsidRPr="00665B08">
        <w:rPr>
          <w:szCs w:val="20"/>
          <w:lang w:val="es-ES"/>
        </w:rPr>
        <w:t xml:space="preserve">Tal vez si los creyentes se dañaban y peleaban unos con otros, entonces podrían arruinar la iglesia. </w:t>
      </w:r>
    </w:p>
    <w:p w14:paraId="21882516" w14:textId="77777777" w:rsidR="00183526" w:rsidRPr="00665B08" w:rsidRDefault="00183526" w:rsidP="007B55A0">
      <w:pPr>
        <w:spacing w:before="240"/>
        <w:rPr>
          <w:b/>
          <w:szCs w:val="20"/>
          <w:lang w:val="es-ES"/>
        </w:rPr>
      </w:pPr>
      <w:r w:rsidRPr="00665B08">
        <w:rPr>
          <w:b/>
          <w:szCs w:val="20"/>
          <w:lang w:val="es-ES"/>
        </w:rPr>
        <w:t>Sección de comentarios:</w:t>
      </w:r>
    </w:p>
    <w:p w14:paraId="6605570C" w14:textId="77777777" w:rsidR="00183526" w:rsidRPr="00665B08" w:rsidRDefault="00183526" w:rsidP="00183526">
      <w:pPr>
        <w:pStyle w:val="Heading1"/>
        <w:keepNext w:val="0"/>
        <w:keepLines w:val="0"/>
        <w:spacing w:before="480"/>
        <w:rPr>
          <w:rFonts w:eastAsiaTheme="minorHAnsi"/>
          <w:b w:val="0"/>
          <w:bCs/>
          <w:szCs w:val="44"/>
          <w:lang w:val="es-ES"/>
        </w:rPr>
      </w:pPr>
      <w:bookmarkStart w:id="90" w:name="_Toc176516718"/>
      <w:bookmarkStart w:id="91" w:name="_Toc196896503"/>
      <w:bookmarkStart w:id="92" w:name="_Hlk180415449"/>
      <w:r w:rsidRPr="00665B08">
        <w:rPr>
          <w:rFonts w:eastAsiaTheme="minorHAnsi"/>
          <w:bCs/>
          <w:szCs w:val="44"/>
          <w:lang w:val="es-ES"/>
        </w:rPr>
        <w:lastRenderedPageBreak/>
        <w:t>Gálatas 6:1-10</w:t>
      </w:r>
      <w:bookmarkEnd w:id="90"/>
      <w:bookmarkEnd w:id="91"/>
    </w:p>
    <w:p w14:paraId="75E94E75" w14:textId="77777777" w:rsidR="00183526" w:rsidRPr="007B55A0" w:rsidRDefault="00183526" w:rsidP="00183526">
      <w:pPr>
        <w:pStyle w:val="Background"/>
        <w:rPr>
          <w:b/>
          <w:bCs w:val="0"/>
          <w:i/>
          <w:iCs/>
          <w:sz w:val="22"/>
          <w:szCs w:val="22"/>
          <w:lang w:val="es-ES"/>
        </w:rPr>
      </w:pPr>
      <w:r w:rsidRPr="007B55A0">
        <w:rPr>
          <w:b/>
          <w:bCs w:val="0"/>
          <w:i/>
          <w:iCs/>
          <w:sz w:val="22"/>
          <w:szCs w:val="22"/>
          <w:lang w:val="es-ES"/>
        </w:rPr>
        <w:t>Lea el pasaje.</w:t>
      </w:r>
    </w:p>
    <w:p w14:paraId="1273DC50" w14:textId="77777777" w:rsidR="00183526" w:rsidRPr="00665B08" w:rsidRDefault="00183526" w:rsidP="00183526">
      <w:pPr>
        <w:pStyle w:val="Part1"/>
        <w:rPr>
          <w:lang w:val="es-ES"/>
        </w:rPr>
      </w:pPr>
      <w:r w:rsidRPr="00665B08">
        <w:rPr>
          <w:lang w:val="es-ES"/>
        </w:rPr>
        <w:t>Parte 1</w:t>
      </w:r>
    </w:p>
    <w:p w14:paraId="01D79BA5"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477AAD5B" w14:textId="77777777" w:rsidR="00183526" w:rsidRPr="00665B08" w:rsidRDefault="00183526" w:rsidP="00183526">
      <w:pPr>
        <w:pStyle w:val="Checklist"/>
        <w:spacing w:line="256" w:lineRule="auto"/>
      </w:pPr>
      <w:r w:rsidRPr="00665B08">
        <w:rPr>
          <w:lang w:val="es-ES"/>
        </w:rPr>
        <w:t xml:space="preserve">Pablo animó a los gálatas a llevar las cargas de los demás y a corregir a los que hacían el mal. </w:t>
      </w:r>
      <w:r w:rsidRPr="00665B08">
        <w:t>[6:1-2]</w:t>
      </w:r>
    </w:p>
    <w:p w14:paraId="4859608A" w14:textId="77777777" w:rsidR="00183526" w:rsidRPr="00665B08" w:rsidRDefault="00183526" w:rsidP="00183526">
      <w:pPr>
        <w:pStyle w:val="Checklist"/>
        <w:spacing w:line="256" w:lineRule="auto"/>
      </w:pPr>
      <w:r w:rsidRPr="00665B08">
        <w:rPr>
          <w:lang w:val="es-ES"/>
        </w:rPr>
        <w:t xml:space="preserve">Pablo les dijo a los gálatas que no debían considerarse demasiado importantes, sino que debían examinar sus propias obras cuidadosamente. </w:t>
      </w:r>
      <w:r w:rsidRPr="00665B08">
        <w:t>[6:3-5]</w:t>
      </w:r>
    </w:p>
    <w:p w14:paraId="27D96EDE" w14:textId="77777777" w:rsidR="00183526" w:rsidRPr="00665B08" w:rsidRDefault="00183526" w:rsidP="00183526">
      <w:pPr>
        <w:pStyle w:val="Checklist"/>
        <w:spacing w:line="256" w:lineRule="auto"/>
      </w:pPr>
      <w:r w:rsidRPr="00665B08">
        <w:rPr>
          <w:lang w:val="es-ES"/>
        </w:rPr>
        <w:t xml:space="preserve">Pablo dijo que debían compartir cosas buenas con Aquel que les enseñó el Evangelio. </w:t>
      </w:r>
      <w:r w:rsidRPr="00665B08">
        <w:t>[6:6]</w:t>
      </w:r>
    </w:p>
    <w:p w14:paraId="5B7F013B" w14:textId="77777777" w:rsidR="00183526" w:rsidRPr="00665B08" w:rsidRDefault="00183526" w:rsidP="00183526">
      <w:pPr>
        <w:pStyle w:val="Checklist"/>
        <w:spacing w:line="256" w:lineRule="auto"/>
        <w:rPr>
          <w:lang w:val="es-ES"/>
        </w:rPr>
      </w:pPr>
      <w:r w:rsidRPr="00665B08">
        <w:rPr>
          <w:lang w:val="es-ES"/>
        </w:rPr>
        <w:t>Pablo habló de la gente que cosecha lo que siembra [6:7-8].</w:t>
      </w:r>
    </w:p>
    <w:p w14:paraId="325F1252" w14:textId="6FDD5A0D" w:rsidR="00183526" w:rsidRPr="00665B08" w:rsidRDefault="00183526" w:rsidP="00183526">
      <w:pPr>
        <w:pStyle w:val="Checklist"/>
        <w:spacing w:line="256" w:lineRule="auto"/>
      </w:pPr>
      <w:r w:rsidRPr="00665B08">
        <w:rPr>
          <w:lang w:val="es-ES"/>
        </w:rPr>
        <w:t xml:space="preserve">Los cristianos no deben cansarse de hacer el bien a todas las personas, especialmente a los demás cristianos. </w:t>
      </w:r>
      <w:r w:rsidR="007B55A0">
        <w:rPr>
          <w:lang w:val="es-ES"/>
        </w:rPr>
        <w:br/>
      </w:r>
      <w:r w:rsidRPr="00665B08">
        <w:t>[6:9-10]</w:t>
      </w:r>
    </w:p>
    <w:p w14:paraId="044E9E1F" w14:textId="77777777" w:rsidR="00183526" w:rsidRPr="00665B08" w:rsidRDefault="00183526" w:rsidP="00183526">
      <w:pPr>
        <w:pStyle w:val="Part2"/>
      </w:pPr>
      <w:proofErr w:type="spellStart"/>
      <w:r w:rsidRPr="00665B08">
        <w:t>Parte</w:t>
      </w:r>
      <w:proofErr w:type="spellEnd"/>
      <w:r w:rsidRPr="00665B08">
        <w:t xml:space="preserve"> 2</w:t>
      </w:r>
    </w:p>
    <w:p w14:paraId="5714C5EE" w14:textId="77777777" w:rsidR="00183526" w:rsidRPr="00665B08" w:rsidRDefault="00183526" w:rsidP="00183526">
      <w:pPr>
        <w:pStyle w:val="Answerortell"/>
        <w:rPr>
          <w:lang w:val="es-ES"/>
        </w:rPr>
      </w:pPr>
      <w:r w:rsidRPr="00665B08">
        <w:rPr>
          <w:lang w:val="es-ES"/>
        </w:rPr>
        <w:t>Responda las siguientes preguntas de los versículos señalados.</w:t>
      </w:r>
    </w:p>
    <w:p w14:paraId="52FA1DEA"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[6:1] ¿Qué debían hacer los que eran espirituales si alguien era sorprendido haciendo algo pecaminoso? </w:t>
      </w:r>
    </w:p>
    <w:p w14:paraId="605A8DC5" w14:textId="77777777" w:rsidR="00183526" w:rsidRDefault="00183526" w:rsidP="007B55A0">
      <w:pPr>
        <w:ind w:left="720"/>
        <w:rPr>
          <w:szCs w:val="20"/>
          <w:lang w:val="es-ES"/>
        </w:rPr>
      </w:pPr>
      <w:r w:rsidRPr="00665B08">
        <w:rPr>
          <w:szCs w:val="20"/>
          <w:lang w:val="es-ES"/>
        </w:rPr>
        <w:t>Aquellos que eran espirituales debían restaurar a esa persona con un espíritu de mansedumbre.</w:t>
      </w:r>
    </w:p>
    <w:p w14:paraId="6A92A536" w14:textId="77777777" w:rsidR="007B55A0" w:rsidRPr="00665B08" w:rsidRDefault="007B55A0" w:rsidP="007B55A0">
      <w:pPr>
        <w:ind w:left="720"/>
        <w:rPr>
          <w:szCs w:val="20"/>
          <w:lang w:val="es-ES"/>
        </w:rPr>
      </w:pPr>
    </w:p>
    <w:p w14:paraId="0CFDB0C3"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[6:1] ¿De qué peligro debían cuidarse los que eran espirituales? </w:t>
      </w:r>
    </w:p>
    <w:p w14:paraId="7B72D56B" w14:textId="77777777" w:rsidR="00183526" w:rsidRDefault="00183526" w:rsidP="007B55A0">
      <w:pPr>
        <w:ind w:left="720"/>
        <w:rPr>
          <w:szCs w:val="20"/>
          <w:lang w:val="es-ES"/>
        </w:rPr>
      </w:pPr>
      <w:r w:rsidRPr="00665B08">
        <w:rPr>
          <w:szCs w:val="20"/>
          <w:lang w:val="es-ES"/>
        </w:rPr>
        <w:t>Los que eran espirituales debían cuidarse para que no fueran tentados también.</w:t>
      </w:r>
    </w:p>
    <w:p w14:paraId="1C3A743C" w14:textId="77777777" w:rsidR="007B55A0" w:rsidRPr="00665B08" w:rsidRDefault="007B55A0" w:rsidP="007B55A0">
      <w:pPr>
        <w:ind w:left="720"/>
        <w:rPr>
          <w:szCs w:val="20"/>
          <w:lang w:val="es-ES"/>
        </w:rPr>
      </w:pPr>
    </w:p>
    <w:p w14:paraId="7F726CFE"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[6:2] ¿Cómo cumplían los creyentes la ley de Cristo? </w:t>
      </w:r>
    </w:p>
    <w:p w14:paraId="63CC4787" w14:textId="2B58EC51" w:rsidR="00183526" w:rsidRDefault="00183526" w:rsidP="007B55A0">
      <w:pPr>
        <w:ind w:left="720"/>
        <w:rPr>
          <w:szCs w:val="20"/>
          <w:lang w:val="es-ES"/>
        </w:rPr>
      </w:pPr>
      <w:r w:rsidRPr="00665B08">
        <w:rPr>
          <w:szCs w:val="20"/>
          <w:lang w:val="es-ES"/>
        </w:rPr>
        <w:t>Los creyentes cumplían la ley de Cristo llevando los unos las cargas de los demás.</w:t>
      </w:r>
    </w:p>
    <w:p w14:paraId="0A6571F9" w14:textId="77777777" w:rsidR="007B55A0" w:rsidRPr="00665B08" w:rsidRDefault="007B55A0" w:rsidP="007B55A0">
      <w:pPr>
        <w:ind w:left="720"/>
        <w:rPr>
          <w:szCs w:val="20"/>
          <w:lang w:val="es-ES"/>
        </w:rPr>
      </w:pPr>
    </w:p>
    <w:p w14:paraId="2EE0FE9B"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[6:3] ¿Cuál es la forma en que una persona se engaña a sí misma? </w:t>
      </w:r>
    </w:p>
    <w:p w14:paraId="45A41536" w14:textId="77777777" w:rsidR="007B55A0" w:rsidRDefault="00183526" w:rsidP="007B55A0">
      <w:pPr>
        <w:ind w:left="720"/>
        <w:rPr>
          <w:szCs w:val="20"/>
          <w:lang w:val="es-ES"/>
        </w:rPr>
      </w:pPr>
      <w:r w:rsidRPr="00665B08">
        <w:rPr>
          <w:szCs w:val="20"/>
          <w:lang w:val="es-ES"/>
        </w:rPr>
        <w:t>Una persona se engaña a sí misma si piensa que es algo cuando no es nada.</w:t>
      </w:r>
    </w:p>
    <w:p w14:paraId="08943DC1" w14:textId="70D20F5B" w:rsidR="00183526" w:rsidRPr="00665B08" w:rsidRDefault="00183526" w:rsidP="007B55A0">
      <w:pPr>
        <w:ind w:left="720"/>
        <w:rPr>
          <w:szCs w:val="20"/>
          <w:lang w:val="es-ES"/>
        </w:rPr>
      </w:pPr>
      <w:r w:rsidRPr="00665B08">
        <w:rPr>
          <w:szCs w:val="20"/>
          <w:lang w:val="es-ES"/>
        </w:rPr>
        <w:t xml:space="preserve">  </w:t>
      </w:r>
    </w:p>
    <w:p w14:paraId="3A11C67E"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[6:4] ¿Cuál es el resultado de que una persona examine su propio trabajo? </w:t>
      </w:r>
    </w:p>
    <w:p w14:paraId="56F89E26" w14:textId="77777777" w:rsidR="00183526" w:rsidRDefault="00183526" w:rsidP="007B55A0">
      <w:pPr>
        <w:ind w:left="720"/>
        <w:rPr>
          <w:szCs w:val="20"/>
          <w:lang w:val="es-ES"/>
        </w:rPr>
      </w:pPr>
      <w:r w:rsidRPr="00665B08">
        <w:rPr>
          <w:szCs w:val="20"/>
          <w:lang w:val="es-ES"/>
        </w:rPr>
        <w:t>Su razón para jactarse estaría solo en él mismo y no en otra persona.</w:t>
      </w:r>
    </w:p>
    <w:p w14:paraId="0B3F93E2" w14:textId="77777777" w:rsidR="007B55A0" w:rsidRPr="00665B08" w:rsidRDefault="007B55A0" w:rsidP="007B55A0">
      <w:pPr>
        <w:ind w:left="720"/>
        <w:rPr>
          <w:szCs w:val="20"/>
          <w:lang w:val="es-ES"/>
        </w:rPr>
      </w:pPr>
    </w:p>
    <w:p w14:paraId="1AD7F17F"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[6:6] ¿Qué debe hacer por su maestro aquel a quien le enseñó la palabra? </w:t>
      </w:r>
    </w:p>
    <w:p w14:paraId="695858DF" w14:textId="77777777" w:rsidR="00183526" w:rsidRDefault="00183526" w:rsidP="007B55A0">
      <w:pPr>
        <w:ind w:left="720"/>
        <w:rPr>
          <w:szCs w:val="20"/>
          <w:lang w:val="es-ES"/>
        </w:rPr>
      </w:pPr>
      <w:r w:rsidRPr="00665B08">
        <w:rPr>
          <w:szCs w:val="20"/>
          <w:lang w:val="es-ES"/>
        </w:rPr>
        <w:t>Aquel a quien se le enseñó la palabra debe compartir todas las cosas buenas con su maestro.</w:t>
      </w:r>
    </w:p>
    <w:p w14:paraId="589FF96F" w14:textId="77777777" w:rsidR="007B55A0" w:rsidRPr="00665B08" w:rsidRDefault="007B55A0" w:rsidP="007B55A0">
      <w:pPr>
        <w:ind w:left="720"/>
        <w:rPr>
          <w:szCs w:val="20"/>
          <w:lang w:val="es-ES"/>
        </w:rPr>
      </w:pPr>
    </w:p>
    <w:p w14:paraId="7D5644A4"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[6:7] ¿Por qué Pablo les dijo a los creyentes que no se dejaran engañar? </w:t>
      </w:r>
    </w:p>
    <w:p w14:paraId="71943B6A" w14:textId="77777777" w:rsidR="00183526" w:rsidRDefault="00183526" w:rsidP="007B55A0">
      <w:pPr>
        <w:ind w:left="720"/>
        <w:rPr>
          <w:szCs w:val="20"/>
          <w:lang w:val="es-ES"/>
        </w:rPr>
      </w:pPr>
      <w:r w:rsidRPr="00665B08">
        <w:rPr>
          <w:szCs w:val="20"/>
          <w:lang w:val="es-ES"/>
        </w:rPr>
        <w:t>Dios no puede ser humillado. Todo lo que un hombre planta es lo que cosecha.</w:t>
      </w:r>
    </w:p>
    <w:p w14:paraId="4D026588" w14:textId="77777777" w:rsidR="007B55A0" w:rsidRPr="00665B08" w:rsidRDefault="007B55A0" w:rsidP="007B55A0">
      <w:pPr>
        <w:ind w:left="720"/>
        <w:rPr>
          <w:szCs w:val="20"/>
          <w:lang w:val="es-ES"/>
        </w:rPr>
      </w:pPr>
    </w:p>
    <w:p w14:paraId="5EB84AAA"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[6:8] ¿Qué cosecha una persona que planta para complacer a su propia carne? </w:t>
      </w:r>
    </w:p>
    <w:p w14:paraId="5F155105" w14:textId="77777777" w:rsidR="00183526" w:rsidRPr="00665B08" w:rsidRDefault="00183526" w:rsidP="007B55A0">
      <w:pPr>
        <w:ind w:left="720"/>
        <w:rPr>
          <w:szCs w:val="20"/>
          <w:lang w:val="es-ES"/>
        </w:rPr>
      </w:pPr>
      <w:r w:rsidRPr="00665B08">
        <w:rPr>
          <w:szCs w:val="20"/>
          <w:lang w:val="es-ES"/>
        </w:rPr>
        <w:t>Una persona que planta para complacer a su propia carne, cosecha destrucción.</w:t>
      </w:r>
    </w:p>
    <w:p w14:paraId="4FD210EC" w14:textId="77777777" w:rsidR="00183526" w:rsidRPr="00665B08" w:rsidRDefault="00183526" w:rsidP="007B55A0">
      <w:pPr>
        <w:ind w:left="720"/>
        <w:rPr>
          <w:szCs w:val="20"/>
          <w:lang w:val="es-ES"/>
        </w:rPr>
      </w:pPr>
    </w:p>
    <w:p w14:paraId="48DFFAFC"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[6:8] ¿Qué cosecha la persona que planta para agradar al Espíritu? </w:t>
      </w:r>
    </w:p>
    <w:p w14:paraId="53AC79CD" w14:textId="77777777" w:rsidR="00183526" w:rsidRPr="00665B08" w:rsidRDefault="00183526" w:rsidP="007B55A0">
      <w:pPr>
        <w:ind w:left="720"/>
        <w:rPr>
          <w:szCs w:val="20"/>
          <w:lang w:val="es-ES"/>
        </w:rPr>
      </w:pPr>
      <w:r w:rsidRPr="00665B08">
        <w:rPr>
          <w:szCs w:val="20"/>
          <w:lang w:val="es-ES"/>
        </w:rPr>
        <w:t>Una persona que planta para agradar al Espíritu cosecha la vida eterna del Espíritu.</w:t>
      </w:r>
    </w:p>
    <w:p w14:paraId="408C9768" w14:textId="77777777" w:rsidR="00183526" w:rsidRPr="001F359A" w:rsidRDefault="00183526" w:rsidP="007B55A0">
      <w:pPr>
        <w:ind w:left="360"/>
        <w:rPr>
          <w:szCs w:val="20"/>
          <w:lang w:val="es-ES"/>
        </w:rPr>
      </w:pPr>
    </w:p>
    <w:p w14:paraId="6C994CB7"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[6:7-8] ¿Qué cree que quiso decir Pablo cuando escribió sobre plantar y cosechar en los versículos 7 y 8? </w:t>
      </w:r>
    </w:p>
    <w:p w14:paraId="502103D0" w14:textId="1988E2BB" w:rsidR="00183526" w:rsidRDefault="00183526" w:rsidP="007B55A0">
      <w:pPr>
        <w:ind w:left="720"/>
        <w:rPr>
          <w:szCs w:val="20"/>
          <w:lang w:val="es-ES"/>
        </w:rPr>
      </w:pPr>
      <w:r w:rsidRPr="00665B08">
        <w:rPr>
          <w:i/>
          <w:iCs/>
          <w:szCs w:val="20"/>
          <w:lang w:val="es-ES"/>
        </w:rPr>
        <w:t xml:space="preserve">(La respuesta puede variar). </w:t>
      </w:r>
      <w:r w:rsidRPr="00665B08">
        <w:rPr>
          <w:szCs w:val="20"/>
          <w:lang w:val="es-ES"/>
        </w:rPr>
        <w:t xml:space="preserve">Tal vez Pablo estaba hablando de las acciones de una persona y las consecuencias. Así como una persona </w:t>
      </w:r>
      <w:commentRangeStart w:id="93"/>
      <w:commentRangeStart w:id="94"/>
      <w:r w:rsidRPr="00665B08">
        <w:rPr>
          <w:szCs w:val="20"/>
          <w:lang w:val="es-ES"/>
        </w:rPr>
        <w:t>recib</w:t>
      </w:r>
      <w:r w:rsidR="005D55C1">
        <w:rPr>
          <w:szCs w:val="20"/>
          <w:lang w:val="es-ES"/>
        </w:rPr>
        <w:t>e</w:t>
      </w:r>
      <w:r w:rsidRPr="00665B08">
        <w:rPr>
          <w:szCs w:val="20"/>
          <w:lang w:val="es-ES"/>
        </w:rPr>
        <w:t xml:space="preserve"> </w:t>
      </w:r>
      <w:commentRangeEnd w:id="93"/>
      <w:r w:rsidRPr="00665B08">
        <w:rPr>
          <w:rStyle w:val="CommentReference"/>
        </w:rPr>
        <w:commentReference w:id="93"/>
      </w:r>
      <w:commentRangeEnd w:id="94"/>
      <w:r w:rsidR="005D55C1">
        <w:rPr>
          <w:rStyle w:val="CommentReference"/>
        </w:rPr>
        <w:commentReference w:id="94"/>
      </w:r>
      <w:r w:rsidRPr="00665B08">
        <w:rPr>
          <w:szCs w:val="20"/>
          <w:lang w:val="es-ES"/>
        </w:rPr>
        <w:t xml:space="preserve">una cosecha basada en el tipo de semilla que </w:t>
      </w:r>
      <w:r w:rsidR="005D55C1">
        <w:rPr>
          <w:szCs w:val="20"/>
          <w:lang w:val="es-ES"/>
        </w:rPr>
        <w:t xml:space="preserve">ha </w:t>
      </w:r>
      <w:r w:rsidRPr="00665B08">
        <w:rPr>
          <w:szCs w:val="20"/>
          <w:lang w:val="es-ES"/>
        </w:rPr>
        <w:t>plant</w:t>
      </w:r>
      <w:r w:rsidR="005D55C1">
        <w:rPr>
          <w:szCs w:val="20"/>
          <w:lang w:val="es-ES"/>
        </w:rPr>
        <w:t>ado</w:t>
      </w:r>
      <w:r w:rsidRPr="00665B08">
        <w:rPr>
          <w:szCs w:val="20"/>
          <w:lang w:val="es-ES"/>
        </w:rPr>
        <w:t>, así también una persona recib</w:t>
      </w:r>
      <w:r w:rsidR="005D55C1">
        <w:rPr>
          <w:szCs w:val="20"/>
          <w:lang w:val="es-ES"/>
        </w:rPr>
        <w:t>e</w:t>
      </w:r>
      <w:r w:rsidRPr="00665B08">
        <w:rPr>
          <w:szCs w:val="20"/>
          <w:lang w:val="es-ES"/>
        </w:rPr>
        <w:t xml:space="preserve"> una consecuencia basada en sus acciones. </w:t>
      </w:r>
    </w:p>
    <w:p w14:paraId="1117395E" w14:textId="77777777" w:rsidR="007B55A0" w:rsidRPr="00665B08" w:rsidRDefault="007B55A0" w:rsidP="007B55A0">
      <w:pPr>
        <w:pStyle w:val="Continuedline"/>
      </w:pPr>
      <w:r w:rsidRPr="00665B08">
        <w:lastRenderedPageBreak/>
        <w:t xml:space="preserve">Gálatas 6:1-10, </w:t>
      </w:r>
      <w:proofErr w:type="spellStart"/>
      <w:r>
        <w:t>c</w:t>
      </w:r>
      <w:r w:rsidRPr="00665B08">
        <w:t>ontinuación</w:t>
      </w:r>
      <w:proofErr w:type="spellEnd"/>
      <w:r w:rsidRPr="00665B08">
        <w:t>:</w:t>
      </w:r>
    </w:p>
    <w:p w14:paraId="7D4B6850" w14:textId="77777777" w:rsidR="007B55A0" w:rsidRPr="00665B08" w:rsidRDefault="007B55A0" w:rsidP="007B55A0">
      <w:pPr>
        <w:ind w:left="720"/>
        <w:rPr>
          <w:szCs w:val="20"/>
          <w:lang w:val="es-ES"/>
        </w:rPr>
      </w:pPr>
    </w:p>
    <w:p w14:paraId="1D9C1BA8"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[6:9] Si un creyente no se da por vencido y continúa haciendo el bien, ¿Qué recibirá? </w:t>
      </w:r>
    </w:p>
    <w:p w14:paraId="08DDAE63" w14:textId="611E746D" w:rsidR="00183526" w:rsidRDefault="00183526" w:rsidP="007B55A0">
      <w:pPr>
        <w:ind w:left="720"/>
        <w:rPr>
          <w:szCs w:val="20"/>
          <w:lang w:val="es-ES"/>
        </w:rPr>
      </w:pPr>
      <w:r w:rsidRPr="00665B08">
        <w:rPr>
          <w:szCs w:val="20"/>
          <w:lang w:val="es-ES"/>
        </w:rPr>
        <w:t>Un creyente que continúa haciendo el bien</w:t>
      </w:r>
      <w:r w:rsidR="00F41953">
        <w:rPr>
          <w:szCs w:val="20"/>
          <w:lang w:val="es-ES"/>
        </w:rPr>
        <w:t>,</w:t>
      </w:r>
      <w:r w:rsidRPr="00665B08">
        <w:rPr>
          <w:szCs w:val="20"/>
          <w:lang w:val="es-ES"/>
        </w:rPr>
        <w:t xml:space="preserve"> </w:t>
      </w:r>
      <w:r w:rsidR="00F41953">
        <w:rPr>
          <w:szCs w:val="20"/>
          <w:lang w:val="es-ES"/>
        </w:rPr>
        <w:t xml:space="preserve">recibirá </w:t>
      </w:r>
      <w:r w:rsidRPr="00665B08">
        <w:rPr>
          <w:szCs w:val="20"/>
          <w:lang w:val="es-ES"/>
        </w:rPr>
        <w:t>su cosecha.</w:t>
      </w:r>
    </w:p>
    <w:p w14:paraId="49E6F3C8" w14:textId="77777777" w:rsidR="007B55A0" w:rsidRPr="00665B08" w:rsidRDefault="007B55A0" w:rsidP="007B55A0">
      <w:pPr>
        <w:ind w:left="720"/>
        <w:rPr>
          <w:szCs w:val="20"/>
          <w:lang w:val="es-ES"/>
        </w:rPr>
      </w:pPr>
    </w:p>
    <w:p w14:paraId="3B77C1D7" w14:textId="77777777" w:rsidR="00183526" w:rsidRPr="00665B08" w:rsidRDefault="00183526" w:rsidP="00AF39DB">
      <w:pPr>
        <w:numPr>
          <w:ilvl w:val="0"/>
          <w:numId w:val="160"/>
        </w:numPr>
        <w:spacing w:line="256" w:lineRule="auto"/>
        <w:rPr>
          <w:szCs w:val="20"/>
          <w:lang w:val="es-ES"/>
        </w:rPr>
      </w:pPr>
      <w:r w:rsidRPr="00665B08">
        <w:rPr>
          <w:szCs w:val="20"/>
          <w:lang w:val="es-ES"/>
        </w:rPr>
        <w:t xml:space="preserve">[6:10] ¿A quién deben hacer el bien? </w:t>
      </w:r>
    </w:p>
    <w:p w14:paraId="7C541F95" w14:textId="77777777" w:rsidR="00183526" w:rsidRPr="00665B08" w:rsidRDefault="00183526" w:rsidP="007B55A0">
      <w:pPr>
        <w:ind w:left="720"/>
        <w:rPr>
          <w:szCs w:val="20"/>
          <w:lang w:val="es-ES"/>
        </w:rPr>
      </w:pPr>
      <w:r w:rsidRPr="00665B08">
        <w:rPr>
          <w:szCs w:val="20"/>
          <w:lang w:val="es-ES"/>
        </w:rPr>
        <w:t>Los creyentes deben hacer el bien a todos y especialmente a otros creyentes.</w:t>
      </w:r>
    </w:p>
    <w:p w14:paraId="424C8619" w14:textId="77777777" w:rsidR="00183526" w:rsidRPr="00665B08" w:rsidRDefault="00183526" w:rsidP="007B55A0">
      <w:pPr>
        <w:spacing w:before="240"/>
        <w:rPr>
          <w:b/>
          <w:szCs w:val="20"/>
          <w:lang w:val="es-ES"/>
        </w:rPr>
      </w:pPr>
      <w:r w:rsidRPr="00665B08">
        <w:rPr>
          <w:b/>
          <w:szCs w:val="20"/>
          <w:lang w:val="es-ES"/>
        </w:rPr>
        <w:t>Sección de comentarios:</w:t>
      </w:r>
    </w:p>
    <w:p w14:paraId="0CC14760" w14:textId="77777777" w:rsidR="00183526" w:rsidRPr="00665B08" w:rsidRDefault="00183526" w:rsidP="007B55A0">
      <w:pPr>
        <w:rPr>
          <w:lang w:val="es-ES"/>
        </w:rPr>
      </w:pPr>
      <w:r w:rsidRPr="00665B08">
        <w:rPr>
          <w:lang w:val="es-ES"/>
        </w:rPr>
        <w:br w:type="page"/>
      </w:r>
    </w:p>
    <w:p w14:paraId="6DDBDCA1" w14:textId="77777777" w:rsidR="00183526" w:rsidRPr="00665B08" w:rsidRDefault="00183526" w:rsidP="00183526">
      <w:pPr>
        <w:pStyle w:val="Heading1"/>
        <w:keepNext w:val="0"/>
        <w:keepLines w:val="0"/>
        <w:spacing w:before="0"/>
        <w:rPr>
          <w:rFonts w:eastAsiaTheme="minorHAnsi"/>
          <w:b w:val="0"/>
          <w:bCs/>
          <w:szCs w:val="44"/>
          <w:lang w:val="es-ES"/>
        </w:rPr>
      </w:pPr>
      <w:bookmarkStart w:id="95" w:name="_Toc176516719"/>
      <w:bookmarkStart w:id="96" w:name="_Toc196896504"/>
      <w:r w:rsidRPr="00665B08">
        <w:rPr>
          <w:rFonts w:eastAsiaTheme="minorHAnsi"/>
          <w:bCs/>
          <w:szCs w:val="44"/>
          <w:lang w:val="es-ES"/>
        </w:rPr>
        <w:lastRenderedPageBreak/>
        <w:t>Efesios 1:3-14</w:t>
      </w:r>
      <w:bookmarkEnd w:id="95"/>
      <w:bookmarkEnd w:id="96"/>
    </w:p>
    <w:p w14:paraId="26ABF384" w14:textId="77777777" w:rsidR="00183526" w:rsidRPr="00665B08" w:rsidRDefault="00183526" w:rsidP="00183526">
      <w:pPr>
        <w:pStyle w:val="Background"/>
        <w:rPr>
          <w:lang w:val="es-ES"/>
        </w:rPr>
      </w:pPr>
      <w:r w:rsidRPr="00665B08">
        <w:rPr>
          <w:b/>
          <w:lang w:val="es-ES"/>
        </w:rPr>
        <w:t xml:space="preserve">Trasfondo: </w:t>
      </w:r>
      <w:r w:rsidRPr="00665B08">
        <w:rPr>
          <w:bCs w:val="0"/>
          <w:lang w:val="es-ES"/>
        </w:rPr>
        <w:t>A</w:t>
      </w:r>
      <w:r w:rsidRPr="00665B08">
        <w:rPr>
          <w:b/>
          <w:lang w:val="es-ES"/>
        </w:rPr>
        <w:t xml:space="preserve"> </w:t>
      </w:r>
      <w:r w:rsidRPr="00665B08">
        <w:rPr>
          <w:lang w:val="es-ES"/>
        </w:rPr>
        <w:t>lo largo de esta carta a los Efesios, Pablo habló de "nosotros" y "ustedes". Aunque lo que Pablo dijo en esta carta se aplica al plan de Dios para todos los cristianos, Pablo habla de ello como lo que ya le sucedió a él y a los cristianos de Éfeso.</w:t>
      </w:r>
    </w:p>
    <w:p w14:paraId="2DA9DF81" w14:textId="77777777" w:rsidR="00183526" w:rsidRPr="00770AD7" w:rsidRDefault="00183526" w:rsidP="00183526">
      <w:pPr>
        <w:pStyle w:val="Background"/>
        <w:rPr>
          <w:b/>
          <w:bCs w:val="0"/>
          <w:i/>
          <w:iCs/>
          <w:sz w:val="22"/>
          <w:szCs w:val="22"/>
          <w:lang w:val="es-ES"/>
        </w:rPr>
      </w:pPr>
      <w:r w:rsidRPr="00770AD7">
        <w:rPr>
          <w:b/>
          <w:bCs w:val="0"/>
          <w:i/>
          <w:iCs/>
          <w:sz w:val="22"/>
          <w:szCs w:val="22"/>
          <w:lang w:val="es-ES"/>
        </w:rPr>
        <w:t>Lea el pasaje.</w:t>
      </w:r>
    </w:p>
    <w:p w14:paraId="68F01574" w14:textId="77777777" w:rsidR="00183526" w:rsidRPr="00665B08" w:rsidRDefault="00183526" w:rsidP="00183526">
      <w:pPr>
        <w:pStyle w:val="Part1"/>
        <w:rPr>
          <w:lang w:val="es-ES"/>
        </w:rPr>
      </w:pPr>
      <w:r w:rsidRPr="00665B08">
        <w:rPr>
          <w:lang w:val="es-ES"/>
        </w:rPr>
        <w:t>Parte 1</w:t>
      </w:r>
    </w:p>
    <w:p w14:paraId="5D73E8D1"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42B7866C" w14:textId="77777777" w:rsidR="00183526" w:rsidRPr="00665B08" w:rsidRDefault="00183526" w:rsidP="00183526">
      <w:pPr>
        <w:pStyle w:val="Checklist"/>
        <w:spacing w:line="256" w:lineRule="auto"/>
      </w:pPr>
      <w:r w:rsidRPr="00665B08">
        <w:rPr>
          <w:lang w:val="es-ES"/>
        </w:rPr>
        <w:t xml:space="preserve">Pablo alabó a Dios por las cosas buenas que Dios había hecho por aquellos que había elegido en Cristo. </w:t>
      </w:r>
      <w:r w:rsidRPr="00665B08">
        <w:t>[1:3-6]</w:t>
      </w:r>
    </w:p>
    <w:p w14:paraId="15ACB7AD" w14:textId="77777777" w:rsidR="00183526" w:rsidRPr="00665B08" w:rsidRDefault="00183526" w:rsidP="00183526">
      <w:pPr>
        <w:pStyle w:val="Checklist"/>
        <w:spacing w:line="256" w:lineRule="auto"/>
      </w:pPr>
      <w:r w:rsidRPr="00665B08">
        <w:rPr>
          <w:lang w:val="es-ES"/>
        </w:rPr>
        <w:t xml:space="preserve">Los creyentes han sido redimidos y perdonados a través de la sangre de Cristo. </w:t>
      </w:r>
      <w:r w:rsidRPr="00665B08">
        <w:t>[1:7-8]</w:t>
      </w:r>
    </w:p>
    <w:p w14:paraId="1E0F248B" w14:textId="77777777" w:rsidR="00183526" w:rsidRPr="00665B08" w:rsidRDefault="00183526" w:rsidP="00183526">
      <w:pPr>
        <w:pStyle w:val="Checklist"/>
        <w:spacing w:line="256" w:lineRule="auto"/>
      </w:pPr>
      <w:r w:rsidRPr="00665B08">
        <w:rPr>
          <w:lang w:val="es-ES"/>
        </w:rPr>
        <w:t xml:space="preserve">Dios ha bendecido a su pueblo al revelar su plan de unir todas las cosas a través de la obra de Cristo. </w:t>
      </w:r>
      <w:r w:rsidRPr="00665B08">
        <w:t>[1:9-10]</w:t>
      </w:r>
    </w:p>
    <w:p w14:paraId="45F9A0EB" w14:textId="77777777" w:rsidR="00183526" w:rsidRPr="00665B08" w:rsidRDefault="00183526" w:rsidP="00183526">
      <w:pPr>
        <w:pStyle w:val="Checklist"/>
        <w:spacing w:line="256" w:lineRule="auto"/>
      </w:pPr>
      <w:r w:rsidRPr="00665B08">
        <w:rPr>
          <w:lang w:val="es-ES"/>
        </w:rPr>
        <w:t xml:space="preserve">Pablo alabó a Dios porque Dios ha hecho a sus hijos adoptivos sus herederos. </w:t>
      </w:r>
      <w:r w:rsidRPr="00665B08">
        <w:t>[1:11-12]</w:t>
      </w:r>
    </w:p>
    <w:p w14:paraId="149F2899" w14:textId="77777777" w:rsidR="00183526" w:rsidRPr="00665B08" w:rsidRDefault="00183526" w:rsidP="00183526">
      <w:pPr>
        <w:pStyle w:val="Checklist"/>
        <w:spacing w:line="256" w:lineRule="auto"/>
      </w:pPr>
      <w:r w:rsidRPr="00665B08">
        <w:rPr>
          <w:lang w:val="es-ES"/>
        </w:rPr>
        <w:t xml:space="preserve">En Cristo los creyentes han sido sellados por el Espíritu Santo para garantizar su salvación. </w:t>
      </w:r>
      <w:r w:rsidRPr="00665B08">
        <w:t>[1:13-14]</w:t>
      </w:r>
    </w:p>
    <w:p w14:paraId="38E5252A" w14:textId="77777777" w:rsidR="00183526" w:rsidRPr="00665B08" w:rsidRDefault="00183526" w:rsidP="00183526">
      <w:pPr>
        <w:pStyle w:val="Part2"/>
        <w:rPr>
          <w:sz w:val="20"/>
          <w:szCs w:val="20"/>
        </w:rPr>
      </w:pPr>
      <w:proofErr w:type="spellStart"/>
      <w:r w:rsidRPr="00665B08">
        <w:t>Parte</w:t>
      </w:r>
      <w:proofErr w:type="spellEnd"/>
      <w:r w:rsidRPr="00665B08">
        <w:t xml:space="preserve"> 2</w:t>
      </w:r>
    </w:p>
    <w:p w14:paraId="49CF7CD9" w14:textId="77C1EE62" w:rsidR="00183526" w:rsidRPr="00665B08" w:rsidRDefault="00183526" w:rsidP="00183526">
      <w:pPr>
        <w:pStyle w:val="Answerortell"/>
        <w:rPr>
          <w:lang w:val="es-ES"/>
        </w:rPr>
      </w:pPr>
      <w:r w:rsidRPr="00665B08">
        <w:rPr>
          <w:lang w:val="es-ES"/>
        </w:rPr>
        <w:t xml:space="preserve">Responda las siguientes preguntas de los versículos </w:t>
      </w:r>
      <w:r w:rsidR="00DA620A">
        <w:rPr>
          <w:lang w:val="es-ES"/>
        </w:rPr>
        <w:t>señalados</w:t>
      </w:r>
      <w:r w:rsidRPr="00665B08">
        <w:rPr>
          <w:lang w:val="es-ES"/>
        </w:rPr>
        <w:t>.</w:t>
      </w:r>
    </w:p>
    <w:p w14:paraId="37F55A56"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[1:3] ¿Cómo bendijo Dios, </w:t>
      </w:r>
      <w:proofErr w:type="gramStart"/>
      <w:r w:rsidRPr="00665B08">
        <w:rPr>
          <w:szCs w:val="20"/>
          <w:lang w:val="es-ES"/>
        </w:rPr>
        <w:t>el Padre, a Pablo y a los efesios?</w:t>
      </w:r>
      <w:proofErr w:type="gramEnd"/>
      <w:r w:rsidRPr="00665B08">
        <w:rPr>
          <w:szCs w:val="20"/>
          <w:lang w:val="es-ES"/>
        </w:rPr>
        <w:t xml:space="preserve"> </w:t>
      </w:r>
    </w:p>
    <w:p w14:paraId="5A977659" w14:textId="77777777" w:rsidR="00183526" w:rsidRDefault="00183526" w:rsidP="00770AD7">
      <w:pPr>
        <w:ind w:left="720"/>
        <w:rPr>
          <w:szCs w:val="20"/>
          <w:lang w:val="es-ES"/>
        </w:rPr>
      </w:pPr>
      <w:r w:rsidRPr="00665B08">
        <w:rPr>
          <w:szCs w:val="20"/>
          <w:lang w:val="es-ES"/>
        </w:rPr>
        <w:t>Él los bendijo con toda bendición espiritual en los lugares celestiales en Cristo.</w:t>
      </w:r>
    </w:p>
    <w:p w14:paraId="6F62885C" w14:textId="77777777" w:rsidR="00770AD7" w:rsidRPr="00665B08" w:rsidRDefault="00770AD7" w:rsidP="00770AD7">
      <w:pPr>
        <w:ind w:left="720"/>
        <w:rPr>
          <w:szCs w:val="20"/>
          <w:lang w:val="es-ES"/>
        </w:rPr>
      </w:pPr>
    </w:p>
    <w:p w14:paraId="7FA41DC1"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[1:4] ¿Cuándo los escogió Dios el Padre, en Cristo? </w:t>
      </w:r>
    </w:p>
    <w:p w14:paraId="561664C1" w14:textId="77777777" w:rsidR="00183526" w:rsidRDefault="00183526" w:rsidP="00770AD7">
      <w:pPr>
        <w:ind w:left="720"/>
        <w:rPr>
          <w:szCs w:val="20"/>
          <w:lang w:val="es-ES"/>
        </w:rPr>
      </w:pPr>
      <w:r w:rsidRPr="00665B08">
        <w:rPr>
          <w:szCs w:val="20"/>
          <w:lang w:val="es-ES"/>
        </w:rPr>
        <w:t>Él los escogió en Cristo antes de la creación del mundo.</w:t>
      </w:r>
    </w:p>
    <w:p w14:paraId="15BA587C" w14:textId="77777777" w:rsidR="00770AD7" w:rsidRPr="00665B08" w:rsidRDefault="00770AD7" w:rsidP="00770AD7">
      <w:pPr>
        <w:ind w:left="720"/>
        <w:rPr>
          <w:szCs w:val="20"/>
          <w:lang w:val="es-ES"/>
        </w:rPr>
      </w:pPr>
    </w:p>
    <w:p w14:paraId="342432AE"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[1:4] ¿Con qué propósito los escogió Dios el Padre? </w:t>
      </w:r>
    </w:p>
    <w:p w14:paraId="6BB90CA2" w14:textId="77777777" w:rsidR="00183526" w:rsidRDefault="00183526" w:rsidP="00770AD7">
      <w:pPr>
        <w:ind w:left="720"/>
        <w:rPr>
          <w:szCs w:val="20"/>
          <w:lang w:val="es-ES"/>
        </w:rPr>
      </w:pPr>
      <w:r w:rsidRPr="00665B08">
        <w:rPr>
          <w:szCs w:val="20"/>
          <w:lang w:val="es-ES"/>
        </w:rPr>
        <w:t>Él los escogió con el propósito de que pudieran ser santos e irreprensibles a sus ojos.</w:t>
      </w:r>
    </w:p>
    <w:p w14:paraId="6638720C" w14:textId="77777777" w:rsidR="00770AD7" w:rsidRPr="00665B08" w:rsidRDefault="00770AD7" w:rsidP="00770AD7">
      <w:pPr>
        <w:ind w:left="720"/>
        <w:rPr>
          <w:szCs w:val="20"/>
          <w:lang w:val="es-ES"/>
        </w:rPr>
      </w:pPr>
    </w:p>
    <w:p w14:paraId="3526915F"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[1:5-6] ¿Por qué Dios los predestinó de antemano para ser adoptados? </w:t>
      </w:r>
    </w:p>
    <w:p w14:paraId="23A3C05B" w14:textId="77777777" w:rsidR="00183526" w:rsidRDefault="00183526" w:rsidP="00770AD7">
      <w:pPr>
        <w:ind w:left="720"/>
        <w:rPr>
          <w:szCs w:val="20"/>
          <w:lang w:val="es-ES"/>
        </w:rPr>
      </w:pPr>
      <w:r w:rsidRPr="00665B08">
        <w:rPr>
          <w:szCs w:val="20"/>
          <w:lang w:val="es-ES"/>
        </w:rPr>
        <w:t>Él los predestinó de antemano porque estaba complacido de hacerlo. Esto conduce a la alabanza de la gloriosa gracia de Dios.</w:t>
      </w:r>
    </w:p>
    <w:p w14:paraId="193B5E0E" w14:textId="77777777" w:rsidR="00770AD7" w:rsidRPr="00665B08" w:rsidRDefault="00770AD7" w:rsidP="00770AD7">
      <w:pPr>
        <w:ind w:left="720"/>
        <w:rPr>
          <w:szCs w:val="20"/>
          <w:lang w:val="es-ES"/>
        </w:rPr>
      </w:pPr>
    </w:p>
    <w:p w14:paraId="5C172A8A"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[1:7] ¿Qué recibieron a través de la sangre de Cristo? </w:t>
      </w:r>
    </w:p>
    <w:p w14:paraId="7FC7D4E8" w14:textId="77777777" w:rsidR="00183526" w:rsidRDefault="00183526" w:rsidP="00770AD7">
      <w:pPr>
        <w:ind w:left="720"/>
        <w:rPr>
          <w:szCs w:val="20"/>
          <w:lang w:val="es-ES"/>
        </w:rPr>
      </w:pPr>
      <w:r w:rsidRPr="00665B08">
        <w:rPr>
          <w:szCs w:val="20"/>
          <w:lang w:val="es-ES"/>
        </w:rPr>
        <w:t>A través de la sangre de Cristo, recibieron la redención, y el perdón de sus pecados.</w:t>
      </w:r>
    </w:p>
    <w:p w14:paraId="6912215E" w14:textId="77777777" w:rsidR="00770AD7" w:rsidRPr="00665B08" w:rsidRDefault="00770AD7" w:rsidP="00770AD7">
      <w:pPr>
        <w:ind w:left="720"/>
        <w:rPr>
          <w:szCs w:val="20"/>
          <w:lang w:val="es-ES"/>
        </w:rPr>
      </w:pPr>
    </w:p>
    <w:p w14:paraId="303FD440"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[1:8] ¿Cómo Cristo les multiplicó su gracia? </w:t>
      </w:r>
    </w:p>
    <w:p w14:paraId="1BBE5A6B" w14:textId="77777777" w:rsidR="00183526" w:rsidRDefault="00183526" w:rsidP="00770AD7">
      <w:pPr>
        <w:ind w:left="720"/>
        <w:rPr>
          <w:szCs w:val="20"/>
          <w:lang w:val="es-ES"/>
        </w:rPr>
      </w:pPr>
      <w:r w:rsidRPr="00665B08">
        <w:rPr>
          <w:szCs w:val="20"/>
          <w:lang w:val="es-ES"/>
        </w:rPr>
        <w:t>Cristo multiplicó su gracia con sabiduría y entendimiento.</w:t>
      </w:r>
    </w:p>
    <w:p w14:paraId="78F0DF52" w14:textId="77777777" w:rsidR="00770AD7" w:rsidRPr="00665B08" w:rsidRDefault="00770AD7" w:rsidP="00770AD7">
      <w:pPr>
        <w:ind w:left="720"/>
        <w:rPr>
          <w:szCs w:val="20"/>
          <w:lang w:val="es-ES"/>
        </w:rPr>
      </w:pPr>
    </w:p>
    <w:p w14:paraId="709F7311"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[1:9] ¿Qué Dios les dio a conocer a todos ellos en Jesucristo? </w:t>
      </w:r>
    </w:p>
    <w:p w14:paraId="300E35DC" w14:textId="77777777" w:rsidR="00183526" w:rsidRDefault="00183526" w:rsidP="00770AD7">
      <w:pPr>
        <w:ind w:left="720"/>
        <w:rPr>
          <w:szCs w:val="20"/>
          <w:lang w:val="es-ES"/>
        </w:rPr>
      </w:pPr>
      <w:r w:rsidRPr="00665B08">
        <w:rPr>
          <w:szCs w:val="20"/>
          <w:lang w:val="es-ES"/>
        </w:rPr>
        <w:t xml:space="preserve">Dios les dio a conocer el misterio de su voluntad según lo que le agradó, lo cual se manifestó en Cristo. </w:t>
      </w:r>
    </w:p>
    <w:p w14:paraId="607BACB0" w14:textId="77777777" w:rsidR="00770AD7" w:rsidRPr="00665B08" w:rsidRDefault="00770AD7" w:rsidP="00770AD7">
      <w:pPr>
        <w:ind w:left="720"/>
        <w:rPr>
          <w:szCs w:val="20"/>
          <w:lang w:val="es-ES"/>
        </w:rPr>
      </w:pPr>
    </w:p>
    <w:p w14:paraId="2C34F4F1"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[1:9] ¿Qué cree que quiso decir Pablo cuando escribió sobre el misterio de la voluntad de Dios? </w:t>
      </w:r>
    </w:p>
    <w:p w14:paraId="06A587FD" w14:textId="77777777" w:rsidR="00183526" w:rsidRPr="00665B08" w:rsidRDefault="00183526" w:rsidP="00770AD7">
      <w:pPr>
        <w:ind w:left="720"/>
        <w:rPr>
          <w:szCs w:val="20"/>
          <w:lang w:val="es-ES"/>
        </w:rPr>
      </w:pPr>
      <w:r w:rsidRPr="00665B08">
        <w:rPr>
          <w:i/>
          <w:iCs/>
          <w:szCs w:val="20"/>
          <w:lang w:val="es-ES"/>
        </w:rPr>
        <w:t xml:space="preserve">(La respuesta puede variar). </w:t>
      </w:r>
      <w:r w:rsidRPr="00665B08">
        <w:rPr>
          <w:szCs w:val="20"/>
          <w:lang w:val="es-ES"/>
        </w:rPr>
        <w:t xml:space="preserve">Quizás esto se refería a algo desconocido o difícil de entender pero que Dios explicó a través de Cristo a su pueblo. </w:t>
      </w:r>
    </w:p>
    <w:p w14:paraId="23F340B6" w14:textId="77777777" w:rsidR="00183526" w:rsidRPr="001F359A" w:rsidRDefault="00183526" w:rsidP="00770AD7">
      <w:pPr>
        <w:ind w:left="720"/>
        <w:rPr>
          <w:szCs w:val="20"/>
          <w:lang w:val="es-ES"/>
        </w:rPr>
      </w:pPr>
    </w:p>
    <w:p w14:paraId="46064009"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[1:10] ¿Qué dijo Pablo que sucedería en el cumplimiento de los tiempos? </w:t>
      </w:r>
    </w:p>
    <w:p w14:paraId="78D382C4" w14:textId="77777777" w:rsidR="00183526" w:rsidRDefault="00183526" w:rsidP="00770AD7">
      <w:pPr>
        <w:ind w:left="720"/>
        <w:rPr>
          <w:szCs w:val="20"/>
          <w:lang w:val="es-ES"/>
        </w:rPr>
      </w:pPr>
      <w:r w:rsidRPr="00665B08">
        <w:rPr>
          <w:szCs w:val="20"/>
          <w:lang w:val="es-ES"/>
        </w:rPr>
        <w:t xml:space="preserve">    Pablo dijo que Dios reuniría todo lo que hay en el cielo y en la tierra bajo Cristo.</w:t>
      </w:r>
    </w:p>
    <w:p w14:paraId="1A9DA0FD" w14:textId="77777777" w:rsidR="00770AD7" w:rsidRPr="00665B08" w:rsidRDefault="00770AD7" w:rsidP="00770AD7">
      <w:pPr>
        <w:pStyle w:val="Continuedline"/>
      </w:pPr>
      <w:proofErr w:type="spellStart"/>
      <w:r w:rsidRPr="00665B08">
        <w:lastRenderedPageBreak/>
        <w:t>Efesios</w:t>
      </w:r>
      <w:proofErr w:type="spellEnd"/>
      <w:r w:rsidRPr="00665B08">
        <w:t xml:space="preserve"> 1:3-14, </w:t>
      </w:r>
      <w:proofErr w:type="spellStart"/>
      <w:r>
        <w:t>c</w:t>
      </w:r>
      <w:r w:rsidRPr="00665B08">
        <w:t>ontinuación</w:t>
      </w:r>
      <w:proofErr w:type="spellEnd"/>
      <w:r w:rsidRPr="00665B08">
        <w:t>:</w:t>
      </w:r>
    </w:p>
    <w:p w14:paraId="63BE67B6" w14:textId="77777777" w:rsidR="00770AD7" w:rsidRPr="00665B08" w:rsidRDefault="00770AD7" w:rsidP="00770AD7">
      <w:pPr>
        <w:ind w:left="720"/>
        <w:rPr>
          <w:szCs w:val="20"/>
          <w:lang w:val="es-ES"/>
        </w:rPr>
      </w:pPr>
    </w:p>
    <w:p w14:paraId="654C8FD0"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[1:11] ¿Qué indicó Pablo que se les daba en Cristo? </w:t>
      </w:r>
    </w:p>
    <w:p w14:paraId="45360D15" w14:textId="77777777" w:rsidR="00183526" w:rsidRDefault="00183526" w:rsidP="00770AD7">
      <w:pPr>
        <w:ind w:left="720"/>
        <w:rPr>
          <w:szCs w:val="20"/>
          <w:lang w:val="es-ES"/>
        </w:rPr>
      </w:pPr>
      <w:r w:rsidRPr="00665B08">
        <w:rPr>
          <w:szCs w:val="20"/>
          <w:lang w:val="es-ES"/>
        </w:rPr>
        <w:t>Pablo dijo que en Cristo se les daba una herencia.</w:t>
      </w:r>
    </w:p>
    <w:p w14:paraId="25C62418" w14:textId="77777777" w:rsidR="00770AD7" w:rsidRPr="00665B08" w:rsidRDefault="00770AD7" w:rsidP="00770AD7">
      <w:pPr>
        <w:ind w:left="720"/>
        <w:rPr>
          <w:szCs w:val="20"/>
          <w:lang w:val="es-ES"/>
        </w:rPr>
      </w:pPr>
    </w:p>
    <w:p w14:paraId="45A0B565"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[1:12] ¿Por qué Dios los nombró herederos? </w:t>
      </w:r>
    </w:p>
    <w:p w14:paraId="415BCA91" w14:textId="77777777" w:rsidR="00183526" w:rsidRDefault="00183526" w:rsidP="00770AD7">
      <w:pPr>
        <w:ind w:left="720"/>
        <w:rPr>
          <w:szCs w:val="20"/>
          <w:lang w:val="es-ES"/>
        </w:rPr>
      </w:pPr>
      <w:r w:rsidRPr="00665B08">
        <w:rPr>
          <w:szCs w:val="20"/>
          <w:lang w:val="es-ES"/>
        </w:rPr>
        <w:t xml:space="preserve">Dios los designó como herederos para que alabaran a Dios de manera que le trajera gloria. </w:t>
      </w:r>
    </w:p>
    <w:p w14:paraId="2BB2AA34" w14:textId="77777777" w:rsidR="00770AD7" w:rsidRPr="00665B08" w:rsidRDefault="00770AD7" w:rsidP="00770AD7">
      <w:pPr>
        <w:ind w:left="720"/>
        <w:rPr>
          <w:szCs w:val="20"/>
          <w:lang w:val="es-ES"/>
        </w:rPr>
      </w:pPr>
    </w:p>
    <w:p w14:paraId="79770592"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[1:13] ¿Qué sello recibieron los efesios cuando escucharon la palabra de verdad? </w:t>
      </w:r>
    </w:p>
    <w:p w14:paraId="661DBDA1" w14:textId="77777777" w:rsidR="00183526" w:rsidRDefault="00183526" w:rsidP="00770AD7">
      <w:pPr>
        <w:ind w:left="720"/>
        <w:rPr>
          <w:szCs w:val="20"/>
          <w:lang w:val="es-ES"/>
        </w:rPr>
      </w:pPr>
      <w:r w:rsidRPr="00665B08">
        <w:rPr>
          <w:szCs w:val="20"/>
          <w:lang w:val="es-ES"/>
        </w:rPr>
        <w:t xml:space="preserve">    Fueron sellados con el Espíritu Santo de la promesa cuando escucharon la palabra de verdad.</w:t>
      </w:r>
    </w:p>
    <w:p w14:paraId="0D3A5796" w14:textId="77777777" w:rsidR="00770AD7" w:rsidRPr="00665B08" w:rsidRDefault="00770AD7" w:rsidP="00770AD7">
      <w:pPr>
        <w:ind w:left="720"/>
        <w:rPr>
          <w:szCs w:val="20"/>
          <w:lang w:val="es-ES"/>
        </w:rPr>
      </w:pPr>
    </w:p>
    <w:p w14:paraId="1E00B29D" w14:textId="77777777" w:rsidR="00183526" w:rsidRPr="00665B08" w:rsidRDefault="00183526" w:rsidP="00AF39DB">
      <w:pPr>
        <w:numPr>
          <w:ilvl w:val="0"/>
          <w:numId w:val="161"/>
        </w:numPr>
        <w:spacing w:line="256" w:lineRule="auto"/>
        <w:rPr>
          <w:szCs w:val="20"/>
          <w:lang w:val="es-ES"/>
        </w:rPr>
      </w:pPr>
      <w:r w:rsidRPr="00665B08">
        <w:rPr>
          <w:szCs w:val="20"/>
          <w:lang w:val="es-ES"/>
        </w:rPr>
        <w:t xml:space="preserve">[1:14] ¿Para qué se da el Espíritu Santo a los creyentes? </w:t>
      </w:r>
    </w:p>
    <w:p w14:paraId="1BD104CF" w14:textId="77777777" w:rsidR="00183526" w:rsidRPr="00665B08" w:rsidRDefault="00183526" w:rsidP="00770AD7">
      <w:pPr>
        <w:ind w:left="720"/>
        <w:rPr>
          <w:szCs w:val="20"/>
          <w:lang w:val="es-ES"/>
        </w:rPr>
      </w:pPr>
      <w:r w:rsidRPr="00665B08">
        <w:rPr>
          <w:szCs w:val="20"/>
          <w:lang w:val="es-ES"/>
        </w:rPr>
        <w:t xml:space="preserve">    Recibir el Espíritu Santo es una garantía de que los creyentes heredarán todo lo que Dios les prometió.</w:t>
      </w:r>
    </w:p>
    <w:p w14:paraId="3CB22F86" w14:textId="77777777" w:rsidR="00183526" w:rsidRPr="00665B08" w:rsidRDefault="00183526" w:rsidP="00183526">
      <w:pPr>
        <w:spacing w:before="240" w:after="240"/>
        <w:rPr>
          <w:b/>
          <w:szCs w:val="20"/>
          <w:lang w:val="es-ES"/>
        </w:rPr>
      </w:pPr>
      <w:r w:rsidRPr="00665B08">
        <w:rPr>
          <w:b/>
          <w:szCs w:val="20"/>
          <w:lang w:val="es-ES"/>
        </w:rPr>
        <w:t>Sección de comentarios:</w:t>
      </w:r>
    </w:p>
    <w:p w14:paraId="1AD5F59C" w14:textId="77777777" w:rsidR="00183526" w:rsidRPr="00665B08" w:rsidRDefault="00183526" w:rsidP="00183526">
      <w:pPr>
        <w:rPr>
          <w:b/>
          <w:szCs w:val="20"/>
          <w:lang w:val="es-ES"/>
        </w:rPr>
      </w:pPr>
      <w:r w:rsidRPr="00665B08">
        <w:rPr>
          <w:b/>
          <w:szCs w:val="20"/>
          <w:lang w:val="es-ES"/>
        </w:rPr>
        <w:br w:type="page"/>
      </w:r>
    </w:p>
    <w:p w14:paraId="1D3C118E" w14:textId="77777777" w:rsidR="00183526" w:rsidRPr="00665B08" w:rsidRDefault="00183526" w:rsidP="00183526">
      <w:pPr>
        <w:pStyle w:val="Heading1"/>
        <w:rPr>
          <w:rFonts w:eastAsiaTheme="minorHAnsi"/>
          <w:b w:val="0"/>
          <w:szCs w:val="44"/>
          <w:lang w:val="es-ES"/>
        </w:rPr>
      </w:pPr>
      <w:bookmarkStart w:id="97" w:name="_Toc176516720"/>
      <w:bookmarkStart w:id="98" w:name="_Toc196896505"/>
      <w:r w:rsidRPr="00665B08">
        <w:rPr>
          <w:rFonts w:eastAsiaTheme="minorHAnsi"/>
          <w:szCs w:val="44"/>
          <w:lang w:val="es-ES"/>
        </w:rPr>
        <w:lastRenderedPageBreak/>
        <w:t>Colosenses 1:1-12</w:t>
      </w:r>
      <w:bookmarkEnd w:id="97"/>
      <w:bookmarkEnd w:id="98"/>
    </w:p>
    <w:p w14:paraId="247A2AB0" w14:textId="77777777" w:rsidR="00183526" w:rsidRPr="00FD470A" w:rsidRDefault="00183526" w:rsidP="00183526">
      <w:pPr>
        <w:pStyle w:val="Background"/>
        <w:rPr>
          <w:b/>
          <w:bCs w:val="0"/>
          <w:i/>
          <w:iCs/>
          <w:sz w:val="22"/>
          <w:szCs w:val="22"/>
          <w:lang w:val="es-ES"/>
        </w:rPr>
      </w:pPr>
      <w:r w:rsidRPr="00FD470A">
        <w:rPr>
          <w:b/>
          <w:bCs w:val="0"/>
          <w:i/>
          <w:iCs/>
          <w:sz w:val="22"/>
          <w:szCs w:val="22"/>
          <w:lang w:val="es-ES"/>
        </w:rPr>
        <w:t>Lee el pasaje.</w:t>
      </w:r>
    </w:p>
    <w:p w14:paraId="7DC45AF4" w14:textId="77777777" w:rsidR="00183526" w:rsidRPr="00665B08" w:rsidRDefault="00183526" w:rsidP="00183526">
      <w:pPr>
        <w:pStyle w:val="Part1"/>
        <w:rPr>
          <w:lang w:val="es-ES"/>
        </w:rPr>
      </w:pPr>
      <w:r w:rsidRPr="00665B08">
        <w:rPr>
          <w:lang w:val="es-ES"/>
        </w:rPr>
        <w:t>Parte 1</w:t>
      </w:r>
    </w:p>
    <w:p w14:paraId="70E24B9B"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347B7B03" w14:textId="77777777" w:rsidR="00183526" w:rsidRPr="00665B08" w:rsidRDefault="00183526" w:rsidP="00183526">
      <w:pPr>
        <w:pStyle w:val="Checklist"/>
        <w:spacing w:line="256" w:lineRule="auto"/>
      </w:pPr>
      <w:r w:rsidRPr="00665B08">
        <w:rPr>
          <w:lang w:val="es-ES"/>
        </w:rPr>
        <w:t xml:space="preserve">Pablo saludó a todos los cristianos de Colosas y dijo que daba gracias a Dios por ellos. </w:t>
      </w:r>
      <w:r w:rsidRPr="00665B08">
        <w:t>[1:1-3]</w:t>
      </w:r>
    </w:p>
    <w:p w14:paraId="002AE5C1" w14:textId="77777777" w:rsidR="00183526" w:rsidRPr="00665B08" w:rsidRDefault="00183526" w:rsidP="00183526">
      <w:pPr>
        <w:pStyle w:val="Checklist"/>
        <w:spacing w:line="256" w:lineRule="auto"/>
        <w:rPr>
          <w:lang w:val="es-ES"/>
        </w:rPr>
      </w:pPr>
      <w:r w:rsidRPr="00665B08">
        <w:rPr>
          <w:lang w:val="es-ES"/>
        </w:rPr>
        <w:t xml:space="preserve">Pablo oyó hablar de la fe y el amor que tenían porque </w:t>
      </w:r>
      <w:proofErr w:type="spellStart"/>
      <w:r w:rsidRPr="00665B08">
        <w:rPr>
          <w:lang w:val="es-ES"/>
        </w:rPr>
        <w:t>Epafras</w:t>
      </w:r>
      <w:proofErr w:type="spellEnd"/>
      <w:r w:rsidRPr="00665B08">
        <w:rPr>
          <w:lang w:val="es-ES"/>
        </w:rPr>
        <w:t xml:space="preserve"> les enseñó el evangelio. [1:4-8]</w:t>
      </w:r>
    </w:p>
    <w:p w14:paraId="08BCD16B" w14:textId="77777777" w:rsidR="00183526" w:rsidRPr="00665B08" w:rsidRDefault="00183526" w:rsidP="00183526">
      <w:pPr>
        <w:pStyle w:val="Checklist"/>
        <w:spacing w:line="256" w:lineRule="auto"/>
      </w:pPr>
      <w:r w:rsidRPr="00665B08">
        <w:rPr>
          <w:lang w:val="es-ES"/>
        </w:rPr>
        <w:t xml:space="preserve">Pablo oró para que Dios llenara a los colosenses con el conocimiento de su voluntad, para que vivieran de una manera que agradara a Dios. </w:t>
      </w:r>
      <w:r w:rsidRPr="00665B08">
        <w:t>[1:9-10]</w:t>
      </w:r>
    </w:p>
    <w:p w14:paraId="4EBAA11B" w14:textId="77777777" w:rsidR="00183526" w:rsidRPr="00665B08" w:rsidRDefault="00183526" w:rsidP="00183526">
      <w:pPr>
        <w:pStyle w:val="Checklist"/>
        <w:spacing w:line="256" w:lineRule="auto"/>
      </w:pPr>
      <w:r w:rsidRPr="00665B08">
        <w:rPr>
          <w:lang w:val="es-ES"/>
        </w:rPr>
        <w:t xml:space="preserve">Pablo oró para que Dios los fortaleciera, para que pudieran resistir y tener paciencia. </w:t>
      </w:r>
      <w:r w:rsidRPr="00665B08">
        <w:t>[1:11]</w:t>
      </w:r>
    </w:p>
    <w:p w14:paraId="68C3699B" w14:textId="77777777" w:rsidR="00183526" w:rsidRPr="00665B08" w:rsidRDefault="00183526" w:rsidP="00183526">
      <w:pPr>
        <w:pStyle w:val="Checklist"/>
        <w:spacing w:line="256" w:lineRule="auto"/>
      </w:pPr>
      <w:r w:rsidRPr="00665B08">
        <w:rPr>
          <w:lang w:val="es-ES"/>
        </w:rPr>
        <w:t xml:space="preserve">Pablo oró para que estuvieran agradecidos a Dios porque él los hizo capaces de compartir su herencia. </w:t>
      </w:r>
      <w:r w:rsidRPr="00665B08">
        <w:t>[1:12]</w:t>
      </w:r>
    </w:p>
    <w:p w14:paraId="2BB743F0" w14:textId="77777777" w:rsidR="00183526" w:rsidRPr="00665B08" w:rsidRDefault="00183526" w:rsidP="00183526">
      <w:pPr>
        <w:pStyle w:val="Part2"/>
      </w:pPr>
      <w:proofErr w:type="spellStart"/>
      <w:r w:rsidRPr="00665B08">
        <w:t>Parte</w:t>
      </w:r>
      <w:proofErr w:type="spellEnd"/>
      <w:r w:rsidRPr="00665B08">
        <w:t xml:space="preserve"> 2</w:t>
      </w:r>
    </w:p>
    <w:p w14:paraId="30B625DB" w14:textId="77777777" w:rsidR="00183526" w:rsidRPr="00665B08" w:rsidRDefault="00183526" w:rsidP="00183526">
      <w:pPr>
        <w:pStyle w:val="Answerortell"/>
        <w:rPr>
          <w:lang w:val="es-ES"/>
        </w:rPr>
      </w:pPr>
      <w:r w:rsidRPr="00665B08">
        <w:rPr>
          <w:lang w:val="es-ES"/>
        </w:rPr>
        <w:t>Responda las siguientes preguntas de los versículos señalados.</w:t>
      </w:r>
    </w:p>
    <w:p w14:paraId="56D709F7" w14:textId="77777777" w:rsidR="00183526" w:rsidRPr="00665B08" w:rsidRDefault="00183526" w:rsidP="00AF39DB">
      <w:pPr>
        <w:numPr>
          <w:ilvl w:val="0"/>
          <w:numId w:val="162"/>
        </w:numPr>
        <w:rPr>
          <w:szCs w:val="20"/>
          <w:lang w:val="es-ES"/>
        </w:rPr>
      </w:pPr>
      <w:r w:rsidRPr="00665B08">
        <w:rPr>
          <w:szCs w:val="20"/>
          <w:lang w:val="es-ES"/>
        </w:rPr>
        <w:t xml:space="preserve">[1:1-2] ¿Qué nos dicen los versículos 1 y 2 acerca de quién escribió esta carta y a quiénes se la escribió? </w:t>
      </w:r>
    </w:p>
    <w:p w14:paraId="12A6268B" w14:textId="48EBDB42" w:rsidR="00183526" w:rsidRDefault="00183526" w:rsidP="00E34C67">
      <w:pPr>
        <w:ind w:left="1000"/>
        <w:rPr>
          <w:szCs w:val="20"/>
          <w:lang w:val="es-ES"/>
        </w:rPr>
      </w:pPr>
      <w:r w:rsidRPr="00665B08">
        <w:rPr>
          <w:szCs w:val="20"/>
          <w:lang w:val="es-ES"/>
        </w:rPr>
        <w:t>La carta la escribió Pablo, un apóstol de Cristo Jesús, y Timoteo, un hermano en Cristo. Esta fue enviada a los creyentes en Colosas.</w:t>
      </w:r>
    </w:p>
    <w:p w14:paraId="1A941181" w14:textId="77777777" w:rsidR="00E34C67" w:rsidRPr="00665B08" w:rsidRDefault="00E34C67" w:rsidP="00E34C67">
      <w:pPr>
        <w:ind w:left="1000"/>
        <w:rPr>
          <w:szCs w:val="20"/>
          <w:lang w:val="es-ES"/>
        </w:rPr>
      </w:pPr>
    </w:p>
    <w:p w14:paraId="0B2165DC" w14:textId="77777777" w:rsidR="00183526" w:rsidRPr="00665B08" w:rsidRDefault="00183526" w:rsidP="00AF39DB">
      <w:pPr>
        <w:numPr>
          <w:ilvl w:val="0"/>
          <w:numId w:val="162"/>
        </w:numPr>
        <w:rPr>
          <w:szCs w:val="20"/>
          <w:lang w:val="es-ES"/>
        </w:rPr>
      </w:pPr>
      <w:r w:rsidRPr="00665B08">
        <w:rPr>
          <w:szCs w:val="20"/>
          <w:lang w:val="es-ES"/>
        </w:rPr>
        <w:t xml:space="preserve">[1:1-3] ¿Quién crees que fue el principal autor de la carta? ¿Cómo lo sabes? </w:t>
      </w:r>
    </w:p>
    <w:p w14:paraId="1B4D67B7" w14:textId="77777777" w:rsidR="00183526" w:rsidRDefault="00183526" w:rsidP="00E34C67">
      <w:pPr>
        <w:ind w:left="720"/>
        <w:rPr>
          <w:szCs w:val="20"/>
          <w:lang w:val="es-ES"/>
        </w:rPr>
      </w:pPr>
      <w:r w:rsidRPr="00665B08">
        <w:rPr>
          <w:szCs w:val="20"/>
          <w:lang w:val="es-ES"/>
        </w:rPr>
        <w:t xml:space="preserve">De toda la carta (especialmente al final de esta), es evidente que Pablo fue el autor principal. El nombre de Pablo también aparece en primer lugar, que es una de las formas en que la carta muestra que él fue el autor principal. </w:t>
      </w:r>
    </w:p>
    <w:p w14:paraId="165629C9" w14:textId="77777777" w:rsidR="00E34C67" w:rsidRPr="00665B08" w:rsidRDefault="00E34C67" w:rsidP="00E34C67">
      <w:pPr>
        <w:ind w:left="720"/>
        <w:rPr>
          <w:szCs w:val="20"/>
          <w:lang w:val="es-ES"/>
        </w:rPr>
      </w:pPr>
    </w:p>
    <w:p w14:paraId="03909334" w14:textId="77777777" w:rsidR="00183526" w:rsidRPr="00665B08" w:rsidRDefault="00183526" w:rsidP="00AF39DB">
      <w:pPr>
        <w:numPr>
          <w:ilvl w:val="0"/>
          <w:numId w:val="162"/>
        </w:numPr>
        <w:rPr>
          <w:szCs w:val="20"/>
          <w:lang w:val="es-ES"/>
        </w:rPr>
      </w:pPr>
      <w:r w:rsidRPr="00665B08">
        <w:rPr>
          <w:szCs w:val="20"/>
          <w:lang w:val="es-ES"/>
        </w:rPr>
        <w:t xml:space="preserve">[1:1] ¿Por qué cree que Pablo mencionó a Timoteo? </w:t>
      </w:r>
    </w:p>
    <w:p w14:paraId="5C6BDC73" w14:textId="77777777" w:rsidR="00183526" w:rsidRDefault="00183526" w:rsidP="00E34C67">
      <w:pPr>
        <w:ind w:left="720"/>
        <w:rPr>
          <w:szCs w:val="20"/>
          <w:lang w:val="es-ES"/>
        </w:rPr>
      </w:pPr>
      <w:r w:rsidRPr="00665B08">
        <w:rPr>
          <w:i/>
          <w:iCs/>
          <w:szCs w:val="20"/>
          <w:lang w:val="es-ES"/>
        </w:rPr>
        <w:t>(La respuesta puede variar).</w:t>
      </w:r>
      <w:r w:rsidRPr="00665B08">
        <w:rPr>
          <w:szCs w:val="20"/>
          <w:lang w:val="es-ES"/>
        </w:rPr>
        <w:t xml:space="preserve"> Quizás Pablo escribió el nombre de Timoteo aquí porque los colosenses lo conocían, y él estaba con Pablo en ese momento. O tal vez Timoteo también escribió las palabras de la carta a medida que Pablo las hablaba.</w:t>
      </w:r>
    </w:p>
    <w:p w14:paraId="15600B4C" w14:textId="77777777" w:rsidR="00E34C67" w:rsidRPr="00665B08" w:rsidRDefault="00E34C67" w:rsidP="00E34C67">
      <w:pPr>
        <w:ind w:left="720"/>
        <w:rPr>
          <w:szCs w:val="20"/>
          <w:lang w:val="es-ES"/>
        </w:rPr>
      </w:pPr>
    </w:p>
    <w:p w14:paraId="30F50836" w14:textId="77777777" w:rsidR="00183526" w:rsidRPr="00665B08" w:rsidRDefault="00183526" w:rsidP="00AF39DB">
      <w:pPr>
        <w:numPr>
          <w:ilvl w:val="0"/>
          <w:numId w:val="162"/>
        </w:numPr>
        <w:rPr>
          <w:szCs w:val="20"/>
          <w:lang w:val="es-ES"/>
        </w:rPr>
      </w:pPr>
      <w:r w:rsidRPr="00665B08">
        <w:rPr>
          <w:szCs w:val="20"/>
          <w:lang w:val="es-ES"/>
        </w:rPr>
        <w:t xml:space="preserve">[1:4] ¿Qué escucharon Pablo y Timoteo acerca de los creyentes colosenses? </w:t>
      </w:r>
    </w:p>
    <w:p w14:paraId="4348D0B1" w14:textId="77777777" w:rsidR="00183526" w:rsidRDefault="00183526" w:rsidP="00E34C67">
      <w:pPr>
        <w:ind w:left="720"/>
        <w:rPr>
          <w:szCs w:val="20"/>
          <w:lang w:val="es-ES"/>
        </w:rPr>
      </w:pPr>
      <w:r w:rsidRPr="00665B08">
        <w:rPr>
          <w:szCs w:val="20"/>
          <w:lang w:val="es-ES"/>
        </w:rPr>
        <w:t>Oyeron hablar de la fe de los colosenses en Jesucristo y de su amor por su pueblo.</w:t>
      </w:r>
    </w:p>
    <w:p w14:paraId="72180114" w14:textId="77777777" w:rsidR="00E34C67" w:rsidRPr="00665B08" w:rsidRDefault="00E34C67" w:rsidP="00E34C67">
      <w:pPr>
        <w:ind w:left="720"/>
        <w:rPr>
          <w:szCs w:val="20"/>
          <w:lang w:val="es-ES"/>
        </w:rPr>
      </w:pPr>
    </w:p>
    <w:p w14:paraId="5B7ADE4E" w14:textId="77777777" w:rsidR="00183526" w:rsidRPr="00665B08" w:rsidRDefault="00183526" w:rsidP="00AF39DB">
      <w:pPr>
        <w:numPr>
          <w:ilvl w:val="0"/>
          <w:numId w:val="162"/>
        </w:numPr>
        <w:rPr>
          <w:szCs w:val="20"/>
          <w:lang w:val="es-ES"/>
        </w:rPr>
      </w:pPr>
      <w:r w:rsidRPr="00665B08">
        <w:rPr>
          <w:szCs w:val="20"/>
          <w:lang w:val="es-ES"/>
        </w:rPr>
        <w:t xml:space="preserve">[1:5] ¿Por qué los creyentes colosenses tenían fe y amor? </w:t>
      </w:r>
    </w:p>
    <w:p w14:paraId="13AF4588" w14:textId="77777777" w:rsidR="00183526" w:rsidRDefault="00183526" w:rsidP="00E34C67">
      <w:pPr>
        <w:ind w:left="720"/>
        <w:rPr>
          <w:szCs w:val="20"/>
          <w:lang w:val="es-ES"/>
        </w:rPr>
      </w:pPr>
      <w:r w:rsidRPr="00665B08">
        <w:rPr>
          <w:szCs w:val="20"/>
          <w:lang w:val="es-ES"/>
        </w:rPr>
        <w:t>Tenían fe y amor porque tenían esperanza en la recompensa que recibirían en el cielo.</w:t>
      </w:r>
    </w:p>
    <w:p w14:paraId="5BBA60A3" w14:textId="77777777" w:rsidR="00E34C67" w:rsidRPr="00665B08" w:rsidRDefault="00E34C67" w:rsidP="00E34C67">
      <w:pPr>
        <w:ind w:left="720"/>
        <w:rPr>
          <w:szCs w:val="20"/>
          <w:lang w:val="es-ES"/>
        </w:rPr>
      </w:pPr>
    </w:p>
    <w:p w14:paraId="460B3B29" w14:textId="77777777" w:rsidR="00183526" w:rsidRPr="00665B08" w:rsidRDefault="00183526" w:rsidP="00AF39DB">
      <w:pPr>
        <w:numPr>
          <w:ilvl w:val="0"/>
          <w:numId w:val="162"/>
        </w:numPr>
        <w:rPr>
          <w:szCs w:val="20"/>
          <w:lang w:val="es-ES"/>
        </w:rPr>
      </w:pPr>
      <w:r w:rsidRPr="00665B08">
        <w:rPr>
          <w:szCs w:val="20"/>
          <w:lang w:val="es-ES"/>
        </w:rPr>
        <w:t xml:space="preserve">[1:6] ¿Qué estaba haciendo el evangelio? </w:t>
      </w:r>
    </w:p>
    <w:p w14:paraId="37E97C0C" w14:textId="77777777" w:rsidR="00183526" w:rsidRDefault="00183526" w:rsidP="00E34C67">
      <w:pPr>
        <w:ind w:left="720"/>
        <w:rPr>
          <w:szCs w:val="20"/>
          <w:lang w:val="es-ES"/>
        </w:rPr>
      </w:pPr>
      <w:r w:rsidRPr="00665B08">
        <w:rPr>
          <w:szCs w:val="20"/>
          <w:lang w:val="es-ES"/>
        </w:rPr>
        <w:t>El evangelio estaba dando fruto y creciendo en todo el mundo.</w:t>
      </w:r>
    </w:p>
    <w:p w14:paraId="3EFCEE63" w14:textId="77777777" w:rsidR="00E34C67" w:rsidRPr="00665B08" w:rsidRDefault="00E34C67" w:rsidP="00E34C67">
      <w:pPr>
        <w:ind w:left="720"/>
        <w:rPr>
          <w:szCs w:val="20"/>
          <w:lang w:val="es-ES"/>
        </w:rPr>
      </w:pPr>
    </w:p>
    <w:p w14:paraId="13489E45" w14:textId="77777777" w:rsidR="00183526" w:rsidRPr="00665B08" w:rsidRDefault="00183526" w:rsidP="00AF39DB">
      <w:pPr>
        <w:numPr>
          <w:ilvl w:val="0"/>
          <w:numId w:val="162"/>
        </w:numPr>
        <w:rPr>
          <w:szCs w:val="20"/>
          <w:lang w:val="es-ES"/>
        </w:rPr>
      </w:pPr>
      <w:r w:rsidRPr="00665B08">
        <w:rPr>
          <w:szCs w:val="20"/>
          <w:lang w:val="es-ES"/>
        </w:rPr>
        <w:t xml:space="preserve">[1:6] ¿Qué cree usted que significa que el evangelio diera fruto? </w:t>
      </w:r>
    </w:p>
    <w:p w14:paraId="63EC8299" w14:textId="77777777" w:rsidR="00183526" w:rsidRPr="00665B08" w:rsidRDefault="00183526" w:rsidP="00E34C67">
      <w:pPr>
        <w:ind w:left="720"/>
        <w:rPr>
          <w:szCs w:val="20"/>
          <w:lang w:val="es-ES"/>
        </w:rPr>
      </w:pPr>
      <w:r w:rsidRPr="00665B08">
        <w:rPr>
          <w:szCs w:val="20"/>
          <w:lang w:val="es-ES"/>
        </w:rPr>
        <w:t>Probablemente significaba que cada vez más personas escuchaban y creían en el evangelio.</w:t>
      </w:r>
    </w:p>
    <w:p w14:paraId="035B1701" w14:textId="77777777" w:rsidR="00183526" w:rsidRPr="00665B08" w:rsidRDefault="00183526" w:rsidP="00E34C67">
      <w:pPr>
        <w:ind w:left="720"/>
        <w:rPr>
          <w:szCs w:val="20"/>
          <w:lang w:val="es-ES"/>
        </w:rPr>
      </w:pPr>
    </w:p>
    <w:p w14:paraId="6320872E" w14:textId="77777777" w:rsidR="00183526" w:rsidRPr="00665B08" w:rsidRDefault="00183526" w:rsidP="00AF39DB">
      <w:pPr>
        <w:numPr>
          <w:ilvl w:val="0"/>
          <w:numId w:val="162"/>
        </w:numPr>
        <w:rPr>
          <w:szCs w:val="20"/>
          <w:lang w:val="es-ES"/>
        </w:rPr>
      </w:pPr>
      <w:r w:rsidRPr="00665B08">
        <w:rPr>
          <w:szCs w:val="20"/>
          <w:lang w:val="es-ES"/>
        </w:rPr>
        <w:t xml:space="preserve">[1:7] ¿Cómo aprendieron el evangelio los colosenses? </w:t>
      </w:r>
    </w:p>
    <w:p w14:paraId="51BACA6E" w14:textId="77777777" w:rsidR="00E34C67" w:rsidRDefault="00183526" w:rsidP="00E34C67">
      <w:pPr>
        <w:ind w:left="720"/>
        <w:rPr>
          <w:szCs w:val="20"/>
          <w:lang w:val="es-ES"/>
        </w:rPr>
      </w:pPr>
      <w:proofErr w:type="spellStart"/>
      <w:r w:rsidRPr="00665B08">
        <w:rPr>
          <w:szCs w:val="20"/>
          <w:lang w:val="es-ES"/>
        </w:rPr>
        <w:t>Epafras</w:t>
      </w:r>
      <w:proofErr w:type="spellEnd"/>
      <w:r w:rsidRPr="00665B08">
        <w:rPr>
          <w:szCs w:val="20"/>
          <w:lang w:val="es-ES"/>
        </w:rPr>
        <w:t xml:space="preserve"> les predicó el evangelio.</w:t>
      </w:r>
    </w:p>
    <w:p w14:paraId="71EEDD1B" w14:textId="085220A3" w:rsidR="00183526" w:rsidRPr="00665B08" w:rsidRDefault="00183526" w:rsidP="00E34C67">
      <w:pPr>
        <w:ind w:left="720"/>
        <w:rPr>
          <w:szCs w:val="20"/>
          <w:lang w:val="es-ES"/>
        </w:rPr>
      </w:pPr>
      <w:r w:rsidRPr="00665B08">
        <w:rPr>
          <w:lang w:val="es-ES"/>
        </w:rPr>
        <w:br w:type="page"/>
      </w:r>
    </w:p>
    <w:p w14:paraId="6CEDBDDB" w14:textId="27C31306" w:rsidR="00E34C67" w:rsidRPr="00665B08" w:rsidRDefault="00E34C67" w:rsidP="00E34C67">
      <w:pPr>
        <w:pStyle w:val="Continuedline"/>
        <w:rPr>
          <w:lang w:val="es-ES"/>
        </w:rPr>
      </w:pPr>
      <w:proofErr w:type="spellStart"/>
      <w:r w:rsidRPr="00665B08">
        <w:lastRenderedPageBreak/>
        <w:t>Colosenses</w:t>
      </w:r>
      <w:proofErr w:type="spellEnd"/>
      <w:r w:rsidRPr="00665B08">
        <w:t xml:space="preserve"> 1:1-12, </w:t>
      </w:r>
      <w:proofErr w:type="spellStart"/>
      <w:r>
        <w:t>c</w:t>
      </w:r>
      <w:r w:rsidRPr="00665B08">
        <w:t>ontinuación</w:t>
      </w:r>
      <w:proofErr w:type="spellEnd"/>
      <w:r w:rsidRPr="00665B08">
        <w:t>:</w:t>
      </w:r>
    </w:p>
    <w:p w14:paraId="507640DE" w14:textId="77777777" w:rsidR="00E34C67" w:rsidRDefault="00E34C67" w:rsidP="00E34C67">
      <w:pPr>
        <w:spacing w:line="256" w:lineRule="auto"/>
        <w:ind w:left="360"/>
        <w:rPr>
          <w:szCs w:val="20"/>
          <w:lang w:val="es-ES"/>
        </w:rPr>
      </w:pPr>
    </w:p>
    <w:p w14:paraId="73A53623" w14:textId="28014F4C" w:rsidR="00183526" w:rsidRPr="00665B08" w:rsidRDefault="00E34C67" w:rsidP="00AF39DB">
      <w:pPr>
        <w:numPr>
          <w:ilvl w:val="0"/>
          <w:numId w:val="162"/>
        </w:numPr>
        <w:spacing w:line="256" w:lineRule="auto"/>
        <w:rPr>
          <w:szCs w:val="20"/>
          <w:lang w:val="es-ES"/>
        </w:rPr>
      </w:pPr>
      <w:r>
        <w:rPr>
          <w:szCs w:val="20"/>
          <w:lang w:val="es-ES"/>
        </w:rPr>
        <w:t>[</w:t>
      </w:r>
      <w:r w:rsidR="00183526" w:rsidRPr="00665B08">
        <w:rPr>
          <w:szCs w:val="20"/>
          <w:lang w:val="es-ES"/>
        </w:rPr>
        <w:t xml:space="preserve">1:9-12] ¿Cuál fue la oración de Pablo por la iglesia? </w:t>
      </w:r>
    </w:p>
    <w:p w14:paraId="241ADB1F" w14:textId="77777777" w:rsidR="00183526" w:rsidRPr="00665B08" w:rsidRDefault="00183526" w:rsidP="00FD470A">
      <w:pPr>
        <w:ind w:left="720"/>
        <w:rPr>
          <w:szCs w:val="20"/>
          <w:lang w:val="es-ES"/>
        </w:rPr>
      </w:pPr>
      <w:r w:rsidRPr="00665B08">
        <w:rPr>
          <w:szCs w:val="20"/>
          <w:lang w:val="es-ES"/>
        </w:rPr>
        <w:t>Pablo oró para que ellos:</w:t>
      </w:r>
    </w:p>
    <w:p w14:paraId="3554F839"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sean llenos del conocimiento de su voluntad (de Dios)</w:t>
      </w:r>
    </w:p>
    <w:p w14:paraId="17C372E2"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tengan toda la sabiduría y el entendimiento espiritual</w:t>
      </w:r>
    </w:p>
    <w:p w14:paraId="401B0937"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vivan de una manera que agradara a Dios</w:t>
      </w:r>
    </w:p>
    <w:p w14:paraId="683D56E6"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den fruto en toda buena obra</w:t>
      </w:r>
    </w:p>
    <w:p w14:paraId="143BA02E"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crezcan en el conocimiento de Dios</w:t>
      </w:r>
    </w:p>
    <w:p w14:paraId="4E7CCA65"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sean fortalecidos con el poder de Dios</w:t>
      </w:r>
    </w:p>
    <w:p w14:paraId="246D5BAF"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tengan resistencia y paciencia</w:t>
      </w:r>
    </w:p>
    <w:p w14:paraId="12631DFF" w14:textId="77777777" w:rsidR="00183526" w:rsidRPr="00665B08" w:rsidRDefault="00183526" w:rsidP="00AF39DB">
      <w:pPr>
        <w:numPr>
          <w:ilvl w:val="0"/>
          <w:numId w:val="120"/>
        </w:numPr>
        <w:tabs>
          <w:tab w:val="left" w:pos="432"/>
        </w:tabs>
        <w:spacing w:line="256" w:lineRule="auto"/>
        <w:ind w:left="1080" w:hanging="180"/>
        <w:rPr>
          <w:szCs w:val="20"/>
          <w:lang w:val="es-ES"/>
        </w:rPr>
      </w:pPr>
      <w:r w:rsidRPr="00665B08">
        <w:rPr>
          <w:szCs w:val="20"/>
          <w:lang w:val="es-ES"/>
        </w:rPr>
        <w:t xml:space="preserve">  den gracias a Dios con alegría</w:t>
      </w:r>
    </w:p>
    <w:p w14:paraId="7F8275CE" w14:textId="77777777" w:rsidR="00183526" w:rsidRPr="00665B08" w:rsidRDefault="00183526" w:rsidP="00FD470A">
      <w:pPr>
        <w:tabs>
          <w:tab w:val="left" w:pos="432"/>
        </w:tabs>
        <w:ind w:left="720"/>
        <w:rPr>
          <w:szCs w:val="20"/>
          <w:lang w:val="es-ES"/>
        </w:rPr>
      </w:pPr>
    </w:p>
    <w:p w14:paraId="4AEE6C8D" w14:textId="77777777" w:rsidR="00183526" w:rsidRPr="00665B08" w:rsidRDefault="00183526" w:rsidP="00AF39DB">
      <w:pPr>
        <w:numPr>
          <w:ilvl w:val="0"/>
          <w:numId w:val="162"/>
        </w:numPr>
        <w:tabs>
          <w:tab w:val="left" w:pos="432"/>
        </w:tabs>
        <w:spacing w:line="256" w:lineRule="auto"/>
        <w:rPr>
          <w:szCs w:val="20"/>
          <w:lang w:val="es-ES"/>
        </w:rPr>
      </w:pPr>
      <w:r w:rsidRPr="00665B08">
        <w:rPr>
          <w:szCs w:val="20"/>
          <w:lang w:val="es-ES"/>
        </w:rPr>
        <w:t xml:space="preserve">[1:12] ¿Por qué razón quería Pablo que los colosenses dieran gracias a Dios? </w:t>
      </w:r>
    </w:p>
    <w:p w14:paraId="37C73BB5" w14:textId="77777777" w:rsidR="00183526" w:rsidRDefault="00183526" w:rsidP="00FD470A">
      <w:pPr>
        <w:tabs>
          <w:tab w:val="left" w:pos="432"/>
        </w:tabs>
        <w:ind w:left="720"/>
        <w:rPr>
          <w:szCs w:val="20"/>
          <w:lang w:val="es-ES"/>
        </w:rPr>
      </w:pPr>
      <w:r w:rsidRPr="00665B08">
        <w:rPr>
          <w:szCs w:val="20"/>
          <w:lang w:val="es-ES"/>
        </w:rPr>
        <w:t>Pablo quería que dieran gracias a Dios porque Él les había dado la herencia del pueblo santo de Dios.</w:t>
      </w:r>
    </w:p>
    <w:p w14:paraId="623C0DD1" w14:textId="77777777" w:rsidR="00E34C67" w:rsidRPr="00665B08" w:rsidRDefault="00E34C67" w:rsidP="00FD470A">
      <w:pPr>
        <w:tabs>
          <w:tab w:val="left" w:pos="432"/>
        </w:tabs>
        <w:ind w:left="720"/>
        <w:rPr>
          <w:szCs w:val="20"/>
          <w:lang w:val="es-ES"/>
        </w:rPr>
      </w:pPr>
    </w:p>
    <w:p w14:paraId="714A6A77" w14:textId="77777777" w:rsidR="00183526" w:rsidRPr="00665B08" w:rsidRDefault="00183526" w:rsidP="00FD470A">
      <w:pPr>
        <w:rPr>
          <w:b/>
          <w:szCs w:val="20"/>
          <w:lang w:val="es-ES"/>
        </w:rPr>
      </w:pPr>
      <w:r w:rsidRPr="00665B08">
        <w:rPr>
          <w:b/>
          <w:szCs w:val="20"/>
          <w:lang w:val="es-ES"/>
        </w:rPr>
        <w:t>Sección de comentarios:</w:t>
      </w:r>
    </w:p>
    <w:p w14:paraId="4EE33DA8" w14:textId="77777777" w:rsidR="00183526" w:rsidRPr="00665B08" w:rsidRDefault="00183526" w:rsidP="00FD470A">
      <w:pPr>
        <w:spacing w:line="240" w:lineRule="auto"/>
        <w:rPr>
          <w:bCs/>
          <w:sz w:val="40"/>
          <w:szCs w:val="44"/>
          <w:lang w:val="es-ES"/>
        </w:rPr>
      </w:pPr>
      <w:r w:rsidRPr="00665B08">
        <w:rPr>
          <w:bCs/>
          <w:szCs w:val="44"/>
          <w:lang w:val="es-ES"/>
        </w:rPr>
        <w:br w:type="page"/>
      </w:r>
      <w:bookmarkStart w:id="99" w:name="_8so43l42ovsb"/>
      <w:bookmarkStart w:id="100" w:name="_z3f8routsj95"/>
      <w:bookmarkStart w:id="101" w:name="_548kyo2dxtmz"/>
      <w:bookmarkStart w:id="102" w:name="_yft4fgfwecbf"/>
      <w:bookmarkStart w:id="103" w:name="_z4y2dkm7xiyg"/>
      <w:bookmarkStart w:id="104" w:name="_wyxxxtb80xdx"/>
      <w:bookmarkStart w:id="105" w:name="_i31koiebk1cg"/>
      <w:bookmarkStart w:id="106" w:name="_r43bok6z9y8u"/>
      <w:bookmarkEnd w:id="99"/>
      <w:bookmarkEnd w:id="100"/>
      <w:bookmarkEnd w:id="101"/>
      <w:bookmarkEnd w:id="102"/>
      <w:bookmarkEnd w:id="103"/>
      <w:bookmarkEnd w:id="104"/>
      <w:bookmarkEnd w:id="105"/>
      <w:bookmarkEnd w:id="106"/>
    </w:p>
    <w:p w14:paraId="7EC13B8E" w14:textId="77777777" w:rsidR="00183526" w:rsidRPr="00665B08" w:rsidRDefault="00183526" w:rsidP="00183526">
      <w:pPr>
        <w:pStyle w:val="Heading1"/>
        <w:rPr>
          <w:rFonts w:eastAsiaTheme="minorHAnsi"/>
          <w:b w:val="0"/>
          <w:szCs w:val="44"/>
          <w:lang w:val="es-ES"/>
        </w:rPr>
      </w:pPr>
      <w:bookmarkStart w:id="107" w:name="_Toc176516721"/>
      <w:bookmarkStart w:id="108" w:name="_Toc196896506"/>
      <w:r w:rsidRPr="00665B08">
        <w:rPr>
          <w:rFonts w:eastAsiaTheme="minorHAnsi"/>
          <w:szCs w:val="44"/>
          <w:lang w:val="es-ES"/>
        </w:rPr>
        <w:lastRenderedPageBreak/>
        <w:t>Colosenses 1:13-23</w:t>
      </w:r>
      <w:bookmarkEnd w:id="107"/>
      <w:bookmarkEnd w:id="108"/>
    </w:p>
    <w:p w14:paraId="5616BB82" w14:textId="77777777" w:rsidR="00183526" w:rsidRPr="00E34C67" w:rsidRDefault="00183526" w:rsidP="00183526">
      <w:pPr>
        <w:pStyle w:val="Background"/>
        <w:rPr>
          <w:b/>
          <w:bCs w:val="0"/>
          <w:i/>
          <w:iCs/>
          <w:sz w:val="22"/>
          <w:szCs w:val="22"/>
          <w:lang w:val="es-ES"/>
        </w:rPr>
      </w:pPr>
      <w:r w:rsidRPr="00E34C67">
        <w:rPr>
          <w:b/>
          <w:bCs w:val="0"/>
          <w:i/>
          <w:iCs/>
          <w:sz w:val="22"/>
          <w:szCs w:val="22"/>
          <w:lang w:val="es-ES"/>
        </w:rPr>
        <w:t>Lea el pasaje.</w:t>
      </w:r>
    </w:p>
    <w:p w14:paraId="41244CE8" w14:textId="77777777" w:rsidR="00183526" w:rsidRPr="00665B08" w:rsidRDefault="00183526" w:rsidP="00183526">
      <w:pPr>
        <w:pStyle w:val="Part1"/>
        <w:rPr>
          <w:lang w:val="es-ES"/>
        </w:rPr>
      </w:pPr>
      <w:r w:rsidRPr="00665B08">
        <w:rPr>
          <w:lang w:val="es-ES"/>
        </w:rPr>
        <w:t>Parte 1</w:t>
      </w:r>
    </w:p>
    <w:p w14:paraId="28A74297"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33B25A52" w14:textId="77777777" w:rsidR="00183526" w:rsidRPr="00665B08" w:rsidRDefault="00183526" w:rsidP="00183526">
      <w:pPr>
        <w:pStyle w:val="Checklist"/>
        <w:spacing w:line="256" w:lineRule="auto"/>
      </w:pPr>
      <w:r w:rsidRPr="00665B08">
        <w:rPr>
          <w:lang w:val="es-ES"/>
        </w:rPr>
        <w:t xml:space="preserve">Pablo dijo que Dios rescató a los colosenses del mal y los llevó al reino de su Hijo. </w:t>
      </w:r>
      <w:r w:rsidRPr="00665B08">
        <w:t>[1:13-14]</w:t>
      </w:r>
    </w:p>
    <w:p w14:paraId="5C3FCFDB" w14:textId="77777777" w:rsidR="00183526" w:rsidRPr="00665B08" w:rsidRDefault="00183526" w:rsidP="00183526">
      <w:pPr>
        <w:pStyle w:val="Checklist"/>
        <w:spacing w:line="256" w:lineRule="auto"/>
      </w:pPr>
      <w:r w:rsidRPr="00665B08">
        <w:rPr>
          <w:lang w:val="es-ES"/>
        </w:rPr>
        <w:t xml:space="preserve">El Hijo es la imagen del Dios invisible. Todas las cosas fueron creadas en él y para él, y él existía antes de todas las cosas. </w:t>
      </w:r>
      <w:r w:rsidRPr="00665B08">
        <w:t>[1:15-17]</w:t>
      </w:r>
    </w:p>
    <w:p w14:paraId="1715FD1F" w14:textId="77777777" w:rsidR="00183526" w:rsidRPr="00665B08" w:rsidRDefault="00183526" w:rsidP="00183526">
      <w:pPr>
        <w:pStyle w:val="Checklist"/>
        <w:spacing w:line="256" w:lineRule="auto"/>
      </w:pPr>
      <w:r w:rsidRPr="00665B08">
        <w:rPr>
          <w:lang w:val="es-ES"/>
        </w:rPr>
        <w:t xml:space="preserve">El Hijo es el líder de la iglesia, el primero en ser resucitado, y la plenitud de Dios vive en él. </w:t>
      </w:r>
      <w:r w:rsidRPr="00665B08">
        <w:t>[1:18-19]</w:t>
      </w:r>
    </w:p>
    <w:p w14:paraId="419C4BB4" w14:textId="77777777" w:rsidR="00183526" w:rsidRPr="00665B08" w:rsidRDefault="00183526" w:rsidP="00183526">
      <w:pPr>
        <w:pStyle w:val="Checklist"/>
        <w:spacing w:line="256" w:lineRule="auto"/>
      </w:pPr>
      <w:r w:rsidRPr="00665B08">
        <w:rPr>
          <w:lang w:val="es-ES"/>
        </w:rPr>
        <w:t xml:space="preserve">Dios hizo la paz con todas las cosas a través de la muerte de su Hijo. </w:t>
      </w:r>
      <w:r w:rsidRPr="00665B08">
        <w:t>[1:20]</w:t>
      </w:r>
    </w:p>
    <w:p w14:paraId="24111022" w14:textId="77777777" w:rsidR="00183526" w:rsidRPr="00665B08" w:rsidRDefault="00183526" w:rsidP="00183526">
      <w:pPr>
        <w:pStyle w:val="Checklist"/>
        <w:spacing w:line="256" w:lineRule="auto"/>
      </w:pPr>
      <w:r w:rsidRPr="00665B08">
        <w:rPr>
          <w:lang w:val="es-ES"/>
        </w:rPr>
        <w:t xml:space="preserve">Debido a la muerte del Hijo, los creyentes que continúan en la fe son presentados como santos e irreprensibles. </w:t>
      </w:r>
      <w:r w:rsidRPr="00665B08">
        <w:t>[1:21-23]</w:t>
      </w:r>
    </w:p>
    <w:p w14:paraId="3DA4B6BA" w14:textId="77777777" w:rsidR="00183526" w:rsidRPr="00665B08" w:rsidRDefault="00183526" w:rsidP="00183526">
      <w:pPr>
        <w:pStyle w:val="Part2"/>
      </w:pPr>
      <w:proofErr w:type="spellStart"/>
      <w:r w:rsidRPr="00665B08">
        <w:t>Parte</w:t>
      </w:r>
      <w:proofErr w:type="spellEnd"/>
      <w:r w:rsidRPr="00665B08">
        <w:t xml:space="preserve"> 2</w:t>
      </w:r>
    </w:p>
    <w:p w14:paraId="7302D742" w14:textId="77777777" w:rsidR="00183526" w:rsidRPr="00665B08" w:rsidRDefault="00183526" w:rsidP="00183526">
      <w:pPr>
        <w:pStyle w:val="Answerortell"/>
        <w:rPr>
          <w:lang w:val="es-ES"/>
        </w:rPr>
      </w:pPr>
      <w:r w:rsidRPr="00665B08">
        <w:rPr>
          <w:lang w:val="es-ES"/>
        </w:rPr>
        <w:t>Responda las siguientes preguntas de los versículos señalados.</w:t>
      </w:r>
    </w:p>
    <w:p w14:paraId="4F08E913" w14:textId="77777777" w:rsidR="00183526" w:rsidRPr="00665B08" w:rsidRDefault="00183526" w:rsidP="00AF39DB">
      <w:pPr>
        <w:numPr>
          <w:ilvl w:val="0"/>
          <w:numId w:val="163"/>
        </w:numPr>
        <w:spacing w:line="256" w:lineRule="auto"/>
        <w:rPr>
          <w:szCs w:val="20"/>
          <w:lang w:val="es-ES"/>
        </w:rPr>
      </w:pPr>
      <w:r w:rsidRPr="00665B08">
        <w:rPr>
          <w:szCs w:val="20"/>
          <w:lang w:val="es-ES"/>
        </w:rPr>
        <w:t xml:space="preserve">[1:13] ¿De qué rescató Dios a Pablo, a Timoteo y a los creyentes colosenses? </w:t>
      </w:r>
    </w:p>
    <w:p w14:paraId="23E25F89" w14:textId="77777777" w:rsidR="00183526" w:rsidRPr="00665B08" w:rsidRDefault="00183526" w:rsidP="00E34C67">
      <w:pPr>
        <w:ind w:left="720"/>
        <w:rPr>
          <w:szCs w:val="20"/>
          <w:lang w:val="es-ES"/>
        </w:rPr>
      </w:pPr>
      <w:r w:rsidRPr="00665B08">
        <w:rPr>
          <w:szCs w:val="20"/>
          <w:lang w:val="es-ES"/>
        </w:rPr>
        <w:t>Dios los rescató del poder del pecado y del mal.</w:t>
      </w:r>
    </w:p>
    <w:p w14:paraId="3E77D83F" w14:textId="77777777" w:rsidR="00183526" w:rsidRPr="00665B08" w:rsidRDefault="00183526" w:rsidP="00E34C67">
      <w:pPr>
        <w:ind w:left="720"/>
        <w:rPr>
          <w:szCs w:val="20"/>
          <w:lang w:val="es-ES"/>
        </w:rPr>
      </w:pPr>
    </w:p>
    <w:p w14:paraId="16AFBBAF" w14:textId="77777777" w:rsidR="00183526" w:rsidRPr="00665B08" w:rsidRDefault="00183526" w:rsidP="00AF39DB">
      <w:pPr>
        <w:numPr>
          <w:ilvl w:val="0"/>
          <w:numId w:val="163"/>
        </w:numPr>
        <w:spacing w:line="256" w:lineRule="auto"/>
        <w:rPr>
          <w:szCs w:val="20"/>
          <w:lang w:val="es-ES"/>
        </w:rPr>
      </w:pPr>
      <w:r w:rsidRPr="00665B08">
        <w:rPr>
          <w:szCs w:val="20"/>
          <w:lang w:val="es-ES"/>
        </w:rPr>
        <w:t>[1:14] ¿Qué dice Pablo que los creyentes tienen en el Hijo de Dios?</w:t>
      </w:r>
    </w:p>
    <w:p w14:paraId="6EBFF765" w14:textId="77777777" w:rsidR="00183526" w:rsidRDefault="00183526" w:rsidP="00E34C67">
      <w:pPr>
        <w:ind w:left="720"/>
        <w:rPr>
          <w:szCs w:val="20"/>
          <w:lang w:val="es-ES"/>
        </w:rPr>
      </w:pPr>
      <w:r w:rsidRPr="00665B08">
        <w:rPr>
          <w:szCs w:val="20"/>
          <w:lang w:val="es-ES"/>
        </w:rPr>
        <w:t xml:space="preserve"> Pablo dijo que los creyentes tienen la redención y el perdón de los pecados.</w:t>
      </w:r>
    </w:p>
    <w:p w14:paraId="7F4E16BB" w14:textId="77777777" w:rsidR="00E34C67" w:rsidRPr="00665B08" w:rsidRDefault="00E34C67" w:rsidP="00E34C67">
      <w:pPr>
        <w:ind w:left="720"/>
        <w:rPr>
          <w:szCs w:val="20"/>
          <w:lang w:val="es-ES"/>
        </w:rPr>
      </w:pPr>
    </w:p>
    <w:p w14:paraId="5582E131" w14:textId="77777777" w:rsidR="00183526" w:rsidRPr="00665B08" w:rsidRDefault="00183526" w:rsidP="00AF39DB">
      <w:pPr>
        <w:numPr>
          <w:ilvl w:val="0"/>
          <w:numId w:val="163"/>
        </w:numPr>
        <w:spacing w:line="256" w:lineRule="auto"/>
        <w:rPr>
          <w:szCs w:val="20"/>
          <w:lang w:val="es-ES"/>
        </w:rPr>
      </w:pPr>
      <w:r w:rsidRPr="00665B08">
        <w:rPr>
          <w:szCs w:val="20"/>
          <w:lang w:val="es-ES"/>
        </w:rPr>
        <w:t>[1:15] ¿El Hijo de Dios es la imagen de quién?</w:t>
      </w:r>
    </w:p>
    <w:p w14:paraId="1905E640" w14:textId="77777777" w:rsidR="00183526" w:rsidRDefault="00183526" w:rsidP="00E34C67">
      <w:pPr>
        <w:ind w:left="720"/>
        <w:rPr>
          <w:szCs w:val="20"/>
          <w:lang w:val="es-ES"/>
        </w:rPr>
      </w:pPr>
      <w:r w:rsidRPr="00665B08">
        <w:rPr>
          <w:szCs w:val="20"/>
          <w:lang w:val="es-ES"/>
        </w:rPr>
        <w:t>El Hijo de Dios es la imagen del Dios invisible.</w:t>
      </w:r>
    </w:p>
    <w:p w14:paraId="1170C6A9" w14:textId="77777777" w:rsidR="00E34C67" w:rsidRPr="00665B08" w:rsidRDefault="00E34C67" w:rsidP="00E34C67">
      <w:pPr>
        <w:ind w:left="720"/>
        <w:rPr>
          <w:szCs w:val="20"/>
          <w:lang w:val="es-ES"/>
        </w:rPr>
      </w:pPr>
    </w:p>
    <w:p w14:paraId="125EE9BD" w14:textId="77777777" w:rsidR="00183526" w:rsidRPr="00665B08" w:rsidRDefault="00183526" w:rsidP="00AF39DB">
      <w:pPr>
        <w:numPr>
          <w:ilvl w:val="0"/>
          <w:numId w:val="163"/>
        </w:numPr>
        <w:spacing w:line="256" w:lineRule="auto"/>
        <w:rPr>
          <w:szCs w:val="20"/>
          <w:lang w:val="es-ES"/>
        </w:rPr>
      </w:pPr>
      <w:r w:rsidRPr="00665B08">
        <w:rPr>
          <w:szCs w:val="20"/>
          <w:lang w:val="es-ES"/>
        </w:rPr>
        <w:t xml:space="preserve">[1:15-17] ¿Cuál es la relación del Hijo de Dios con la creación? </w:t>
      </w:r>
    </w:p>
    <w:p w14:paraId="5E39ABE2" w14:textId="77777777" w:rsidR="00183526" w:rsidRDefault="00183526" w:rsidP="00E34C67">
      <w:pPr>
        <w:ind w:left="720"/>
        <w:rPr>
          <w:szCs w:val="20"/>
          <w:lang w:val="es-ES"/>
        </w:rPr>
      </w:pPr>
      <w:r w:rsidRPr="00665B08">
        <w:rPr>
          <w:szCs w:val="20"/>
          <w:lang w:val="es-ES"/>
        </w:rPr>
        <w:t>El Hijo de Dios es el primogénito de toda la creación. Él está antes de todas las cosas. Todas las cosas fueron creadas en Él, por Él y para Él.</w:t>
      </w:r>
    </w:p>
    <w:p w14:paraId="4D3C826C" w14:textId="77777777" w:rsidR="00E34C67" w:rsidRPr="00665B08" w:rsidRDefault="00E34C67" w:rsidP="00E34C67">
      <w:pPr>
        <w:ind w:left="720"/>
        <w:rPr>
          <w:szCs w:val="20"/>
          <w:lang w:val="es-ES"/>
        </w:rPr>
      </w:pPr>
    </w:p>
    <w:p w14:paraId="6583EE17"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[1:18] ¿Cuál es la relación del Hijo de Dios con la iglesia? </w:t>
      </w:r>
    </w:p>
    <w:p w14:paraId="1151E544" w14:textId="77777777" w:rsidR="00183526" w:rsidRDefault="00183526" w:rsidP="00E34C67">
      <w:pPr>
        <w:tabs>
          <w:tab w:val="left" w:pos="432"/>
        </w:tabs>
        <w:ind w:left="360"/>
        <w:rPr>
          <w:szCs w:val="20"/>
          <w:lang w:val="es-ES"/>
        </w:rPr>
      </w:pPr>
      <w:r w:rsidRPr="00665B08">
        <w:rPr>
          <w:szCs w:val="20"/>
          <w:lang w:val="es-ES"/>
        </w:rPr>
        <w:t xml:space="preserve">      El Hijo de Dios es la cabeza del cuerpo, que es la iglesia. </w:t>
      </w:r>
    </w:p>
    <w:p w14:paraId="11938B68" w14:textId="77777777" w:rsidR="00E34C67" w:rsidRPr="00665B08" w:rsidRDefault="00E34C67" w:rsidP="00E34C67">
      <w:pPr>
        <w:tabs>
          <w:tab w:val="left" w:pos="432"/>
        </w:tabs>
        <w:ind w:left="360"/>
        <w:rPr>
          <w:szCs w:val="20"/>
          <w:lang w:val="es-ES"/>
        </w:rPr>
      </w:pPr>
    </w:p>
    <w:p w14:paraId="0DD50D51"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[1:18] ¿Qué cree que significa ser la cabeza del cuerpo, que es la iglesia? </w:t>
      </w:r>
    </w:p>
    <w:p w14:paraId="416C84F6" w14:textId="77777777" w:rsidR="00183526" w:rsidRDefault="00183526" w:rsidP="00E34C67">
      <w:pPr>
        <w:tabs>
          <w:tab w:val="left" w:pos="432"/>
        </w:tabs>
        <w:ind w:left="720"/>
        <w:rPr>
          <w:szCs w:val="20"/>
          <w:lang w:val="es-ES"/>
        </w:rPr>
      </w:pPr>
      <w:r w:rsidRPr="00665B08">
        <w:rPr>
          <w:i/>
          <w:iCs/>
          <w:szCs w:val="20"/>
          <w:lang w:val="es-ES"/>
        </w:rPr>
        <w:t xml:space="preserve">(La respuesta puede variar). </w:t>
      </w:r>
      <w:r w:rsidRPr="00665B08">
        <w:rPr>
          <w:szCs w:val="20"/>
          <w:lang w:val="es-ES"/>
        </w:rPr>
        <w:t>Probablemente significa que Jesús, Dios el Hijo, es el líder de la iglesia.</w:t>
      </w:r>
    </w:p>
    <w:p w14:paraId="178A9390" w14:textId="77777777" w:rsidR="00E34C67" w:rsidRPr="00665B08" w:rsidRDefault="00E34C67" w:rsidP="00E34C67">
      <w:pPr>
        <w:tabs>
          <w:tab w:val="left" w:pos="432"/>
        </w:tabs>
        <w:ind w:left="720"/>
        <w:rPr>
          <w:szCs w:val="20"/>
          <w:lang w:val="es-ES"/>
        </w:rPr>
      </w:pPr>
    </w:p>
    <w:p w14:paraId="7B35B578"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[1:18] ¿Qué más dice el versículo 18 acerca del Hijo de Dios? </w:t>
      </w:r>
    </w:p>
    <w:p w14:paraId="567FB035" w14:textId="77777777" w:rsidR="00183526" w:rsidRPr="00665B08" w:rsidRDefault="00183526" w:rsidP="00E34C67">
      <w:pPr>
        <w:tabs>
          <w:tab w:val="left" w:pos="432"/>
        </w:tabs>
        <w:ind w:left="360"/>
        <w:rPr>
          <w:szCs w:val="20"/>
          <w:lang w:val="es-ES"/>
        </w:rPr>
      </w:pPr>
      <w:r w:rsidRPr="00665B08">
        <w:rPr>
          <w:szCs w:val="20"/>
          <w:lang w:val="es-ES"/>
        </w:rPr>
        <w:t xml:space="preserve">       Dice que el Hijo de Dios es el primogénito de entre los muertos, y que tendrá el primer lugar en todo.</w:t>
      </w:r>
    </w:p>
    <w:p w14:paraId="7B97C594" w14:textId="77777777" w:rsidR="00183526" w:rsidRPr="00665B08" w:rsidRDefault="00183526" w:rsidP="00E34C67">
      <w:pPr>
        <w:tabs>
          <w:tab w:val="left" w:pos="432"/>
        </w:tabs>
        <w:ind w:left="360"/>
        <w:rPr>
          <w:szCs w:val="20"/>
          <w:lang w:val="es-ES"/>
        </w:rPr>
      </w:pPr>
    </w:p>
    <w:p w14:paraId="0883C74A"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[1:18] ¿Qué cree que signifique: ser el primogénito de entre los muertos? </w:t>
      </w:r>
    </w:p>
    <w:p w14:paraId="42811369" w14:textId="77777777" w:rsidR="00183526" w:rsidRDefault="00183526" w:rsidP="00E34C67">
      <w:pPr>
        <w:tabs>
          <w:tab w:val="left" w:pos="432"/>
        </w:tabs>
        <w:ind w:left="720"/>
        <w:rPr>
          <w:szCs w:val="20"/>
          <w:lang w:val="es-ES"/>
        </w:rPr>
      </w:pPr>
      <w:r w:rsidRPr="00665B08">
        <w:rPr>
          <w:i/>
          <w:iCs/>
          <w:szCs w:val="20"/>
          <w:lang w:val="es-ES"/>
        </w:rPr>
        <w:t xml:space="preserve">(La respuesta puede variar). </w:t>
      </w:r>
      <w:r w:rsidRPr="00665B08">
        <w:rPr>
          <w:szCs w:val="20"/>
          <w:lang w:val="es-ES"/>
        </w:rPr>
        <w:t xml:space="preserve">Esto probablemente significa que, como con todo lo demás en este pasaje, Jesús ha liderado el camino en su resurrección. </w:t>
      </w:r>
    </w:p>
    <w:p w14:paraId="07FE24B5" w14:textId="77777777" w:rsidR="00E34C67" w:rsidRPr="00665B08" w:rsidRDefault="00E34C67" w:rsidP="00E34C67">
      <w:pPr>
        <w:tabs>
          <w:tab w:val="left" w:pos="432"/>
        </w:tabs>
        <w:ind w:left="720"/>
        <w:rPr>
          <w:szCs w:val="20"/>
          <w:lang w:val="es-ES"/>
        </w:rPr>
      </w:pPr>
    </w:p>
    <w:p w14:paraId="6CD27F74"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[1:19-20] ¿Qué agradó a Dios? </w:t>
      </w:r>
    </w:p>
    <w:p w14:paraId="62707CF3" w14:textId="77777777" w:rsidR="00183526" w:rsidRDefault="00183526" w:rsidP="00E34C67">
      <w:pPr>
        <w:tabs>
          <w:tab w:val="left" w:pos="432"/>
        </w:tabs>
        <w:ind w:left="720"/>
        <w:rPr>
          <w:szCs w:val="20"/>
          <w:lang w:val="es-ES"/>
        </w:rPr>
      </w:pPr>
      <w:r w:rsidRPr="00665B08">
        <w:rPr>
          <w:szCs w:val="20"/>
          <w:lang w:val="es-ES"/>
        </w:rPr>
        <w:t xml:space="preserve">A Dios le agradó que su plenitud viviera en el Hijo y que hiciera la paz con todas las cosas que están en el cielo como las que están en la tierra mediante la muerte del Hijo. </w:t>
      </w:r>
    </w:p>
    <w:p w14:paraId="6DB7C2BC" w14:textId="23776A2A" w:rsidR="00E34C67" w:rsidRPr="00665B08" w:rsidRDefault="00E34C67" w:rsidP="00E34C67">
      <w:pPr>
        <w:pStyle w:val="Continuedline"/>
        <w:rPr>
          <w:lang w:val="es-ES"/>
        </w:rPr>
      </w:pPr>
      <w:r w:rsidRPr="00665B08">
        <w:rPr>
          <w:lang w:val="es-ES"/>
        </w:rPr>
        <w:lastRenderedPageBreak/>
        <w:t xml:space="preserve">Colosenses 1:13-23, </w:t>
      </w:r>
      <w:r>
        <w:rPr>
          <w:lang w:val="es-ES"/>
        </w:rPr>
        <w:t>c</w:t>
      </w:r>
      <w:r w:rsidRPr="00665B08">
        <w:rPr>
          <w:lang w:val="es-ES"/>
        </w:rPr>
        <w:t>ontinuación:</w:t>
      </w:r>
    </w:p>
    <w:p w14:paraId="27B534CF" w14:textId="77777777" w:rsidR="00E34C67" w:rsidRPr="00665B08" w:rsidRDefault="00E34C67" w:rsidP="00E34C67">
      <w:pPr>
        <w:tabs>
          <w:tab w:val="left" w:pos="432"/>
        </w:tabs>
        <w:ind w:left="720"/>
        <w:rPr>
          <w:szCs w:val="20"/>
          <w:lang w:val="es-ES"/>
        </w:rPr>
      </w:pPr>
    </w:p>
    <w:p w14:paraId="287BC316"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[1:21] ¿Qué relación tenían los colosenses con Dios antes de creer en el evangelio? </w:t>
      </w:r>
    </w:p>
    <w:p w14:paraId="2EF7E980" w14:textId="77777777" w:rsidR="00183526" w:rsidRDefault="00183526" w:rsidP="00E34C67">
      <w:pPr>
        <w:tabs>
          <w:tab w:val="left" w:pos="432"/>
        </w:tabs>
        <w:ind w:left="720"/>
        <w:rPr>
          <w:szCs w:val="20"/>
          <w:lang w:val="es-ES"/>
        </w:rPr>
      </w:pPr>
      <w:r w:rsidRPr="00665B08">
        <w:rPr>
          <w:szCs w:val="20"/>
          <w:lang w:val="es-ES"/>
        </w:rPr>
        <w:t>Antes de creer en el evangelio, los colosenses eran extraños a Dios y eran sus enemigos. (Es decir que no tenían relación con Dios.)</w:t>
      </w:r>
    </w:p>
    <w:p w14:paraId="5E903262" w14:textId="77777777" w:rsidR="00E34C67" w:rsidRPr="00665B08" w:rsidRDefault="00E34C67" w:rsidP="00E34C67">
      <w:pPr>
        <w:tabs>
          <w:tab w:val="left" w:pos="432"/>
        </w:tabs>
        <w:ind w:left="720"/>
        <w:rPr>
          <w:szCs w:val="20"/>
          <w:lang w:val="es-ES"/>
        </w:rPr>
      </w:pPr>
    </w:p>
    <w:p w14:paraId="77C5AA6A" w14:textId="77777777" w:rsidR="00183526" w:rsidRPr="00665B08" w:rsidRDefault="00183526" w:rsidP="00AF39DB">
      <w:pPr>
        <w:numPr>
          <w:ilvl w:val="0"/>
          <w:numId w:val="163"/>
        </w:numPr>
        <w:tabs>
          <w:tab w:val="left" w:pos="432"/>
        </w:tabs>
        <w:spacing w:line="256" w:lineRule="auto"/>
        <w:rPr>
          <w:szCs w:val="20"/>
          <w:lang w:val="es-ES"/>
        </w:rPr>
      </w:pPr>
      <w:r w:rsidRPr="00665B08">
        <w:rPr>
          <w:szCs w:val="20"/>
          <w:lang w:val="es-ES"/>
        </w:rPr>
        <w:t xml:space="preserve">[1:23] ¿Qué deben seguir haciendo los colosenses? </w:t>
      </w:r>
    </w:p>
    <w:p w14:paraId="75279951" w14:textId="77777777" w:rsidR="00183526" w:rsidRDefault="00183526" w:rsidP="00E34C67">
      <w:pPr>
        <w:tabs>
          <w:tab w:val="left" w:pos="432"/>
        </w:tabs>
        <w:ind w:left="720"/>
        <w:rPr>
          <w:szCs w:val="20"/>
          <w:lang w:val="es-ES"/>
        </w:rPr>
      </w:pPr>
      <w:r w:rsidRPr="00665B08">
        <w:rPr>
          <w:szCs w:val="20"/>
          <w:lang w:val="es-ES"/>
        </w:rPr>
        <w:t>Los colosenses deben continuar en la fe, deben estar establecidos y firmes en ella. No deben alejarse de la esperanza del evangelio que habían oído.</w:t>
      </w:r>
    </w:p>
    <w:p w14:paraId="111C339C" w14:textId="77777777" w:rsidR="00E34C67" w:rsidRPr="00665B08" w:rsidRDefault="00E34C67" w:rsidP="00E34C67">
      <w:pPr>
        <w:tabs>
          <w:tab w:val="left" w:pos="432"/>
        </w:tabs>
        <w:ind w:left="720"/>
        <w:rPr>
          <w:szCs w:val="20"/>
          <w:lang w:val="es-ES"/>
        </w:rPr>
      </w:pPr>
    </w:p>
    <w:p w14:paraId="0B31BF86" w14:textId="77777777" w:rsidR="00183526" w:rsidRPr="00665B08" w:rsidRDefault="00183526" w:rsidP="00E34C67">
      <w:pPr>
        <w:tabs>
          <w:tab w:val="left" w:pos="432"/>
        </w:tabs>
        <w:rPr>
          <w:b/>
          <w:szCs w:val="20"/>
          <w:lang w:val="es-ES"/>
        </w:rPr>
      </w:pPr>
      <w:r w:rsidRPr="00665B08">
        <w:rPr>
          <w:b/>
          <w:szCs w:val="20"/>
          <w:lang w:val="es-ES"/>
        </w:rPr>
        <w:t>Sección de comentarios:</w:t>
      </w:r>
    </w:p>
    <w:p w14:paraId="0E8D3E57" w14:textId="77777777" w:rsidR="00183526" w:rsidRPr="00665B08" w:rsidRDefault="00183526" w:rsidP="00E34C67">
      <w:pPr>
        <w:spacing w:line="360" w:lineRule="auto"/>
        <w:rPr>
          <w:b/>
          <w:sz w:val="32"/>
          <w:szCs w:val="32"/>
          <w:lang w:val="es-ES"/>
        </w:rPr>
      </w:pPr>
    </w:p>
    <w:p w14:paraId="5B9D4E18" w14:textId="77777777" w:rsidR="00183526" w:rsidRPr="00665B08" w:rsidRDefault="00183526" w:rsidP="00E34C67">
      <w:pPr>
        <w:spacing w:line="240" w:lineRule="auto"/>
        <w:rPr>
          <w:bCs/>
          <w:sz w:val="40"/>
          <w:szCs w:val="44"/>
          <w:lang w:val="es-ES"/>
        </w:rPr>
      </w:pPr>
      <w:r w:rsidRPr="00665B08">
        <w:rPr>
          <w:bCs/>
          <w:szCs w:val="44"/>
          <w:lang w:val="es-ES"/>
        </w:rPr>
        <w:br w:type="page"/>
      </w:r>
      <w:bookmarkStart w:id="109" w:name="_78p86tomqykn"/>
      <w:bookmarkStart w:id="110" w:name="_i82om3yqgc4q"/>
      <w:bookmarkEnd w:id="109"/>
      <w:bookmarkEnd w:id="110"/>
    </w:p>
    <w:p w14:paraId="3CC9DB4A" w14:textId="77777777" w:rsidR="00183526" w:rsidRPr="00665B08" w:rsidRDefault="00183526" w:rsidP="00183526">
      <w:pPr>
        <w:pStyle w:val="Heading1"/>
        <w:tabs>
          <w:tab w:val="left" w:pos="432"/>
        </w:tabs>
        <w:rPr>
          <w:rFonts w:eastAsiaTheme="minorHAnsi"/>
          <w:b w:val="0"/>
          <w:szCs w:val="44"/>
          <w:lang w:val="es-ES"/>
        </w:rPr>
      </w:pPr>
      <w:bookmarkStart w:id="111" w:name="_Toc176516722"/>
      <w:bookmarkStart w:id="112" w:name="_Toc196896507"/>
      <w:r w:rsidRPr="00665B08">
        <w:rPr>
          <w:rFonts w:eastAsiaTheme="minorHAnsi"/>
          <w:szCs w:val="44"/>
          <w:lang w:val="es-ES"/>
        </w:rPr>
        <w:lastRenderedPageBreak/>
        <w:t>Colosenses 2:6-15</w:t>
      </w:r>
      <w:bookmarkEnd w:id="111"/>
      <w:bookmarkEnd w:id="112"/>
    </w:p>
    <w:p w14:paraId="26EE874B" w14:textId="77777777" w:rsidR="00183526" w:rsidRPr="00B543CE" w:rsidRDefault="00183526" w:rsidP="00183526">
      <w:pPr>
        <w:pStyle w:val="Background"/>
        <w:rPr>
          <w:b/>
          <w:bCs w:val="0"/>
          <w:i/>
          <w:iCs/>
          <w:sz w:val="22"/>
          <w:szCs w:val="22"/>
          <w:lang w:val="es-ES"/>
        </w:rPr>
      </w:pPr>
      <w:r w:rsidRPr="00B543CE">
        <w:rPr>
          <w:b/>
          <w:bCs w:val="0"/>
          <w:i/>
          <w:iCs/>
          <w:sz w:val="22"/>
          <w:szCs w:val="22"/>
          <w:lang w:val="es-ES"/>
        </w:rPr>
        <w:t>Lea el pasaje.</w:t>
      </w:r>
    </w:p>
    <w:p w14:paraId="27C900D2" w14:textId="77777777" w:rsidR="00183526" w:rsidRPr="00665B08" w:rsidRDefault="00183526" w:rsidP="00183526">
      <w:pPr>
        <w:pStyle w:val="Part1"/>
        <w:rPr>
          <w:lang w:val="es-ES"/>
        </w:rPr>
      </w:pPr>
      <w:r w:rsidRPr="00665B08">
        <w:rPr>
          <w:lang w:val="es-ES"/>
        </w:rPr>
        <w:t>Parte 1</w:t>
      </w:r>
    </w:p>
    <w:p w14:paraId="65313115"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2B34E6B2" w14:textId="77777777" w:rsidR="00183526" w:rsidRPr="00665B08" w:rsidRDefault="00183526" w:rsidP="00183526">
      <w:pPr>
        <w:pStyle w:val="Checklist"/>
        <w:spacing w:line="256" w:lineRule="auto"/>
      </w:pPr>
      <w:r w:rsidRPr="00665B08">
        <w:rPr>
          <w:lang w:val="es-ES"/>
        </w:rPr>
        <w:t xml:space="preserve">Pablo les dijo a los colosenses que continuaran viviendo en Cristo. </w:t>
      </w:r>
      <w:r w:rsidRPr="00665B08">
        <w:t>[2:6]</w:t>
      </w:r>
    </w:p>
    <w:p w14:paraId="2782FC01" w14:textId="77777777" w:rsidR="00183526" w:rsidRPr="00665B08" w:rsidRDefault="00183526" w:rsidP="00183526">
      <w:pPr>
        <w:pStyle w:val="Checklist"/>
        <w:spacing w:line="256" w:lineRule="auto"/>
      </w:pPr>
      <w:r w:rsidRPr="00665B08">
        <w:rPr>
          <w:lang w:val="es-ES"/>
        </w:rPr>
        <w:t xml:space="preserve">Pablo les dijo a los colosenses que no permitieran que nadie los engañara. </w:t>
      </w:r>
      <w:r w:rsidRPr="00665B08">
        <w:t>[2:8]</w:t>
      </w:r>
    </w:p>
    <w:p w14:paraId="670A74D3" w14:textId="77777777" w:rsidR="00183526" w:rsidRPr="00665B08" w:rsidRDefault="00183526" w:rsidP="00183526">
      <w:pPr>
        <w:pStyle w:val="Checklist"/>
        <w:spacing w:line="256" w:lineRule="auto"/>
        <w:rPr>
          <w:lang w:val="es-ES"/>
        </w:rPr>
      </w:pPr>
      <w:r w:rsidRPr="00665B08">
        <w:rPr>
          <w:lang w:val="es-ES"/>
        </w:rPr>
        <w:t>Toda la plenitud de Dios vive en Cristo, y los colosenses han sido completos en Cristo. [2:9-10]</w:t>
      </w:r>
    </w:p>
    <w:p w14:paraId="1730A0EA" w14:textId="77777777" w:rsidR="00183526" w:rsidRPr="00665B08" w:rsidRDefault="00183526" w:rsidP="00183526">
      <w:pPr>
        <w:pStyle w:val="Checklist"/>
        <w:spacing w:line="256" w:lineRule="auto"/>
      </w:pPr>
      <w:r w:rsidRPr="00665B08">
        <w:rPr>
          <w:lang w:val="es-ES"/>
        </w:rPr>
        <w:t xml:space="preserve">En Cristo también fueron circuncidados espiritualmente, y fueron sepultados con Cristo en el bautismo. </w:t>
      </w:r>
      <w:r w:rsidRPr="00665B08">
        <w:t>[2:11-12]</w:t>
      </w:r>
    </w:p>
    <w:p w14:paraId="3F99F7D1" w14:textId="77777777" w:rsidR="00183526" w:rsidRPr="00665B08" w:rsidRDefault="00183526" w:rsidP="00183526">
      <w:pPr>
        <w:pStyle w:val="Checklist"/>
        <w:spacing w:line="256" w:lineRule="auto"/>
      </w:pPr>
      <w:r w:rsidRPr="00665B08">
        <w:rPr>
          <w:lang w:val="es-ES"/>
        </w:rPr>
        <w:t xml:space="preserve">Fueron resucitados creyendo en el poder de Dios, lo que les dio vida con Cristo. </w:t>
      </w:r>
      <w:r w:rsidRPr="00665B08">
        <w:t>[2:12-13]</w:t>
      </w:r>
    </w:p>
    <w:p w14:paraId="10C4D95B" w14:textId="77777777" w:rsidR="00183526" w:rsidRPr="00665B08" w:rsidRDefault="00183526" w:rsidP="00183526">
      <w:pPr>
        <w:pStyle w:val="Checklist"/>
        <w:spacing w:line="256" w:lineRule="auto"/>
      </w:pPr>
      <w:r w:rsidRPr="00665B08">
        <w:rPr>
          <w:lang w:val="es-ES"/>
        </w:rPr>
        <w:t xml:space="preserve">Dios perdonó todos sus pecados y quitó sus deudas a través de la cruz. </w:t>
      </w:r>
      <w:r w:rsidRPr="00665B08">
        <w:t>[2:13-14]</w:t>
      </w:r>
    </w:p>
    <w:p w14:paraId="6AD33606" w14:textId="77777777" w:rsidR="00183526" w:rsidRPr="00665B08" w:rsidRDefault="00183526" w:rsidP="00183526">
      <w:pPr>
        <w:pStyle w:val="Checklist"/>
        <w:spacing w:line="256" w:lineRule="auto"/>
      </w:pPr>
      <w:r w:rsidRPr="00665B08">
        <w:rPr>
          <w:lang w:val="es-ES"/>
        </w:rPr>
        <w:t xml:space="preserve">Cristo triunfó sobre los gobernantes y las autoridades por medio de la cruz. </w:t>
      </w:r>
      <w:r w:rsidRPr="00665B08">
        <w:t>[2:15]</w:t>
      </w:r>
    </w:p>
    <w:p w14:paraId="43CC6656" w14:textId="77777777" w:rsidR="00183526" w:rsidRPr="00665B08" w:rsidRDefault="00183526" w:rsidP="00183526">
      <w:pPr>
        <w:pStyle w:val="Part2"/>
      </w:pPr>
      <w:proofErr w:type="spellStart"/>
      <w:r w:rsidRPr="00665B08">
        <w:t>Parte</w:t>
      </w:r>
      <w:proofErr w:type="spellEnd"/>
      <w:r w:rsidRPr="00665B08">
        <w:t xml:space="preserve"> 2</w:t>
      </w:r>
    </w:p>
    <w:p w14:paraId="137EC923" w14:textId="77777777" w:rsidR="00183526" w:rsidRPr="00665B08" w:rsidRDefault="00183526" w:rsidP="00183526">
      <w:pPr>
        <w:pStyle w:val="Answerortell"/>
        <w:rPr>
          <w:lang w:val="es-ES"/>
        </w:rPr>
      </w:pPr>
      <w:r w:rsidRPr="00665B08">
        <w:rPr>
          <w:lang w:val="es-ES"/>
        </w:rPr>
        <w:t>Responda las siguientes preguntas de los versículos señalados.</w:t>
      </w:r>
    </w:p>
    <w:p w14:paraId="01F6F9AB" w14:textId="77777777" w:rsidR="00183526" w:rsidRPr="00665B08" w:rsidRDefault="00183526" w:rsidP="00AF39DB">
      <w:pPr>
        <w:keepNext/>
        <w:keepLines/>
        <w:numPr>
          <w:ilvl w:val="0"/>
          <w:numId w:val="164"/>
        </w:numPr>
        <w:spacing w:line="256" w:lineRule="auto"/>
        <w:rPr>
          <w:szCs w:val="20"/>
          <w:lang w:val="es-ES"/>
        </w:rPr>
      </w:pPr>
      <w:r w:rsidRPr="00665B08">
        <w:rPr>
          <w:szCs w:val="20"/>
          <w:lang w:val="es-ES"/>
        </w:rPr>
        <w:t xml:space="preserve">[2:6] ¿Qué les dijo Pablo a los colosenses que hicieran? </w:t>
      </w:r>
    </w:p>
    <w:p w14:paraId="7AD4C034" w14:textId="77777777" w:rsidR="00183526" w:rsidRDefault="00183526" w:rsidP="00B543CE">
      <w:pPr>
        <w:keepNext/>
        <w:keepLines/>
        <w:ind w:left="720"/>
        <w:rPr>
          <w:szCs w:val="20"/>
          <w:lang w:val="es-ES"/>
        </w:rPr>
      </w:pPr>
      <w:r w:rsidRPr="00665B08">
        <w:rPr>
          <w:szCs w:val="20"/>
          <w:lang w:val="es-ES"/>
        </w:rPr>
        <w:t>Pablo les dijo que anduvieran en Cristo Jesús, el Señor.</w:t>
      </w:r>
    </w:p>
    <w:p w14:paraId="59B9A0FF" w14:textId="77777777" w:rsidR="00B543CE" w:rsidRPr="00665B08" w:rsidRDefault="00B543CE" w:rsidP="00B543CE">
      <w:pPr>
        <w:keepNext/>
        <w:keepLines/>
        <w:ind w:left="720"/>
        <w:rPr>
          <w:szCs w:val="20"/>
          <w:lang w:val="es-ES"/>
        </w:rPr>
      </w:pPr>
    </w:p>
    <w:p w14:paraId="4EDE75BD" w14:textId="77777777" w:rsidR="00183526" w:rsidRPr="00665B08" w:rsidRDefault="00183526" w:rsidP="00AF39DB">
      <w:pPr>
        <w:keepNext/>
        <w:keepLines/>
        <w:numPr>
          <w:ilvl w:val="0"/>
          <w:numId w:val="164"/>
        </w:numPr>
        <w:spacing w:line="256" w:lineRule="auto"/>
        <w:rPr>
          <w:szCs w:val="20"/>
          <w:lang w:val="es-ES"/>
        </w:rPr>
      </w:pPr>
      <w:r w:rsidRPr="00665B08">
        <w:rPr>
          <w:szCs w:val="20"/>
          <w:lang w:val="es-ES"/>
        </w:rPr>
        <w:t xml:space="preserve">[2:7] ¿Qué explicó Pablo en el versículo 7 acerca de lo que significaba caminar en Cristo? </w:t>
      </w:r>
    </w:p>
    <w:p w14:paraId="4757C52D" w14:textId="77777777" w:rsidR="00183526" w:rsidRPr="00665B08" w:rsidRDefault="00183526" w:rsidP="00B543CE">
      <w:pPr>
        <w:keepNext/>
        <w:keepLines/>
        <w:ind w:firstLine="720"/>
        <w:rPr>
          <w:szCs w:val="20"/>
          <w:lang w:val="es-ES"/>
        </w:rPr>
      </w:pPr>
      <w:r w:rsidRPr="00665B08">
        <w:rPr>
          <w:szCs w:val="20"/>
          <w:lang w:val="es-ES"/>
        </w:rPr>
        <w:t>Cuando caminaban en Cristo, ellos deben estar:</w:t>
      </w:r>
    </w:p>
    <w:p w14:paraId="0D34304F" w14:textId="77777777" w:rsidR="00183526" w:rsidRPr="00665B08" w:rsidRDefault="00183526" w:rsidP="00AF39DB">
      <w:pPr>
        <w:numPr>
          <w:ilvl w:val="0"/>
          <w:numId w:val="144"/>
        </w:numPr>
        <w:tabs>
          <w:tab w:val="left" w:pos="432"/>
        </w:tabs>
        <w:spacing w:line="256" w:lineRule="auto"/>
        <w:ind w:left="1080" w:hanging="180"/>
        <w:rPr>
          <w:szCs w:val="20"/>
          <w:lang w:val="es-ES"/>
        </w:rPr>
      </w:pPr>
      <w:r w:rsidRPr="00665B08">
        <w:rPr>
          <w:szCs w:val="20"/>
          <w:lang w:val="es-ES"/>
        </w:rPr>
        <w:t xml:space="preserve">  Enraizados en Él</w:t>
      </w:r>
    </w:p>
    <w:p w14:paraId="262DFBD3" w14:textId="77777777" w:rsidR="00183526" w:rsidRPr="00665B08" w:rsidRDefault="00183526" w:rsidP="00AF39DB">
      <w:pPr>
        <w:numPr>
          <w:ilvl w:val="0"/>
          <w:numId w:val="144"/>
        </w:numPr>
        <w:tabs>
          <w:tab w:val="left" w:pos="432"/>
        </w:tabs>
        <w:spacing w:line="256" w:lineRule="auto"/>
        <w:ind w:left="1080" w:hanging="180"/>
        <w:rPr>
          <w:szCs w:val="20"/>
          <w:lang w:val="es-ES"/>
        </w:rPr>
      </w:pPr>
      <w:r w:rsidRPr="00665B08">
        <w:rPr>
          <w:szCs w:val="20"/>
          <w:lang w:val="es-ES"/>
        </w:rPr>
        <w:t xml:space="preserve">  Edificados en Él</w:t>
      </w:r>
    </w:p>
    <w:p w14:paraId="4D229F2D" w14:textId="77777777" w:rsidR="00183526" w:rsidRPr="00665B08" w:rsidRDefault="00183526" w:rsidP="00AF39DB">
      <w:pPr>
        <w:numPr>
          <w:ilvl w:val="0"/>
          <w:numId w:val="144"/>
        </w:numPr>
        <w:tabs>
          <w:tab w:val="left" w:pos="432"/>
        </w:tabs>
        <w:spacing w:line="256" w:lineRule="auto"/>
        <w:ind w:left="1080" w:hanging="180"/>
        <w:rPr>
          <w:szCs w:val="20"/>
          <w:lang w:val="es-ES"/>
        </w:rPr>
      </w:pPr>
      <w:r w:rsidRPr="00665B08">
        <w:rPr>
          <w:szCs w:val="20"/>
          <w:lang w:val="es-ES"/>
        </w:rPr>
        <w:t xml:space="preserve">  Fortalecidos en la fe</w:t>
      </w:r>
    </w:p>
    <w:p w14:paraId="44414CCD" w14:textId="77777777" w:rsidR="00183526" w:rsidRDefault="00183526" w:rsidP="00AF39DB">
      <w:pPr>
        <w:numPr>
          <w:ilvl w:val="0"/>
          <w:numId w:val="144"/>
        </w:numPr>
        <w:tabs>
          <w:tab w:val="left" w:pos="432"/>
        </w:tabs>
        <w:spacing w:line="256" w:lineRule="auto"/>
        <w:ind w:left="1080" w:hanging="180"/>
        <w:rPr>
          <w:szCs w:val="20"/>
          <w:lang w:val="es-ES"/>
        </w:rPr>
      </w:pPr>
      <w:r w:rsidRPr="00665B08">
        <w:rPr>
          <w:szCs w:val="20"/>
          <w:lang w:val="es-ES"/>
        </w:rPr>
        <w:t xml:space="preserve">  Agradecidos de Él</w:t>
      </w:r>
    </w:p>
    <w:p w14:paraId="6F0A2891" w14:textId="77777777" w:rsidR="00B543CE" w:rsidRPr="00665B08" w:rsidRDefault="00B543CE" w:rsidP="00B543CE">
      <w:pPr>
        <w:tabs>
          <w:tab w:val="left" w:pos="432"/>
        </w:tabs>
        <w:spacing w:line="256" w:lineRule="auto"/>
        <w:ind w:left="1080"/>
        <w:rPr>
          <w:szCs w:val="20"/>
          <w:lang w:val="es-ES"/>
        </w:rPr>
      </w:pPr>
    </w:p>
    <w:p w14:paraId="182C2AF1"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[2:8] ¿Qué le advirtió Pablo a los colosenses? </w:t>
      </w:r>
    </w:p>
    <w:p w14:paraId="71782A8D" w14:textId="77777777" w:rsidR="00183526" w:rsidRDefault="00183526" w:rsidP="00B543CE">
      <w:pPr>
        <w:tabs>
          <w:tab w:val="left" w:pos="432"/>
        </w:tabs>
        <w:ind w:left="720"/>
        <w:rPr>
          <w:szCs w:val="20"/>
          <w:lang w:val="es-ES"/>
        </w:rPr>
      </w:pPr>
      <w:r w:rsidRPr="00665B08">
        <w:rPr>
          <w:szCs w:val="20"/>
          <w:lang w:val="es-ES"/>
        </w:rPr>
        <w:t>Pablo les advirtió que no se dejaran capturar por la filosofía o engaño.</w:t>
      </w:r>
    </w:p>
    <w:p w14:paraId="70C24F90" w14:textId="77777777" w:rsidR="00B543CE" w:rsidRPr="00665B08" w:rsidRDefault="00B543CE" w:rsidP="00B543CE">
      <w:pPr>
        <w:tabs>
          <w:tab w:val="left" w:pos="432"/>
        </w:tabs>
        <w:ind w:left="720"/>
        <w:rPr>
          <w:szCs w:val="20"/>
          <w:lang w:val="es-ES"/>
        </w:rPr>
      </w:pPr>
    </w:p>
    <w:p w14:paraId="2A055C9C"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[2:8] ¿De dónde vinieron la filosofía y el engaño que Pablo advirtió a los colosenses? </w:t>
      </w:r>
    </w:p>
    <w:p w14:paraId="2ABE8A0A" w14:textId="77777777" w:rsidR="00183526" w:rsidRDefault="00183526" w:rsidP="00B543CE">
      <w:pPr>
        <w:tabs>
          <w:tab w:val="left" w:pos="432"/>
        </w:tabs>
        <w:ind w:left="720"/>
        <w:rPr>
          <w:szCs w:val="20"/>
          <w:lang w:val="es-ES"/>
        </w:rPr>
      </w:pPr>
      <w:r w:rsidRPr="00665B08">
        <w:rPr>
          <w:szCs w:val="20"/>
          <w:lang w:val="es-ES"/>
        </w:rPr>
        <w:t xml:space="preserve">Provenían de las tradiciones de los hombres y de los espíritus elementales del mundo. </w:t>
      </w:r>
    </w:p>
    <w:p w14:paraId="03CE0442" w14:textId="77777777" w:rsidR="00B543CE" w:rsidRPr="00665B08" w:rsidRDefault="00B543CE" w:rsidP="00B543CE">
      <w:pPr>
        <w:tabs>
          <w:tab w:val="left" w:pos="432"/>
        </w:tabs>
        <w:ind w:left="720"/>
        <w:rPr>
          <w:szCs w:val="20"/>
          <w:lang w:val="es-ES"/>
        </w:rPr>
      </w:pPr>
    </w:p>
    <w:p w14:paraId="6AC27267"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[2:9] ¿En quién vive la plenitud de Dios? </w:t>
      </w:r>
    </w:p>
    <w:p w14:paraId="40ABD247" w14:textId="77777777" w:rsidR="00183526" w:rsidRDefault="00183526" w:rsidP="00B543CE">
      <w:pPr>
        <w:tabs>
          <w:tab w:val="left" w:pos="432"/>
        </w:tabs>
        <w:ind w:left="720"/>
        <w:rPr>
          <w:szCs w:val="20"/>
          <w:lang w:val="es-ES"/>
        </w:rPr>
      </w:pPr>
      <w:r w:rsidRPr="00665B08">
        <w:rPr>
          <w:szCs w:val="20"/>
          <w:lang w:val="es-ES"/>
        </w:rPr>
        <w:t>La plenitud de Dios vive en Cristo.</w:t>
      </w:r>
    </w:p>
    <w:p w14:paraId="60A2B998" w14:textId="77777777" w:rsidR="00B543CE" w:rsidRPr="00665B08" w:rsidRDefault="00B543CE" w:rsidP="00B543CE">
      <w:pPr>
        <w:tabs>
          <w:tab w:val="left" w:pos="432"/>
        </w:tabs>
        <w:ind w:left="720"/>
        <w:rPr>
          <w:szCs w:val="20"/>
          <w:lang w:val="es-ES"/>
        </w:rPr>
      </w:pPr>
    </w:p>
    <w:p w14:paraId="1AAEC71C" w14:textId="77777777" w:rsidR="00183526" w:rsidRPr="00665B08" w:rsidRDefault="00183526" w:rsidP="00AF39DB">
      <w:pPr>
        <w:numPr>
          <w:ilvl w:val="0"/>
          <w:numId w:val="164"/>
        </w:numPr>
        <w:spacing w:line="256" w:lineRule="auto"/>
        <w:rPr>
          <w:szCs w:val="20"/>
          <w:lang w:val="es-ES"/>
        </w:rPr>
      </w:pPr>
      <w:r w:rsidRPr="00665B08">
        <w:rPr>
          <w:szCs w:val="20"/>
          <w:lang w:val="es-ES"/>
        </w:rPr>
        <w:t xml:space="preserve">[2:10-12] ¿Cómo cambiaron los colosenses al estar en Cristo? </w:t>
      </w:r>
    </w:p>
    <w:p w14:paraId="3E19446E" w14:textId="77777777" w:rsidR="00183526" w:rsidRPr="00665B08" w:rsidRDefault="00183526" w:rsidP="00B543CE">
      <w:pPr>
        <w:ind w:left="720"/>
        <w:rPr>
          <w:szCs w:val="20"/>
          <w:lang w:val="es-ES"/>
        </w:rPr>
      </w:pPr>
      <w:r w:rsidRPr="00665B08">
        <w:rPr>
          <w:szCs w:val="20"/>
          <w:lang w:val="es-ES"/>
        </w:rPr>
        <w:t>Ellos fueron:</w:t>
      </w:r>
    </w:p>
    <w:p w14:paraId="6A62FFD5" w14:textId="77777777" w:rsidR="00183526" w:rsidRPr="00665B08" w:rsidRDefault="00183526" w:rsidP="00AF39DB">
      <w:pPr>
        <w:numPr>
          <w:ilvl w:val="0"/>
          <w:numId w:val="143"/>
        </w:numPr>
        <w:tabs>
          <w:tab w:val="left" w:pos="432"/>
        </w:tabs>
        <w:spacing w:line="256" w:lineRule="auto"/>
        <w:ind w:left="1080" w:hanging="180"/>
        <w:rPr>
          <w:szCs w:val="20"/>
          <w:lang w:val="es-ES"/>
        </w:rPr>
      </w:pPr>
      <w:r w:rsidRPr="00665B08">
        <w:rPr>
          <w:szCs w:val="20"/>
          <w:lang w:val="es-ES"/>
        </w:rPr>
        <w:t>Llenos de Cristo</w:t>
      </w:r>
    </w:p>
    <w:p w14:paraId="72FD8058" w14:textId="77777777" w:rsidR="00183526" w:rsidRPr="00665B08" w:rsidRDefault="00183526" w:rsidP="00AF39DB">
      <w:pPr>
        <w:numPr>
          <w:ilvl w:val="0"/>
          <w:numId w:val="143"/>
        </w:numPr>
        <w:tabs>
          <w:tab w:val="left" w:pos="432"/>
        </w:tabs>
        <w:spacing w:line="256" w:lineRule="auto"/>
        <w:ind w:left="1080" w:hanging="180"/>
        <w:rPr>
          <w:szCs w:val="20"/>
          <w:lang w:val="es-ES"/>
        </w:rPr>
      </w:pPr>
      <w:r w:rsidRPr="00665B08">
        <w:rPr>
          <w:szCs w:val="20"/>
          <w:lang w:val="es-ES"/>
        </w:rPr>
        <w:t xml:space="preserve">Circuncidados en Cristo </w:t>
      </w:r>
    </w:p>
    <w:p w14:paraId="02319460" w14:textId="77777777" w:rsidR="00183526" w:rsidRPr="00665B08" w:rsidRDefault="00183526" w:rsidP="00AF39DB">
      <w:pPr>
        <w:numPr>
          <w:ilvl w:val="0"/>
          <w:numId w:val="143"/>
        </w:numPr>
        <w:tabs>
          <w:tab w:val="left" w:pos="432"/>
        </w:tabs>
        <w:spacing w:line="256" w:lineRule="auto"/>
        <w:ind w:left="1080" w:hanging="180"/>
        <w:rPr>
          <w:szCs w:val="20"/>
          <w:lang w:val="es-ES"/>
        </w:rPr>
      </w:pPr>
      <w:r w:rsidRPr="00665B08">
        <w:rPr>
          <w:szCs w:val="20"/>
          <w:lang w:val="es-ES"/>
        </w:rPr>
        <w:t xml:space="preserve">Sepultados con Cristo </w:t>
      </w:r>
    </w:p>
    <w:p w14:paraId="4315E9A3" w14:textId="77777777" w:rsidR="00183526" w:rsidRPr="00665B08" w:rsidRDefault="00183526" w:rsidP="00AF39DB">
      <w:pPr>
        <w:numPr>
          <w:ilvl w:val="0"/>
          <w:numId w:val="143"/>
        </w:numPr>
        <w:tabs>
          <w:tab w:val="left" w:pos="432"/>
        </w:tabs>
        <w:spacing w:line="256" w:lineRule="auto"/>
        <w:ind w:left="1080" w:hanging="180"/>
        <w:rPr>
          <w:szCs w:val="20"/>
          <w:lang w:val="es-ES"/>
        </w:rPr>
      </w:pPr>
      <w:r w:rsidRPr="00665B08">
        <w:rPr>
          <w:szCs w:val="20"/>
          <w:lang w:val="es-ES"/>
        </w:rPr>
        <w:t xml:space="preserve">Resucitados con Cristo de entre los muertos </w:t>
      </w:r>
    </w:p>
    <w:p w14:paraId="2F73E83D" w14:textId="77777777" w:rsidR="00183526" w:rsidRPr="00665B08" w:rsidRDefault="00183526" w:rsidP="00B543CE">
      <w:pPr>
        <w:tabs>
          <w:tab w:val="left" w:pos="432"/>
        </w:tabs>
        <w:ind w:left="720"/>
        <w:rPr>
          <w:szCs w:val="20"/>
          <w:lang w:val="es-ES"/>
        </w:rPr>
      </w:pPr>
    </w:p>
    <w:p w14:paraId="0CA13106"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[2:10] ¿Cómo se describe a Cristo en el versículo 10? </w:t>
      </w:r>
    </w:p>
    <w:p w14:paraId="1EE263E3" w14:textId="77777777" w:rsidR="00183526" w:rsidRDefault="00183526" w:rsidP="00B543CE">
      <w:pPr>
        <w:tabs>
          <w:tab w:val="left" w:pos="432"/>
        </w:tabs>
        <w:ind w:left="720"/>
        <w:rPr>
          <w:szCs w:val="20"/>
          <w:lang w:val="es-ES"/>
        </w:rPr>
      </w:pPr>
      <w:r w:rsidRPr="00665B08">
        <w:rPr>
          <w:szCs w:val="20"/>
          <w:lang w:val="es-ES"/>
        </w:rPr>
        <w:t>A Cristo se le llama la cabeza de todos los gobernantes y autoridades.</w:t>
      </w:r>
    </w:p>
    <w:p w14:paraId="4A7B2C68" w14:textId="77777777" w:rsidR="00B543CE" w:rsidRPr="00665B08" w:rsidRDefault="00B543CE" w:rsidP="00B543CE">
      <w:pPr>
        <w:tabs>
          <w:tab w:val="left" w:pos="432"/>
        </w:tabs>
        <w:ind w:left="720"/>
        <w:rPr>
          <w:szCs w:val="20"/>
          <w:lang w:val="es-ES"/>
        </w:rPr>
      </w:pPr>
    </w:p>
    <w:p w14:paraId="6E1EB17C"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[2:10] ¿Qué cree que significa ser lleno en Cristo? </w:t>
      </w:r>
    </w:p>
    <w:p w14:paraId="2A8BE0D4" w14:textId="77777777" w:rsidR="00183526" w:rsidRDefault="00183526" w:rsidP="00B543CE">
      <w:pPr>
        <w:tabs>
          <w:tab w:val="left" w:pos="432"/>
        </w:tabs>
        <w:ind w:left="720"/>
        <w:rPr>
          <w:szCs w:val="20"/>
          <w:lang w:val="es-ES"/>
        </w:rPr>
      </w:pPr>
      <w:r w:rsidRPr="00665B08">
        <w:rPr>
          <w:i/>
          <w:iCs/>
          <w:szCs w:val="20"/>
          <w:lang w:val="es-ES"/>
        </w:rPr>
        <w:t>(La respuesta puede variar).</w:t>
      </w:r>
      <w:r w:rsidRPr="00665B08">
        <w:rPr>
          <w:szCs w:val="20"/>
          <w:lang w:val="es-ES"/>
        </w:rPr>
        <w:t xml:space="preserve"> Quizás significa tener todo lo que uno necesita para la salvación debido a Cristo, o tener el poder de vivir como Cristo quiere.</w:t>
      </w:r>
    </w:p>
    <w:p w14:paraId="6F4AC4C4" w14:textId="115F4CD9" w:rsidR="00B543CE" w:rsidRPr="00665B08" w:rsidRDefault="00B543CE" w:rsidP="00B543CE">
      <w:pPr>
        <w:pStyle w:val="Continuedline"/>
        <w:rPr>
          <w:lang w:val="es-ES"/>
        </w:rPr>
      </w:pPr>
      <w:r w:rsidRPr="00665B08">
        <w:rPr>
          <w:lang w:val="es-ES"/>
        </w:rPr>
        <w:lastRenderedPageBreak/>
        <w:t xml:space="preserve">Colosenses 2:6-15, </w:t>
      </w:r>
      <w:r>
        <w:rPr>
          <w:lang w:val="es-ES"/>
        </w:rPr>
        <w:t>c</w:t>
      </w:r>
      <w:r w:rsidRPr="00665B08">
        <w:rPr>
          <w:lang w:val="es-ES"/>
        </w:rPr>
        <w:t>ontinuación:</w:t>
      </w:r>
    </w:p>
    <w:p w14:paraId="699AB626" w14:textId="77777777" w:rsidR="00B543CE" w:rsidRPr="00665B08" w:rsidRDefault="00B543CE" w:rsidP="00B543CE">
      <w:pPr>
        <w:tabs>
          <w:tab w:val="left" w:pos="432"/>
        </w:tabs>
        <w:ind w:left="720"/>
        <w:rPr>
          <w:szCs w:val="20"/>
          <w:lang w:val="es-ES"/>
        </w:rPr>
      </w:pPr>
    </w:p>
    <w:p w14:paraId="533CE561"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[2:11] ¿Qué crees que era una circuncisión no hecha con las manos? </w:t>
      </w:r>
    </w:p>
    <w:p w14:paraId="62389533" w14:textId="77777777" w:rsidR="00183526" w:rsidRDefault="00183526" w:rsidP="00B543CE">
      <w:pPr>
        <w:tabs>
          <w:tab w:val="left" w:pos="432"/>
        </w:tabs>
        <w:ind w:left="720"/>
        <w:rPr>
          <w:szCs w:val="20"/>
          <w:lang w:val="es-ES"/>
        </w:rPr>
      </w:pPr>
      <w:r w:rsidRPr="00665B08">
        <w:rPr>
          <w:i/>
          <w:iCs/>
          <w:szCs w:val="20"/>
          <w:lang w:val="es-ES"/>
        </w:rPr>
        <w:t>(La respuesta puede variar).</w:t>
      </w:r>
      <w:r w:rsidRPr="00665B08">
        <w:rPr>
          <w:szCs w:val="20"/>
          <w:lang w:val="es-ES"/>
        </w:rPr>
        <w:t xml:space="preserve"> Parece significar una circuncisión espiritual. </w:t>
      </w:r>
    </w:p>
    <w:p w14:paraId="651ABCFB" w14:textId="77777777" w:rsidR="00B543CE" w:rsidRPr="00665B08" w:rsidRDefault="00B543CE" w:rsidP="00B543CE">
      <w:pPr>
        <w:tabs>
          <w:tab w:val="left" w:pos="432"/>
        </w:tabs>
        <w:ind w:left="720"/>
        <w:rPr>
          <w:szCs w:val="20"/>
          <w:lang w:val="es-ES"/>
        </w:rPr>
      </w:pPr>
    </w:p>
    <w:p w14:paraId="2FC0B300"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[2:12] ¿Cómo fueron enterrados los colosenses con Cristo? </w:t>
      </w:r>
    </w:p>
    <w:p w14:paraId="0E9FC8F1" w14:textId="77777777" w:rsidR="00183526" w:rsidRDefault="00183526" w:rsidP="00B543CE">
      <w:pPr>
        <w:tabs>
          <w:tab w:val="left" w:pos="432"/>
        </w:tabs>
        <w:ind w:left="720"/>
        <w:rPr>
          <w:szCs w:val="20"/>
          <w:lang w:val="es-ES"/>
        </w:rPr>
      </w:pPr>
      <w:r w:rsidRPr="00665B08">
        <w:rPr>
          <w:szCs w:val="20"/>
          <w:lang w:val="es-ES"/>
        </w:rPr>
        <w:t xml:space="preserve">    Fueron sepultados con Cristo a través del bautismo.</w:t>
      </w:r>
    </w:p>
    <w:p w14:paraId="5E046145" w14:textId="77777777" w:rsidR="00B543CE" w:rsidRPr="00665B08" w:rsidRDefault="00B543CE" w:rsidP="00B543CE">
      <w:pPr>
        <w:tabs>
          <w:tab w:val="left" w:pos="432"/>
        </w:tabs>
        <w:ind w:left="720"/>
        <w:rPr>
          <w:szCs w:val="20"/>
          <w:lang w:val="es-ES"/>
        </w:rPr>
      </w:pPr>
    </w:p>
    <w:p w14:paraId="22EC7309" w14:textId="77777777" w:rsidR="00183526" w:rsidRPr="00665B08" w:rsidRDefault="00183526" w:rsidP="00AF39DB">
      <w:pPr>
        <w:numPr>
          <w:ilvl w:val="0"/>
          <w:numId w:val="164"/>
        </w:numPr>
        <w:tabs>
          <w:tab w:val="left" w:pos="432"/>
          <w:tab w:val="left" w:pos="1340"/>
        </w:tabs>
        <w:spacing w:line="256" w:lineRule="auto"/>
        <w:rPr>
          <w:szCs w:val="20"/>
          <w:lang w:val="es-ES"/>
        </w:rPr>
      </w:pPr>
      <w:r w:rsidRPr="00665B08">
        <w:rPr>
          <w:szCs w:val="20"/>
          <w:lang w:val="es-ES"/>
        </w:rPr>
        <w:t xml:space="preserve">[2:12] ¿Cómo fueron resucitados los colosenses con Cristo? </w:t>
      </w:r>
    </w:p>
    <w:p w14:paraId="6405DD8F" w14:textId="77777777" w:rsidR="00183526" w:rsidRDefault="00183526" w:rsidP="00B543CE">
      <w:pPr>
        <w:tabs>
          <w:tab w:val="left" w:pos="432"/>
        </w:tabs>
        <w:ind w:left="720"/>
        <w:rPr>
          <w:szCs w:val="20"/>
          <w:lang w:val="es-ES"/>
        </w:rPr>
      </w:pPr>
      <w:r w:rsidRPr="00665B08">
        <w:rPr>
          <w:szCs w:val="20"/>
          <w:lang w:val="es-ES"/>
        </w:rPr>
        <w:t>Fueron resucitados con Cristo a través de la fe en el poder de Dios, quien también resucitó a Jesús de entre los muertos.</w:t>
      </w:r>
    </w:p>
    <w:p w14:paraId="53DCA002" w14:textId="77777777" w:rsidR="00B543CE" w:rsidRPr="00665B08" w:rsidRDefault="00B543CE" w:rsidP="00B543CE">
      <w:pPr>
        <w:tabs>
          <w:tab w:val="left" w:pos="432"/>
        </w:tabs>
        <w:ind w:left="720"/>
        <w:rPr>
          <w:szCs w:val="20"/>
          <w:lang w:val="es-ES"/>
        </w:rPr>
      </w:pPr>
    </w:p>
    <w:p w14:paraId="5011A71E"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[2:13] ¿Cómo les ayudó Dios cuando estaban muertos en su pecado? </w:t>
      </w:r>
    </w:p>
    <w:p w14:paraId="50450084" w14:textId="77777777" w:rsidR="00183526" w:rsidRDefault="00183526" w:rsidP="00B543CE">
      <w:pPr>
        <w:tabs>
          <w:tab w:val="left" w:pos="432"/>
        </w:tabs>
        <w:ind w:left="720"/>
        <w:rPr>
          <w:szCs w:val="20"/>
          <w:lang w:val="es-ES"/>
        </w:rPr>
      </w:pPr>
      <w:r w:rsidRPr="00665B08">
        <w:rPr>
          <w:szCs w:val="20"/>
          <w:lang w:val="es-ES"/>
        </w:rPr>
        <w:t xml:space="preserve"> Dios les dio vida con Cristo y perdonó todos sus pecados.</w:t>
      </w:r>
    </w:p>
    <w:p w14:paraId="7CDE5ABB" w14:textId="77777777" w:rsidR="00B543CE" w:rsidRPr="00665B08" w:rsidRDefault="00B543CE" w:rsidP="00B543CE">
      <w:pPr>
        <w:tabs>
          <w:tab w:val="left" w:pos="432"/>
        </w:tabs>
        <w:ind w:left="720"/>
        <w:rPr>
          <w:szCs w:val="20"/>
          <w:lang w:val="es-ES"/>
        </w:rPr>
      </w:pPr>
    </w:p>
    <w:p w14:paraId="0231A0E6"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[2:14] ¿Qué hizo Dios con el registro escrito de la deuda que era hostil a las personas? </w:t>
      </w:r>
    </w:p>
    <w:p w14:paraId="44F63BF8" w14:textId="77777777" w:rsidR="00183526" w:rsidRDefault="00183526" w:rsidP="00B543CE">
      <w:pPr>
        <w:tabs>
          <w:tab w:val="left" w:pos="432"/>
        </w:tabs>
        <w:ind w:left="720"/>
        <w:rPr>
          <w:szCs w:val="20"/>
          <w:lang w:val="es-ES"/>
        </w:rPr>
      </w:pPr>
      <w:r w:rsidRPr="00665B08">
        <w:rPr>
          <w:szCs w:val="20"/>
          <w:lang w:val="es-ES"/>
        </w:rPr>
        <w:t xml:space="preserve">       Dios borró el registro de la deuda, clavándola en la cruz.</w:t>
      </w:r>
    </w:p>
    <w:p w14:paraId="6AACF3D2" w14:textId="77777777" w:rsidR="00B543CE" w:rsidRPr="00665B08" w:rsidRDefault="00B543CE" w:rsidP="00B543CE">
      <w:pPr>
        <w:tabs>
          <w:tab w:val="left" w:pos="432"/>
        </w:tabs>
        <w:ind w:left="720"/>
        <w:rPr>
          <w:szCs w:val="20"/>
          <w:lang w:val="es-ES"/>
        </w:rPr>
      </w:pPr>
    </w:p>
    <w:p w14:paraId="35677D93" w14:textId="77777777" w:rsidR="00183526" w:rsidRPr="00665B08" w:rsidRDefault="00183526" w:rsidP="00AF39DB">
      <w:pPr>
        <w:numPr>
          <w:ilvl w:val="0"/>
          <w:numId w:val="164"/>
        </w:numPr>
        <w:tabs>
          <w:tab w:val="left" w:pos="432"/>
        </w:tabs>
        <w:spacing w:line="256" w:lineRule="auto"/>
        <w:rPr>
          <w:szCs w:val="20"/>
          <w:lang w:val="es-ES"/>
        </w:rPr>
      </w:pPr>
      <w:r w:rsidRPr="00665B08">
        <w:rPr>
          <w:szCs w:val="20"/>
          <w:lang w:val="es-ES"/>
        </w:rPr>
        <w:t xml:space="preserve">[2:15] ¿Qué hizo Cristo a los gobernantes y a las autoridades? </w:t>
      </w:r>
    </w:p>
    <w:p w14:paraId="5E495122" w14:textId="77777777" w:rsidR="00183526" w:rsidRDefault="00183526" w:rsidP="00B543CE">
      <w:pPr>
        <w:tabs>
          <w:tab w:val="left" w:pos="432"/>
        </w:tabs>
        <w:ind w:left="720"/>
        <w:rPr>
          <w:szCs w:val="20"/>
          <w:lang w:val="es-ES"/>
        </w:rPr>
      </w:pPr>
      <w:r w:rsidRPr="00665B08">
        <w:rPr>
          <w:szCs w:val="20"/>
          <w:lang w:val="es-ES"/>
        </w:rPr>
        <w:t>Cristo los desarmó e hizo de ellos un espectáculo público triunfando en la cruz.</w:t>
      </w:r>
    </w:p>
    <w:p w14:paraId="51C4DC65" w14:textId="77777777" w:rsidR="00B543CE" w:rsidRPr="00665B08" w:rsidRDefault="00B543CE" w:rsidP="00B543CE">
      <w:pPr>
        <w:tabs>
          <w:tab w:val="left" w:pos="432"/>
        </w:tabs>
        <w:ind w:left="720"/>
        <w:rPr>
          <w:szCs w:val="20"/>
          <w:lang w:val="es-ES"/>
        </w:rPr>
      </w:pPr>
    </w:p>
    <w:p w14:paraId="3DBA724C" w14:textId="77777777" w:rsidR="00183526" w:rsidRPr="00665B08" w:rsidRDefault="00183526" w:rsidP="00AF39DB">
      <w:pPr>
        <w:numPr>
          <w:ilvl w:val="0"/>
          <w:numId w:val="164"/>
        </w:numPr>
        <w:tabs>
          <w:tab w:val="left" w:pos="432"/>
          <w:tab w:val="left" w:pos="1400"/>
        </w:tabs>
        <w:spacing w:line="256" w:lineRule="auto"/>
        <w:rPr>
          <w:szCs w:val="20"/>
          <w:lang w:val="es-ES"/>
        </w:rPr>
      </w:pPr>
      <w:r w:rsidRPr="00665B08">
        <w:rPr>
          <w:szCs w:val="20"/>
          <w:lang w:val="es-ES"/>
        </w:rPr>
        <w:t xml:space="preserve">[2:15] ¿Quiénes cree que son los gobernantes y las autoridades sobre los que Cristo triunfó? </w:t>
      </w:r>
    </w:p>
    <w:p w14:paraId="34BFAB7F" w14:textId="77777777" w:rsidR="00183526" w:rsidRDefault="00183526" w:rsidP="00B543CE">
      <w:pPr>
        <w:tabs>
          <w:tab w:val="left" w:pos="432"/>
        </w:tabs>
        <w:ind w:left="720"/>
        <w:rPr>
          <w:szCs w:val="20"/>
          <w:lang w:val="es-ES"/>
        </w:rPr>
      </w:pPr>
      <w:r w:rsidRPr="00665B08">
        <w:rPr>
          <w:i/>
          <w:iCs/>
          <w:szCs w:val="20"/>
          <w:lang w:val="es-ES"/>
        </w:rPr>
        <w:t>(La respuesta puede variar).</w:t>
      </w:r>
      <w:r w:rsidRPr="00665B08">
        <w:rPr>
          <w:szCs w:val="20"/>
          <w:lang w:val="es-ES"/>
        </w:rPr>
        <w:t xml:space="preserve"> En este pasaje, los gobernantes y las autoridades eran probablemente los espíritus malignos que se oponían a todos los que eran de Dios.</w:t>
      </w:r>
    </w:p>
    <w:p w14:paraId="4948FFBC" w14:textId="77777777" w:rsidR="00B543CE" w:rsidRPr="00665B08" w:rsidRDefault="00B543CE" w:rsidP="00B543CE">
      <w:pPr>
        <w:tabs>
          <w:tab w:val="left" w:pos="432"/>
        </w:tabs>
        <w:ind w:left="720"/>
        <w:rPr>
          <w:szCs w:val="20"/>
          <w:lang w:val="es-ES"/>
        </w:rPr>
      </w:pPr>
    </w:p>
    <w:p w14:paraId="3822F177" w14:textId="77777777" w:rsidR="00183526" w:rsidRPr="00665B08" w:rsidRDefault="00183526" w:rsidP="00B543CE">
      <w:pPr>
        <w:tabs>
          <w:tab w:val="left" w:pos="432"/>
        </w:tabs>
        <w:rPr>
          <w:b/>
          <w:szCs w:val="20"/>
          <w:lang w:val="es-ES"/>
        </w:rPr>
      </w:pPr>
      <w:r w:rsidRPr="00665B08">
        <w:rPr>
          <w:b/>
          <w:szCs w:val="20"/>
          <w:lang w:val="es-ES"/>
        </w:rPr>
        <w:t>Sección de comentarios:</w:t>
      </w:r>
    </w:p>
    <w:p w14:paraId="2F964344" w14:textId="77777777" w:rsidR="00183526" w:rsidRPr="00665B08" w:rsidRDefault="00183526" w:rsidP="00B543CE">
      <w:pPr>
        <w:spacing w:line="240" w:lineRule="auto"/>
        <w:rPr>
          <w:bCs/>
          <w:sz w:val="40"/>
          <w:szCs w:val="44"/>
          <w:lang w:val="es-ES"/>
        </w:rPr>
      </w:pPr>
      <w:r w:rsidRPr="00665B08">
        <w:rPr>
          <w:bCs/>
          <w:szCs w:val="44"/>
          <w:lang w:val="es-ES"/>
        </w:rPr>
        <w:br w:type="page"/>
      </w:r>
      <w:bookmarkStart w:id="113" w:name="_ez2xe2jujsav"/>
      <w:bookmarkStart w:id="114" w:name="_toawfrc5mslj"/>
      <w:bookmarkStart w:id="115" w:name="_6b7fcb1o4jbs"/>
      <w:bookmarkStart w:id="116" w:name="_8qy38j9fw1vl"/>
      <w:bookmarkStart w:id="117" w:name="_ktwmkc4t40ot"/>
      <w:bookmarkStart w:id="118" w:name="_7cbev7rvz7pr"/>
      <w:bookmarkStart w:id="119" w:name="_7r48pcergktn"/>
      <w:bookmarkEnd w:id="113"/>
      <w:bookmarkEnd w:id="114"/>
      <w:bookmarkEnd w:id="115"/>
      <w:bookmarkEnd w:id="116"/>
      <w:bookmarkEnd w:id="117"/>
      <w:bookmarkEnd w:id="118"/>
      <w:bookmarkEnd w:id="119"/>
    </w:p>
    <w:p w14:paraId="329F43CC" w14:textId="77777777" w:rsidR="00183526" w:rsidRPr="00665B08" w:rsidRDefault="00183526" w:rsidP="00183526">
      <w:pPr>
        <w:pStyle w:val="Heading1"/>
        <w:rPr>
          <w:rFonts w:eastAsiaTheme="minorHAnsi"/>
          <w:b w:val="0"/>
          <w:szCs w:val="44"/>
          <w:lang w:val="es-ES"/>
        </w:rPr>
      </w:pPr>
      <w:bookmarkStart w:id="120" w:name="_v0nissv5m7s"/>
      <w:bookmarkStart w:id="121" w:name="_kt59bvfk89b7"/>
      <w:bookmarkStart w:id="122" w:name="_Toc176516723"/>
      <w:bookmarkStart w:id="123" w:name="_Toc196896508"/>
      <w:bookmarkEnd w:id="120"/>
      <w:bookmarkEnd w:id="121"/>
      <w:r w:rsidRPr="00665B08">
        <w:rPr>
          <w:rFonts w:eastAsiaTheme="minorHAnsi"/>
          <w:szCs w:val="44"/>
          <w:lang w:val="es-ES"/>
        </w:rPr>
        <w:lastRenderedPageBreak/>
        <w:t>Colosenses 3:1-17</w:t>
      </w:r>
      <w:bookmarkEnd w:id="122"/>
      <w:bookmarkEnd w:id="123"/>
    </w:p>
    <w:p w14:paraId="22F8B683" w14:textId="77777777" w:rsidR="00183526" w:rsidRPr="00865863" w:rsidRDefault="00183526" w:rsidP="00183526">
      <w:pPr>
        <w:pStyle w:val="Background"/>
        <w:rPr>
          <w:b/>
          <w:bCs w:val="0"/>
          <w:i/>
          <w:iCs/>
          <w:sz w:val="22"/>
          <w:szCs w:val="22"/>
          <w:lang w:val="es-ES"/>
        </w:rPr>
      </w:pPr>
      <w:r w:rsidRPr="00865863">
        <w:rPr>
          <w:b/>
          <w:bCs w:val="0"/>
          <w:i/>
          <w:iCs/>
          <w:sz w:val="22"/>
          <w:szCs w:val="22"/>
          <w:lang w:val="es-ES"/>
        </w:rPr>
        <w:t>Lea el pasaje.</w:t>
      </w:r>
    </w:p>
    <w:p w14:paraId="3A7E8B6B" w14:textId="77777777" w:rsidR="00183526" w:rsidRPr="00665B08" w:rsidRDefault="00183526" w:rsidP="00183526">
      <w:pPr>
        <w:pStyle w:val="Part1"/>
        <w:rPr>
          <w:lang w:val="es-ES"/>
        </w:rPr>
      </w:pPr>
      <w:r w:rsidRPr="00665B08">
        <w:rPr>
          <w:lang w:val="es-ES"/>
        </w:rPr>
        <w:t>Parte 1</w:t>
      </w:r>
    </w:p>
    <w:p w14:paraId="23B75AD2"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4C23E0B0" w14:textId="77777777" w:rsidR="00183526" w:rsidRPr="00665B08" w:rsidRDefault="00183526" w:rsidP="00183526">
      <w:pPr>
        <w:pStyle w:val="Checklist"/>
        <w:spacing w:line="256" w:lineRule="auto"/>
      </w:pPr>
      <w:r w:rsidRPr="00665B08">
        <w:rPr>
          <w:lang w:val="es-ES"/>
        </w:rPr>
        <w:t xml:space="preserve">Pablo les dijo a los creyentes que buscaran las cosas de arriba en lugar de las cosas de la tierra, porque sus vidas ahora están con Cristo, quien está en el cielo con Dios. </w:t>
      </w:r>
      <w:r w:rsidRPr="00665B08">
        <w:t>[3:1-4]</w:t>
      </w:r>
    </w:p>
    <w:p w14:paraId="176F94D6" w14:textId="77777777" w:rsidR="00183526" w:rsidRPr="00665B08" w:rsidRDefault="00183526" w:rsidP="00183526">
      <w:pPr>
        <w:pStyle w:val="Checklist"/>
        <w:spacing w:line="256" w:lineRule="auto"/>
        <w:rPr>
          <w:lang w:val="es-ES"/>
        </w:rPr>
      </w:pPr>
      <w:r w:rsidRPr="00665B08">
        <w:rPr>
          <w:lang w:val="es-ES"/>
        </w:rPr>
        <w:t>Pablo les dijo que hicieran morir las prácticas pecaminosas porque se habían revestido del nuevo hombre [3:5-10].</w:t>
      </w:r>
    </w:p>
    <w:p w14:paraId="2EAD8180" w14:textId="77777777" w:rsidR="00183526" w:rsidRPr="00665B08" w:rsidRDefault="00183526" w:rsidP="00183526">
      <w:pPr>
        <w:pStyle w:val="Checklist"/>
        <w:spacing w:line="256" w:lineRule="auto"/>
      </w:pPr>
      <w:r w:rsidRPr="00665B08">
        <w:rPr>
          <w:lang w:val="es-ES"/>
        </w:rPr>
        <w:t xml:space="preserve">Pablo les dijo que se amaran unos a otros y que hicieran todo en el nombre del Señor Jesús. </w:t>
      </w:r>
      <w:r w:rsidRPr="00665B08">
        <w:t>[3:11-17]</w:t>
      </w:r>
    </w:p>
    <w:p w14:paraId="514DE856" w14:textId="77777777" w:rsidR="00183526" w:rsidRPr="00665B08" w:rsidRDefault="00183526" w:rsidP="00183526">
      <w:pPr>
        <w:pStyle w:val="Checklist"/>
        <w:spacing w:line="256" w:lineRule="auto"/>
      </w:pPr>
      <w:r w:rsidRPr="00665B08">
        <w:rPr>
          <w:lang w:val="es-ES"/>
        </w:rPr>
        <w:t xml:space="preserve">Pablo dio instrucciones a esposas, esposos, hijos, padres, esclavos y amos. </w:t>
      </w:r>
      <w:r w:rsidRPr="00665B08">
        <w:t>[3:18-4:1]</w:t>
      </w:r>
    </w:p>
    <w:p w14:paraId="34D7071B" w14:textId="77777777" w:rsidR="00183526" w:rsidRPr="00665B08" w:rsidRDefault="00183526" w:rsidP="00183526">
      <w:pPr>
        <w:pStyle w:val="Part2"/>
      </w:pPr>
      <w:r w:rsidRPr="00665B08">
        <w:rPr>
          <w:lang w:val="es-ES"/>
        </w:rPr>
        <w:t>Parte</w:t>
      </w:r>
      <w:r w:rsidRPr="00665B08">
        <w:t xml:space="preserve"> 2</w:t>
      </w:r>
    </w:p>
    <w:p w14:paraId="383864CF" w14:textId="77777777" w:rsidR="00183526" w:rsidRPr="00665B08" w:rsidRDefault="00183526" w:rsidP="00183526">
      <w:pPr>
        <w:pStyle w:val="Answerortell"/>
        <w:rPr>
          <w:lang w:val="es-ES"/>
        </w:rPr>
      </w:pPr>
      <w:r w:rsidRPr="00665B08">
        <w:rPr>
          <w:lang w:val="es-ES"/>
        </w:rPr>
        <w:t>Responda las siguientes preguntas de los versículos señalados.</w:t>
      </w:r>
    </w:p>
    <w:p w14:paraId="49112F20" w14:textId="77777777" w:rsidR="00865863" w:rsidRDefault="00183526" w:rsidP="00AF39DB">
      <w:pPr>
        <w:numPr>
          <w:ilvl w:val="0"/>
          <w:numId w:val="165"/>
        </w:numPr>
        <w:spacing w:line="256" w:lineRule="auto"/>
        <w:rPr>
          <w:szCs w:val="20"/>
          <w:lang w:val="es-ES"/>
        </w:rPr>
      </w:pPr>
      <w:r w:rsidRPr="00665B08">
        <w:rPr>
          <w:szCs w:val="20"/>
          <w:lang w:val="es-ES"/>
        </w:rPr>
        <w:t>[3:1] ¿Qué dijo Pablo que debían buscar los que habían resucitado con Cristo?</w:t>
      </w:r>
    </w:p>
    <w:p w14:paraId="5FB4327C" w14:textId="7CE71B59" w:rsidR="00183526" w:rsidRPr="00865863" w:rsidRDefault="00183526" w:rsidP="00865863">
      <w:pPr>
        <w:spacing w:line="256" w:lineRule="auto"/>
        <w:ind w:left="360" w:firstLine="360"/>
        <w:rPr>
          <w:szCs w:val="20"/>
          <w:lang w:val="es-ES"/>
        </w:rPr>
      </w:pPr>
      <w:r w:rsidRPr="00865863">
        <w:rPr>
          <w:szCs w:val="20"/>
          <w:lang w:val="es-ES"/>
        </w:rPr>
        <w:t>Pablo dijo que debían buscar las cosas de arriba.</w:t>
      </w:r>
    </w:p>
    <w:p w14:paraId="7ADE36CD" w14:textId="77777777" w:rsidR="00865863" w:rsidRPr="00665B08" w:rsidRDefault="00865863" w:rsidP="00865863">
      <w:pPr>
        <w:ind w:left="720"/>
        <w:rPr>
          <w:szCs w:val="20"/>
          <w:lang w:val="es-ES"/>
        </w:rPr>
      </w:pPr>
    </w:p>
    <w:p w14:paraId="1F019ECF"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[3:2] ¿Qué cree que quiso decir Pablo cuando dijo que pensáramos en las cosas de arriba? </w:t>
      </w:r>
    </w:p>
    <w:p w14:paraId="1C3623EC" w14:textId="25DC3422" w:rsidR="00183526" w:rsidRDefault="00183526" w:rsidP="00865863">
      <w:pPr>
        <w:ind w:left="720"/>
        <w:rPr>
          <w:szCs w:val="20"/>
          <w:lang w:val="es-ES"/>
        </w:rPr>
      </w:pPr>
      <w:r w:rsidRPr="00665B08">
        <w:rPr>
          <w:i/>
          <w:iCs/>
          <w:szCs w:val="20"/>
          <w:lang w:val="es-ES"/>
        </w:rPr>
        <w:t>(La respuesta puede variar).</w:t>
      </w:r>
      <w:r w:rsidRPr="00665B08">
        <w:rPr>
          <w:szCs w:val="20"/>
          <w:lang w:val="es-ES"/>
        </w:rPr>
        <w:t xml:space="preserve"> Tal vez Pablo quiso decir que los cristianos deben pensar en cosas que son importantes para Dios o para el cielo, o que es importante pensar en lo que es etern</w:t>
      </w:r>
      <w:r w:rsidR="00BB0E04">
        <w:rPr>
          <w:szCs w:val="20"/>
          <w:lang w:val="es-ES"/>
        </w:rPr>
        <w:t>o</w:t>
      </w:r>
      <w:r w:rsidRPr="00665B08">
        <w:rPr>
          <w:szCs w:val="20"/>
          <w:lang w:val="es-ES"/>
        </w:rPr>
        <w:t xml:space="preserve"> </w:t>
      </w:r>
      <w:r w:rsidR="00BB0E04">
        <w:rPr>
          <w:szCs w:val="20"/>
          <w:lang w:val="es-ES"/>
        </w:rPr>
        <w:t>y no terrenal</w:t>
      </w:r>
      <w:r w:rsidRPr="00665B08">
        <w:rPr>
          <w:szCs w:val="20"/>
          <w:lang w:val="es-ES"/>
        </w:rPr>
        <w:t xml:space="preserve">. </w:t>
      </w:r>
    </w:p>
    <w:p w14:paraId="3474844E" w14:textId="77777777" w:rsidR="00865863" w:rsidRPr="00665B08" w:rsidRDefault="00865863" w:rsidP="00865863">
      <w:pPr>
        <w:ind w:left="720"/>
        <w:rPr>
          <w:szCs w:val="20"/>
          <w:lang w:val="es-ES"/>
        </w:rPr>
      </w:pPr>
    </w:p>
    <w:p w14:paraId="640CDB77"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[3:3] En el versículo 3, ¿Qué dijo Pablo que había sucedido? </w:t>
      </w:r>
    </w:p>
    <w:p w14:paraId="5C4C500D" w14:textId="77777777" w:rsidR="00183526" w:rsidRDefault="00183526" w:rsidP="00865863">
      <w:pPr>
        <w:pStyle w:val="ListParagraph"/>
        <w:ind w:firstLine="360"/>
        <w:rPr>
          <w:szCs w:val="20"/>
          <w:lang w:val="es-ES"/>
        </w:rPr>
      </w:pPr>
      <w:r w:rsidRPr="00665B08">
        <w:rPr>
          <w:szCs w:val="20"/>
          <w:lang w:val="es-ES"/>
        </w:rPr>
        <w:t xml:space="preserve">Dijo que los creyentes han muerto, y su vida está escondida con Cristo en Dios. </w:t>
      </w:r>
    </w:p>
    <w:p w14:paraId="2E6FFC51" w14:textId="77777777" w:rsidR="00865863" w:rsidRPr="00665B08" w:rsidRDefault="00865863" w:rsidP="00865863">
      <w:pPr>
        <w:pStyle w:val="ListParagraph"/>
        <w:ind w:firstLine="360"/>
        <w:rPr>
          <w:szCs w:val="20"/>
          <w:lang w:val="es-ES"/>
        </w:rPr>
      </w:pPr>
    </w:p>
    <w:p w14:paraId="76A7EB2B"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[3:4] ¿Qué les sucederá a los cristianos cuando Cristo se manifieste? </w:t>
      </w:r>
    </w:p>
    <w:p w14:paraId="22F5D8C5" w14:textId="5B58BEF4" w:rsidR="00183526" w:rsidRDefault="00183526" w:rsidP="00865863">
      <w:pPr>
        <w:ind w:left="720"/>
        <w:rPr>
          <w:szCs w:val="20"/>
          <w:lang w:val="es-ES"/>
        </w:rPr>
      </w:pPr>
      <w:r w:rsidRPr="00665B08">
        <w:rPr>
          <w:szCs w:val="20"/>
          <w:lang w:val="es-ES"/>
        </w:rPr>
        <w:t>Los cristianos se manifestarán con Cristo en gloria.</w:t>
      </w:r>
    </w:p>
    <w:p w14:paraId="4EC611FB" w14:textId="77777777" w:rsidR="00865863" w:rsidRPr="00665B08" w:rsidRDefault="00865863" w:rsidP="00865863">
      <w:pPr>
        <w:ind w:left="720"/>
        <w:rPr>
          <w:szCs w:val="20"/>
          <w:lang w:val="es-ES"/>
        </w:rPr>
      </w:pPr>
    </w:p>
    <w:p w14:paraId="4C89B2B1"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[3:5] ¿Qué cosas instruyó Pablo a los creyentes que debían hacer morir? </w:t>
      </w:r>
    </w:p>
    <w:p w14:paraId="599901D2" w14:textId="77777777" w:rsidR="00183526" w:rsidRDefault="00183526" w:rsidP="00865863">
      <w:pPr>
        <w:ind w:left="720"/>
        <w:rPr>
          <w:szCs w:val="20"/>
          <w:lang w:val="es-ES"/>
        </w:rPr>
      </w:pPr>
      <w:r w:rsidRPr="00665B08">
        <w:rPr>
          <w:szCs w:val="20"/>
          <w:lang w:val="es-ES"/>
        </w:rPr>
        <w:t>Pablo dijo que los creyentes deben hacer morir la inmoralidad sexual, la inmundicia, la pasión, los malos deseos y la codicia.</w:t>
      </w:r>
    </w:p>
    <w:p w14:paraId="3BF2594D" w14:textId="77777777" w:rsidR="00865863" w:rsidRPr="00665B08" w:rsidRDefault="00865863" w:rsidP="00865863">
      <w:pPr>
        <w:ind w:left="720"/>
        <w:rPr>
          <w:szCs w:val="20"/>
          <w:lang w:val="es-ES"/>
        </w:rPr>
      </w:pPr>
    </w:p>
    <w:p w14:paraId="5DE7C71B"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[3:5] ¿Qué cree que quiso decir Pablo cuando dijo que se diera muerte a ciertos comportamientos y actitudes? </w:t>
      </w:r>
    </w:p>
    <w:p w14:paraId="1FCE2D47" w14:textId="77777777" w:rsidR="00183526" w:rsidRDefault="00183526" w:rsidP="00865863">
      <w:pPr>
        <w:ind w:left="720"/>
        <w:rPr>
          <w:szCs w:val="20"/>
          <w:lang w:val="es-ES"/>
        </w:rPr>
      </w:pPr>
      <w:r w:rsidRPr="00665B08">
        <w:rPr>
          <w:i/>
          <w:iCs/>
          <w:szCs w:val="20"/>
          <w:lang w:val="es-ES"/>
        </w:rPr>
        <w:t>(La respuesta puede variar).</w:t>
      </w:r>
      <w:r w:rsidRPr="00665B08">
        <w:rPr>
          <w:szCs w:val="20"/>
          <w:lang w:val="es-ES"/>
        </w:rPr>
        <w:t xml:space="preserve"> Tal vez quería dejar de hacer esas cosas y dejar de tener esas actitudes.</w:t>
      </w:r>
    </w:p>
    <w:p w14:paraId="54AD2338" w14:textId="77777777" w:rsidR="00865863" w:rsidRPr="00665B08" w:rsidRDefault="00865863" w:rsidP="00865863">
      <w:pPr>
        <w:ind w:left="720"/>
        <w:rPr>
          <w:szCs w:val="20"/>
          <w:lang w:val="es-ES"/>
        </w:rPr>
      </w:pPr>
    </w:p>
    <w:p w14:paraId="43ABC7CC"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[3:6] ¿Qué dijo Pablo acerca de la ira de Dios? </w:t>
      </w:r>
    </w:p>
    <w:p w14:paraId="301CB022" w14:textId="77777777" w:rsidR="00183526" w:rsidRDefault="00183526" w:rsidP="00865863">
      <w:pPr>
        <w:ind w:left="720"/>
        <w:rPr>
          <w:szCs w:val="20"/>
          <w:lang w:val="es-ES"/>
        </w:rPr>
      </w:pPr>
      <w:r w:rsidRPr="00665B08">
        <w:rPr>
          <w:szCs w:val="20"/>
          <w:lang w:val="es-ES"/>
        </w:rPr>
        <w:t>Dijo que la ira de Dios está llegando.</w:t>
      </w:r>
    </w:p>
    <w:p w14:paraId="07A6BCA4" w14:textId="77777777" w:rsidR="00865863" w:rsidRPr="00665B08" w:rsidRDefault="00865863" w:rsidP="00865863">
      <w:pPr>
        <w:ind w:left="720"/>
        <w:rPr>
          <w:szCs w:val="20"/>
          <w:lang w:val="es-ES"/>
        </w:rPr>
      </w:pPr>
    </w:p>
    <w:p w14:paraId="579DC5B7"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[3:8] ¿De qué les dijo Pablo a los cristianos que se deshicieran? </w:t>
      </w:r>
    </w:p>
    <w:p w14:paraId="5AB6F49D" w14:textId="77777777" w:rsidR="00183526" w:rsidRDefault="00183526" w:rsidP="00865863">
      <w:pPr>
        <w:ind w:left="720"/>
        <w:rPr>
          <w:szCs w:val="20"/>
          <w:lang w:val="es-ES"/>
        </w:rPr>
      </w:pPr>
      <w:r w:rsidRPr="00665B08">
        <w:rPr>
          <w:szCs w:val="20"/>
          <w:lang w:val="es-ES"/>
        </w:rPr>
        <w:t xml:space="preserve">Pablo les dijo que se deshicieran de la ira, las malas intenciones, la calumnia y el lenguaje obsceno. </w:t>
      </w:r>
    </w:p>
    <w:p w14:paraId="61A7F16D" w14:textId="77777777" w:rsidR="00865863" w:rsidRPr="00665B08" w:rsidRDefault="00865863" w:rsidP="00865863">
      <w:pPr>
        <w:ind w:left="720"/>
        <w:rPr>
          <w:szCs w:val="20"/>
          <w:lang w:val="es-ES"/>
        </w:rPr>
      </w:pPr>
    </w:p>
    <w:p w14:paraId="37D323E5"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[3:9-10] ¿Por qué los cristianos no deben mentirse unos a otros? </w:t>
      </w:r>
    </w:p>
    <w:p w14:paraId="3A14E182" w14:textId="77777777" w:rsidR="00183526" w:rsidRDefault="00183526" w:rsidP="00865863">
      <w:pPr>
        <w:ind w:left="720"/>
        <w:rPr>
          <w:szCs w:val="20"/>
          <w:lang w:val="es-ES"/>
        </w:rPr>
      </w:pPr>
      <w:r w:rsidRPr="00665B08">
        <w:rPr>
          <w:szCs w:val="20"/>
          <w:lang w:val="es-ES"/>
        </w:rPr>
        <w:t>Los cristianos no deben mentir porque se han desprendido del viejo hombre y se han revestido del nuevo.</w:t>
      </w:r>
    </w:p>
    <w:p w14:paraId="433E5D91" w14:textId="77777777" w:rsidR="00865863" w:rsidRPr="00665B08" w:rsidRDefault="00865863" w:rsidP="00865863">
      <w:pPr>
        <w:ind w:left="720"/>
        <w:rPr>
          <w:szCs w:val="20"/>
          <w:lang w:val="es-ES"/>
        </w:rPr>
      </w:pPr>
    </w:p>
    <w:p w14:paraId="4E1BFF7C"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[3:9-10] ¿Qué cree que quiso decir Pablo cuando dijo que se habían desprendido del viejo hombre y se habían revestido del nuevo? </w:t>
      </w:r>
    </w:p>
    <w:p w14:paraId="232507EC" w14:textId="77777777" w:rsidR="00183526" w:rsidRPr="00665B08" w:rsidRDefault="00183526" w:rsidP="00865863">
      <w:pPr>
        <w:ind w:left="720"/>
        <w:rPr>
          <w:szCs w:val="20"/>
          <w:lang w:val="es-ES"/>
        </w:rPr>
      </w:pPr>
      <w:r w:rsidRPr="00665B08">
        <w:rPr>
          <w:i/>
          <w:iCs/>
          <w:szCs w:val="20"/>
          <w:lang w:val="es-ES"/>
        </w:rPr>
        <w:t>(La respuesta puede variar).</w:t>
      </w:r>
      <w:r w:rsidRPr="00665B08">
        <w:rPr>
          <w:szCs w:val="20"/>
          <w:lang w:val="es-ES"/>
        </w:rPr>
        <w:t xml:space="preserve"> Tal vez Pablo quería decir que habían dejado de vivir de acuerdo con sus viejas costumbres mundanas y habían comenzado a vivir como Dios quería que vivieran los cristianos.</w:t>
      </w:r>
    </w:p>
    <w:p w14:paraId="5EADB456" w14:textId="40286AC4" w:rsidR="00183526" w:rsidRPr="00665B08" w:rsidRDefault="00183526" w:rsidP="00865863">
      <w:pPr>
        <w:pStyle w:val="Continuedline"/>
        <w:rPr>
          <w:lang w:val="es-ES"/>
        </w:rPr>
      </w:pPr>
      <w:r w:rsidRPr="00665B08">
        <w:rPr>
          <w:lang w:val="es-ES"/>
        </w:rPr>
        <w:lastRenderedPageBreak/>
        <w:t xml:space="preserve">Colosenses 3:1-17, </w:t>
      </w:r>
      <w:r w:rsidR="00865863">
        <w:rPr>
          <w:lang w:val="es-ES"/>
        </w:rPr>
        <w:t>c</w:t>
      </w:r>
      <w:r w:rsidRPr="00665B08">
        <w:rPr>
          <w:lang w:val="es-ES"/>
        </w:rPr>
        <w:t>ontinuación:</w:t>
      </w:r>
    </w:p>
    <w:bookmarkEnd w:id="92"/>
    <w:p w14:paraId="48EC2BA5" w14:textId="77777777" w:rsidR="00183526" w:rsidRPr="00665B08" w:rsidRDefault="00183526" w:rsidP="00865863">
      <w:pPr>
        <w:ind w:left="720"/>
        <w:rPr>
          <w:szCs w:val="20"/>
          <w:lang w:val="es-ES"/>
        </w:rPr>
      </w:pPr>
    </w:p>
    <w:p w14:paraId="27534211"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[3:10] ¿Qué le sucedía al nuevo hombre de cada cristiano? </w:t>
      </w:r>
    </w:p>
    <w:p w14:paraId="401A59F2" w14:textId="77777777" w:rsidR="00183526" w:rsidRDefault="00183526" w:rsidP="00865863">
      <w:pPr>
        <w:ind w:left="720"/>
        <w:rPr>
          <w:szCs w:val="20"/>
          <w:lang w:val="es-ES"/>
        </w:rPr>
      </w:pPr>
      <w:r w:rsidRPr="00665B08">
        <w:rPr>
          <w:szCs w:val="20"/>
          <w:lang w:val="es-ES"/>
        </w:rPr>
        <w:t>Era un ser hecho nuevo en conocimiento según la imagen de Dios.</w:t>
      </w:r>
    </w:p>
    <w:p w14:paraId="5076CE94" w14:textId="77777777" w:rsidR="00865863" w:rsidRPr="00665B08" w:rsidRDefault="00865863" w:rsidP="00865863">
      <w:pPr>
        <w:ind w:left="720"/>
        <w:rPr>
          <w:szCs w:val="20"/>
          <w:lang w:val="es-ES"/>
        </w:rPr>
      </w:pPr>
    </w:p>
    <w:p w14:paraId="4DF9759A"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[3:11] ¿Qué creen que quiso decir Pablo al decir que no había griegos ni judíos, ni circuncisión ni incircuncisión, ni bárbaros, ni escitas, ni esclavos, ni libres? </w:t>
      </w:r>
    </w:p>
    <w:p w14:paraId="762162DE" w14:textId="77777777" w:rsidR="00183526" w:rsidRDefault="00183526" w:rsidP="00865863">
      <w:pPr>
        <w:ind w:left="720"/>
        <w:rPr>
          <w:szCs w:val="20"/>
          <w:lang w:val="es-ES"/>
        </w:rPr>
      </w:pPr>
      <w:r w:rsidRPr="00665B08">
        <w:rPr>
          <w:i/>
          <w:iCs/>
          <w:szCs w:val="20"/>
          <w:lang w:val="es-ES"/>
        </w:rPr>
        <w:t>(La respuesta puede variar).</w:t>
      </w:r>
      <w:r w:rsidRPr="00665B08">
        <w:rPr>
          <w:szCs w:val="20"/>
          <w:lang w:val="es-ES"/>
        </w:rPr>
        <w:t xml:space="preserve"> Tal vez Pablo quiso decir que Dios trata a todos los cristianos de la misma manera. No trata a un grupo de manera diferente a otro. </w:t>
      </w:r>
    </w:p>
    <w:p w14:paraId="06FE4785" w14:textId="77777777" w:rsidR="00865863" w:rsidRPr="00665B08" w:rsidRDefault="00865863" w:rsidP="00865863">
      <w:pPr>
        <w:ind w:left="720"/>
        <w:rPr>
          <w:szCs w:val="20"/>
          <w:lang w:val="es-ES"/>
        </w:rPr>
      </w:pPr>
    </w:p>
    <w:p w14:paraId="79DADB40"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[3:12] ¿Cómo describió Pablo a los cristianos colosenses en el versículo 12? </w:t>
      </w:r>
    </w:p>
    <w:p w14:paraId="5C1A2926" w14:textId="77777777" w:rsidR="00183526" w:rsidRDefault="00183526" w:rsidP="00865863">
      <w:pPr>
        <w:ind w:left="720"/>
        <w:rPr>
          <w:szCs w:val="20"/>
          <w:lang w:val="es-ES"/>
        </w:rPr>
      </w:pPr>
      <w:r w:rsidRPr="00665B08">
        <w:rPr>
          <w:szCs w:val="20"/>
          <w:lang w:val="es-ES"/>
        </w:rPr>
        <w:t>Los describió como los elegidos de Dios, santos y amados.</w:t>
      </w:r>
    </w:p>
    <w:p w14:paraId="008EE751" w14:textId="77777777" w:rsidR="00865863" w:rsidRPr="00665B08" w:rsidRDefault="00865863" w:rsidP="00865863">
      <w:pPr>
        <w:ind w:left="720"/>
        <w:rPr>
          <w:szCs w:val="20"/>
          <w:lang w:val="es-ES"/>
        </w:rPr>
      </w:pPr>
    </w:p>
    <w:p w14:paraId="72A97D3B"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[3:12] ¿Qué instrucción dio Pablo a los cristianos en el versículo 12? </w:t>
      </w:r>
    </w:p>
    <w:p w14:paraId="6B3625E2" w14:textId="77777777" w:rsidR="00183526" w:rsidRDefault="00183526" w:rsidP="00865863">
      <w:pPr>
        <w:ind w:left="720"/>
        <w:rPr>
          <w:szCs w:val="20"/>
          <w:lang w:val="es-ES"/>
        </w:rPr>
      </w:pPr>
      <w:r w:rsidRPr="00665B08">
        <w:rPr>
          <w:szCs w:val="20"/>
          <w:lang w:val="es-ES"/>
        </w:rPr>
        <w:t>Pablo les dijo que se vistieran de un corazón de misericordia, bondad, humildad, mansedumbre y paciencia.</w:t>
      </w:r>
    </w:p>
    <w:p w14:paraId="6C6CCFF3" w14:textId="77777777" w:rsidR="00865863" w:rsidRPr="00665B08" w:rsidRDefault="00865863" w:rsidP="00865863">
      <w:pPr>
        <w:ind w:left="720"/>
        <w:rPr>
          <w:szCs w:val="20"/>
          <w:lang w:val="es-ES"/>
        </w:rPr>
      </w:pPr>
    </w:p>
    <w:p w14:paraId="17584D0F"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[3:13] ¿Qué instrucciones dio Pablo a los cristianos en el versículo 13? </w:t>
      </w:r>
    </w:p>
    <w:p w14:paraId="3190F8F7" w14:textId="77777777" w:rsidR="00183526" w:rsidRDefault="00183526" w:rsidP="00865863">
      <w:pPr>
        <w:ind w:left="720"/>
        <w:rPr>
          <w:szCs w:val="20"/>
          <w:lang w:val="es-ES"/>
        </w:rPr>
      </w:pPr>
      <w:r w:rsidRPr="00665B08">
        <w:rPr>
          <w:szCs w:val="20"/>
          <w:lang w:val="es-ES"/>
        </w:rPr>
        <w:t>Pablo instruyó a los cristianos a soportarse unos a otros, a ser misericordiosos y a perdonarse unos a otros de la misma manera que Cristo los perdonó.</w:t>
      </w:r>
    </w:p>
    <w:p w14:paraId="398793F4" w14:textId="77777777" w:rsidR="00865863" w:rsidRPr="00665B08" w:rsidRDefault="00865863" w:rsidP="00865863">
      <w:pPr>
        <w:ind w:left="720"/>
        <w:rPr>
          <w:szCs w:val="20"/>
          <w:lang w:val="es-ES"/>
        </w:rPr>
      </w:pPr>
    </w:p>
    <w:p w14:paraId="21ABDE45"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[3:13] ¿Qué cree que quiso decir Pablo al decirles que se soportaran unos a otros? </w:t>
      </w:r>
    </w:p>
    <w:p w14:paraId="597ABBEE" w14:textId="77777777" w:rsidR="00183526" w:rsidRDefault="00183526" w:rsidP="00865863">
      <w:pPr>
        <w:pStyle w:val="ListParagraph"/>
        <w:ind w:left="720" w:firstLine="0"/>
        <w:rPr>
          <w:szCs w:val="20"/>
          <w:lang w:val="es-ES"/>
        </w:rPr>
      </w:pPr>
      <w:r w:rsidRPr="00665B08">
        <w:rPr>
          <w:i/>
          <w:iCs/>
          <w:szCs w:val="20"/>
          <w:lang w:val="es-ES"/>
        </w:rPr>
        <w:t>(La respuesta puede variar).</w:t>
      </w:r>
      <w:r w:rsidRPr="00665B08">
        <w:rPr>
          <w:szCs w:val="20"/>
          <w:lang w:val="es-ES"/>
        </w:rPr>
        <w:t xml:space="preserve"> Tal vez quiso decir que los cristianos deben ser pacientes unos con otros, misericordiosos y perdonadores.</w:t>
      </w:r>
    </w:p>
    <w:p w14:paraId="3E8F3279" w14:textId="77777777" w:rsidR="00865863" w:rsidRPr="00665B08" w:rsidRDefault="00865863" w:rsidP="00865863">
      <w:pPr>
        <w:pStyle w:val="ListParagraph"/>
        <w:ind w:firstLine="20"/>
        <w:rPr>
          <w:szCs w:val="20"/>
          <w:lang w:val="es-ES"/>
        </w:rPr>
      </w:pPr>
    </w:p>
    <w:p w14:paraId="54888282"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[3:14] ¿Qué les dijo Pablo que tuvieran por encima de todo lo demás? </w:t>
      </w:r>
    </w:p>
    <w:p w14:paraId="1403A865" w14:textId="77777777" w:rsidR="00183526" w:rsidRDefault="00183526" w:rsidP="00865863">
      <w:pPr>
        <w:ind w:left="360"/>
        <w:rPr>
          <w:szCs w:val="20"/>
          <w:lang w:val="es-ES"/>
        </w:rPr>
      </w:pPr>
      <w:r w:rsidRPr="00665B08">
        <w:rPr>
          <w:szCs w:val="20"/>
          <w:lang w:val="es-ES"/>
        </w:rPr>
        <w:t xml:space="preserve">       Les dijo que tuvieran amor, que lo une todo, perfectamente.</w:t>
      </w:r>
    </w:p>
    <w:p w14:paraId="1443F12A" w14:textId="77777777" w:rsidR="00865863" w:rsidRPr="00665B08" w:rsidRDefault="00865863" w:rsidP="00865863">
      <w:pPr>
        <w:ind w:left="360"/>
        <w:rPr>
          <w:szCs w:val="20"/>
          <w:lang w:val="es-ES"/>
        </w:rPr>
      </w:pPr>
    </w:p>
    <w:p w14:paraId="6B5FE522"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[3:15] ¿Qué cree que quiso decir Pablo cuando les dijo que dejaran que la paz de Cristo gobernara en sus corazones? </w:t>
      </w:r>
    </w:p>
    <w:p w14:paraId="58E63D44" w14:textId="77777777" w:rsidR="00183526" w:rsidRDefault="00183526" w:rsidP="00865863">
      <w:pPr>
        <w:pStyle w:val="ListParagraph"/>
        <w:ind w:left="720" w:firstLine="0"/>
        <w:rPr>
          <w:szCs w:val="20"/>
          <w:lang w:val="es-ES"/>
        </w:rPr>
      </w:pPr>
      <w:r w:rsidRPr="00665B08">
        <w:rPr>
          <w:i/>
          <w:iCs/>
          <w:szCs w:val="20"/>
          <w:lang w:val="es-ES"/>
        </w:rPr>
        <w:t>(La respuesta puede variar).</w:t>
      </w:r>
      <w:r w:rsidRPr="00665B08">
        <w:rPr>
          <w:szCs w:val="20"/>
          <w:lang w:val="es-ES"/>
        </w:rPr>
        <w:t xml:space="preserve"> Tal vez quiso decir que debido a que Cristo les había dado paz con Dios, esa paz debería gobernar sus actitudes mutuas. </w:t>
      </w:r>
    </w:p>
    <w:p w14:paraId="5C7E6985" w14:textId="77777777" w:rsidR="00865863" w:rsidRPr="00665B08" w:rsidRDefault="00865863" w:rsidP="00865863">
      <w:pPr>
        <w:pStyle w:val="ListParagraph"/>
        <w:ind w:left="720" w:firstLine="0"/>
        <w:rPr>
          <w:szCs w:val="20"/>
          <w:lang w:val="es-ES"/>
        </w:rPr>
      </w:pPr>
    </w:p>
    <w:p w14:paraId="13C9338C"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[3:16] ¿Qué dijo Pablo que hicieran mientras permitían que la Palabra de Cristo morara abundantemente en ellos? </w:t>
      </w:r>
    </w:p>
    <w:p w14:paraId="28CB2D2B" w14:textId="77777777" w:rsidR="00183526" w:rsidRDefault="00183526" w:rsidP="00865863">
      <w:pPr>
        <w:ind w:left="720"/>
        <w:rPr>
          <w:szCs w:val="20"/>
          <w:lang w:val="es-ES"/>
        </w:rPr>
      </w:pPr>
      <w:r w:rsidRPr="00665B08">
        <w:rPr>
          <w:szCs w:val="20"/>
          <w:lang w:val="es-ES"/>
        </w:rPr>
        <w:t>Les dijo que se enseñaran y se instruyeran unos a otros sabiamente y que le cantaran a Dios con corazones agradecidos.</w:t>
      </w:r>
    </w:p>
    <w:p w14:paraId="1FCC8E0C" w14:textId="77777777" w:rsidR="00865863" w:rsidRPr="00665B08" w:rsidRDefault="00865863" w:rsidP="00865863">
      <w:pPr>
        <w:ind w:left="720"/>
        <w:rPr>
          <w:szCs w:val="20"/>
          <w:lang w:val="es-ES"/>
        </w:rPr>
      </w:pPr>
    </w:p>
    <w:p w14:paraId="1590A403" w14:textId="77777777" w:rsidR="00183526" w:rsidRPr="00665B08" w:rsidRDefault="00183526" w:rsidP="00AF39DB">
      <w:pPr>
        <w:numPr>
          <w:ilvl w:val="0"/>
          <w:numId w:val="165"/>
        </w:numPr>
        <w:spacing w:line="256" w:lineRule="auto"/>
        <w:rPr>
          <w:szCs w:val="20"/>
          <w:lang w:val="es-ES"/>
        </w:rPr>
      </w:pPr>
      <w:r w:rsidRPr="00665B08">
        <w:rPr>
          <w:szCs w:val="20"/>
          <w:lang w:val="es-ES"/>
        </w:rPr>
        <w:t xml:space="preserve">[3:17] ¿Cómo quería Pablo que vivieran los cristianos? </w:t>
      </w:r>
    </w:p>
    <w:p w14:paraId="68F0D550" w14:textId="77777777" w:rsidR="00183526" w:rsidRPr="00665B08" w:rsidRDefault="00183526" w:rsidP="00865863">
      <w:pPr>
        <w:ind w:left="720"/>
        <w:rPr>
          <w:szCs w:val="20"/>
          <w:lang w:val="es-ES"/>
        </w:rPr>
      </w:pPr>
      <w:r w:rsidRPr="00665B08">
        <w:rPr>
          <w:szCs w:val="20"/>
          <w:lang w:val="es-ES"/>
        </w:rPr>
        <w:t>Pablo quería que los cristianos hicieran todo, ya sea en sus palabras o en sus obras, en el nombre del Señor Jesús. Pablo también quería que los cristianos dieran gracias a Dios el Padre a través de Jesucristo.</w:t>
      </w:r>
    </w:p>
    <w:p w14:paraId="7A34502D" w14:textId="77777777" w:rsidR="00183526" w:rsidRPr="00665B08" w:rsidRDefault="00183526" w:rsidP="00865863">
      <w:pPr>
        <w:ind w:left="720"/>
        <w:rPr>
          <w:szCs w:val="20"/>
          <w:lang w:val="es-ES"/>
        </w:rPr>
      </w:pPr>
    </w:p>
    <w:p w14:paraId="43F4C0B0" w14:textId="77777777" w:rsidR="00183526" w:rsidRPr="00665B08" w:rsidRDefault="00183526" w:rsidP="00865863">
      <w:pPr>
        <w:rPr>
          <w:b/>
          <w:szCs w:val="20"/>
          <w:lang w:val="es-ES"/>
        </w:rPr>
      </w:pPr>
      <w:r w:rsidRPr="00665B08">
        <w:rPr>
          <w:b/>
          <w:szCs w:val="20"/>
          <w:lang w:val="es-ES"/>
        </w:rPr>
        <w:t>Sección de comentarios:</w:t>
      </w:r>
      <w:r w:rsidRPr="00665B08">
        <w:rPr>
          <w:bCs/>
          <w:szCs w:val="44"/>
          <w:lang w:val="es-ES"/>
        </w:rPr>
        <w:br w:type="page"/>
      </w:r>
      <w:bookmarkStart w:id="124" w:name="_puey3bqsqjna"/>
      <w:bookmarkEnd w:id="124"/>
    </w:p>
    <w:p w14:paraId="1F9100D2" w14:textId="77777777" w:rsidR="00183526" w:rsidRPr="00665B08" w:rsidRDefault="00183526" w:rsidP="00183526">
      <w:pPr>
        <w:pStyle w:val="Heading1"/>
        <w:spacing w:after="160"/>
        <w:rPr>
          <w:rFonts w:eastAsiaTheme="minorHAnsi"/>
          <w:b w:val="0"/>
          <w:szCs w:val="44"/>
          <w:lang w:val="es-ES"/>
        </w:rPr>
      </w:pPr>
      <w:bookmarkStart w:id="125" w:name="_Toc176516724"/>
      <w:bookmarkStart w:id="126" w:name="_Toc196896509"/>
      <w:r w:rsidRPr="00665B08">
        <w:rPr>
          <w:rFonts w:eastAsiaTheme="minorHAnsi"/>
          <w:szCs w:val="44"/>
          <w:lang w:val="es-ES"/>
        </w:rPr>
        <w:lastRenderedPageBreak/>
        <w:t>Colosenses 4:2-6</w:t>
      </w:r>
      <w:bookmarkEnd w:id="125"/>
      <w:bookmarkEnd w:id="126"/>
    </w:p>
    <w:p w14:paraId="18D94CD0" w14:textId="77777777" w:rsidR="00183526" w:rsidRPr="00865863" w:rsidRDefault="00183526" w:rsidP="00183526">
      <w:pPr>
        <w:pStyle w:val="Background"/>
        <w:rPr>
          <w:b/>
          <w:bCs w:val="0"/>
          <w:i/>
          <w:iCs/>
          <w:sz w:val="22"/>
          <w:szCs w:val="22"/>
          <w:lang w:val="es-ES"/>
        </w:rPr>
      </w:pPr>
      <w:r w:rsidRPr="00865863">
        <w:rPr>
          <w:b/>
          <w:bCs w:val="0"/>
          <w:i/>
          <w:iCs/>
          <w:sz w:val="22"/>
          <w:szCs w:val="22"/>
          <w:lang w:val="es-ES"/>
        </w:rPr>
        <w:t>Lea el pasaje.</w:t>
      </w:r>
    </w:p>
    <w:p w14:paraId="636476D7" w14:textId="77777777" w:rsidR="00183526" w:rsidRPr="00665B08" w:rsidRDefault="00183526" w:rsidP="00183526">
      <w:pPr>
        <w:pStyle w:val="Part1"/>
        <w:rPr>
          <w:lang w:val="es-ES"/>
        </w:rPr>
      </w:pPr>
      <w:r w:rsidRPr="00665B08">
        <w:rPr>
          <w:lang w:val="es-ES"/>
        </w:rPr>
        <w:t>Parte 1</w:t>
      </w:r>
    </w:p>
    <w:p w14:paraId="2030078D" w14:textId="77777777" w:rsidR="00183526" w:rsidRPr="00665B08" w:rsidRDefault="00183526" w:rsidP="00183526">
      <w:pPr>
        <w:pStyle w:val="Answerortell"/>
        <w:rPr>
          <w:lang w:val="es-ES"/>
        </w:rPr>
      </w:pPr>
      <w:r w:rsidRPr="00665B08">
        <w:rPr>
          <w:lang w:val="es-ES"/>
        </w:rPr>
        <w:t>Diga en sus propias palabras lo que acaba de leer en este pasaje.</w:t>
      </w:r>
    </w:p>
    <w:p w14:paraId="6D9E5FD9" w14:textId="77777777" w:rsidR="00183526" w:rsidRPr="00665B08" w:rsidRDefault="00183526" w:rsidP="00865863">
      <w:pPr>
        <w:pStyle w:val="Checklist"/>
      </w:pPr>
      <w:r w:rsidRPr="00665B08">
        <w:rPr>
          <w:lang w:val="es-ES"/>
        </w:rPr>
        <w:t xml:space="preserve">Pablo les dijo a los cristianos que continuaran orando. </w:t>
      </w:r>
      <w:r w:rsidRPr="00665B08">
        <w:t>[4:2]</w:t>
      </w:r>
    </w:p>
    <w:p w14:paraId="6FCFE770" w14:textId="77777777" w:rsidR="00183526" w:rsidRPr="00665B08" w:rsidRDefault="00183526" w:rsidP="00865863">
      <w:pPr>
        <w:pStyle w:val="Checklist"/>
      </w:pPr>
      <w:r w:rsidRPr="00665B08">
        <w:rPr>
          <w:lang w:val="es-ES"/>
        </w:rPr>
        <w:t xml:space="preserve">Pablo les pidió que oraran para que Dios abriera un camino para que él y sus colaboradores pudieran contarles a otros sobre el misterio de Cristo. </w:t>
      </w:r>
      <w:r w:rsidRPr="00665B08">
        <w:t>[4:3-4]</w:t>
      </w:r>
    </w:p>
    <w:p w14:paraId="15EEAB33" w14:textId="77777777" w:rsidR="00183526" w:rsidRPr="00665B08" w:rsidRDefault="00183526" w:rsidP="00865863">
      <w:pPr>
        <w:pStyle w:val="Checklist"/>
        <w:rPr>
          <w:sz w:val="24"/>
          <w:szCs w:val="24"/>
        </w:rPr>
      </w:pPr>
      <w:r w:rsidRPr="00665B08">
        <w:rPr>
          <w:lang w:val="es-ES"/>
        </w:rPr>
        <w:t xml:space="preserve">Pablo les dijo que fueran sabios con los forasteros y que permitieran que sus palabras fueran amables. </w:t>
      </w:r>
      <w:r w:rsidRPr="00665B08">
        <w:t>[4:6]</w:t>
      </w:r>
    </w:p>
    <w:p w14:paraId="002A9295" w14:textId="77777777" w:rsidR="00183526" w:rsidRPr="00665B08" w:rsidRDefault="00183526" w:rsidP="00183526">
      <w:pPr>
        <w:pStyle w:val="Part2"/>
      </w:pPr>
      <w:proofErr w:type="spellStart"/>
      <w:r w:rsidRPr="00665B08">
        <w:t>Parte</w:t>
      </w:r>
      <w:proofErr w:type="spellEnd"/>
      <w:r w:rsidRPr="00665B08">
        <w:t xml:space="preserve"> 2</w:t>
      </w:r>
    </w:p>
    <w:p w14:paraId="7C460371" w14:textId="77777777" w:rsidR="00183526" w:rsidRPr="00665B08" w:rsidRDefault="00183526" w:rsidP="00183526">
      <w:pPr>
        <w:pStyle w:val="Answerortell"/>
        <w:rPr>
          <w:lang w:val="es-ES"/>
        </w:rPr>
      </w:pPr>
      <w:r w:rsidRPr="00665B08">
        <w:rPr>
          <w:lang w:val="es-ES"/>
        </w:rPr>
        <w:t>Responda las siguientes preguntas de los versículos señalados.</w:t>
      </w:r>
    </w:p>
    <w:p w14:paraId="24FEF16D" w14:textId="77777777" w:rsidR="00183526" w:rsidRPr="00665B08" w:rsidRDefault="00183526" w:rsidP="00AF39DB">
      <w:pPr>
        <w:numPr>
          <w:ilvl w:val="0"/>
          <w:numId w:val="166"/>
        </w:numPr>
        <w:spacing w:line="256" w:lineRule="auto"/>
        <w:rPr>
          <w:szCs w:val="20"/>
          <w:lang w:val="es-ES"/>
        </w:rPr>
      </w:pPr>
      <w:r w:rsidRPr="00665B08">
        <w:rPr>
          <w:szCs w:val="20"/>
          <w:lang w:val="es-ES"/>
        </w:rPr>
        <w:t xml:space="preserve">[4:2] ¿Qué instrucción dio Pablo a los cristianos en el versículo 2? </w:t>
      </w:r>
    </w:p>
    <w:p w14:paraId="6380AF8C" w14:textId="77777777" w:rsidR="00183526" w:rsidRDefault="00183526" w:rsidP="00865863">
      <w:pPr>
        <w:ind w:left="720"/>
        <w:rPr>
          <w:szCs w:val="20"/>
          <w:lang w:val="es-ES"/>
        </w:rPr>
      </w:pPr>
      <w:r w:rsidRPr="00665B08">
        <w:rPr>
          <w:szCs w:val="20"/>
          <w:lang w:val="es-ES"/>
        </w:rPr>
        <w:t>Pablo les dijo a los cristianos que continuaran en oración y acción de gracias.</w:t>
      </w:r>
    </w:p>
    <w:p w14:paraId="09DC571E" w14:textId="77777777" w:rsidR="00865863" w:rsidRPr="00665B08" w:rsidRDefault="00865863" w:rsidP="00865863">
      <w:pPr>
        <w:ind w:left="720"/>
        <w:rPr>
          <w:szCs w:val="20"/>
          <w:lang w:val="es-ES"/>
        </w:rPr>
      </w:pPr>
    </w:p>
    <w:p w14:paraId="5ADB7C9A" w14:textId="77777777" w:rsidR="00183526" w:rsidRPr="00665B08" w:rsidRDefault="00183526" w:rsidP="00AF39DB">
      <w:pPr>
        <w:numPr>
          <w:ilvl w:val="0"/>
          <w:numId w:val="166"/>
        </w:numPr>
        <w:spacing w:line="256" w:lineRule="auto"/>
        <w:rPr>
          <w:szCs w:val="20"/>
          <w:lang w:val="es-ES"/>
        </w:rPr>
      </w:pPr>
      <w:r w:rsidRPr="00665B08">
        <w:rPr>
          <w:szCs w:val="20"/>
          <w:lang w:val="es-ES"/>
        </w:rPr>
        <w:t xml:space="preserve">[4:3-4] ¿Por qué pidió Pablo a los colosenses que oraran? </w:t>
      </w:r>
    </w:p>
    <w:p w14:paraId="31480B9E" w14:textId="77777777" w:rsidR="00183526" w:rsidRDefault="00183526" w:rsidP="00865863">
      <w:pPr>
        <w:ind w:left="720"/>
        <w:rPr>
          <w:szCs w:val="20"/>
          <w:lang w:val="es-ES"/>
        </w:rPr>
      </w:pPr>
      <w:r w:rsidRPr="00665B08">
        <w:rPr>
          <w:szCs w:val="20"/>
          <w:lang w:val="es-ES"/>
        </w:rPr>
        <w:t>Pablo les pidió que oraran para que él y las personas con las que trabajaba tuvieran una puerta abierta para ir y hablar de Cristo. Les pidió que oraran para que él hablara de una manera que aclarara el misterio de Cristo.</w:t>
      </w:r>
    </w:p>
    <w:p w14:paraId="50F90DEF" w14:textId="77777777" w:rsidR="00865863" w:rsidRPr="00665B08" w:rsidRDefault="00865863" w:rsidP="00865863">
      <w:pPr>
        <w:ind w:left="720"/>
        <w:rPr>
          <w:szCs w:val="20"/>
          <w:lang w:val="es-ES"/>
        </w:rPr>
      </w:pPr>
    </w:p>
    <w:p w14:paraId="33F286EA" w14:textId="77777777" w:rsidR="00183526" w:rsidRPr="00665B08" w:rsidRDefault="00183526" w:rsidP="00AF39DB">
      <w:pPr>
        <w:numPr>
          <w:ilvl w:val="0"/>
          <w:numId w:val="166"/>
        </w:numPr>
        <w:spacing w:line="256" w:lineRule="auto"/>
        <w:rPr>
          <w:szCs w:val="20"/>
          <w:lang w:val="es-ES"/>
        </w:rPr>
      </w:pPr>
      <w:r w:rsidRPr="00665B08">
        <w:rPr>
          <w:szCs w:val="20"/>
          <w:lang w:val="es-ES"/>
        </w:rPr>
        <w:t xml:space="preserve">[4:5] ¿Cómo deben comportarse los cristianos con los no cristianos? </w:t>
      </w:r>
    </w:p>
    <w:p w14:paraId="7A2E82AA" w14:textId="77777777" w:rsidR="00183526" w:rsidRDefault="00183526" w:rsidP="00865863">
      <w:pPr>
        <w:ind w:left="720"/>
        <w:rPr>
          <w:szCs w:val="20"/>
          <w:lang w:val="es-ES"/>
        </w:rPr>
      </w:pPr>
      <w:r w:rsidRPr="00665B08">
        <w:rPr>
          <w:szCs w:val="20"/>
          <w:lang w:val="es-ES"/>
        </w:rPr>
        <w:t>Los cristianos deben ser sabios y usar bien el tiempo con los que no son cristianos.</w:t>
      </w:r>
    </w:p>
    <w:p w14:paraId="5BFD4DDE" w14:textId="77777777" w:rsidR="00865863" w:rsidRPr="00665B08" w:rsidRDefault="00865863" w:rsidP="00865863">
      <w:pPr>
        <w:ind w:left="720"/>
        <w:rPr>
          <w:szCs w:val="20"/>
          <w:lang w:val="es-ES"/>
        </w:rPr>
      </w:pPr>
    </w:p>
    <w:p w14:paraId="6557B4C8" w14:textId="77777777" w:rsidR="00183526" w:rsidRPr="00665B08" w:rsidRDefault="00183526" w:rsidP="00AF39DB">
      <w:pPr>
        <w:numPr>
          <w:ilvl w:val="0"/>
          <w:numId w:val="166"/>
        </w:numPr>
        <w:spacing w:line="256" w:lineRule="auto"/>
        <w:rPr>
          <w:szCs w:val="20"/>
          <w:lang w:val="es-ES"/>
        </w:rPr>
      </w:pPr>
      <w:r w:rsidRPr="00665B08">
        <w:rPr>
          <w:szCs w:val="20"/>
          <w:lang w:val="es-ES"/>
        </w:rPr>
        <w:t xml:space="preserve">[4:6] ¿Qué dijo Pablo acerca de cómo los colosenses debían hablar a la gente? </w:t>
      </w:r>
    </w:p>
    <w:p w14:paraId="70BF549D" w14:textId="77777777" w:rsidR="00183526" w:rsidRDefault="00183526" w:rsidP="00865863">
      <w:pPr>
        <w:ind w:left="720"/>
        <w:rPr>
          <w:szCs w:val="20"/>
          <w:lang w:val="es-ES"/>
        </w:rPr>
      </w:pPr>
      <w:r w:rsidRPr="00665B08">
        <w:rPr>
          <w:szCs w:val="20"/>
          <w:lang w:val="es-ES"/>
        </w:rPr>
        <w:t xml:space="preserve">Pablo dijo que las personas deben hablar con gracia. Dijo que su discurso debería estar sazonado con sal. </w:t>
      </w:r>
    </w:p>
    <w:p w14:paraId="018AAE09" w14:textId="77777777" w:rsidR="00865863" w:rsidRPr="00665B08" w:rsidRDefault="00865863" w:rsidP="00865863">
      <w:pPr>
        <w:ind w:left="720"/>
        <w:rPr>
          <w:szCs w:val="20"/>
          <w:lang w:val="es-ES"/>
        </w:rPr>
      </w:pPr>
    </w:p>
    <w:p w14:paraId="771E03D1" w14:textId="77777777" w:rsidR="00183526" w:rsidRPr="00665B08" w:rsidRDefault="00183526" w:rsidP="00AF39DB">
      <w:pPr>
        <w:numPr>
          <w:ilvl w:val="0"/>
          <w:numId w:val="166"/>
        </w:numPr>
        <w:spacing w:line="256" w:lineRule="auto"/>
        <w:rPr>
          <w:szCs w:val="20"/>
          <w:lang w:val="es-ES"/>
        </w:rPr>
      </w:pPr>
      <w:r w:rsidRPr="00665B08">
        <w:rPr>
          <w:szCs w:val="20"/>
          <w:lang w:val="es-ES"/>
        </w:rPr>
        <w:t xml:space="preserve">[4:6] ¿Qué cree que significa que las palabras estén sazonadas con sal? </w:t>
      </w:r>
    </w:p>
    <w:p w14:paraId="558561A2" w14:textId="77777777" w:rsidR="00183526" w:rsidRDefault="00183526" w:rsidP="00865863">
      <w:pPr>
        <w:ind w:left="720"/>
        <w:rPr>
          <w:szCs w:val="20"/>
          <w:lang w:val="es-ES"/>
        </w:rPr>
      </w:pPr>
      <w:r w:rsidRPr="00665B08">
        <w:rPr>
          <w:i/>
          <w:iCs/>
          <w:szCs w:val="20"/>
          <w:lang w:val="es-ES"/>
        </w:rPr>
        <w:t>(La respuesta puede variar).</w:t>
      </w:r>
      <w:r w:rsidRPr="00665B08">
        <w:rPr>
          <w:szCs w:val="20"/>
          <w:lang w:val="es-ES"/>
        </w:rPr>
        <w:t xml:space="preserve"> Tal vez signifique que las palabras deben ser agradables de escuchar, tal como la comida con sal sabía bien. Tal vez signifique que las palabras deben ser saludables (beneficiosas), así como los alimentos que se conservan con sal son saludables. </w:t>
      </w:r>
    </w:p>
    <w:p w14:paraId="6EFCEFB7" w14:textId="77777777" w:rsidR="00865863" w:rsidRPr="00665B08" w:rsidRDefault="00865863" w:rsidP="00865863">
      <w:pPr>
        <w:ind w:left="720"/>
        <w:rPr>
          <w:szCs w:val="20"/>
          <w:lang w:val="es-ES"/>
        </w:rPr>
      </w:pPr>
    </w:p>
    <w:p w14:paraId="78FF75AA" w14:textId="77777777" w:rsidR="00183526" w:rsidRPr="00665B08" w:rsidRDefault="00183526" w:rsidP="00865863">
      <w:pPr>
        <w:rPr>
          <w:lang w:val="es-ES"/>
        </w:rPr>
      </w:pPr>
      <w:r w:rsidRPr="00665B08">
        <w:rPr>
          <w:b/>
          <w:szCs w:val="20"/>
          <w:lang w:val="es-ES"/>
        </w:rPr>
        <w:t>Sección de comentarios:</w:t>
      </w:r>
    </w:p>
    <w:p w14:paraId="67182259" w14:textId="77777777" w:rsidR="00186426" w:rsidRPr="00DA620A" w:rsidRDefault="00186426" w:rsidP="00186426">
      <w:pPr>
        <w:spacing w:before="240"/>
        <w:rPr>
          <w:b/>
          <w:lang w:val="es-ES"/>
        </w:rPr>
      </w:pPr>
    </w:p>
    <w:p w14:paraId="3E5E54D3" w14:textId="77777777" w:rsidR="00186426" w:rsidRPr="00DA620A" w:rsidRDefault="00186426" w:rsidP="00186426">
      <w:pPr>
        <w:rPr>
          <w:lang w:val="es-ES"/>
        </w:rPr>
      </w:pPr>
    </w:p>
    <w:p w14:paraId="260C463F" w14:textId="77777777" w:rsidR="00865863" w:rsidRDefault="00865863">
      <w:pPr>
        <w:spacing w:after="160" w:line="278" w:lineRule="auto"/>
        <w:rPr>
          <w:rFonts w:eastAsia="Aptos"/>
          <w:b/>
          <w:bCs/>
          <w:sz w:val="40"/>
          <w:szCs w:val="44"/>
          <w:lang w:val="es-ES"/>
        </w:rPr>
      </w:pPr>
      <w:bookmarkStart w:id="127" w:name="_Toc176516725"/>
      <w:r>
        <w:rPr>
          <w:rFonts w:eastAsia="Aptos"/>
          <w:b/>
          <w:bCs/>
          <w:sz w:val="40"/>
          <w:szCs w:val="44"/>
          <w:lang w:val="es-ES"/>
        </w:rPr>
        <w:br w:type="page"/>
      </w:r>
    </w:p>
    <w:p w14:paraId="5CF5BC8F" w14:textId="78851F3C" w:rsidR="00183526" w:rsidRPr="00665B08" w:rsidRDefault="00183526" w:rsidP="00E8425E">
      <w:pPr>
        <w:pStyle w:val="Heading1"/>
        <w:rPr>
          <w:lang w:val="es-ES"/>
        </w:rPr>
      </w:pPr>
      <w:bookmarkStart w:id="128" w:name="_Toc196896510"/>
      <w:r w:rsidRPr="00665B08">
        <w:rPr>
          <w:lang w:val="es-ES"/>
        </w:rPr>
        <w:lastRenderedPageBreak/>
        <w:t>Hebreos 3:1-6</w:t>
      </w:r>
      <w:bookmarkEnd w:id="127"/>
      <w:bookmarkEnd w:id="128"/>
    </w:p>
    <w:p w14:paraId="5A4F9D9B" w14:textId="77777777" w:rsidR="00183526" w:rsidRPr="00665B08" w:rsidRDefault="00183526" w:rsidP="00E8425E">
      <w:pPr>
        <w:pStyle w:val="Background"/>
        <w:rPr>
          <w:lang w:val="es-ES"/>
        </w:rPr>
      </w:pPr>
      <w:r w:rsidRPr="00665B08">
        <w:rPr>
          <w:b/>
          <w:lang w:val="es-ES"/>
        </w:rPr>
        <w:t>Trasfondo</w:t>
      </w:r>
      <w:r w:rsidRPr="00665B08">
        <w:rPr>
          <w:lang w:val="es-ES"/>
        </w:rPr>
        <w:t xml:space="preserve">: Se desconoce la identidad del autor del libro de </w:t>
      </w:r>
      <w:proofErr w:type="gramStart"/>
      <w:r w:rsidRPr="00665B08">
        <w:rPr>
          <w:lang w:val="es-ES"/>
        </w:rPr>
        <w:t>Hebreos</w:t>
      </w:r>
      <w:proofErr w:type="gramEnd"/>
      <w:r w:rsidRPr="00665B08">
        <w:rPr>
          <w:lang w:val="es-ES"/>
        </w:rPr>
        <w:t>. En esta parte de la Guía los Revisores, se hará referencia al autor como "el autor". Este pasaje menciona a Moisés, quien era famoso por su fidelidad a Dios. En el Antiguo Testamento, Dios dio la Ley a través de Moisés.</w:t>
      </w:r>
    </w:p>
    <w:p w14:paraId="3B5E241E" w14:textId="77777777" w:rsidR="00183526" w:rsidRPr="00E8425E" w:rsidRDefault="00183526" w:rsidP="00183526">
      <w:pPr>
        <w:spacing w:after="240"/>
        <w:rPr>
          <w:rFonts w:eastAsia="Aptos"/>
          <w:b/>
          <w:i/>
          <w:iCs/>
          <w:sz w:val="22"/>
          <w:lang w:val="es-ES"/>
        </w:rPr>
      </w:pPr>
      <w:r w:rsidRPr="00E8425E">
        <w:rPr>
          <w:rFonts w:eastAsia="Aptos"/>
          <w:b/>
          <w:i/>
          <w:iCs/>
          <w:sz w:val="22"/>
          <w:lang w:val="es-ES"/>
        </w:rPr>
        <w:t>Lea el pasaje.</w:t>
      </w:r>
    </w:p>
    <w:p w14:paraId="259C6073" w14:textId="77777777" w:rsidR="00183526" w:rsidRPr="00665B08" w:rsidRDefault="00183526" w:rsidP="00E8425E">
      <w:pPr>
        <w:pStyle w:val="Part1"/>
        <w:rPr>
          <w:lang w:val="es-ES"/>
        </w:rPr>
      </w:pPr>
      <w:r w:rsidRPr="00665B08">
        <w:rPr>
          <w:lang w:val="es-ES"/>
        </w:rPr>
        <w:t>Parte 1</w:t>
      </w:r>
    </w:p>
    <w:p w14:paraId="7B2CF58A" w14:textId="77777777" w:rsidR="00183526" w:rsidRPr="00665B08" w:rsidRDefault="00183526" w:rsidP="00E8425E">
      <w:pPr>
        <w:pStyle w:val="Answerortell"/>
        <w:rPr>
          <w:lang w:val="es-ES"/>
        </w:rPr>
      </w:pPr>
      <w:r w:rsidRPr="00665B08">
        <w:rPr>
          <w:lang w:val="es-ES"/>
        </w:rPr>
        <w:t>Diga en sus propias palabras lo que acaba de leer en este pasaje.</w:t>
      </w:r>
    </w:p>
    <w:p w14:paraId="06D4A034" w14:textId="77777777" w:rsidR="00183526" w:rsidRPr="00665B08" w:rsidRDefault="00183526" w:rsidP="00E8425E">
      <w:pPr>
        <w:pStyle w:val="Checklist"/>
        <w:rPr>
          <w:lang w:val="es-ES"/>
        </w:rPr>
      </w:pPr>
      <w:r w:rsidRPr="00665B08">
        <w:rPr>
          <w:lang w:val="es-ES"/>
        </w:rPr>
        <w:t>Los creyentes compartían un llamado celestial. [3:1]</w:t>
      </w:r>
    </w:p>
    <w:p w14:paraId="2612A21D" w14:textId="77777777" w:rsidR="00183526" w:rsidRPr="00665B08" w:rsidRDefault="00183526" w:rsidP="00E8425E">
      <w:pPr>
        <w:pStyle w:val="Checklist"/>
        <w:rPr>
          <w:lang w:val="es-ES"/>
        </w:rPr>
      </w:pPr>
      <w:r w:rsidRPr="00665B08">
        <w:rPr>
          <w:lang w:val="es-ES"/>
        </w:rPr>
        <w:t>Jesús fue fiel a Dios como lo fue Moisés, pero Jesús es más grande que Moisés. [3:2-3]</w:t>
      </w:r>
    </w:p>
    <w:p w14:paraId="33E2075B" w14:textId="77777777" w:rsidR="00183526" w:rsidRPr="00665B08" w:rsidRDefault="00183526" w:rsidP="00E8425E">
      <w:pPr>
        <w:pStyle w:val="Checklist"/>
        <w:rPr>
          <w:lang w:val="es-ES"/>
        </w:rPr>
      </w:pPr>
      <w:r w:rsidRPr="00665B08">
        <w:rPr>
          <w:lang w:val="es-ES"/>
        </w:rPr>
        <w:t>Moisés era un siervo de la casa de Dios, pero Jesús está a cargo de la casa de Dios. [3:4-6]</w:t>
      </w:r>
    </w:p>
    <w:p w14:paraId="0140F937" w14:textId="77777777" w:rsidR="00183526" w:rsidRPr="00665B08" w:rsidRDefault="00183526" w:rsidP="00E8425E">
      <w:pPr>
        <w:pStyle w:val="Checklist"/>
        <w:rPr>
          <w:lang w:val="es-ES"/>
        </w:rPr>
      </w:pPr>
      <w:r w:rsidRPr="00665B08">
        <w:rPr>
          <w:lang w:val="es-ES"/>
        </w:rPr>
        <w:t>Los cristianos son la casa de Dios, si siguen teniendo coraje y esperanza. [3:6]</w:t>
      </w:r>
    </w:p>
    <w:p w14:paraId="34A56D93" w14:textId="77777777" w:rsidR="00183526" w:rsidRPr="00665B08" w:rsidRDefault="00183526" w:rsidP="00E8425E">
      <w:pPr>
        <w:pStyle w:val="Part2"/>
        <w:rPr>
          <w:lang w:val="es-ES"/>
        </w:rPr>
      </w:pPr>
      <w:r w:rsidRPr="00665B08">
        <w:rPr>
          <w:lang w:val="es-ES"/>
        </w:rPr>
        <w:t>Parte 2</w:t>
      </w:r>
    </w:p>
    <w:p w14:paraId="49697BE4" w14:textId="2A71E45C" w:rsidR="00183526" w:rsidRPr="00665B08" w:rsidRDefault="00183526" w:rsidP="00E8425E">
      <w:pPr>
        <w:pStyle w:val="Answerortell"/>
        <w:rPr>
          <w:lang w:val="es-ES"/>
        </w:rPr>
      </w:pPr>
      <w:r w:rsidRPr="00665B08">
        <w:rPr>
          <w:lang w:val="es-ES"/>
        </w:rPr>
        <w:t xml:space="preserve">Responda las siguientes preguntas </w:t>
      </w:r>
      <w:r w:rsidR="00DA620A">
        <w:rPr>
          <w:lang w:val="es-ES"/>
        </w:rPr>
        <w:t xml:space="preserve">de </w:t>
      </w:r>
      <w:r w:rsidRPr="00665B08">
        <w:rPr>
          <w:lang w:val="es-ES"/>
        </w:rPr>
        <w:t>los versículos señalados.</w:t>
      </w:r>
    </w:p>
    <w:p w14:paraId="6EC2B6D9"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[3:1] ¿Qué compartieron los santos hermanos en el versículo 1? </w:t>
      </w:r>
    </w:p>
    <w:p w14:paraId="3EEDA356" w14:textId="3E09AE14" w:rsidR="00183526" w:rsidRPr="00665B08" w:rsidRDefault="00183526" w:rsidP="00E8425E">
      <w:pPr>
        <w:ind w:firstLine="720"/>
        <w:contextualSpacing/>
        <w:rPr>
          <w:rFonts w:eastAsia="Aptos"/>
          <w:szCs w:val="20"/>
          <w:lang w:val="es-ES"/>
        </w:rPr>
      </w:pPr>
      <w:r w:rsidRPr="00665B08">
        <w:rPr>
          <w:rFonts w:eastAsia="Aptos"/>
          <w:szCs w:val="20"/>
          <w:lang w:val="es-ES"/>
        </w:rPr>
        <w:t>Los santos hermanos compartían un llamamiento celestial.</w:t>
      </w:r>
    </w:p>
    <w:p w14:paraId="3D9FE180" w14:textId="77777777" w:rsidR="00183526" w:rsidRPr="00665B08" w:rsidRDefault="00183526" w:rsidP="00AF39DB">
      <w:pPr>
        <w:numPr>
          <w:ilvl w:val="0"/>
          <w:numId w:val="131"/>
        </w:numPr>
        <w:spacing w:before="200" w:line="278" w:lineRule="auto"/>
        <w:rPr>
          <w:rFonts w:eastAsia="Aptos"/>
          <w:szCs w:val="20"/>
          <w:lang w:val="es-ES"/>
        </w:rPr>
      </w:pPr>
      <w:r w:rsidRPr="00665B08">
        <w:rPr>
          <w:rFonts w:eastAsia="Aptos"/>
          <w:szCs w:val="20"/>
          <w:lang w:val="es-ES"/>
        </w:rPr>
        <w:t xml:space="preserve">[3:1] ¿A quiénes cree que se está dirigiendo el autor como hermanos en el versículo 1? </w:t>
      </w:r>
    </w:p>
    <w:p w14:paraId="399ABB60" w14:textId="14680272" w:rsidR="00183526" w:rsidRDefault="00183526" w:rsidP="00E8425E">
      <w:pPr>
        <w:ind w:firstLine="720"/>
        <w:rPr>
          <w:rFonts w:eastAsia="Aptos"/>
          <w:szCs w:val="20"/>
          <w:lang w:val="es-ES"/>
        </w:rPr>
      </w:pPr>
      <w:r w:rsidRPr="00665B08">
        <w:rPr>
          <w:rFonts w:eastAsia="Aptos"/>
          <w:i/>
          <w:iCs/>
          <w:szCs w:val="20"/>
          <w:lang w:val="es-ES"/>
        </w:rPr>
        <w:t xml:space="preserve"> (La respuesta puede variar). </w:t>
      </w:r>
      <w:r w:rsidRPr="00665B08">
        <w:rPr>
          <w:rFonts w:eastAsia="Aptos"/>
          <w:szCs w:val="20"/>
          <w:lang w:val="es-ES"/>
        </w:rPr>
        <w:t>Parece que el autor estaba hablando a los creyentes a los que escribió.</w:t>
      </w:r>
    </w:p>
    <w:p w14:paraId="0615CBF0" w14:textId="77777777" w:rsidR="00E8425E" w:rsidRPr="00665B08" w:rsidRDefault="00E8425E" w:rsidP="00E8425E">
      <w:pPr>
        <w:ind w:firstLine="720"/>
        <w:rPr>
          <w:rFonts w:eastAsia="Aptos"/>
          <w:szCs w:val="20"/>
          <w:lang w:val="es-ES"/>
        </w:rPr>
      </w:pPr>
    </w:p>
    <w:p w14:paraId="00131D7B"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[3:1] ¿Cómo llamó a Jesús el autor del libro de </w:t>
      </w:r>
      <w:proofErr w:type="gramStart"/>
      <w:r w:rsidRPr="00665B08">
        <w:rPr>
          <w:rFonts w:eastAsia="Aptos"/>
          <w:szCs w:val="20"/>
          <w:lang w:val="es-ES"/>
        </w:rPr>
        <w:t>Hebreos</w:t>
      </w:r>
      <w:proofErr w:type="gramEnd"/>
      <w:r w:rsidRPr="00665B08">
        <w:rPr>
          <w:rFonts w:eastAsia="Aptos"/>
          <w:szCs w:val="20"/>
          <w:lang w:val="es-ES"/>
        </w:rPr>
        <w:t xml:space="preserve">? </w:t>
      </w:r>
    </w:p>
    <w:p w14:paraId="785EB5B9" w14:textId="0D3D75BB" w:rsidR="00183526" w:rsidRDefault="00183526" w:rsidP="00E8425E">
      <w:pPr>
        <w:ind w:left="720"/>
        <w:rPr>
          <w:rFonts w:eastAsia="Aptos"/>
          <w:szCs w:val="20"/>
          <w:lang w:val="es-ES"/>
        </w:rPr>
      </w:pPr>
      <w:r w:rsidRPr="00665B08">
        <w:rPr>
          <w:rFonts w:eastAsia="Aptos"/>
          <w:szCs w:val="20"/>
          <w:lang w:val="es-ES"/>
        </w:rPr>
        <w:t>El autor llamó a Jesús el Apóstol y Sumo Sacerdote</w:t>
      </w:r>
      <w:r w:rsidR="00E8425E">
        <w:rPr>
          <w:rFonts w:eastAsia="Aptos"/>
          <w:szCs w:val="20"/>
          <w:lang w:val="es-ES"/>
        </w:rPr>
        <w:t>.</w:t>
      </w:r>
    </w:p>
    <w:p w14:paraId="4A626AE5" w14:textId="77777777" w:rsidR="00E8425E" w:rsidRPr="00665B08" w:rsidRDefault="00E8425E" w:rsidP="00E8425E">
      <w:pPr>
        <w:ind w:left="720"/>
        <w:rPr>
          <w:rFonts w:eastAsia="Aptos"/>
          <w:szCs w:val="20"/>
          <w:lang w:val="es-ES"/>
        </w:rPr>
      </w:pPr>
    </w:p>
    <w:p w14:paraId="646E6355"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[3:2] ¿Qué dos personas dice el versículo 2 que fueron fieles a Dios? </w:t>
      </w:r>
    </w:p>
    <w:p w14:paraId="79E5955B" w14:textId="2E58708D" w:rsidR="00183526" w:rsidRDefault="00183526" w:rsidP="00E8425E">
      <w:pPr>
        <w:ind w:left="720"/>
        <w:rPr>
          <w:rFonts w:eastAsia="Aptos"/>
          <w:szCs w:val="20"/>
          <w:lang w:val="es-ES"/>
        </w:rPr>
      </w:pPr>
      <w:r w:rsidRPr="00665B08">
        <w:rPr>
          <w:rFonts w:eastAsia="Aptos"/>
          <w:szCs w:val="20"/>
          <w:lang w:val="es-ES"/>
        </w:rPr>
        <w:t>Jesús y Moisés fueron fieles a Dios.</w:t>
      </w:r>
    </w:p>
    <w:p w14:paraId="142D9DC0" w14:textId="77777777" w:rsidR="00E8425E" w:rsidRPr="00665B08" w:rsidRDefault="00E8425E" w:rsidP="00E8425E">
      <w:pPr>
        <w:ind w:left="720"/>
        <w:rPr>
          <w:rFonts w:eastAsia="Aptos"/>
          <w:szCs w:val="20"/>
          <w:lang w:val="es-ES"/>
        </w:rPr>
      </w:pPr>
    </w:p>
    <w:p w14:paraId="779FD052"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[3:3] ¿Por qué se consideraba a Jesús digno de mayor gloria que Moisés? </w:t>
      </w:r>
    </w:p>
    <w:p w14:paraId="4907DB31" w14:textId="11E2ACDD" w:rsidR="00183526" w:rsidRDefault="00183526" w:rsidP="00E8425E">
      <w:pPr>
        <w:ind w:left="720"/>
        <w:rPr>
          <w:rFonts w:eastAsia="Aptos"/>
          <w:szCs w:val="20"/>
          <w:lang w:val="es-ES"/>
        </w:rPr>
      </w:pPr>
      <w:r w:rsidRPr="00665B08">
        <w:rPr>
          <w:rFonts w:eastAsia="Aptos"/>
          <w:szCs w:val="20"/>
          <w:lang w:val="es-ES"/>
        </w:rPr>
        <w:t>Jesús fue considerado digno de mayor gloria porque Jesús es el que construyó la casa.</w:t>
      </w:r>
    </w:p>
    <w:p w14:paraId="220B52B8" w14:textId="77777777" w:rsidR="00E8425E" w:rsidRPr="00665B08" w:rsidRDefault="00E8425E" w:rsidP="00E8425E">
      <w:pPr>
        <w:ind w:left="720"/>
        <w:rPr>
          <w:rFonts w:eastAsia="Aptos"/>
          <w:szCs w:val="20"/>
          <w:lang w:val="es-ES"/>
        </w:rPr>
      </w:pPr>
    </w:p>
    <w:p w14:paraId="4D70B4F3"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[3:4] ¿Quién construyó todo? </w:t>
      </w:r>
    </w:p>
    <w:p w14:paraId="77DAB96C" w14:textId="400E5361" w:rsidR="00183526" w:rsidRDefault="00183526" w:rsidP="00E8425E">
      <w:pPr>
        <w:ind w:left="720"/>
        <w:rPr>
          <w:rFonts w:eastAsia="Aptos"/>
          <w:szCs w:val="20"/>
          <w:lang w:val="es-ES"/>
        </w:rPr>
      </w:pPr>
      <w:r w:rsidRPr="00665B08">
        <w:rPr>
          <w:rFonts w:eastAsia="Aptos"/>
          <w:szCs w:val="20"/>
          <w:lang w:val="es-ES"/>
        </w:rPr>
        <w:t>Dios lo construyó todo.</w:t>
      </w:r>
    </w:p>
    <w:p w14:paraId="37582DCA" w14:textId="77777777" w:rsidR="00E8425E" w:rsidRPr="00665B08" w:rsidRDefault="00E8425E" w:rsidP="00E8425E">
      <w:pPr>
        <w:ind w:left="720"/>
        <w:rPr>
          <w:rFonts w:eastAsia="Aptos"/>
          <w:szCs w:val="20"/>
          <w:lang w:val="es-ES"/>
        </w:rPr>
      </w:pPr>
    </w:p>
    <w:p w14:paraId="1D085AB3"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[3:5] ¿Cuál era el papel de Moisés en la casa de Dios? </w:t>
      </w:r>
    </w:p>
    <w:p w14:paraId="648C3F3F" w14:textId="00A199D1" w:rsidR="00183526" w:rsidRPr="00665B08" w:rsidRDefault="00183526" w:rsidP="00E8425E">
      <w:pPr>
        <w:ind w:left="720"/>
        <w:rPr>
          <w:rFonts w:eastAsia="Aptos"/>
          <w:szCs w:val="20"/>
          <w:lang w:val="es-ES"/>
        </w:rPr>
      </w:pPr>
      <w:r w:rsidRPr="00665B08">
        <w:rPr>
          <w:rFonts w:eastAsia="Aptos"/>
          <w:szCs w:val="20"/>
          <w:lang w:val="es-ES"/>
        </w:rPr>
        <w:t>Moisés fue un siervo fiel en la casa de Dios.</w:t>
      </w:r>
    </w:p>
    <w:p w14:paraId="736332E5" w14:textId="77777777" w:rsidR="00183526" w:rsidRPr="00665B08" w:rsidRDefault="00183526" w:rsidP="00E8425E">
      <w:pPr>
        <w:ind w:left="720"/>
        <w:rPr>
          <w:rFonts w:eastAsia="Aptos"/>
          <w:szCs w:val="20"/>
          <w:lang w:val="es-ES"/>
        </w:rPr>
      </w:pPr>
    </w:p>
    <w:p w14:paraId="3FA46152"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[3:5] ¿De qué dio testimonio Moisés? </w:t>
      </w:r>
    </w:p>
    <w:p w14:paraId="20365072" w14:textId="529697C7" w:rsidR="00183526" w:rsidRDefault="00183526" w:rsidP="00E8425E">
      <w:pPr>
        <w:ind w:left="720"/>
        <w:rPr>
          <w:rFonts w:eastAsia="Aptos"/>
          <w:szCs w:val="20"/>
          <w:lang w:val="es-ES"/>
        </w:rPr>
      </w:pPr>
      <w:r w:rsidRPr="00665B08">
        <w:rPr>
          <w:rFonts w:eastAsia="Aptos"/>
          <w:szCs w:val="20"/>
          <w:lang w:val="es-ES"/>
        </w:rPr>
        <w:t>Moisés dio testimonio de las cosas de las que se hablaría en el futuro.</w:t>
      </w:r>
    </w:p>
    <w:p w14:paraId="005AF98E" w14:textId="77777777" w:rsidR="00E8425E" w:rsidRPr="00665B08" w:rsidRDefault="00E8425E" w:rsidP="00E8425E">
      <w:pPr>
        <w:ind w:left="720"/>
        <w:rPr>
          <w:rFonts w:eastAsia="Aptos"/>
          <w:szCs w:val="20"/>
          <w:lang w:val="es-ES"/>
        </w:rPr>
      </w:pPr>
    </w:p>
    <w:p w14:paraId="5EB8EE18"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[3:6] ¿Cuál crees que fue el papel de Jesús en la casa de Dios? </w:t>
      </w:r>
    </w:p>
    <w:p w14:paraId="7792EFE6" w14:textId="7649979D" w:rsidR="00183526" w:rsidRPr="00665B08" w:rsidRDefault="00183526" w:rsidP="00E8425E">
      <w:pPr>
        <w:ind w:left="720"/>
        <w:rPr>
          <w:rFonts w:eastAsia="Aptos"/>
          <w:szCs w:val="20"/>
          <w:lang w:val="es-ES"/>
        </w:rPr>
      </w:pPr>
      <w:r w:rsidRPr="00665B08">
        <w:rPr>
          <w:rFonts w:eastAsia="Aptos"/>
          <w:i/>
          <w:iCs/>
          <w:szCs w:val="20"/>
          <w:lang w:val="es-ES"/>
        </w:rPr>
        <w:t xml:space="preserve"> (La respuesta puede variar). </w:t>
      </w:r>
      <w:r w:rsidRPr="00665B08">
        <w:rPr>
          <w:rFonts w:eastAsia="Aptos"/>
          <w:szCs w:val="20"/>
          <w:lang w:val="es-ES"/>
        </w:rPr>
        <w:t xml:space="preserve">Las Escrituras dicen que Jesús el Hijo, está sobre la casa de Dios. </w:t>
      </w:r>
    </w:p>
    <w:p w14:paraId="30939BEC" w14:textId="63DD0153" w:rsidR="00E8425E" w:rsidRPr="00665B08" w:rsidRDefault="00E8425E" w:rsidP="00E8425E">
      <w:pPr>
        <w:pageBreakBefore/>
        <w:rPr>
          <w:rFonts w:eastAsia="Aptos"/>
          <w:b/>
          <w:szCs w:val="20"/>
          <w:lang w:val="es-ES"/>
        </w:rPr>
      </w:pPr>
      <w:r w:rsidRPr="00665B08">
        <w:rPr>
          <w:rFonts w:eastAsia="Aptos"/>
          <w:b/>
          <w:szCs w:val="20"/>
          <w:lang w:val="es-ES"/>
        </w:rPr>
        <w:lastRenderedPageBreak/>
        <w:t xml:space="preserve">Hebreos 3:1-6, </w:t>
      </w:r>
      <w:r>
        <w:rPr>
          <w:rFonts w:eastAsia="Aptos"/>
          <w:b/>
          <w:szCs w:val="20"/>
          <w:lang w:val="es-ES"/>
        </w:rPr>
        <w:t>c</w:t>
      </w:r>
      <w:r w:rsidRPr="00665B08">
        <w:rPr>
          <w:rFonts w:eastAsia="Aptos"/>
          <w:b/>
          <w:szCs w:val="20"/>
          <w:lang w:val="es-ES"/>
        </w:rPr>
        <w:t>ontinuación:</w:t>
      </w:r>
    </w:p>
    <w:p w14:paraId="5B0A3AF2" w14:textId="77777777" w:rsidR="00183526" w:rsidRPr="00665B08" w:rsidRDefault="00183526" w:rsidP="00E8425E">
      <w:pPr>
        <w:rPr>
          <w:rFonts w:eastAsia="Aptos"/>
          <w:szCs w:val="20"/>
          <w:lang w:val="es-ES"/>
        </w:rPr>
      </w:pPr>
    </w:p>
    <w:p w14:paraId="16CF3244" w14:textId="77777777" w:rsidR="00183526" w:rsidRPr="00665B08" w:rsidRDefault="00183526" w:rsidP="00AF39DB">
      <w:pPr>
        <w:numPr>
          <w:ilvl w:val="0"/>
          <w:numId w:val="131"/>
        </w:numPr>
        <w:spacing w:line="278" w:lineRule="auto"/>
        <w:rPr>
          <w:rFonts w:eastAsia="Aptos"/>
          <w:szCs w:val="20"/>
          <w:lang w:val="es-ES"/>
        </w:rPr>
      </w:pPr>
      <w:r w:rsidRPr="00665B08">
        <w:rPr>
          <w:rFonts w:eastAsia="Aptos"/>
          <w:szCs w:val="20"/>
          <w:lang w:val="es-ES"/>
        </w:rPr>
        <w:t xml:space="preserve">[3:6] ¿Qué dijo el autor acerca de los cristianos y la casa de Dios? </w:t>
      </w:r>
    </w:p>
    <w:p w14:paraId="25C8269B" w14:textId="004A640A" w:rsidR="00183526" w:rsidRPr="00665B08" w:rsidRDefault="00183526" w:rsidP="00E8425E">
      <w:pPr>
        <w:ind w:left="720"/>
        <w:rPr>
          <w:rFonts w:eastAsia="Aptos"/>
          <w:szCs w:val="20"/>
          <w:lang w:val="es-ES"/>
        </w:rPr>
      </w:pPr>
      <w:r w:rsidRPr="00665B08">
        <w:rPr>
          <w:rFonts w:eastAsia="Aptos"/>
          <w:szCs w:val="20"/>
          <w:lang w:val="es-ES"/>
        </w:rPr>
        <w:t>Los cristianos son considerados como la casa de Dios, si siguen teniendo confianza y esperanza.</w:t>
      </w:r>
    </w:p>
    <w:p w14:paraId="0A7DE23A" w14:textId="77777777" w:rsidR="00183526" w:rsidRPr="00665B08" w:rsidRDefault="00183526" w:rsidP="00E8425E">
      <w:pPr>
        <w:spacing w:before="240"/>
        <w:rPr>
          <w:rFonts w:eastAsia="Aptos"/>
          <w:b/>
          <w:szCs w:val="20"/>
          <w:lang w:val="es-ES"/>
        </w:rPr>
      </w:pPr>
      <w:r w:rsidRPr="00665B08">
        <w:rPr>
          <w:rFonts w:eastAsia="Aptos"/>
          <w:b/>
          <w:szCs w:val="20"/>
          <w:lang w:val="es-ES"/>
        </w:rPr>
        <w:t>Sección de comentarios:</w:t>
      </w:r>
    </w:p>
    <w:p w14:paraId="0A0D1B50" w14:textId="77777777" w:rsidR="00E8425E" w:rsidRDefault="00E8425E">
      <w:pPr>
        <w:spacing w:after="160" w:line="278" w:lineRule="auto"/>
        <w:rPr>
          <w:b/>
          <w:sz w:val="40"/>
          <w:szCs w:val="40"/>
          <w:lang w:val="es-ES"/>
        </w:rPr>
      </w:pPr>
      <w:bookmarkStart w:id="129" w:name="_Toc176516726"/>
      <w:r>
        <w:rPr>
          <w:lang w:val="es-ES"/>
        </w:rPr>
        <w:br w:type="page"/>
      </w:r>
    </w:p>
    <w:p w14:paraId="69419499" w14:textId="3088C57D" w:rsidR="00183526" w:rsidRPr="00665B08" w:rsidRDefault="00183526" w:rsidP="00E8425E">
      <w:pPr>
        <w:pStyle w:val="Heading1"/>
        <w:rPr>
          <w:lang w:val="es-ES"/>
        </w:rPr>
      </w:pPr>
      <w:bookmarkStart w:id="130" w:name="_Toc196896511"/>
      <w:r w:rsidRPr="00665B08">
        <w:rPr>
          <w:lang w:val="es-ES"/>
        </w:rPr>
        <w:lastRenderedPageBreak/>
        <w:t>Hebreos 4:12-16</w:t>
      </w:r>
      <w:bookmarkEnd w:id="129"/>
      <w:bookmarkEnd w:id="130"/>
    </w:p>
    <w:p w14:paraId="13EEA68C" w14:textId="77777777" w:rsidR="00183526" w:rsidRPr="00E8425E" w:rsidRDefault="00183526" w:rsidP="00183526">
      <w:pPr>
        <w:spacing w:after="240"/>
        <w:rPr>
          <w:rFonts w:eastAsia="Aptos"/>
          <w:b/>
          <w:i/>
          <w:iCs/>
          <w:sz w:val="22"/>
          <w:lang w:val="es-ES"/>
        </w:rPr>
      </w:pPr>
      <w:r w:rsidRPr="00E8425E">
        <w:rPr>
          <w:rFonts w:eastAsia="Aptos"/>
          <w:b/>
          <w:i/>
          <w:iCs/>
          <w:sz w:val="22"/>
          <w:lang w:val="es-ES"/>
        </w:rPr>
        <w:t>Lea el pasaje.</w:t>
      </w:r>
    </w:p>
    <w:p w14:paraId="45781117" w14:textId="77777777" w:rsidR="00183526" w:rsidRPr="00665B08" w:rsidRDefault="00183526" w:rsidP="00E8425E">
      <w:pPr>
        <w:pStyle w:val="Part1"/>
        <w:rPr>
          <w:lang w:val="es-ES"/>
        </w:rPr>
      </w:pPr>
      <w:r w:rsidRPr="00665B08">
        <w:rPr>
          <w:lang w:val="es-ES"/>
        </w:rPr>
        <w:t>Parte 1</w:t>
      </w:r>
    </w:p>
    <w:p w14:paraId="2A347D18" w14:textId="77777777" w:rsidR="00183526" w:rsidRPr="00665B08" w:rsidRDefault="00183526" w:rsidP="00E8425E">
      <w:pPr>
        <w:pStyle w:val="Answerortell"/>
        <w:rPr>
          <w:lang w:val="es-ES"/>
        </w:rPr>
      </w:pPr>
      <w:r w:rsidRPr="00665B08">
        <w:rPr>
          <w:lang w:val="es-ES"/>
        </w:rPr>
        <w:t>Diga en sus propias palabras lo que acaba de leer en este pasaje.</w:t>
      </w:r>
    </w:p>
    <w:p w14:paraId="3AAFBE1D" w14:textId="77777777" w:rsidR="00183526" w:rsidRPr="00665B08" w:rsidRDefault="00183526" w:rsidP="00E8425E">
      <w:pPr>
        <w:pStyle w:val="Checklist"/>
        <w:rPr>
          <w:lang w:val="es-ES"/>
        </w:rPr>
      </w:pPr>
      <w:r w:rsidRPr="00665B08">
        <w:rPr>
          <w:lang w:val="es-ES"/>
        </w:rPr>
        <w:t>La Palabra de Dios es como una espada de dos filos. Puede discernir los pensamientos e intenciones de una persona. [4:12]</w:t>
      </w:r>
    </w:p>
    <w:p w14:paraId="031D2173" w14:textId="77777777" w:rsidR="00183526" w:rsidRPr="00665B08" w:rsidRDefault="00183526" w:rsidP="00E8425E">
      <w:pPr>
        <w:pStyle w:val="Checklist"/>
        <w:rPr>
          <w:lang w:val="es-ES"/>
        </w:rPr>
      </w:pPr>
      <w:r w:rsidRPr="00665B08">
        <w:rPr>
          <w:lang w:val="es-ES"/>
        </w:rPr>
        <w:t>Dios es capaz de ver todas las cosas. [4:13]</w:t>
      </w:r>
    </w:p>
    <w:p w14:paraId="0F98F420" w14:textId="68D394D5" w:rsidR="00183526" w:rsidRPr="00665B08" w:rsidRDefault="00183526" w:rsidP="00E8425E">
      <w:pPr>
        <w:pStyle w:val="Checklist"/>
        <w:rPr>
          <w:lang w:val="es-ES"/>
        </w:rPr>
      </w:pPr>
      <w:r w:rsidRPr="00665B08">
        <w:rPr>
          <w:lang w:val="es-ES"/>
        </w:rPr>
        <w:t xml:space="preserve">Jesús es un sumo sacerdote que puede </w:t>
      </w:r>
      <w:r w:rsidR="00197580">
        <w:rPr>
          <w:lang w:val="es-ES"/>
        </w:rPr>
        <w:t>empatizar</w:t>
      </w:r>
      <w:r w:rsidRPr="00665B08">
        <w:rPr>
          <w:lang w:val="es-ES"/>
        </w:rPr>
        <w:t xml:space="preserve"> con los seres humanos porque Él también fue tentado, pero no pecó. [4:14-15]</w:t>
      </w:r>
    </w:p>
    <w:p w14:paraId="79DA1DB4" w14:textId="77777777" w:rsidR="00183526" w:rsidRPr="00665B08" w:rsidRDefault="00183526" w:rsidP="00E8425E">
      <w:pPr>
        <w:pStyle w:val="Checklist"/>
        <w:rPr>
          <w:lang w:val="es-ES"/>
        </w:rPr>
      </w:pPr>
      <w:r w:rsidRPr="00665B08">
        <w:rPr>
          <w:lang w:val="es-ES"/>
        </w:rPr>
        <w:t>Los creyentes pueden acercarse al trono de Dios con confianza para recibir misericordia y gracia. [4:16]</w:t>
      </w:r>
    </w:p>
    <w:p w14:paraId="3FB28E6F" w14:textId="77777777" w:rsidR="00183526" w:rsidRPr="00665B08" w:rsidRDefault="00183526" w:rsidP="00E8425E">
      <w:pPr>
        <w:pStyle w:val="Part2"/>
        <w:rPr>
          <w:lang w:val="es-ES"/>
        </w:rPr>
      </w:pPr>
      <w:r w:rsidRPr="00665B08">
        <w:rPr>
          <w:lang w:val="es-ES"/>
        </w:rPr>
        <w:t xml:space="preserve">Parte 2 </w:t>
      </w:r>
    </w:p>
    <w:p w14:paraId="400EFE88" w14:textId="537B6EA7" w:rsidR="00183526" w:rsidRPr="00665B08" w:rsidRDefault="00183526" w:rsidP="00E8425E">
      <w:pPr>
        <w:pStyle w:val="Answerortell"/>
        <w:rPr>
          <w:lang w:val="es-ES"/>
        </w:rPr>
      </w:pPr>
      <w:r w:rsidRPr="00665B08">
        <w:rPr>
          <w:lang w:val="es-ES"/>
        </w:rPr>
        <w:t>Responda las siguientes preguntas</w:t>
      </w:r>
      <w:r w:rsidR="00DA620A">
        <w:rPr>
          <w:lang w:val="es-ES"/>
        </w:rPr>
        <w:t xml:space="preserve"> de </w:t>
      </w:r>
      <w:r w:rsidRPr="00665B08">
        <w:rPr>
          <w:lang w:val="es-ES"/>
        </w:rPr>
        <w:t>los versículos señalados.</w:t>
      </w:r>
    </w:p>
    <w:p w14:paraId="1A4788D1"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[4:12] ¿Con qué comparó el autor la Palabra viva y activa de Dios? </w:t>
      </w:r>
    </w:p>
    <w:p w14:paraId="4558727F" w14:textId="16B64AE6" w:rsidR="00183526" w:rsidRDefault="00183526" w:rsidP="00E8425E">
      <w:pPr>
        <w:ind w:left="720"/>
        <w:rPr>
          <w:rFonts w:eastAsia="Aptos"/>
          <w:szCs w:val="20"/>
          <w:lang w:val="es-ES"/>
        </w:rPr>
      </w:pPr>
      <w:r w:rsidRPr="00665B08">
        <w:rPr>
          <w:rFonts w:eastAsia="Aptos"/>
          <w:szCs w:val="20"/>
          <w:lang w:val="es-ES"/>
        </w:rPr>
        <w:t>El autor la comparó con una espada que tiene dos filos.</w:t>
      </w:r>
    </w:p>
    <w:p w14:paraId="4299B73E" w14:textId="77777777" w:rsidR="00E8425E" w:rsidRPr="00665B08" w:rsidRDefault="00E8425E" w:rsidP="00E8425E">
      <w:pPr>
        <w:ind w:left="720"/>
        <w:rPr>
          <w:rFonts w:eastAsia="Aptos"/>
          <w:szCs w:val="20"/>
          <w:lang w:val="es-ES"/>
        </w:rPr>
      </w:pPr>
    </w:p>
    <w:p w14:paraId="6D2D514B"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[4:12] ¿Qué cree que quiso decir el autor con la Palabra de Dios? </w:t>
      </w:r>
    </w:p>
    <w:p w14:paraId="7E949E4E" w14:textId="6A640B88" w:rsidR="00183526" w:rsidRDefault="00183526" w:rsidP="00E8425E">
      <w:pPr>
        <w:ind w:left="720"/>
        <w:rPr>
          <w:rFonts w:eastAsia="Aptos"/>
          <w:szCs w:val="20"/>
          <w:lang w:val="es-ES"/>
        </w:rPr>
      </w:pPr>
      <w:r w:rsidRPr="00665B08">
        <w:rPr>
          <w:rFonts w:eastAsia="Aptos"/>
          <w:szCs w:val="20"/>
          <w:lang w:val="es-ES"/>
        </w:rPr>
        <w:t>Por la Palabra de Dios, el autor se refería al mensaje de Dios tal como está escrito en la Biblia.</w:t>
      </w:r>
    </w:p>
    <w:p w14:paraId="0AE7C8DC" w14:textId="77777777" w:rsidR="00E8425E" w:rsidRPr="00665B08" w:rsidRDefault="00E8425E" w:rsidP="00E8425E">
      <w:pPr>
        <w:ind w:left="720"/>
        <w:rPr>
          <w:rFonts w:eastAsia="Aptos"/>
          <w:szCs w:val="20"/>
          <w:lang w:val="es-ES"/>
        </w:rPr>
      </w:pPr>
    </w:p>
    <w:p w14:paraId="268A247A"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[4:12] ¿Cuáles son algunas de las cualidades que comparten la Palabra de Dios y la espada? </w:t>
      </w:r>
    </w:p>
    <w:p w14:paraId="1CA625D4" w14:textId="1B1B402B" w:rsidR="00183526" w:rsidRPr="00665B08" w:rsidRDefault="00183526" w:rsidP="00E8425E">
      <w:pPr>
        <w:ind w:left="720"/>
        <w:rPr>
          <w:rFonts w:eastAsia="Aptos"/>
          <w:szCs w:val="20"/>
          <w:lang w:val="es-ES"/>
        </w:rPr>
      </w:pPr>
      <w:r w:rsidRPr="00665B08">
        <w:rPr>
          <w:rFonts w:eastAsia="Aptos"/>
          <w:szCs w:val="20"/>
          <w:lang w:val="es-ES"/>
        </w:rPr>
        <w:t xml:space="preserve">Ambos son afilados. Ambos se pueden usar poderosamente para dividir, cortar y separar cosas que están    </w:t>
      </w:r>
    </w:p>
    <w:p w14:paraId="2D05F0C3" w14:textId="7F796A57" w:rsidR="00183526" w:rsidRDefault="00183526" w:rsidP="00E8425E">
      <w:pPr>
        <w:ind w:left="720"/>
        <w:rPr>
          <w:rFonts w:eastAsia="Aptos"/>
          <w:szCs w:val="20"/>
          <w:lang w:val="es-ES"/>
        </w:rPr>
      </w:pPr>
      <w:r w:rsidRPr="00665B08">
        <w:rPr>
          <w:rFonts w:eastAsia="Aptos"/>
          <w:szCs w:val="20"/>
          <w:lang w:val="es-ES"/>
        </w:rPr>
        <w:t xml:space="preserve">estrechamente conectadas. </w:t>
      </w:r>
    </w:p>
    <w:p w14:paraId="26A85986" w14:textId="77777777" w:rsidR="00E8425E" w:rsidRPr="00665B08" w:rsidRDefault="00E8425E" w:rsidP="00E8425E">
      <w:pPr>
        <w:ind w:left="720"/>
        <w:rPr>
          <w:rFonts w:eastAsia="Aptos"/>
          <w:szCs w:val="20"/>
          <w:lang w:val="es-ES"/>
        </w:rPr>
      </w:pPr>
    </w:p>
    <w:p w14:paraId="57F22BE6"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[4:12] ¿Qué dice el final del versículo 12 que la Palabra de Dios es capaz de hacer? </w:t>
      </w:r>
    </w:p>
    <w:p w14:paraId="008B0634" w14:textId="6FF178B3" w:rsidR="00183526" w:rsidRDefault="00183526" w:rsidP="00E8425E">
      <w:pPr>
        <w:ind w:left="720"/>
        <w:rPr>
          <w:rFonts w:eastAsia="Aptos"/>
          <w:szCs w:val="20"/>
          <w:lang w:val="es-ES"/>
        </w:rPr>
      </w:pPr>
      <w:r w:rsidRPr="00665B08">
        <w:rPr>
          <w:rFonts w:eastAsia="Aptos"/>
          <w:szCs w:val="20"/>
          <w:lang w:val="es-ES"/>
        </w:rPr>
        <w:t>Puede discernir o juzgar los pensamientos e intenciones de una persona.</w:t>
      </w:r>
    </w:p>
    <w:p w14:paraId="62E3E748" w14:textId="77777777" w:rsidR="00E8425E" w:rsidRPr="00665B08" w:rsidRDefault="00E8425E" w:rsidP="00E8425E">
      <w:pPr>
        <w:ind w:left="720"/>
        <w:rPr>
          <w:rFonts w:eastAsia="Aptos"/>
          <w:szCs w:val="20"/>
          <w:lang w:val="es-ES"/>
        </w:rPr>
      </w:pPr>
    </w:p>
    <w:p w14:paraId="70799EBA"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[4:13] ¿Hay algo que está oculto ante Dios? </w:t>
      </w:r>
    </w:p>
    <w:p w14:paraId="04CB3B5D" w14:textId="1DB056DA" w:rsidR="00183526" w:rsidRDefault="00183526" w:rsidP="00E8425E">
      <w:pPr>
        <w:ind w:left="720"/>
        <w:rPr>
          <w:rFonts w:eastAsia="Aptos"/>
          <w:szCs w:val="20"/>
          <w:lang w:val="es-ES"/>
        </w:rPr>
      </w:pPr>
      <w:r w:rsidRPr="00665B08">
        <w:rPr>
          <w:rFonts w:eastAsia="Aptos"/>
          <w:szCs w:val="20"/>
          <w:lang w:val="es-ES"/>
        </w:rPr>
        <w:t>Nada está oculto ante Dios. Él ve y sabe todo claramente.</w:t>
      </w:r>
    </w:p>
    <w:p w14:paraId="3778FBA6" w14:textId="77777777" w:rsidR="00E8425E" w:rsidRPr="00665B08" w:rsidRDefault="00E8425E" w:rsidP="00E8425E">
      <w:pPr>
        <w:ind w:left="720"/>
        <w:rPr>
          <w:rFonts w:eastAsia="Aptos"/>
          <w:szCs w:val="20"/>
          <w:lang w:val="es-ES"/>
        </w:rPr>
      </w:pPr>
    </w:p>
    <w:p w14:paraId="03B10C1F"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[4:14] En el versículo 14, ¿Cómo describió el autor a Jesús? </w:t>
      </w:r>
    </w:p>
    <w:p w14:paraId="3A2AB09E" w14:textId="1100AB5C" w:rsidR="00183526" w:rsidRDefault="00183526" w:rsidP="00E8425E">
      <w:pPr>
        <w:ind w:left="720"/>
        <w:rPr>
          <w:rFonts w:eastAsia="Aptos"/>
          <w:szCs w:val="20"/>
          <w:lang w:val="es-ES"/>
        </w:rPr>
      </w:pPr>
      <w:r w:rsidRPr="00665B08">
        <w:rPr>
          <w:rFonts w:eastAsia="Aptos"/>
          <w:szCs w:val="20"/>
          <w:lang w:val="es-ES"/>
        </w:rPr>
        <w:t>El autor describió a Jesús como un gran Sumo Sacerdote.</w:t>
      </w:r>
    </w:p>
    <w:p w14:paraId="36D434EC" w14:textId="77777777" w:rsidR="00E8425E" w:rsidRPr="00665B08" w:rsidRDefault="00E8425E" w:rsidP="00E8425E">
      <w:pPr>
        <w:ind w:left="720"/>
        <w:rPr>
          <w:rFonts w:eastAsia="Aptos"/>
          <w:szCs w:val="20"/>
          <w:lang w:val="es-ES"/>
        </w:rPr>
      </w:pPr>
    </w:p>
    <w:p w14:paraId="12C66F73"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[4:14] ¿A dónde dijo el autor que Jesús había ido? </w:t>
      </w:r>
    </w:p>
    <w:p w14:paraId="61AE3E48" w14:textId="61BAAACE" w:rsidR="00183526" w:rsidRDefault="00183526" w:rsidP="00E8425E">
      <w:pPr>
        <w:ind w:left="720"/>
        <w:rPr>
          <w:rFonts w:eastAsia="Aptos"/>
          <w:szCs w:val="20"/>
          <w:lang w:val="es-ES"/>
        </w:rPr>
      </w:pPr>
      <w:r w:rsidRPr="00665B08">
        <w:rPr>
          <w:rFonts w:eastAsia="Aptos"/>
          <w:szCs w:val="20"/>
          <w:lang w:val="es-ES"/>
        </w:rPr>
        <w:t>Jesús traspasó los cielos.</w:t>
      </w:r>
    </w:p>
    <w:p w14:paraId="26FFA602" w14:textId="77777777" w:rsidR="00E8425E" w:rsidRPr="00665B08" w:rsidRDefault="00E8425E" w:rsidP="00E8425E">
      <w:pPr>
        <w:ind w:left="720"/>
        <w:rPr>
          <w:rFonts w:eastAsia="Aptos"/>
          <w:szCs w:val="20"/>
          <w:lang w:val="es-ES"/>
        </w:rPr>
      </w:pPr>
    </w:p>
    <w:p w14:paraId="74983023" w14:textId="77777777" w:rsidR="00183526" w:rsidRPr="00665B08" w:rsidRDefault="00183526" w:rsidP="00AF39DB">
      <w:pPr>
        <w:numPr>
          <w:ilvl w:val="0"/>
          <w:numId w:val="132"/>
        </w:numPr>
        <w:spacing w:line="240" w:lineRule="auto"/>
        <w:rPr>
          <w:rFonts w:eastAsia="Aptos"/>
          <w:szCs w:val="20"/>
          <w:lang w:val="es-ES"/>
        </w:rPr>
      </w:pPr>
      <w:r w:rsidRPr="00665B08">
        <w:rPr>
          <w:rFonts w:eastAsia="Aptos"/>
          <w:szCs w:val="20"/>
          <w:lang w:val="es-ES"/>
        </w:rPr>
        <w:t xml:space="preserve">[4:14] Puesto que Jesús es un gran sumo sacerdote que ha traspasado los cielos, ¿Qué dice el versículo 14 que los </w:t>
      </w:r>
    </w:p>
    <w:p w14:paraId="0D7BA2B5" w14:textId="00FD349A" w:rsidR="00183526" w:rsidRPr="00665B08" w:rsidRDefault="00183526" w:rsidP="00E8425E">
      <w:pPr>
        <w:spacing w:line="240" w:lineRule="auto"/>
        <w:ind w:left="360" w:hanging="360"/>
        <w:rPr>
          <w:rFonts w:eastAsia="Aptos"/>
          <w:szCs w:val="20"/>
          <w:lang w:val="es-ES"/>
        </w:rPr>
      </w:pPr>
      <w:r w:rsidRPr="00665B08">
        <w:rPr>
          <w:rFonts w:eastAsia="Aptos"/>
          <w:szCs w:val="20"/>
          <w:lang w:val="es-ES"/>
        </w:rPr>
        <w:t xml:space="preserve">        creyentes deben hacer? </w:t>
      </w:r>
    </w:p>
    <w:p w14:paraId="5B1DB41F" w14:textId="51379E7D" w:rsidR="00183526" w:rsidRDefault="00183526" w:rsidP="00E8425E">
      <w:pPr>
        <w:ind w:left="360" w:firstLine="360"/>
        <w:rPr>
          <w:rFonts w:eastAsia="Aptos"/>
          <w:szCs w:val="20"/>
          <w:lang w:val="es-ES"/>
        </w:rPr>
      </w:pPr>
      <w:r w:rsidRPr="00665B08">
        <w:rPr>
          <w:rFonts w:eastAsia="Aptos"/>
          <w:szCs w:val="20"/>
          <w:lang w:val="es-ES"/>
        </w:rPr>
        <w:t>Los creyentes deben aferrarse firmemente a la fe que profesan, (a lo que creen).</w:t>
      </w:r>
    </w:p>
    <w:p w14:paraId="14A1A0B8" w14:textId="77777777" w:rsidR="00E8425E" w:rsidRPr="00665B08" w:rsidRDefault="00E8425E" w:rsidP="00E8425E">
      <w:pPr>
        <w:ind w:left="360" w:firstLine="360"/>
        <w:rPr>
          <w:rFonts w:eastAsia="Aptos"/>
          <w:szCs w:val="20"/>
          <w:lang w:val="es-ES"/>
        </w:rPr>
      </w:pPr>
    </w:p>
    <w:p w14:paraId="1D93F636" w14:textId="77777777"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[4:14] ¿Qué significa para usted que alguien se aferre firmemente a lo que cree?</w:t>
      </w:r>
    </w:p>
    <w:p w14:paraId="50592D23" w14:textId="252E89E7" w:rsidR="00183526" w:rsidRPr="00665B08" w:rsidRDefault="00183526" w:rsidP="00E8425E">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 xml:space="preserve">Esto probablemente significa que los cristianos deben seguir creyendo en las   </w:t>
      </w:r>
    </w:p>
    <w:p w14:paraId="08258869" w14:textId="5F824F71" w:rsidR="00183526" w:rsidRPr="00665B08" w:rsidRDefault="00183526" w:rsidP="00E8425E">
      <w:pPr>
        <w:ind w:left="720"/>
        <w:rPr>
          <w:rFonts w:eastAsia="Aptos"/>
          <w:szCs w:val="20"/>
          <w:lang w:val="es-ES"/>
        </w:rPr>
      </w:pPr>
      <w:r w:rsidRPr="00665B08">
        <w:rPr>
          <w:rFonts w:eastAsia="Aptos"/>
          <w:szCs w:val="20"/>
          <w:lang w:val="es-ES"/>
        </w:rPr>
        <w:t xml:space="preserve">verdaderas enseñanzas acerca de Jesucristo. </w:t>
      </w:r>
    </w:p>
    <w:p w14:paraId="22EEDED1" w14:textId="66BB9DAC" w:rsidR="00183526" w:rsidRPr="00665B08" w:rsidRDefault="00183526" w:rsidP="00E8425E">
      <w:pPr>
        <w:pageBreakBefore/>
        <w:rPr>
          <w:rFonts w:eastAsia="Aptos"/>
          <w:b/>
          <w:szCs w:val="20"/>
          <w:lang w:val="es-ES"/>
        </w:rPr>
      </w:pPr>
      <w:r w:rsidRPr="00665B08">
        <w:rPr>
          <w:rFonts w:eastAsia="Aptos"/>
          <w:b/>
          <w:szCs w:val="20"/>
          <w:lang w:val="es-ES"/>
        </w:rPr>
        <w:lastRenderedPageBreak/>
        <w:t xml:space="preserve">Hebreos 4:12-16, </w:t>
      </w:r>
      <w:r w:rsidR="00E8425E">
        <w:rPr>
          <w:rFonts w:eastAsia="Aptos"/>
          <w:b/>
          <w:szCs w:val="20"/>
          <w:lang w:val="es-ES"/>
        </w:rPr>
        <w:t>c</w:t>
      </w:r>
      <w:r w:rsidRPr="00665B08">
        <w:rPr>
          <w:rFonts w:eastAsia="Aptos"/>
          <w:b/>
          <w:szCs w:val="20"/>
          <w:lang w:val="es-ES"/>
        </w:rPr>
        <w:t>ontinuación:</w:t>
      </w:r>
      <w:r w:rsidRPr="00665B08">
        <w:rPr>
          <w:rFonts w:eastAsia="Aptos"/>
          <w:b/>
          <w:szCs w:val="20"/>
          <w:lang w:val="es-ES"/>
        </w:rPr>
        <w:br/>
      </w:r>
    </w:p>
    <w:p w14:paraId="40E6B405" w14:textId="24F694E5"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[4:15] ¿En qué se parecía Jesús a todos los creyentes? ¿En qué se diferenciaba? </w:t>
      </w:r>
    </w:p>
    <w:p w14:paraId="6D94F137" w14:textId="77777777" w:rsidR="00183526" w:rsidRDefault="00183526" w:rsidP="00E8425E">
      <w:pPr>
        <w:ind w:left="720"/>
        <w:rPr>
          <w:rFonts w:eastAsia="Aptos"/>
          <w:szCs w:val="20"/>
          <w:lang w:val="es-ES"/>
        </w:rPr>
      </w:pPr>
      <w:r w:rsidRPr="00665B08">
        <w:rPr>
          <w:rFonts w:eastAsia="Aptos"/>
          <w:szCs w:val="20"/>
          <w:lang w:val="es-ES"/>
        </w:rPr>
        <w:t xml:space="preserve">Él era similar a todos los creyentes cuando vivía en la tierra en un cuerpo humano, porque fue tentado de la misma manera que todos los creyentes son tentados. Era diferente de los creyentes porque nunca pecó. </w:t>
      </w:r>
    </w:p>
    <w:p w14:paraId="5A169E99" w14:textId="77777777" w:rsidR="00E8425E" w:rsidRPr="00665B08" w:rsidRDefault="00E8425E" w:rsidP="00E8425E">
      <w:pPr>
        <w:ind w:left="720"/>
        <w:rPr>
          <w:rFonts w:eastAsia="Aptos"/>
          <w:szCs w:val="20"/>
          <w:lang w:val="es-ES"/>
        </w:rPr>
      </w:pPr>
    </w:p>
    <w:p w14:paraId="05F6BD2D" w14:textId="67759589"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[4:16] ¿Qué invitó el autor a los creyentes a hacer en el versículo 16? </w:t>
      </w:r>
    </w:p>
    <w:p w14:paraId="65C413EE" w14:textId="77777777" w:rsidR="00183526" w:rsidRDefault="00183526" w:rsidP="00E8425E">
      <w:pPr>
        <w:ind w:left="720"/>
        <w:rPr>
          <w:rFonts w:eastAsia="Aptos"/>
          <w:szCs w:val="20"/>
          <w:lang w:val="es-ES"/>
        </w:rPr>
      </w:pPr>
      <w:r w:rsidRPr="00665B08">
        <w:rPr>
          <w:rFonts w:eastAsia="Aptos"/>
          <w:szCs w:val="20"/>
          <w:lang w:val="es-ES"/>
        </w:rPr>
        <w:t>El autor animó a los creyentes ir con confianza al trono de la gracia, para que encuentren misericordia y gracia en su momento de necesidad.</w:t>
      </w:r>
    </w:p>
    <w:p w14:paraId="16DA9C3D" w14:textId="77777777" w:rsidR="00E8425E" w:rsidRPr="00665B08" w:rsidRDefault="00E8425E" w:rsidP="00E8425E">
      <w:pPr>
        <w:ind w:left="720"/>
        <w:rPr>
          <w:rFonts w:eastAsia="Aptos"/>
          <w:szCs w:val="20"/>
          <w:lang w:val="es-ES"/>
        </w:rPr>
      </w:pPr>
    </w:p>
    <w:p w14:paraId="2E3D6E39" w14:textId="348B84E2"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 xml:space="preserve">[4:16] ¿Qué significa para usted, ir al trono de la gracia? </w:t>
      </w:r>
    </w:p>
    <w:p w14:paraId="05BA559B" w14:textId="0FAD9928" w:rsidR="00183526" w:rsidRDefault="00183526" w:rsidP="00E8425E">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Aquí la palabra "trono" parece significar Dios mismo. Este versículo significa que una persona puede orar con confianza a Dios, quien es misericordioso (o quien tiene gracia para con su gent</w:t>
      </w:r>
      <w:r w:rsidR="00A94A0E">
        <w:rPr>
          <w:rFonts w:eastAsia="Aptos"/>
          <w:szCs w:val="20"/>
          <w:lang w:val="es-ES"/>
        </w:rPr>
        <w:t>e</w:t>
      </w:r>
      <w:r w:rsidRPr="00665B08">
        <w:rPr>
          <w:rFonts w:eastAsia="Aptos"/>
          <w:szCs w:val="20"/>
          <w:lang w:val="es-ES"/>
        </w:rPr>
        <w:t xml:space="preserve">). </w:t>
      </w:r>
    </w:p>
    <w:p w14:paraId="6A5BDB0F" w14:textId="77777777" w:rsidR="00E8425E" w:rsidRPr="00665B08" w:rsidRDefault="00E8425E" w:rsidP="00E8425E">
      <w:pPr>
        <w:ind w:left="720"/>
        <w:rPr>
          <w:rFonts w:eastAsia="Aptos"/>
          <w:szCs w:val="20"/>
          <w:lang w:val="es-ES"/>
        </w:rPr>
      </w:pPr>
    </w:p>
    <w:p w14:paraId="5872C711" w14:textId="0C6C5F2A" w:rsidR="00183526" w:rsidRPr="00665B08" w:rsidRDefault="00183526" w:rsidP="00AF39DB">
      <w:pPr>
        <w:numPr>
          <w:ilvl w:val="0"/>
          <w:numId w:val="132"/>
        </w:numPr>
        <w:spacing w:line="278" w:lineRule="auto"/>
        <w:rPr>
          <w:rFonts w:eastAsia="Aptos"/>
          <w:szCs w:val="20"/>
          <w:lang w:val="es-ES"/>
        </w:rPr>
      </w:pPr>
      <w:r w:rsidRPr="00665B08">
        <w:rPr>
          <w:rFonts w:eastAsia="Aptos"/>
          <w:szCs w:val="20"/>
          <w:lang w:val="es-ES"/>
        </w:rPr>
        <w:t>[4:16]</w:t>
      </w:r>
      <w:r w:rsidR="00E8425E">
        <w:rPr>
          <w:rFonts w:eastAsia="Aptos"/>
          <w:szCs w:val="20"/>
          <w:lang w:val="es-ES"/>
        </w:rPr>
        <w:t xml:space="preserve"> </w:t>
      </w:r>
      <w:r w:rsidRPr="00665B08">
        <w:rPr>
          <w:rFonts w:eastAsia="Aptos"/>
          <w:szCs w:val="20"/>
          <w:lang w:val="es-ES"/>
        </w:rPr>
        <w:t xml:space="preserve">¿Qué le dice el versículo 16 a la gente acerca de Dios? </w:t>
      </w:r>
    </w:p>
    <w:p w14:paraId="464BB403" w14:textId="77777777" w:rsidR="00183526" w:rsidRPr="00665B08" w:rsidRDefault="00183526" w:rsidP="00E8425E">
      <w:pPr>
        <w:ind w:left="360" w:firstLine="360"/>
        <w:rPr>
          <w:rFonts w:eastAsia="Aptos"/>
          <w:szCs w:val="20"/>
          <w:lang w:val="es-ES"/>
        </w:rPr>
      </w:pPr>
      <w:r w:rsidRPr="00665B08">
        <w:rPr>
          <w:rFonts w:eastAsia="Aptos"/>
          <w:szCs w:val="20"/>
          <w:lang w:val="es-ES"/>
        </w:rPr>
        <w:t>Él es misericordioso, y ayuda a los creyentes cuando lo necesitan.</w:t>
      </w:r>
    </w:p>
    <w:p w14:paraId="6145B2F3" w14:textId="77777777" w:rsidR="00183526" w:rsidRPr="00665B08" w:rsidRDefault="00183526" w:rsidP="00E8425E">
      <w:pPr>
        <w:spacing w:before="240"/>
        <w:rPr>
          <w:rFonts w:eastAsia="Aptos"/>
          <w:b/>
          <w:szCs w:val="20"/>
          <w:lang w:val="es-ES"/>
        </w:rPr>
      </w:pPr>
      <w:r w:rsidRPr="00665B08">
        <w:rPr>
          <w:rFonts w:eastAsia="Aptos"/>
          <w:b/>
          <w:szCs w:val="20"/>
          <w:lang w:val="es-ES"/>
        </w:rPr>
        <w:t>Sección de comentarios:</w:t>
      </w:r>
    </w:p>
    <w:p w14:paraId="49EF08A4" w14:textId="77777777" w:rsidR="00183526" w:rsidRPr="00665B08" w:rsidRDefault="00183526" w:rsidP="00E8425E">
      <w:pPr>
        <w:rPr>
          <w:rFonts w:eastAsia="Aptos"/>
          <w:b/>
          <w:szCs w:val="20"/>
          <w:lang w:val="es-ES"/>
        </w:rPr>
      </w:pPr>
      <w:r w:rsidRPr="00665B08">
        <w:rPr>
          <w:rFonts w:eastAsia="Aptos"/>
          <w:b/>
          <w:szCs w:val="20"/>
          <w:lang w:val="es-ES"/>
        </w:rPr>
        <w:br w:type="page"/>
      </w:r>
    </w:p>
    <w:p w14:paraId="722B58C9" w14:textId="77777777" w:rsidR="00183526" w:rsidRPr="001F359A" w:rsidRDefault="00183526" w:rsidP="00E8425E">
      <w:pPr>
        <w:pStyle w:val="Heading1"/>
        <w:rPr>
          <w:lang w:val="es-ES"/>
        </w:rPr>
      </w:pPr>
      <w:bookmarkStart w:id="131" w:name="_Toc176516727"/>
      <w:bookmarkStart w:id="132" w:name="_Toc196896512"/>
      <w:r w:rsidRPr="00665B08">
        <w:rPr>
          <w:lang w:val="es-ES"/>
        </w:rPr>
        <w:lastRenderedPageBreak/>
        <w:t>Hebreos 5</w:t>
      </w:r>
      <w:r w:rsidRPr="001F359A">
        <w:rPr>
          <w:lang w:val="es-ES"/>
        </w:rPr>
        <w:t>:11-14</w:t>
      </w:r>
      <w:bookmarkEnd w:id="131"/>
      <w:bookmarkEnd w:id="132"/>
    </w:p>
    <w:p w14:paraId="03FA15BA" w14:textId="77777777" w:rsidR="00183526" w:rsidRPr="00E8425E" w:rsidRDefault="00183526" w:rsidP="00183526">
      <w:pPr>
        <w:spacing w:after="240"/>
        <w:rPr>
          <w:rFonts w:eastAsia="Aptos"/>
          <w:b/>
          <w:i/>
          <w:iCs/>
          <w:sz w:val="22"/>
          <w:lang w:val="es-ES"/>
        </w:rPr>
      </w:pPr>
      <w:r w:rsidRPr="00E8425E">
        <w:rPr>
          <w:rFonts w:eastAsia="Aptos"/>
          <w:b/>
          <w:i/>
          <w:iCs/>
          <w:sz w:val="22"/>
          <w:lang w:val="es-ES"/>
        </w:rPr>
        <w:t>Lea el pasaje.</w:t>
      </w:r>
    </w:p>
    <w:p w14:paraId="2C203A0B" w14:textId="77777777" w:rsidR="00183526" w:rsidRPr="00665B08" w:rsidRDefault="00183526" w:rsidP="00E8425E">
      <w:pPr>
        <w:pStyle w:val="Part1"/>
        <w:rPr>
          <w:lang w:val="es-ES"/>
        </w:rPr>
      </w:pPr>
      <w:r w:rsidRPr="00665B08">
        <w:rPr>
          <w:lang w:val="es-ES"/>
        </w:rPr>
        <w:t>Parte 1</w:t>
      </w:r>
    </w:p>
    <w:p w14:paraId="6B5F77AF" w14:textId="77777777" w:rsidR="00183526" w:rsidRPr="00665B08" w:rsidRDefault="00183526" w:rsidP="00E8425E">
      <w:pPr>
        <w:pStyle w:val="Answerortell"/>
        <w:rPr>
          <w:lang w:val="es-ES"/>
        </w:rPr>
      </w:pPr>
      <w:r w:rsidRPr="00665B08">
        <w:rPr>
          <w:lang w:val="es-ES"/>
        </w:rPr>
        <w:t>Diga en sus propias palabras lo que acaba de leer en este pasaje.</w:t>
      </w:r>
    </w:p>
    <w:p w14:paraId="487F5D8C" w14:textId="77777777" w:rsidR="00183526" w:rsidRPr="00665B08" w:rsidRDefault="00183526" w:rsidP="00E8425E">
      <w:pPr>
        <w:pStyle w:val="Checklist"/>
        <w:rPr>
          <w:lang w:val="es-ES"/>
        </w:rPr>
      </w:pPr>
      <w:r w:rsidRPr="00665B08">
        <w:rPr>
          <w:lang w:val="es-ES"/>
        </w:rPr>
        <w:t>El Autor describió a los cristianos como inmaduros en su comprensión del mensaje de Dios. [5:11-13]</w:t>
      </w:r>
    </w:p>
    <w:p w14:paraId="5934B021" w14:textId="77777777" w:rsidR="00183526" w:rsidRPr="00665B08" w:rsidRDefault="00183526" w:rsidP="00E8425E">
      <w:pPr>
        <w:pStyle w:val="Checklist"/>
        <w:rPr>
          <w:lang w:val="es-ES"/>
        </w:rPr>
      </w:pPr>
      <w:r w:rsidRPr="00665B08">
        <w:rPr>
          <w:lang w:val="es-ES"/>
        </w:rPr>
        <w:t>Sólo los cristianos maduros entendían la diferencia entre el bien y el mal. [5:14]</w:t>
      </w:r>
    </w:p>
    <w:p w14:paraId="5555CDE2" w14:textId="77777777" w:rsidR="00183526" w:rsidRPr="00665B08" w:rsidRDefault="00183526" w:rsidP="00E8425E">
      <w:pPr>
        <w:pStyle w:val="Part2"/>
        <w:rPr>
          <w:lang w:val="es-ES"/>
        </w:rPr>
      </w:pPr>
      <w:r w:rsidRPr="00665B08">
        <w:rPr>
          <w:lang w:val="es-ES"/>
        </w:rPr>
        <w:t>Parte 2</w:t>
      </w:r>
    </w:p>
    <w:p w14:paraId="57C84685" w14:textId="7397B45B" w:rsidR="00183526" w:rsidRPr="00665B08" w:rsidRDefault="00183526" w:rsidP="00E8425E">
      <w:pPr>
        <w:pStyle w:val="Answerortell"/>
        <w:rPr>
          <w:lang w:val="es-ES"/>
        </w:rPr>
      </w:pPr>
      <w:r w:rsidRPr="00665B08">
        <w:rPr>
          <w:lang w:val="es-ES"/>
        </w:rPr>
        <w:t>Responda las siguientes preguntas</w:t>
      </w:r>
      <w:r w:rsidR="00DA620A">
        <w:rPr>
          <w:lang w:val="es-ES"/>
        </w:rPr>
        <w:t xml:space="preserve"> de </w:t>
      </w:r>
      <w:r w:rsidRPr="00665B08">
        <w:rPr>
          <w:lang w:val="es-ES"/>
        </w:rPr>
        <w:t>los versículos señalados.</w:t>
      </w:r>
    </w:p>
    <w:p w14:paraId="394639FA" w14:textId="77777777" w:rsidR="00183526" w:rsidRPr="00665B08" w:rsidRDefault="00183526" w:rsidP="00AF39DB">
      <w:pPr>
        <w:numPr>
          <w:ilvl w:val="0"/>
          <w:numId w:val="134"/>
        </w:numPr>
        <w:spacing w:line="278" w:lineRule="auto"/>
        <w:rPr>
          <w:rFonts w:eastAsia="Aptos"/>
          <w:szCs w:val="20"/>
          <w:lang w:val="es-ES"/>
        </w:rPr>
      </w:pPr>
      <w:r w:rsidRPr="00665B08">
        <w:rPr>
          <w:rFonts w:eastAsia="Aptos"/>
          <w:szCs w:val="20"/>
          <w:lang w:val="es-ES"/>
        </w:rPr>
        <w:t xml:space="preserve">[5:11] ¿Por qué era difícil explicar a la gente, cosas acerca de Jesús? </w:t>
      </w:r>
    </w:p>
    <w:p w14:paraId="562B079B" w14:textId="1FD0B109" w:rsidR="00183526" w:rsidRDefault="00183526" w:rsidP="00E8425E">
      <w:pPr>
        <w:ind w:left="720"/>
        <w:rPr>
          <w:rFonts w:eastAsia="Aptos"/>
          <w:szCs w:val="20"/>
          <w:lang w:val="es-ES"/>
        </w:rPr>
      </w:pPr>
      <w:r w:rsidRPr="00665B08">
        <w:rPr>
          <w:rFonts w:eastAsia="Aptos"/>
          <w:szCs w:val="20"/>
          <w:lang w:val="es-ES"/>
        </w:rPr>
        <w:t>Era difícil explicar cosas acerca de Jesús, porque la gente no había estado escuchando ni entendiendo.</w:t>
      </w:r>
    </w:p>
    <w:p w14:paraId="11D02E5C" w14:textId="77777777" w:rsidR="00E8425E" w:rsidRPr="00665B08" w:rsidRDefault="00E8425E" w:rsidP="00E8425E">
      <w:pPr>
        <w:ind w:left="720"/>
        <w:rPr>
          <w:rFonts w:eastAsia="Aptos"/>
          <w:szCs w:val="20"/>
          <w:lang w:val="es-ES"/>
        </w:rPr>
      </w:pPr>
    </w:p>
    <w:p w14:paraId="4BCFB2B4" w14:textId="77777777" w:rsidR="00183526" w:rsidRPr="00665B08" w:rsidRDefault="00183526" w:rsidP="00AF39DB">
      <w:pPr>
        <w:numPr>
          <w:ilvl w:val="0"/>
          <w:numId w:val="134"/>
        </w:numPr>
        <w:spacing w:line="278" w:lineRule="auto"/>
        <w:rPr>
          <w:rFonts w:eastAsia="Aptos"/>
          <w:szCs w:val="20"/>
          <w:lang w:val="es-ES"/>
        </w:rPr>
      </w:pPr>
      <w:r w:rsidRPr="00665B08">
        <w:rPr>
          <w:rFonts w:eastAsia="Aptos"/>
          <w:szCs w:val="20"/>
          <w:lang w:val="es-ES"/>
        </w:rPr>
        <w:t xml:space="preserve">[5:12] Aunque en ese tiempo deberían haber sido maestros, ¿Qué dijo el autor acerca de lo que la gente todavía    </w:t>
      </w:r>
    </w:p>
    <w:p w14:paraId="7A0784B8" w14:textId="77777777" w:rsidR="00183526" w:rsidRPr="00665B08" w:rsidRDefault="00183526" w:rsidP="00E8425E">
      <w:pPr>
        <w:ind w:left="360"/>
        <w:rPr>
          <w:rFonts w:eastAsia="Aptos"/>
          <w:szCs w:val="20"/>
          <w:lang w:val="es-ES"/>
        </w:rPr>
      </w:pPr>
      <w:r w:rsidRPr="00665B08">
        <w:rPr>
          <w:rFonts w:eastAsia="Aptos"/>
          <w:szCs w:val="20"/>
          <w:lang w:val="es-ES"/>
        </w:rPr>
        <w:t xml:space="preserve">             necesitaba? </w:t>
      </w:r>
    </w:p>
    <w:p w14:paraId="0D7B852D" w14:textId="6E35C4ED" w:rsidR="00183526" w:rsidRDefault="00183526" w:rsidP="00E8425E">
      <w:pPr>
        <w:ind w:left="720"/>
        <w:rPr>
          <w:rFonts w:eastAsia="Aptos"/>
          <w:szCs w:val="20"/>
          <w:lang w:val="es-ES"/>
        </w:rPr>
      </w:pPr>
      <w:r w:rsidRPr="00665B08">
        <w:rPr>
          <w:rFonts w:eastAsia="Aptos"/>
          <w:szCs w:val="20"/>
          <w:lang w:val="es-ES"/>
        </w:rPr>
        <w:t>La gente todavía necesitaba que se le enseñaran los principios elementales de los mensajes de Dios.</w:t>
      </w:r>
    </w:p>
    <w:p w14:paraId="650A776B" w14:textId="77777777" w:rsidR="00E8425E" w:rsidRPr="00665B08" w:rsidRDefault="00E8425E" w:rsidP="00E8425E">
      <w:pPr>
        <w:ind w:left="720"/>
        <w:rPr>
          <w:rFonts w:eastAsia="Aptos"/>
          <w:szCs w:val="20"/>
          <w:lang w:val="es-ES"/>
        </w:rPr>
      </w:pPr>
    </w:p>
    <w:p w14:paraId="56B0CC43" w14:textId="77777777" w:rsidR="00183526" w:rsidRPr="00665B08" w:rsidRDefault="00183526" w:rsidP="00AF39DB">
      <w:pPr>
        <w:numPr>
          <w:ilvl w:val="0"/>
          <w:numId w:val="134"/>
        </w:numPr>
        <w:spacing w:line="278" w:lineRule="auto"/>
        <w:rPr>
          <w:rFonts w:eastAsia="Aptos"/>
          <w:szCs w:val="20"/>
          <w:lang w:val="es-ES"/>
        </w:rPr>
      </w:pPr>
      <w:r w:rsidRPr="00665B08">
        <w:rPr>
          <w:rFonts w:eastAsia="Aptos"/>
          <w:szCs w:val="20"/>
          <w:lang w:val="es-ES"/>
        </w:rPr>
        <w:t xml:space="preserve">[5:12-13] ¿Con qué comparaba el autor a sus lectores? </w:t>
      </w:r>
    </w:p>
    <w:p w14:paraId="57991A07" w14:textId="234A2337" w:rsidR="00183526" w:rsidRDefault="00183526" w:rsidP="00E8425E">
      <w:pPr>
        <w:ind w:left="720"/>
        <w:rPr>
          <w:rFonts w:eastAsia="Aptos"/>
          <w:szCs w:val="20"/>
          <w:lang w:val="es-ES"/>
        </w:rPr>
      </w:pPr>
      <w:r w:rsidRPr="00665B08">
        <w:rPr>
          <w:rFonts w:eastAsia="Aptos"/>
          <w:szCs w:val="20"/>
          <w:lang w:val="es-ES"/>
        </w:rPr>
        <w:t>El autor los comparó con niños pequeños que solo tomaban leche y no comían alimentos sólidos.</w:t>
      </w:r>
    </w:p>
    <w:p w14:paraId="1B69258F" w14:textId="77777777" w:rsidR="00E8425E" w:rsidRPr="00665B08" w:rsidRDefault="00E8425E" w:rsidP="00E8425E">
      <w:pPr>
        <w:ind w:left="720"/>
        <w:rPr>
          <w:rFonts w:eastAsia="Aptos"/>
          <w:szCs w:val="20"/>
          <w:lang w:val="es-ES"/>
        </w:rPr>
      </w:pPr>
    </w:p>
    <w:p w14:paraId="278869C4" w14:textId="77777777" w:rsidR="00183526" w:rsidRPr="00665B08" w:rsidRDefault="00183526" w:rsidP="00AF39DB">
      <w:pPr>
        <w:numPr>
          <w:ilvl w:val="0"/>
          <w:numId w:val="134"/>
        </w:numPr>
        <w:spacing w:line="278" w:lineRule="auto"/>
        <w:rPr>
          <w:rFonts w:eastAsia="Aptos"/>
          <w:szCs w:val="20"/>
          <w:lang w:val="es-ES"/>
        </w:rPr>
      </w:pPr>
      <w:r w:rsidRPr="00665B08">
        <w:rPr>
          <w:rFonts w:eastAsia="Aptos"/>
          <w:szCs w:val="20"/>
          <w:lang w:val="es-ES"/>
        </w:rPr>
        <w:t xml:space="preserve">[5:14] ¿Para qué pueblo era el alimento sólido? </w:t>
      </w:r>
    </w:p>
    <w:p w14:paraId="374E5B45" w14:textId="19F3F8BF" w:rsidR="00183526" w:rsidRDefault="00183526" w:rsidP="00E8425E">
      <w:pPr>
        <w:ind w:left="720"/>
        <w:rPr>
          <w:rFonts w:eastAsia="Aptos"/>
          <w:szCs w:val="20"/>
          <w:lang w:val="es-ES"/>
        </w:rPr>
      </w:pPr>
      <w:r w:rsidRPr="00665B08">
        <w:rPr>
          <w:rFonts w:eastAsia="Aptos"/>
          <w:szCs w:val="20"/>
          <w:lang w:val="es-ES"/>
        </w:rPr>
        <w:t>El alimento sólido era para las personas maduras, que entienden los mensajes de Dios.</w:t>
      </w:r>
    </w:p>
    <w:p w14:paraId="4CD17D05" w14:textId="77777777" w:rsidR="00E8425E" w:rsidRPr="00665B08" w:rsidRDefault="00E8425E" w:rsidP="00E8425E">
      <w:pPr>
        <w:ind w:left="720"/>
        <w:rPr>
          <w:rFonts w:eastAsia="Aptos"/>
          <w:szCs w:val="20"/>
          <w:lang w:val="es-ES"/>
        </w:rPr>
      </w:pPr>
    </w:p>
    <w:p w14:paraId="54104274" w14:textId="77777777" w:rsidR="00183526" w:rsidRPr="00665B08" w:rsidRDefault="00183526" w:rsidP="00AF39DB">
      <w:pPr>
        <w:numPr>
          <w:ilvl w:val="0"/>
          <w:numId w:val="134"/>
        </w:numPr>
        <w:spacing w:line="278" w:lineRule="auto"/>
        <w:rPr>
          <w:rFonts w:eastAsia="Aptos"/>
          <w:szCs w:val="20"/>
          <w:lang w:val="es-ES"/>
        </w:rPr>
      </w:pPr>
      <w:r w:rsidRPr="00665B08">
        <w:rPr>
          <w:rFonts w:eastAsia="Aptos"/>
          <w:szCs w:val="20"/>
          <w:lang w:val="es-ES"/>
        </w:rPr>
        <w:t xml:space="preserve">[5:14] ¿Qué podían distinguir los cristianos maduros? </w:t>
      </w:r>
    </w:p>
    <w:p w14:paraId="0ED2348F" w14:textId="286DDE40" w:rsidR="00183526" w:rsidRDefault="00183526" w:rsidP="00E8425E">
      <w:pPr>
        <w:ind w:left="720"/>
        <w:rPr>
          <w:rFonts w:eastAsia="Aptos"/>
          <w:szCs w:val="20"/>
          <w:lang w:val="es-ES"/>
        </w:rPr>
      </w:pPr>
      <w:r w:rsidRPr="00665B08">
        <w:rPr>
          <w:rFonts w:eastAsia="Aptos"/>
          <w:szCs w:val="20"/>
          <w:lang w:val="es-ES"/>
        </w:rPr>
        <w:t>Los cristianos maduros podían distinguir entre el bien y el mal.</w:t>
      </w:r>
    </w:p>
    <w:p w14:paraId="33F4D1A6" w14:textId="77777777" w:rsidR="00E8425E" w:rsidRPr="00665B08" w:rsidRDefault="00E8425E" w:rsidP="00E8425E">
      <w:pPr>
        <w:ind w:left="720"/>
        <w:rPr>
          <w:rFonts w:eastAsia="Aptos"/>
          <w:szCs w:val="20"/>
          <w:lang w:val="es-ES"/>
        </w:rPr>
      </w:pPr>
    </w:p>
    <w:p w14:paraId="31371250" w14:textId="77777777" w:rsidR="00183526" w:rsidRPr="00665B08" w:rsidRDefault="00183526" w:rsidP="00AF39DB">
      <w:pPr>
        <w:numPr>
          <w:ilvl w:val="0"/>
          <w:numId w:val="134"/>
        </w:numPr>
        <w:spacing w:line="278" w:lineRule="auto"/>
        <w:rPr>
          <w:rFonts w:eastAsia="Aptos"/>
          <w:szCs w:val="20"/>
          <w:lang w:val="es-ES"/>
        </w:rPr>
      </w:pPr>
      <w:r w:rsidRPr="00665B08">
        <w:rPr>
          <w:rFonts w:eastAsia="Aptos"/>
          <w:szCs w:val="20"/>
          <w:lang w:val="es-ES"/>
        </w:rPr>
        <w:t xml:space="preserve">[5:11-13] ¿Por qué cree usted que el autor estaba descontento con los creyentes? </w:t>
      </w:r>
    </w:p>
    <w:p w14:paraId="149A619C" w14:textId="24246031" w:rsidR="00183526" w:rsidRPr="00E8425E" w:rsidRDefault="00183526" w:rsidP="00E8425E">
      <w:pPr>
        <w:ind w:left="720"/>
        <w:rPr>
          <w:rFonts w:eastAsia="Aptos"/>
          <w:szCs w:val="20"/>
          <w:lang w:val="es-ES"/>
        </w:rPr>
      </w:pPr>
      <w:r w:rsidRPr="00665B08">
        <w:rPr>
          <w:rFonts w:eastAsia="Aptos"/>
          <w:i/>
          <w:iCs/>
          <w:szCs w:val="20"/>
          <w:lang w:val="es-ES"/>
        </w:rPr>
        <w:t>(La respuesta puede variar).</w:t>
      </w:r>
      <w:r w:rsidRPr="00665B08">
        <w:rPr>
          <w:rFonts w:eastAsia="Aptos"/>
          <w:szCs w:val="20"/>
          <w:lang w:val="es-ES"/>
        </w:rPr>
        <w:t xml:space="preserve"> Al parecer, el autor estaba descontento porque los creyentes no habían avanzado en</w:t>
      </w:r>
      <w:r w:rsidRPr="00665B08">
        <w:rPr>
          <w:rFonts w:eastAsia="Aptos"/>
          <w:i/>
          <w:iCs/>
          <w:szCs w:val="20"/>
          <w:lang w:val="es-ES"/>
        </w:rPr>
        <w:t xml:space="preserve"> </w:t>
      </w:r>
      <w:r w:rsidRPr="00665B08">
        <w:rPr>
          <w:rFonts w:eastAsia="Aptos"/>
          <w:szCs w:val="20"/>
          <w:lang w:val="es-ES"/>
        </w:rPr>
        <w:t>su comprensión de los mensajes de Dios.  Tal vez los creyentes se habían vuelto perezosos o ya no querían estudiar esos mensajes. El autor quería que enseñaran a otros los mensajes de Dios, pero ellos mismos seguían necesitando instrucción.</w:t>
      </w:r>
    </w:p>
    <w:p w14:paraId="019F4B28" w14:textId="77777777" w:rsidR="00183526" w:rsidRPr="00665B08" w:rsidRDefault="00183526" w:rsidP="00183526">
      <w:pPr>
        <w:spacing w:before="240" w:after="240"/>
        <w:rPr>
          <w:rFonts w:eastAsia="Aptos"/>
          <w:b/>
          <w:szCs w:val="20"/>
          <w:lang w:val="es-ES"/>
        </w:rPr>
      </w:pPr>
      <w:r w:rsidRPr="00665B08">
        <w:rPr>
          <w:rFonts w:eastAsia="Aptos"/>
          <w:b/>
          <w:szCs w:val="20"/>
          <w:lang w:val="es-ES"/>
        </w:rPr>
        <w:t>Sección de comentarios:</w:t>
      </w:r>
    </w:p>
    <w:p w14:paraId="5712FAD2" w14:textId="77777777" w:rsidR="00183526" w:rsidRPr="00665B08" w:rsidRDefault="00183526" w:rsidP="00183526">
      <w:pPr>
        <w:spacing w:before="240" w:after="240"/>
        <w:rPr>
          <w:rFonts w:eastAsia="Aptos"/>
          <w:szCs w:val="20"/>
          <w:lang w:val="es-ES"/>
        </w:rPr>
      </w:pPr>
    </w:p>
    <w:p w14:paraId="0E2D3A76" w14:textId="77777777" w:rsidR="00183526" w:rsidRPr="00665B08" w:rsidRDefault="00183526" w:rsidP="00183526">
      <w:pPr>
        <w:spacing w:before="240" w:after="240"/>
        <w:rPr>
          <w:rFonts w:eastAsia="Aptos"/>
          <w:szCs w:val="20"/>
          <w:lang w:val="es-ES"/>
        </w:rPr>
      </w:pPr>
      <w:r w:rsidRPr="00665B08">
        <w:rPr>
          <w:rFonts w:eastAsia="Aptos"/>
          <w:lang w:val="es-ES"/>
        </w:rPr>
        <w:br w:type="page"/>
      </w:r>
    </w:p>
    <w:p w14:paraId="78287C95" w14:textId="77777777" w:rsidR="00183526" w:rsidRPr="001F359A" w:rsidRDefault="00183526" w:rsidP="00E8425E">
      <w:pPr>
        <w:pStyle w:val="Heading1"/>
        <w:rPr>
          <w:lang w:val="es-ES"/>
        </w:rPr>
      </w:pPr>
      <w:bookmarkStart w:id="133" w:name="_b3on8lpjcjcq" w:colFirst="0" w:colLast="0"/>
      <w:bookmarkStart w:id="134" w:name="_Toc176516728"/>
      <w:bookmarkStart w:id="135" w:name="_Toc196896513"/>
      <w:bookmarkEnd w:id="133"/>
      <w:r w:rsidRPr="001F359A">
        <w:rPr>
          <w:lang w:val="es-ES"/>
        </w:rPr>
        <w:lastRenderedPageBreak/>
        <w:t>Hebreos 6:13-20</w:t>
      </w:r>
      <w:bookmarkEnd w:id="134"/>
      <w:bookmarkEnd w:id="135"/>
    </w:p>
    <w:p w14:paraId="4440576A" w14:textId="77777777" w:rsidR="00183526" w:rsidRPr="00665B08" w:rsidRDefault="00183526" w:rsidP="00E8425E">
      <w:pPr>
        <w:pStyle w:val="Background"/>
        <w:rPr>
          <w:b/>
          <w:i/>
          <w:iCs/>
          <w:lang w:val="es-ES"/>
        </w:rPr>
      </w:pPr>
      <w:r w:rsidRPr="00665B08">
        <w:rPr>
          <w:b/>
          <w:lang w:val="es-ES"/>
        </w:rPr>
        <w:t xml:space="preserve">Trasfondo: </w:t>
      </w:r>
      <w:r w:rsidRPr="00665B08">
        <w:rPr>
          <w:lang w:val="es-ES"/>
        </w:rPr>
        <w:t>En el Antiguo Testamento, Dios prometió bendecir al mundo entero a través de Abraham, uno de los antepasados más famosos del pueblo judío. Hace mucho tiempo, Abraham dio la décima parte de todo lo que poseía al sacerdote de Dios, Melquisedec, después de que él bendijo a Abraham.</w:t>
      </w:r>
    </w:p>
    <w:p w14:paraId="73665DF0" w14:textId="77777777" w:rsidR="00183526" w:rsidRPr="00E8425E" w:rsidRDefault="00183526" w:rsidP="00183526">
      <w:pPr>
        <w:spacing w:after="240"/>
        <w:rPr>
          <w:rFonts w:eastAsia="Aptos"/>
          <w:b/>
          <w:i/>
          <w:iCs/>
          <w:sz w:val="22"/>
          <w:lang w:val="es-ES"/>
        </w:rPr>
      </w:pPr>
      <w:r w:rsidRPr="00E8425E">
        <w:rPr>
          <w:rFonts w:eastAsia="Aptos"/>
          <w:b/>
          <w:i/>
          <w:iCs/>
          <w:sz w:val="22"/>
          <w:lang w:val="es-ES"/>
        </w:rPr>
        <w:t>Lea el pasaje.</w:t>
      </w:r>
    </w:p>
    <w:p w14:paraId="392EB7A0" w14:textId="77777777" w:rsidR="00183526" w:rsidRPr="00665B08" w:rsidRDefault="00183526" w:rsidP="00E8425E">
      <w:pPr>
        <w:pStyle w:val="Part1"/>
        <w:rPr>
          <w:lang w:val="es-ES"/>
        </w:rPr>
      </w:pPr>
      <w:r w:rsidRPr="00665B08">
        <w:rPr>
          <w:lang w:val="es-ES"/>
        </w:rPr>
        <w:t>Parte 1</w:t>
      </w:r>
    </w:p>
    <w:p w14:paraId="50473D21" w14:textId="77777777" w:rsidR="00183526" w:rsidRPr="00665B08" w:rsidRDefault="00183526" w:rsidP="00E8425E">
      <w:pPr>
        <w:pStyle w:val="Answerortell"/>
        <w:rPr>
          <w:lang w:val="es-ES"/>
        </w:rPr>
      </w:pPr>
      <w:r w:rsidRPr="00665B08">
        <w:rPr>
          <w:lang w:val="es-ES"/>
        </w:rPr>
        <w:t>Diga en sus propias palabras lo que acaba de leer en este pasaje.</w:t>
      </w:r>
    </w:p>
    <w:p w14:paraId="58010A2E" w14:textId="77777777" w:rsidR="00183526" w:rsidRPr="00665B08" w:rsidRDefault="00183526" w:rsidP="00E8425E">
      <w:pPr>
        <w:pStyle w:val="Checklist"/>
        <w:rPr>
          <w:lang w:val="es-ES"/>
        </w:rPr>
      </w:pPr>
      <w:r w:rsidRPr="00665B08">
        <w:rPr>
          <w:lang w:val="es-ES"/>
        </w:rPr>
        <w:t>Dios prometió bendecir a Abraham y darle muchos descendientes. [6:13-15]</w:t>
      </w:r>
    </w:p>
    <w:p w14:paraId="3AF075D5" w14:textId="77777777" w:rsidR="00183526" w:rsidRPr="00665B08" w:rsidRDefault="00183526" w:rsidP="00E8425E">
      <w:pPr>
        <w:pStyle w:val="Checklist"/>
        <w:rPr>
          <w:lang w:val="es-ES"/>
        </w:rPr>
      </w:pPr>
      <w:r w:rsidRPr="00665B08">
        <w:rPr>
          <w:lang w:val="es-ES"/>
        </w:rPr>
        <w:t>La gente juraba por alguien más grande que ellos para confirmar sus juramentos. [6:16]</w:t>
      </w:r>
    </w:p>
    <w:p w14:paraId="35E52E2B" w14:textId="77777777" w:rsidR="00183526" w:rsidRPr="00665B08" w:rsidRDefault="00183526" w:rsidP="00E8425E">
      <w:pPr>
        <w:pStyle w:val="Checklist"/>
        <w:rPr>
          <w:lang w:val="es-ES"/>
        </w:rPr>
      </w:pPr>
      <w:r w:rsidRPr="00665B08">
        <w:rPr>
          <w:lang w:val="es-ES"/>
        </w:rPr>
        <w:t>Dios demostró que su promesa era cierta al jurar por sí mismo, porque no había nadie más grande por quien jurar, y Dios no puede mentir. [6:15, 17-18]</w:t>
      </w:r>
    </w:p>
    <w:p w14:paraId="3428ED88" w14:textId="77777777" w:rsidR="00183526" w:rsidRPr="00665B08" w:rsidRDefault="00183526" w:rsidP="00E8425E">
      <w:pPr>
        <w:pStyle w:val="Checklist"/>
        <w:rPr>
          <w:lang w:val="es-ES"/>
        </w:rPr>
      </w:pPr>
      <w:r w:rsidRPr="00665B08">
        <w:rPr>
          <w:lang w:val="es-ES"/>
        </w:rPr>
        <w:t>Los cristianos deben ser animados a seguir teniendo esperanza en la promesa de Dios, porque es segura. [6:18-19]</w:t>
      </w:r>
    </w:p>
    <w:p w14:paraId="212D3FF1" w14:textId="77777777" w:rsidR="00183526" w:rsidRPr="00665B08" w:rsidRDefault="00183526" w:rsidP="00E8425E">
      <w:pPr>
        <w:pStyle w:val="Checklist"/>
        <w:rPr>
          <w:lang w:val="es-ES"/>
        </w:rPr>
      </w:pPr>
      <w:r w:rsidRPr="00665B08">
        <w:rPr>
          <w:lang w:val="es-ES"/>
        </w:rPr>
        <w:t>Jesús llegó a ser sumo sacerdote por nosotros, según el orden de Melquisedec. [6:20]</w:t>
      </w:r>
    </w:p>
    <w:p w14:paraId="5FFAC99B" w14:textId="77777777" w:rsidR="00183526" w:rsidRPr="00665B08" w:rsidRDefault="00183526" w:rsidP="00E8425E">
      <w:pPr>
        <w:pStyle w:val="Part2"/>
        <w:rPr>
          <w:lang w:val="es-ES"/>
        </w:rPr>
      </w:pPr>
      <w:r w:rsidRPr="00665B08">
        <w:rPr>
          <w:lang w:val="es-ES"/>
        </w:rPr>
        <w:t>Parte 2</w:t>
      </w:r>
    </w:p>
    <w:p w14:paraId="33151CF8" w14:textId="77777777" w:rsidR="00183526" w:rsidRPr="00665B08" w:rsidRDefault="00183526" w:rsidP="00E8425E">
      <w:pPr>
        <w:pStyle w:val="Answerortell"/>
        <w:rPr>
          <w:lang w:val="es-ES"/>
        </w:rPr>
      </w:pPr>
      <w:r w:rsidRPr="00665B08">
        <w:rPr>
          <w:lang w:val="es-ES"/>
        </w:rPr>
        <w:t>Responda las siguientes preguntas de los versículos señalados.</w:t>
      </w:r>
    </w:p>
    <w:p w14:paraId="4C0531E1"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[6:13] Cuando Dios hizo una promesa, ¿por qué Dios juró por sí mismo? </w:t>
      </w:r>
    </w:p>
    <w:p w14:paraId="7E577221" w14:textId="024E346B" w:rsidR="00183526" w:rsidRDefault="00183526" w:rsidP="00E8425E">
      <w:pPr>
        <w:ind w:left="720"/>
        <w:rPr>
          <w:rFonts w:eastAsia="Aptos"/>
          <w:szCs w:val="20"/>
          <w:lang w:val="es-ES"/>
        </w:rPr>
      </w:pPr>
      <w:r w:rsidRPr="00665B08">
        <w:rPr>
          <w:rFonts w:eastAsia="Aptos"/>
          <w:szCs w:val="20"/>
          <w:lang w:val="es-ES"/>
        </w:rPr>
        <w:t>Dios juró por sí mismo porque no había nadie más grande por quien pudiera jurar.</w:t>
      </w:r>
    </w:p>
    <w:p w14:paraId="5D5CDAAD" w14:textId="77777777" w:rsidR="00E8425E" w:rsidRPr="00665B08" w:rsidRDefault="00E8425E" w:rsidP="00E8425E">
      <w:pPr>
        <w:ind w:left="720"/>
        <w:rPr>
          <w:rFonts w:eastAsia="Aptos"/>
          <w:szCs w:val="20"/>
          <w:lang w:val="es-ES"/>
        </w:rPr>
      </w:pPr>
    </w:p>
    <w:p w14:paraId="7BC263AE"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[6:14] ¿Qué le prometió Dios a Abraham? </w:t>
      </w:r>
    </w:p>
    <w:p w14:paraId="6B77089D" w14:textId="745F2CFF" w:rsidR="00183526" w:rsidRDefault="00183526" w:rsidP="00E8425E">
      <w:pPr>
        <w:ind w:left="720"/>
        <w:rPr>
          <w:rFonts w:eastAsia="Aptos"/>
          <w:szCs w:val="20"/>
          <w:lang w:val="es-ES"/>
        </w:rPr>
      </w:pPr>
      <w:r w:rsidRPr="00665B08">
        <w:rPr>
          <w:rFonts w:eastAsia="Aptos"/>
          <w:szCs w:val="20"/>
          <w:lang w:val="es-ES"/>
        </w:rPr>
        <w:t>Dios prometió bendecir a Abraham y darle muchos descendientes.</w:t>
      </w:r>
    </w:p>
    <w:p w14:paraId="67FE63F2" w14:textId="77777777" w:rsidR="00E8425E" w:rsidRPr="00665B08" w:rsidRDefault="00E8425E" w:rsidP="00E8425E">
      <w:pPr>
        <w:ind w:left="720"/>
        <w:rPr>
          <w:rFonts w:eastAsia="Aptos"/>
          <w:szCs w:val="20"/>
          <w:lang w:val="es-ES"/>
        </w:rPr>
      </w:pPr>
    </w:p>
    <w:p w14:paraId="5092595C"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[6:15] ¿Qué tuvo que hacer Abraham para obtener lo que Dios le prometió? </w:t>
      </w:r>
    </w:p>
    <w:p w14:paraId="197AEEAC" w14:textId="4AE95498" w:rsidR="00183526" w:rsidRDefault="00183526" w:rsidP="00E8425E">
      <w:pPr>
        <w:ind w:left="720"/>
        <w:rPr>
          <w:rFonts w:eastAsia="Aptos"/>
          <w:szCs w:val="20"/>
          <w:lang w:val="es-ES"/>
        </w:rPr>
      </w:pPr>
      <w:r w:rsidRPr="00665B08">
        <w:rPr>
          <w:rFonts w:eastAsia="Aptos"/>
          <w:szCs w:val="20"/>
          <w:lang w:val="es-ES"/>
        </w:rPr>
        <w:t>Abraham tuvo que esperar pacientemente para obtener lo que Dios le prometió.</w:t>
      </w:r>
    </w:p>
    <w:p w14:paraId="1E048089" w14:textId="77777777" w:rsidR="00E8425E" w:rsidRPr="00665B08" w:rsidRDefault="00E8425E" w:rsidP="00E8425E">
      <w:pPr>
        <w:ind w:left="720"/>
        <w:rPr>
          <w:rFonts w:eastAsia="Aptos"/>
          <w:szCs w:val="20"/>
          <w:lang w:val="es-ES"/>
        </w:rPr>
      </w:pPr>
    </w:p>
    <w:p w14:paraId="1C230491"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[6:16] Cuando la gente hacía un juramento, ¿Por quién lo hacía? </w:t>
      </w:r>
    </w:p>
    <w:p w14:paraId="0672FE7A" w14:textId="7FAA7F79" w:rsidR="00183526" w:rsidRDefault="00183526" w:rsidP="00E8425E">
      <w:pPr>
        <w:ind w:left="720"/>
        <w:rPr>
          <w:rFonts w:eastAsia="Aptos"/>
          <w:szCs w:val="20"/>
          <w:lang w:val="es-ES"/>
        </w:rPr>
      </w:pPr>
      <w:r w:rsidRPr="00665B08">
        <w:rPr>
          <w:rFonts w:eastAsia="Aptos"/>
          <w:szCs w:val="20"/>
          <w:lang w:val="es-ES"/>
        </w:rPr>
        <w:t xml:space="preserve">La gente juraba por alguien más grande que ellos mismos. </w:t>
      </w:r>
    </w:p>
    <w:p w14:paraId="4915B002" w14:textId="77777777" w:rsidR="00E8425E" w:rsidRPr="00665B08" w:rsidRDefault="00E8425E" w:rsidP="00E8425E">
      <w:pPr>
        <w:ind w:left="720"/>
        <w:rPr>
          <w:rFonts w:eastAsia="Aptos"/>
          <w:szCs w:val="20"/>
          <w:lang w:val="es-ES"/>
        </w:rPr>
      </w:pPr>
    </w:p>
    <w:p w14:paraId="049952F5"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[6:17] ¿Cómo decidió Dios mostrar su cualidad inmutable a sus herederos? </w:t>
      </w:r>
    </w:p>
    <w:p w14:paraId="0910432B" w14:textId="14BBB20E" w:rsidR="00183526" w:rsidRDefault="00183526" w:rsidP="00E8425E">
      <w:pPr>
        <w:ind w:left="720"/>
        <w:rPr>
          <w:rFonts w:eastAsia="Aptos"/>
          <w:szCs w:val="20"/>
          <w:lang w:val="es-ES"/>
        </w:rPr>
      </w:pPr>
      <w:r w:rsidRPr="00665B08">
        <w:rPr>
          <w:rFonts w:eastAsia="Aptos"/>
          <w:szCs w:val="20"/>
          <w:lang w:val="es-ES"/>
        </w:rPr>
        <w:t>Dios garantizó su cualidad inmutable con un juramento.</w:t>
      </w:r>
    </w:p>
    <w:p w14:paraId="15C9DE44" w14:textId="77777777" w:rsidR="00E8425E" w:rsidRPr="00665B08" w:rsidRDefault="00E8425E" w:rsidP="00E8425E">
      <w:pPr>
        <w:ind w:left="720"/>
        <w:rPr>
          <w:rFonts w:eastAsia="Aptos"/>
          <w:szCs w:val="20"/>
          <w:lang w:val="es-ES"/>
        </w:rPr>
      </w:pPr>
    </w:p>
    <w:p w14:paraId="4FED8B02"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[6:18] ¿Qué dijo el autor que es imposible que Dios haga? </w:t>
      </w:r>
    </w:p>
    <w:p w14:paraId="66FAA304" w14:textId="3FCC1E85" w:rsidR="00183526" w:rsidRDefault="00183526" w:rsidP="00E8425E">
      <w:pPr>
        <w:ind w:left="720"/>
        <w:rPr>
          <w:rFonts w:eastAsia="Aptos"/>
          <w:szCs w:val="20"/>
          <w:lang w:val="es-ES"/>
        </w:rPr>
      </w:pPr>
      <w:r w:rsidRPr="00665B08">
        <w:rPr>
          <w:rFonts w:eastAsia="Aptos"/>
          <w:szCs w:val="20"/>
          <w:lang w:val="es-ES"/>
        </w:rPr>
        <w:t>Es imposible que Dios mienta.</w:t>
      </w:r>
    </w:p>
    <w:p w14:paraId="21AFB535" w14:textId="77777777" w:rsidR="00E8425E" w:rsidRPr="00665B08" w:rsidRDefault="00E8425E" w:rsidP="00E8425E">
      <w:pPr>
        <w:ind w:left="720"/>
        <w:rPr>
          <w:rFonts w:eastAsia="Aptos"/>
          <w:szCs w:val="20"/>
          <w:lang w:val="es-ES"/>
        </w:rPr>
      </w:pPr>
    </w:p>
    <w:p w14:paraId="707D3994" w14:textId="77777777" w:rsidR="00E8425E" w:rsidRDefault="00183526" w:rsidP="00AF39DB">
      <w:pPr>
        <w:numPr>
          <w:ilvl w:val="0"/>
          <w:numId w:val="135"/>
        </w:numPr>
        <w:spacing w:line="278" w:lineRule="auto"/>
        <w:rPr>
          <w:rFonts w:eastAsia="Aptos"/>
          <w:szCs w:val="20"/>
          <w:lang w:val="es-ES"/>
        </w:rPr>
      </w:pPr>
      <w:r w:rsidRPr="00665B08">
        <w:rPr>
          <w:rFonts w:eastAsia="Aptos"/>
          <w:szCs w:val="20"/>
          <w:lang w:val="es-ES"/>
        </w:rPr>
        <w:t>[6:19-20] ¿Cómo se describió el ancla del alma del creyente?</w:t>
      </w:r>
    </w:p>
    <w:p w14:paraId="7CCC1889" w14:textId="071015BF" w:rsidR="00183526" w:rsidRPr="00665B08" w:rsidRDefault="00183526" w:rsidP="00E8425E">
      <w:pPr>
        <w:spacing w:line="278" w:lineRule="auto"/>
        <w:ind w:left="720"/>
        <w:rPr>
          <w:rFonts w:eastAsia="Aptos"/>
          <w:szCs w:val="20"/>
          <w:lang w:val="es-ES"/>
        </w:rPr>
      </w:pPr>
      <w:r w:rsidRPr="00E8425E">
        <w:rPr>
          <w:rFonts w:eastAsia="Aptos"/>
          <w:szCs w:val="20"/>
          <w:lang w:val="es-ES"/>
        </w:rPr>
        <w:t xml:space="preserve">El ancla del creyente fue descrita como una esperanza que entraba en el lugar interior, donde Jesús iba detrás </w:t>
      </w:r>
      <w:r w:rsidRPr="00665B08">
        <w:rPr>
          <w:rFonts w:eastAsia="Aptos"/>
          <w:szCs w:val="20"/>
          <w:lang w:val="es-ES"/>
        </w:rPr>
        <w:t>de la cortina.</w:t>
      </w:r>
    </w:p>
    <w:p w14:paraId="3CD63688" w14:textId="0DF2E264" w:rsidR="00183526" w:rsidRPr="00665B08" w:rsidRDefault="00183526" w:rsidP="00E8425E">
      <w:pPr>
        <w:pageBreakBefore/>
        <w:rPr>
          <w:rFonts w:eastAsia="Aptos"/>
          <w:b/>
          <w:szCs w:val="20"/>
          <w:lang w:val="es-ES"/>
        </w:rPr>
      </w:pPr>
      <w:r w:rsidRPr="00665B08">
        <w:rPr>
          <w:rFonts w:eastAsia="Aptos"/>
          <w:b/>
          <w:szCs w:val="20"/>
          <w:lang w:val="es-ES"/>
        </w:rPr>
        <w:lastRenderedPageBreak/>
        <w:t xml:space="preserve">Hebreos 6:13-20, </w:t>
      </w:r>
      <w:r w:rsidR="00E8425E">
        <w:rPr>
          <w:rFonts w:eastAsia="Aptos"/>
          <w:b/>
          <w:szCs w:val="20"/>
          <w:lang w:val="es-ES"/>
        </w:rPr>
        <w:t>c</w:t>
      </w:r>
      <w:r w:rsidRPr="00665B08">
        <w:rPr>
          <w:rFonts w:eastAsia="Aptos"/>
          <w:b/>
          <w:szCs w:val="20"/>
          <w:lang w:val="es-ES"/>
        </w:rPr>
        <w:t>ontinuación:</w:t>
      </w:r>
      <w:r w:rsidRPr="00665B08">
        <w:rPr>
          <w:rFonts w:eastAsia="Aptos"/>
          <w:b/>
          <w:szCs w:val="20"/>
          <w:lang w:val="es-ES"/>
        </w:rPr>
        <w:br/>
      </w:r>
    </w:p>
    <w:p w14:paraId="00F6D581"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[6:19] ¿Qué significa para usted, llamar a algo, un ancla para el alma? </w:t>
      </w:r>
    </w:p>
    <w:p w14:paraId="18695E07" w14:textId="77777777" w:rsidR="00183526" w:rsidRPr="00665B08" w:rsidRDefault="00183526" w:rsidP="00E8425E">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Tal vez sea una forma de hablar de algo que ayuda a una persona a sentirse segura y en paz cuando llegan tiempos difíciles. Esto es comparable a un ancla que mantiene un bote en su lugar en el agua para que el viento y las olas no lo alejen.</w:t>
      </w:r>
    </w:p>
    <w:p w14:paraId="1D48F3CF" w14:textId="77777777" w:rsidR="00183526" w:rsidRPr="00665B08" w:rsidRDefault="00183526" w:rsidP="00E8425E">
      <w:pPr>
        <w:ind w:left="720"/>
        <w:rPr>
          <w:rFonts w:eastAsia="Aptos"/>
          <w:szCs w:val="20"/>
          <w:lang w:val="es-ES"/>
        </w:rPr>
      </w:pPr>
    </w:p>
    <w:p w14:paraId="12BE1332"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[6:19-20] ¿Dónde entró Jesús como el precursor de los creyentes? </w:t>
      </w:r>
    </w:p>
    <w:p w14:paraId="20F32FD5" w14:textId="77777777" w:rsidR="00183526" w:rsidRPr="00665B08" w:rsidRDefault="00183526" w:rsidP="00E8425E">
      <w:pPr>
        <w:ind w:left="360" w:firstLine="360"/>
        <w:rPr>
          <w:rFonts w:eastAsia="Aptos"/>
          <w:szCs w:val="20"/>
          <w:lang w:val="es-ES"/>
        </w:rPr>
      </w:pPr>
      <w:r w:rsidRPr="00665B08">
        <w:rPr>
          <w:rFonts w:eastAsia="Aptos"/>
          <w:szCs w:val="20"/>
          <w:lang w:val="es-ES"/>
        </w:rPr>
        <w:t>Jesús entró en el lugar interior detrás de la cortina como el precursor de los creyentes.</w:t>
      </w:r>
    </w:p>
    <w:p w14:paraId="2C7EC53A" w14:textId="77777777" w:rsidR="00183526" w:rsidRPr="00665B08" w:rsidRDefault="00183526" w:rsidP="00E8425E">
      <w:pPr>
        <w:ind w:left="720"/>
        <w:rPr>
          <w:rFonts w:eastAsia="Aptos"/>
          <w:szCs w:val="20"/>
          <w:lang w:val="es-ES"/>
        </w:rPr>
      </w:pPr>
    </w:p>
    <w:p w14:paraId="1660FECD"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[6:20] ¿En qué se convirtió Jesús? </w:t>
      </w:r>
    </w:p>
    <w:p w14:paraId="221BCD90" w14:textId="77777777" w:rsidR="00183526" w:rsidRPr="00665B08" w:rsidRDefault="00183526" w:rsidP="00E8425E">
      <w:pPr>
        <w:ind w:left="720"/>
        <w:rPr>
          <w:rFonts w:eastAsia="Aptos"/>
          <w:szCs w:val="20"/>
          <w:lang w:val="es-ES"/>
        </w:rPr>
      </w:pPr>
      <w:r w:rsidRPr="00665B08">
        <w:rPr>
          <w:rFonts w:eastAsia="Aptos"/>
          <w:szCs w:val="20"/>
          <w:lang w:val="es-ES"/>
        </w:rPr>
        <w:t>Llegó a ser sumo sacerdote según el orden de Melquisedec.</w:t>
      </w:r>
    </w:p>
    <w:p w14:paraId="1FA9C94B" w14:textId="77777777" w:rsidR="00183526" w:rsidRPr="00665B08" w:rsidRDefault="00183526" w:rsidP="00E8425E">
      <w:pPr>
        <w:ind w:left="720"/>
        <w:rPr>
          <w:rFonts w:eastAsia="Aptos"/>
          <w:szCs w:val="20"/>
          <w:lang w:val="es-ES"/>
        </w:rPr>
      </w:pPr>
    </w:p>
    <w:p w14:paraId="4F9C1860" w14:textId="77777777" w:rsidR="00183526" w:rsidRPr="00665B08" w:rsidRDefault="00183526" w:rsidP="00AF39DB">
      <w:pPr>
        <w:numPr>
          <w:ilvl w:val="0"/>
          <w:numId w:val="135"/>
        </w:numPr>
        <w:spacing w:line="278" w:lineRule="auto"/>
        <w:rPr>
          <w:rFonts w:eastAsia="Aptos"/>
          <w:szCs w:val="20"/>
          <w:lang w:val="es-ES"/>
        </w:rPr>
      </w:pPr>
      <w:r w:rsidRPr="00665B08">
        <w:rPr>
          <w:rFonts w:eastAsia="Aptos"/>
          <w:szCs w:val="20"/>
          <w:lang w:val="es-ES"/>
        </w:rPr>
        <w:t xml:space="preserve">[6:17-18] ¿Por qué cree usted que era importante que los cristianos escucharan la garantía del juramento de Dios? </w:t>
      </w:r>
    </w:p>
    <w:p w14:paraId="32600011" w14:textId="77777777" w:rsidR="00183526" w:rsidRPr="00665B08" w:rsidRDefault="00183526" w:rsidP="00E8425E">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Tal vez era importante porque la gente estaba acostumbrada a tratar con otras personas que tal vez no cumplieran sus promesas. Dios no puede mentir. Su juramento es confiable.</w:t>
      </w:r>
    </w:p>
    <w:p w14:paraId="27EF5E99" w14:textId="77777777" w:rsidR="00183526" w:rsidRPr="00665B08" w:rsidRDefault="00183526" w:rsidP="00E8425E">
      <w:pPr>
        <w:spacing w:before="240"/>
        <w:rPr>
          <w:rFonts w:eastAsia="Aptos"/>
          <w:b/>
          <w:szCs w:val="20"/>
          <w:lang w:val="es-ES"/>
        </w:rPr>
      </w:pPr>
      <w:r w:rsidRPr="00665B08">
        <w:rPr>
          <w:rFonts w:eastAsia="Aptos"/>
          <w:b/>
          <w:szCs w:val="20"/>
          <w:lang w:val="es-ES"/>
        </w:rPr>
        <w:t>Sección de comentarios:</w:t>
      </w:r>
    </w:p>
    <w:p w14:paraId="250CE5EE" w14:textId="77777777" w:rsidR="00183526" w:rsidRPr="00665B08" w:rsidRDefault="00183526" w:rsidP="00E8425E">
      <w:pPr>
        <w:spacing w:before="240"/>
        <w:rPr>
          <w:rFonts w:eastAsia="Aptos"/>
          <w:szCs w:val="20"/>
          <w:lang w:val="es-ES"/>
        </w:rPr>
      </w:pPr>
      <w:r w:rsidRPr="00665B08">
        <w:rPr>
          <w:rFonts w:eastAsia="Aptos"/>
          <w:lang w:val="es-ES"/>
        </w:rPr>
        <w:br w:type="page"/>
      </w:r>
    </w:p>
    <w:p w14:paraId="7ADDA6D6" w14:textId="77777777" w:rsidR="00183526" w:rsidRPr="00665B08" w:rsidRDefault="00183526" w:rsidP="00665B08">
      <w:pPr>
        <w:pStyle w:val="Heading1"/>
        <w:rPr>
          <w:sz w:val="26"/>
          <w:szCs w:val="26"/>
          <w:lang w:val="es-ES"/>
        </w:rPr>
      </w:pPr>
      <w:bookmarkStart w:id="136" w:name="_Toc196896514"/>
      <w:bookmarkStart w:id="137" w:name="_Toc176516729"/>
      <w:r w:rsidRPr="00665B08">
        <w:rPr>
          <w:lang w:val="es-ES"/>
        </w:rPr>
        <w:lastRenderedPageBreak/>
        <w:t>1 Pedro 1:1-12</w:t>
      </w:r>
      <w:bookmarkEnd w:id="136"/>
      <w:r w:rsidRPr="00665B08">
        <w:rPr>
          <w:lang w:val="es-ES"/>
        </w:rPr>
        <w:t xml:space="preserve"> </w:t>
      </w:r>
      <w:bookmarkEnd w:id="137"/>
    </w:p>
    <w:p w14:paraId="2456559B" w14:textId="76786EAE" w:rsidR="00183526" w:rsidRPr="006D79A5" w:rsidRDefault="00183526" w:rsidP="00183526">
      <w:pPr>
        <w:spacing w:after="240"/>
        <w:rPr>
          <w:rFonts w:eastAsia="Aptos"/>
          <w:b/>
          <w:i/>
          <w:iCs/>
          <w:sz w:val="22"/>
          <w:lang w:val="es-ES"/>
        </w:rPr>
      </w:pPr>
      <w:r w:rsidRPr="006D79A5">
        <w:rPr>
          <w:rFonts w:eastAsia="Aptos"/>
          <w:b/>
          <w:i/>
          <w:iCs/>
          <w:sz w:val="22"/>
          <w:lang w:val="es-ES"/>
        </w:rPr>
        <w:t>Lea el pasaje.</w:t>
      </w:r>
    </w:p>
    <w:p w14:paraId="1F1EEA83" w14:textId="77777777" w:rsidR="00183526" w:rsidRPr="00665B08" w:rsidRDefault="00183526" w:rsidP="006D79A5">
      <w:pPr>
        <w:pStyle w:val="Part1"/>
        <w:rPr>
          <w:lang w:val="es-ES"/>
        </w:rPr>
      </w:pPr>
      <w:r w:rsidRPr="00665B08">
        <w:rPr>
          <w:lang w:val="es-ES"/>
        </w:rPr>
        <w:t>Parte 1</w:t>
      </w:r>
    </w:p>
    <w:p w14:paraId="001756D8" w14:textId="77777777" w:rsidR="00183526" w:rsidRPr="00665B08" w:rsidRDefault="00183526" w:rsidP="006D79A5">
      <w:pPr>
        <w:pStyle w:val="Answerortell"/>
        <w:rPr>
          <w:lang w:val="es-ES"/>
        </w:rPr>
      </w:pPr>
      <w:r w:rsidRPr="00665B08">
        <w:rPr>
          <w:lang w:val="es-ES"/>
        </w:rPr>
        <w:t>Diga en sus propias palabras lo que acaba de leer en este pasaje.</w:t>
      </w:r>
    </w:p>
    <w:p w14:paraId="1A6B593D" w14:textId="77777777" w:rsidR="00183526" w:rsidRPr="00665B08" w:rsidRDefault="00183526" w:rsidP="006D79A5">
      <w:pPr>
        <w:pStyle w:val="Checklist"/>
        <w:rPr>
          <w:lang w:val="es-ES"/>
        </w:rPr>
      </w:pPr>
      <w:r w:rsidRPr="00665B08">
        <w:rPr>
          <w:lang w:val="es-ES"/>
        </w:rPr>
        <w:t>Pedro se identificó a sí mismo como un apóstol de Jesucristo. [1:1]</w:t>
      </w:r>
    </w:p>
    <w:p w14:paraId="234B388E" w14:textId="77777777" w:rsidR="00183526" w:rsidRPr="00665B08" w:rsidRDefault="00183526" w:rsidP="006D79A5">
      <w:pPr>
        <w:pStyle w:val="Checklist"/>
        <w:rPr>
          <w:lang w:val="es-ES"/>
        </w:rPr>
      </w:pPr>
      <w:r w:rsidRPr="00665B08">
        <w:rPr>
          <w:lang w:val="es-ES"/>
        </w:rPr>
        <w:t>Pedro escribió a los cristianos que estaban dispersos a otras regiones. [1:1]</w:t>
      </w:r>
    </w:p>
    <w:p w14:paraId="17C553FB" w14:textId="77777777" w:rsidR="00183526" w:rsidRPr="00665B08" w:rsidRDefault="00183526" w:rsidP="006D79A5">
      <w:pPr>
        <w:pStyle w:val="Checklist"/>
        <w:rPr>
          <w:lang w:val="es-ES"/>
        </w:rPr>
      </w:pPr>
      <w:r w:rsidRPr="00665B08">
        <w:rPr>
          <w:lang w:val="es-ES"/>
        </w:rPr>
        <w:t>Pedro alabó a Dios por todas las bendiciones reservadas en el cielo para los cristianos. [1:3]</w:t>
      </w:r>
    </w:p>
    <w:p w14:paraId="083394EC" w14:textId="77777777" w:rsidR="00183526" w:rsidRPr="00665B08" w:rsidRDefault="00183526" w:rsidP="006D79A5">
      <w:pPr>
        <w:pStyle w:val="Checklist"/>
        <w:rPr>
          <w:lang w:val="es-ES"/>
        </w:rPr>
      </w:pPr>
      <w:r w:rsidRPr="00665B08">
        <w:rPr>
          <w:lang w:val="es-ES"/>
        </w:rPr>
        <w:t>Pedro escribió que el poder de Dios protegía a los cristianos incluso en medio del sufrimiento y las pruebas. [1:5-6]</w:t>
      </w:r>
    </w:p>
    <w:p w14:paraId="3DE4DD91" w14:textId="77777777" w:rsidR="00183526" w:rsidRPr="00665B08" w:rsidRDefault="00183526" w:rsidP="006D79A5">
      <w:pPr>
        <w:pStyle w:val="Checklist"/>
        <w:rPr>
          <w:lang w:val="es-ES"/>
        </w:rPr>
      </w:pPr>
      <w:r w:rsidRPr="00665B08">
        <w:rPr>
          <w:lang w:val="es-ES"/>
        </w:rPr>
        <w:t>Los profetas habían hablado antes sobre el sufrimiento y la gloria de Cristo. [1:10-11]</w:t>
      </w:r>
    </w:p>
    <w:p w14:paraId="1014CBDF" w14:textId="77777777" w:rsidR="00183526" w:rsidRPr="00665B08" w:rsidRDefault="00183526" w:rsidP="006D79A5">
      <w:pPr>
        <w:pStyle w:val="Part2"/>
        <w:rPr>
          <w:lang w:val="es-ES"/>
        </w:rPr>
      </w:pPr>
      <w:r w:rsidRPr="00665B08">
        <w:rPr>
          <w:lang w:val="es-ES"/>
        </w:rPr>
        <w:t>Parte 2</w:t>
      </w:r>
    </w:p>
    <w:p w14:paraId="08DDF11F" w14:textId="77777777" w:rsidR="00183526" w:rsidRPr="00665B08" w:rsidRDefault="00183526" w:rsidP="00183526">
      <w:pPr>
        <w:spacing w:after="80" w:line="360" w:lineRule="auto"/>
        <w:rPr>
          <w:rFonts w:eastAsia="Aptos"/>
          <w:szCs w:val="20"/>
          <w:lang w:val="es-ES"/>
        </w:rPr>
      </w:pPr>
      <w:r w:rsidRPr="00665B08">
        <w:rPr>
          <w:rFonts w:eastAsia="Aptos"/>
          <w:szCs w:val="20"/>
          <w:lang w:val="es-ES"/>
        </w:rPr>
        <w:t>Responda las siguientes preguntas de los versículos señalados.</w:t>
      </w:r>
    </w:p>
    <w:p w14:paraId="4577F433"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[1:1] ¿Quién escribió esta carta y a quién fue escrita? </w:t>
      </w:r>
    </w:p>
    <w:p w14:paraId="25E01C60" w14:textId="77777777" w:rsidR="00183526" w:rsidRDefault="00183526" w:rsidP="003B73A4">
      <w:pPr>
        <w:ind w:left="720"/>
        <w:rPr>
          <w:rFonts w:eastAsia="Aptos"/>
          <w:szCs w:val="20"/>
          <w:lang w:val="es-ES"/>
        </w:rPr>
      </w:pPr>
      <w:r w:rsidRPr="00665B08">
        <w:rPr>
          <w:rFonts w:eastAsia="Aptos"/>
          <w:szCs w:val="20"/>
          <w:lang w:val="es-ES"/>
        </w:rPr>
        <w:t xml:space="preserve">Pedro escribió esto a los escogidos que vivían como extranjeros en todo el Ponto, </w:t>
      </w:r>
      <w:proofErr w:type="spellStart"/>
      <w:r w:rsidRPr="00665B08">
        <w:rPr>
          <w:rFonts w:eastAsia="Aptos"/>
          <w:szCs w:val="20"/>
          <w:lang w:val="es-ES"/>
        </w:rPr>
        <w:t>Galacia</w:t>
      </w:r>
      <w:proofErr w:type="spellEnd"/>
      <w:r w:rsidRPr="00665B08">
        <w:rPr>
          <w:rFonts w:eastAsia="Aptos"/>
          <w:szCs w:val="20"/>
          <w:lang w:val="es-ES"/>
        </w:rPr>
        <w:t>, Capadocia, Asia y Bitinia.</w:t>
      </w:r>
    </w:p>
    <w:p w14:paraId="77578CC2" w14:textId="77777777" w:rsidR="003B73A4" w:rsidRPr="00665B08" w:rsidRDefault="003B73A4" w:rsidP="003B73A4">
      <w:pPr>
        <w:ind w:left="720"/>
        <w:rPr>
          <w:rFonts w:eastAsia="Aptos"/>
          <w:szCs w:val="20"/>
          <w:lang w:val="es-ES"/>
        </w:rPr>
      </w:pPr>
    </w:p>
    <w:p w14:paraId="21AD4C2B"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[1:1-2] ¿Cómo se eligieron a esas personas? </w:t>
      </w:r>
    </w:p>
    <w:p w14:paraId="104FD76E" w14:textId="77777777" w:rsidR="00183526" w:rsidRDefault="00183526" w:rsidP="006D79A5">
      <w:pPr>
        <w:ind w:left="720"/>
        <w:rPr>
          <w:rFonts w:eastAsia="Aptos"/>
          <w:szCs w:val="20"/>
          <w:lang w:val="es-ES"/>
        </w:rPr>
      </w:pPr>
      <w:r w:rsidRPr="00665B08">
        <w:rPr>
          <w:rFonts w:eastAsia="Aptos"/>
          <w:szCs w:val="20"/>
          <w:lang w:val="es-ES"/>
        </w:rPr>
        <w:t>Fueron escogidos de acuerdo con la presciencia de Dios, a través de la obra santificadora del Espíritu.</w:t>
      </w:r>
    </w:p>
    <w:p w14:paraId="7F461CA2" w14:textId="77777777" w:rsidR="003B73A4" w:rsidRPr="00665B08" w:rsidRDefault="003B73A4" w:rsidP="006D79A5">
      <w:pPr>
        <w:ind w:left="720"/>
        <w:rPr>
          <w:rFonts w:eastAsia="Aptos"/>
          <w:szCs w:val="20"/>
          <w:lang w:val="es-ES"/>
        </w:rPr>
      </w:pPr>
    </w:p>
    <w:p w14:paraId="62084737"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[1:3] ¿Qué dijo Pedro que Dios les dio? </w:t>
      </w:r>
    </w:p>
    <w:p w14:paraId="72A0E1EB" w14:textId="77777777" w:rsidR="00183526" w:rsidRDefault="00183526" w:rsidP="006D79A5">
      <w:pPr>
        <w:ind w:left="720"/>
        <w:rPr>
          <w:rFonts w:eastAsia="Aptos"/>
          <w:szCs w:val="20"/>
          <w:lang w:val="es-ES"/>
        </w:rPr>
      </w:pPr>
      <w:r w:rsidRPr="00665B08">
        <w:rPr>
          <w:rFonts w:eastAsia="Aptos"/>
          <w:szCs w:val="20"/>
          <w:lang w:val="es-ES"/>
        </w:rPr>
        <w:t xml:space="preserve">Dios </w:t>
      </w:r>
      <w:proofErr w:type="gramStart"/>
      <w:r w:rsidRPr="00665B08">
        <w:rPr>
          <w:rFonts w:eastAsia="Aptos"/>
          <w:szCs w:val="20"/>
          <w:lang w:val="es-ES"/>
        </w:rPr>
        <w:t>les</w:t>
      </w:r>
      <w:proofErr w:type="gramEnd"/>
      <w:r w:rsidRPr="00665B08">
        <w:rPr>
          <w:rFonts w:eastAsia="Aptos"/>
          <w:szCs w:val="20"/>
          <w:lang w:val="es-ES"/>
        </w:rPr>
        <w:t xml:space="preserve"> dio un nuevo nacimiento a una esperanza viva.</w:t>
      </w:r>
    </w:p>
    <w:p w14:paraId="1503F006" w14:textId="77777777" w:rsidR="003B73A4" w:rsidRPr="00665B08" w:rsidRDefault="003B73A4" w:rsidP="006D79A5">
      <w:pPr>
        <w:ind w:left="720"/>
        <w:rPr>
          <w:rFonts w:eastAsia="Aptos"/>
          <w:szCs w:val="20"/>
          <w:lang w:val="es-ES"/>
        </w:rPr>
      </w:pPr>
    </w:p>
    <w:p w14:paraId="2107E584"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[1:3] ¿Cómo les dio Dios un nuevo nacimiento a una esperanza viva? </w:t>
      </w:r>
    </w:p>
    <w:p w14:paraId="46FCB712" w14:textId="77777777" w:rsidR="00183526" w:rsidRDefault="00183526" w:rsidP="006D79A5">
      <w:pPr>
        <w:ind w:left="720"/>
        <w:rPr>
          <w:rFonts w:eastAsia="Aptos"/>
          <w:szCs w:val="20"/>
          <w:lang w:val="es-ES"/>
        </w:rPr>
      </w:pPr>
      <w:r w:rsidRPr="00665B08">
        <w:rPr>
          <w:rFonts w:eastAsia="Aptos"/>
          <w:szCs w:val="20"/>
          <w:lang w:val="es-ES"/>
        </w:rPr>
        <w:t>Dios se lo dio en su gran misericordia y a través de la resurrección de Jesucristo de entre los muertos.</w:t>
      </w:r>
    </w:p>
    <w:p w14:paraId="6FE8379A" w14:textId="77777777" w:rsidR="003B73A4" w:rsidRPr="00665B08" w:rsidRDefault="003B73A4" w:rsidP="006D79A5">
      <w:pPr>
        <w:ind w:left="720"/>
        <w:rPr>
          <w:rFonts w:eastAsia="Aptos"/>
          <w:szCs w:val="20"/>
          <w:lang w:val="es-ES"/>
        </w:rPr>
      </w:pPr>
    </w:p>
    <w:p w14:paraId="6807F744"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[1:4] ¿Qué dijo Pedro acerca de la herencia que Dios les dio? </w:t>
      </w:r>
    </w:p>
    <w:p w14:paraId="14A5E1B8" w14:textId="77777777" w:rsidR="00183526" w:rsidRDefault="00183526" w:rsidP="006D79A5">
      <w:pPr>
        <w:ind w:left="720"/>
        <w:rPr>
          <w:rFonts w:eastAsia="Aptos"/>
          <w:szCs w:val="20"/>
          <w:lang w:val="es-ES"/>
        </w:rPr>
      </w:pPr>
      <w:r w:rsidRPr="00665B08">
        <w:rPr>
          <w:rFonts w:eastAsia="Aptos"/>
          <w:szCs w:val="20"/>
          <w:lang w:val="es-ES"/>
        </w:rPr>
        <w:t>Esta herencia no perecería ni se marchitaría, y estaba reservada en el cielo.</w:t>
      </w:r>
    </w:p>
    <w:p w14:paraId="25624107" w14:textId="77777777" w:rsidR="003B73A4" w:rsidRPr="00665B08" w:rsidRDefault="003B73A4" w:rsidP="006D79A5">
      <w:pPr>
        <w:ind w:left="720"/>
        <w:rPr>
          <w:rFonts w:eastAsia="Aptos"/>
          <w:szCs w:val="20"/>
          <w:lang w:val="es-ES"/>
        </w:rPr>
      </w:pPr>
    </w:p>
    <w:p w14:paraId="3AD1068B"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[1:5] ¿Para qué los protegía el poder de Dios? </w:t>
      </w:r>
    </w:p>
    <w:p w14:paraId="7FF4CCE5" w14:textId="77777777" w:rsidR="00183526" w:rsidRDefault="00183526" w:rsidP="006D79A5">
      <w:pPr>
        <w:ind w:left="720"/>
        <w:rPr>
          <w:rFonts w:eastAsia="Aptos"/>
          <w:szCs w:val="20"/>
          <w:lang w:val="es-ES"/>
        </w:rPr>
      </w:pPr>
      <w:r w:rsidRPr="00665B08">
        <w:rPr>
          <w:rFonts w:eastAsia="Aptos"/>
          <w:szCs w:val="20"/>
          <w:lang w:val="es-ES"/>
        </w:rPr>
        <w:t>Los estaba protegiendo para la salvación que sería revelada en el último tiempo.</w:t>
      </w:r>
    </w:p>
    <w:p w14:paraId="5E9424A1" w14:textId="77777777" w:rsidR="003B73A4" w:rsidRPr="00665B08" w:rsidRDefault="003B73A4" w:rsidP="006D79A5">
      <w:pPr>
        <w:ind w:left="720"/>
        <w:rPr>
          <w:rFonts w:eastAsia="Aptos"/>
          <w:szCs w:val="20"/>
          <w:lang w:val="es-ES"/>
        </w:rPr>
      </w:pPr>
    </w:p>
    <w:p w14:paraId="6D657B8D"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[1:6-7] ¿Cuál era el propósito de sus pruebas? </w:t>
      </w:r>
    </w:p>
    <w:p w14:paraId="6941D4EB" w14:textId="77777777" w:rsidR="00183526" w:rsidRDefault="00183526" w:rsidP="006D79A5">
      <w:pPr>
        <w:ind w:left="720"/>
        <w:rPr>
          <w:rFonts w:eastAsia="Aptos"/>
          <w:szCs w:val="20"/>
          <w:lang w:val="es-ES"/>
        </w:rPr>
      </w:pPr>
      <w:r w:rsidRPr="00665B08">
        <w:rPr>
          <w:rFonts w:eastAsia="Aptos"/>
          <w:szCs w:val="20"/>
          <w:lang w:val="es-ES"/>
        </w:rPr>
        <w:t>Era para que su fe resultara genuina y resultara en alabanza, gloria y honra en la revelación de Jesucristo.</w:t>
      </w:r>
    </w:p>
    <w:p w14:paraId="7653E6F6" w14:textId="77777777" w:rsidR="003B73A4" w:rsidRPr="00665B08" w:rsidRDefault="003B73A4" w:rsidP="006D79A5">
      <w:pPr>
        <w:ind w:left="720"/>
        <w:rPr>
          <w:rFonts w:eastAsia="Aptos"/>
          <w:szCs w:val="20"/>
          <w:lang w:val="es-ES"/>
        </w:rPr>
      </w:pPr>
    </w:p>
    <w:p w14:paraId="1D922F96"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[1:8] Aunque la audiencia de Pedro no había visto a Jesús y todavía no lo veían, ¿qué hicieron? </w:t>
      </w:r>
    </w:p>
    <w:p w14:paraId="0C385CC5" w14:textId="77777777" w:rsidR="00183526" w:rsidRPr="00665B08" w:rsidRDefault="00183526" w:rsidP="006D79A5">
      <w:pPr>
        <w:ind w:left="720"/>
        <w:rPr>
          <w:rFonts w:eastAsia="Aptos"/>
          <w:szCs w:val="20"/>
          <w:lang w:val="es-ES"/>
        </w:rPr>
      </w:pPr>
      <w:r w:rsidRPr="00665B08">
        <w:rPr>
          <w:rFonts w:eastAsia="Aptos"/>
          <w:szCs w:val="20"/>
          <w:lang w:val="es-ES"/>
        </w:rPr>
        <w:t>Lo amaron, creyeron en él y se regocijaron con un gozo inefable lleno de gloria.</w:t>
      </w:r>
    </w:p>
    <w:p w14:paraId="694BABC9" w14:textId="77777777" w:rsidR="00183526" w:rsidRPr="00665B08" w:rsidRDefault="00183526" w:rsidP="006D79A5">
      <w:pPr>
        <w:ind w:left="720"/>
        <w:rPr>
          <w:rFonts w:eastAsia="Aptos"/>
          <w:szCs w:val="20"/>
          <w:lang w:val="es-ES"/>
        </w:rPr>
      </w:pPr>
    </w:p>
    <w:p w14:paraId="7A087BAB"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[1:9] ¿Cuál fue el resultado de su fe? </w:t>
      </w:r>
    </w:p>
    <w:p w14:paraId="327D3F11" w14:textId="77777777" w:rsidR="00183526" w:rsidRDefault="00183526" w:rsidP="006D79A5">
      <w:pPr>
        <w:ind w:left="720"/>
        <w:rPr>
          <w:rFonts w:eastAsia="Aptos"/>
          <w:szCs w:val="20"/>
          <w:lang w:val="es-ES"/>
        </w:rPr>
      </w:pPr>
      <w:r w:rsidRPr="00665B08">
        <w:rPr>
          <w:rFonts w:eastAsia="Aptos"/>
          <w:szCs w:val="20"/>
          <w:lang w:val="es-ES"/>
        </w:rPr>
        <w:t>El resultado de su fe fue la salvación de sus almas.</w:t>
      </w:r>
    </w:p>
    <w:p w14:paraId="4CE25199" w14:textId="77777777" w:rsidR="003B73A4" w:rsidRPr="00665B08" w:rsidRDefault="003B73A4" w:rsidP="006D79A5">
      <w:pPr>
        <w:ind w:left="720"/>
        <w:rPr>
          <w:rFonts w:eastAsia="Aptos"/>
          <w:szCs w:val="20"/>
          <w:lang w:val="es-ES"/>
        </w:rPr>
      </w:pPr>
    </w:p>
    <w:p w14:paraId="09E930E4"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[1:11] ¿De qué les habló el Espíritu de Cristo a los profetas, de antemano? </w:t>
      </w:r>
    </w:p>
    <w:p w14:paraId="520559C4" w14:textId="77777777" w:rsidR="00183526" w:rsidRDefault="00183526" w:rsidP="006D79A5">
      <w:pPr>
        <w:ind w:left="720"/>
        <w:rPr>
          <w:rFonts w:eastAsia="Aptos"/>
          <w:szCs w:val="20"/>
          <w:lang w:val="es-ES"/>
        </w:rPr>
      </w:pPr>
      <w:r w:rsidRPr="00665B08">
        <w:rPr>
          <w:rFonts w:eastAsia="Aptos"/>
          <w:szCs w:val="20"/>
          <w:lang w:val="es-ES"/>
        </w:rPr>
        <w:t>Les habló de los sufrimientos de Cristo y de las glorias que vendrían después.</w:t>
      </w:r>
    </w:p>
    <w:p w14:paraId="1AEFCEBD" w14:textId="7CDAF5FC" w:rsidR="003B73A4" w:rsidRPr="00665B08" w:rsidRDefault="003B73A4" w:rsidP="003B73A4">
      <w:pPr>
        <w:pStyle w:val="Continuedline"/>
        <w:rPr>
          <w:lang w:val="es-ES"/>
        </w:rPr>
      </w:pPr>
      <w:r w:rsidRPr="00665B08">
        <w:rPr>
          <w:lang w:val="es-ES"/>
        </w:rPr>
        <w:lastRenderedPageBreak/>
        <w:t>1 Pedro 1:1-12</w:t>
      </w:r>
      <w:r>
        <w:rPr>
          <w:lang w:val="es-ES"/>
        </w:rPr>
        <w:t>,</w:t>
      </w:r>
      <w:r w:rsidRPr="00665B08">
        <w:rPr>
          <w:lang w:val="es-ES"/>
        </w:rPr>
        <w:t xml:space="preserve"> continuación:</w:t>
      </w:r>
    </w:p>
    <w:p w14:paraId="2A4457FA" w14:textId="77777777" w:rsidR="003B73A4" w:rsidRPr="00665B08" w:rsidRDefault="003B73A4" w:rsidP="006D79A5">
      <w:pPr>
        <w:ind w:left="720"/>
        <w:rPr>
          <w:rFonts w:eastAsia="Aptos"/>
          <w:szCs w:val="20"/>
          <w:lang w:val="es-ES"/>
        </w:rPr>
      </w:pPr>
    </w:p>
    <w:p w14:paraId="3251A439" w14:textId="77777777" w:rsidR="00183526" w:rsidRPr="00665B08" w:rsidRDefault="00183526" w:rsidP="00AF39DB">
      <w:pPr>
        <w:numPr>
          <w:ilvl w:val="0"/>
          <w:numId w:val="137"/>
        </w:numPr>
        <w:spacing w:line="278" w:lineRule="auto"/>
        <w:rPr>
          <w:rFonts w:eastAsia="Aptos"/>
          <w:szCs w:val="20"/>
          <w:lang w:val="es-ES"/>
        </w:rPr>
      </w:pPr>
      <w:r w:rsidRPr="00665B08">
        <w:rPr>
          <w:rFonts w:eastAsia="Aptos"/>
          <w:szCs w:val="20"/>
          <w:lang w:val="es-ES"/>
        </w:rPr>
        <w:t xml:space="preserve">[1:12] ¿A quiénes servían los profetas con sus profecías? </w:t>
      </w:r>
    </w:p>
    <w:p w14:paraId="0115E764" w14:textId="77777777" w:rsidR="00183526" w:rsidRPr="00665B08" w:rsidRDefault="00183526" w:rsidP="006D79A5">
      <w:pPr>
        <w:ind w:left="720"/>
        <w:rPr>
          <w:rFonts w:eastAsia="Aptos"/>
          <w:szCs w:val="20"/>
          <w:lang w:val="es-ES"/>
        </w:rPr>
      </w:pPr>
      <w:r w:rsidRPr="00665B08">
        <w:rPr>
          <w:rFonts w:eastAsia="Aptos"/>
          <w:szCs w:val="20"/>
          <w:lang w:val="es-ES"/>
        </w:rPr>
        <w:t xml:space="preserve">Pedro dijo que estaban sirviendo a los creyentes que escuchaban el evangelio. </w:t>
      </w:r>
    </w:p>
    <w:p w14:paraId="405AA226" w14:textId="77777777" w:rsidR="00183526" w:rsidRPr="00665B08" w:rsidRDefault="00183526" w:rsidP="006D79A5">
      <w:pPr>
        <w:spacing w:before="240"/>
        <w:rPr>
          <w:rFonts w:eastAsia="Aptos"/>
          <w:szCs w:val="20"/>
          <w:lang w:val="es-ES"/>
        </w:rPr>
      </w:pPr>
      <w:r w:rsidRPr="00665B08">
        <w:rPr>
          <w:rFonts w:eastAsia="Aptos"/>
          <w:b/>
          <w:szCs w:val="20"/>
          <w:lang w:val="es-ES"/>
        </w:rPr>
        <w:t>Sección de comentarios:</w:t>
      </w:r>
    </w:p>
    <w:p w14:paraId="700B55D5" w14:textId="77777777" w:rsidR="00183526" w:rsidRPr="00665B08" w:rsidRDefault="00183526" w:rsidP="00183526">
      <w:pPr>
        <w:spacing w:before="240" w:after="240"/>
        <w:rPr>
          <w:rFonts w:eastAsia="Aptos"/>
          <w:szCs w:val="20"/>
          <w:lang w:val="es-ES"/>
        </w:rPr>
      </w:pPr>
    </w:p>
    <w:p w14:paraId="7DE8C35D" w14:textId="77777777" w:rsidR="00183526" w:rsidRPr="00665B08" w:rsidRDefault="00183526" w:rsidP="00183526">
      <w:pPr>
        <w:spacing w:before="240" w:after="240"/>
        <w:rPr>
          <w:rFonts w:eastAsia="Aptos"/>
          <w:b/>
          <w:sz w:val="44"/>
          <w:szCs w:val="44"/>
          <w:lang w:val="es-ES"/>
        </w:rPr>
      </w:pPr>
    </w:p>
    <w:p w14:paraId="659BB1B5" w14:textId="77777777" w:rsidR="00183526" w:rsidRPr="00665B08" w:rsidRDefault="00183526" w:rsidP="00183526">
      <w:pPr>
        <w:spacing w:before="240" w:after="240"/>
        <w:rPr>
          <w:rFonts w:eastAsia="Aptos"/>
          <w:b/>
          <w:sz w:val="44"/>
          <w:szCs w:val="44"/>
          <w:lang w:val="es-ES"/>
        </w:rPr>
      </w:pPr>
    </w:p>
    <w:p w14:paraId="20FD4E63" w14:textId="77777777" w:rsidR="00183526" w:rsidRPr="00665B08" w:rsidRDefault="00183526" w:rsidP="00183526">
      <w:pPr>
        <w:spacing w:before="240" w:after="240"/>
        <w:rPr>
          <w:rFonts w:eastAsia="Aptos"/>
          <w:b/>
          <w:sz w:val="44"/>
          <w:szCs w:val="44"/>
          <w:lang w:val="es-ES"/>
        </w:rPr>
      </w:pPr>
    </w:p>
    <w:p w14:paraId="30B4F971" w14:textId="77777777" w:rsidR="00183526" w:rsidRPr="00665B08" w:rsidRDefault="00183526" w:rsidP="00183526">
      <w:pPr>
        <w:spacing w:before="240" w:after="240"/>
        <w:rPr>
          <w:rFonts w:eastAsia="Aptos"/>
          <w:b/>
          <w:sz w:val="44"/>
          <w:szCs w:val="44"/>
          <w:lang w:val="es-ES"/>
        </w:rPr>
      </w:pPr>
    </w:p>
    <w:p w14:paraId="29D236D9" w14:textId="77777777" w:rsidR="00183526" w:rsidRPr="00665B08" w:rsidRDefault="00183526" w:rsidP="00183526">
      <w:pPr>
        <w:spacing w:line="240" w:lineRule="auto"/>
        <w:rPr>
          <w:rFonts w:eastAsia="Aptos"/>
          <w:b/>
          <w:sz w:val="44"/>
          <w:szCs w:val="44"/>
          <w:lang w:val="es-ES"/>
        </w:rPr>
      </w:pPr>
      <w:bookmarkStart w:id="138" w:name="_sg2i83boibt9" w:colFirst="0" w:colLast="0"/>
      <w:bookmarkStart w:id="139" w:name="_Toc176516730"/>
      <w:bookmarkEnd w:id="138"/>
    </w:p>
    <w:p w14:paraId="008EF1A9" w14:textId="77777777" w:rsidR="00183526" w:rsidRPr="00665B08" w:rsidRDefault="00183526" w:rsidP="00183526">
      <w:pPr>
        <w:spacing w:line="240" w:lineRule="auto"/>
        <w:rPr>
          <w:rFonts w:eastAsia="Aptos"/>
          <w:b/>
          <w:sz w:val="44"/>
          <w:szCs w:val="44"/>
          <w:lang w:val="es-ES"/>
        </w:rPr>
      </w:pPr>
    </w:p>
    <w:p w14:paraId="06D9972C" w14:textId="77777777" w:rsidR="00183526" w:rsidRPr="00665B08" w:rsidRDefault="00183526" w:rsidP="00183526">
      <w:pPr>
        <w:spacing w:line="240" w:lineRule="auto"/>
        <w:rPr>
          <w:rFonts w:eastAsia="Aptos"/>
          <w:b/>
          <w:sz w:val="44"/>
          <w:szCs w:val="44"/>
          <w:lang w:val="es-ES"/>
        </w:rPr>
      </w:pPr>
    </w:p>
    <w:p w14:paraId="64891DFE" w14:textId="77777777" w:rsidR="00183526" w:rsidRPr="00665B08" w:rsidRDefault="00183526" w:rsidP="00183526">
      <w:pPr>
        <w:spacing w:line="240" w:lineRule="auto"/>
        <w:rPr>
          <w:rFonts w:eastAsia="Aptos"/>
          <w:b/>
          <w:sz w:val="44"/>
          <w:szCs w:val="44"/>
          <w:lang w:val="es-ES"/>
        </w:rPr>
      </w:pPr>
    </w:p>
    <w:p w14:paraId="7B5088A7" w14:textId="77777777" w:rsidR="00183526" w:rsidRPr="00665B08" w:rsidRDefault="00183526" w:rsidP="00183526">
      <w:pPr>
        <w:spacing w:line="240" w:lineRule="auto"/>
        <w:rPr>
          <w:rFonts w:eastAsia="Aptos"/>
          <w:b/>
          <w:sz w:val="44"/>
          <w:szCs w:val="44"/>
          <w:lang w:val="es-ES"/>
        </w:rPr>
      </w:pPr>
    </w:p>
    <w:p w14:paraId="5B975C10" w14:textId="77777777" w:rsidR="00183526" w:rsidRPr="00665B08" w:rsidRDefault="00183526" w:rsidP="00183526">
      <w:pPr>
        <w:spacing w:line="240" w:lineRule="auto"/>
        <w:rPr>
          <w:rFonts w:eastAsia="Aptos"/>
          <w:b/>
          <w:sz w:val="44"/>
          <w:szCs w:val="44"/>
          <w:lang w:val="es-ES"/>
        </w:rPr>
      </w:pPr>
    </w:p>
    <w:p w14:paraId="58B3B325" w14:textId="77777777" w:rsidR="00183526" w:rsidRPr="00665B08" w:rsidRDefault="00183526" w:rsidP="00183526">
      <w:pPr>
        <w:spacing w:line="240" w:lineRule="auto"/>
        <w:rPr>
          <w:rFonts w:eastAsia="Aptos"/>
          <w:b/>
          <w:sz w:val="44"/>
          <w:szCs w:val="44"/>
          <w:lang w:val="es-ES"/>
        </w:rPr>
      </w:pPr>
    </w:p>
    <w:p w14:paraId="43A400A8" w14:textId="77777777" w:rsidR="003B73A4" w:rsidRDefault="003B73A4">
      <w:pPr>
        <w:spacing w:after="160" w:line="278" w:lineRule="auto"/>
        <w:rPr>
          <w:b/>
          <w:sz w:val="40"/>
          <w:szCs w:val="40"/>
          <w:lang w:val="es-ES"/>
        </w:rPr>
      </w:pPr>
      <w:r>
        <w:rPr>
          <w:lang w:val="es-ES"/>
        </w:rPr>
        <w:br w:type="page"/>
      </w:r>
    </w:p>
    <w:p w14:paraId="00EC6A69" w14:textId="6B19461F" w:rsidR="00183526" w:rsidRPr="00665B08" w:rsidRDefault="00183526" w:rsidP="00665B08">
      <w:pPr>
        <w:pStyle w:val="Heading1"/>
        <w:rPr>
          <w:lang w:val="es-ES"/>
        </w:rPr>
      </w:pPr>
      <w:bookmarkStart w:id="140" w:name="_Toc196896515"/>
      <w:r w:rsidRPr="00665B08">
        <w:rPr>
          <w:lang w:val="es-ES"/>
        </w:rPr>
        <w:lastRenderedPageBreak/>
        <w:t>1 Pedro 1:13-25</w:t>
      </w:r>
      <w:bookmarkEnd w:id="139"/>
      <w:bookmarkEnd w:id="140"/>
    </w:p>
    <w:p w14:paraId="08BAFB11" w14:textId="77777777" w:rsidR="00183526" w:rsidRPr="003B73A4" w:rsidRDefault="00183526" w:rsidP="00183526">
      <w:pPr>
        <w:spacing w:after="240"/>
        <w:rPr>
          <w:rFonts w:eastAsia="Aptos"/>
          <w:b/>
          <w:i/>
          <w:iCs/>
          <w:sz w:val="22"/>
          <w:lang w:val="es-ES"/>
        </w:rPr>
      </w:pPr>
      <w:r w:rsidRPr="003B73A4">
        <w:rPr>
          <w:rFonts w:eastAsia="Aptos"/>
          <w:b/>
          <w:i/>
          <w:iCs/>
          <w:sz w:val="22"/>
          <w:lang w:val="es-ES"/>
        </w:rPr>
        <w:t>Lea el pasaje.</w:t>
      </w:r>
    </w:p>
    <w:p w14:paraId="083E6225" w14:textId="77777777" w:rsidR="00183526" w:rsidRPr="00665B08" w:rsidRDefault="00183526" w:rsidP="003B73A4">
      <w:pPr>
        <w:pStyle w:val="Part1"/>
        <w:rPr>
          <w:lang w:val="es-ES"/>
        </w:rPr>
      </w:pPr>
      <w:r w:rsidRPr="00665B08">
        <w:rPr>
          <w:lang w:val="es-ES"/>
        </w:rPr>
        <w:t>Parte 1</w:t>
      </w:r>
    </w:p>
    <w:p w14:paraId="5C47CF70" w14:textId="77777777" w:rsidR="00183526" w:rsidRPr="00665B08" w:rsidRDefault="00183526" w:rsidP="003B73A4">
      <w:pPr>
        <w:pStyle w:val="Answerortell"/>
        <w:rPr>
          <w:b/>
          <w:sz w:val="32"/>
          <w:szCs w:val="32"/>
          <w:lang w:val="es-ES"/>
        </w:rPr>
      </w:pPr>
      <w:r w:rsidRPr="00665B08">
        <w:rPr>
          <w:lang w:val="es-ES"/>
        </w:rPr>
        <w:t>Diga en sus propias palabras lo que acaba de leer en este pasaje.</w:t>
      </w:r>
    </w:p>
    <w:p w14:paraId="49EDE167" w14:textId="77777777" w:rsidR="00183526" w:rsidRPr="00665B08" w:rsidRDefault="00183526" w:rsidP="003B73A4">
      <w:pPr>
        <w:pStyle w:val="Checklist"/>
        <w:rPr>
          <w:lang w:val="es-ES"/>
        </w:rPr>
      </w:pPr>
      <w:r w:rsidRPr="00665B08">
        <w:rPr>
          <w:lang w:val="es-ES"/>
        </w:rPr>
        <w:t>Pedro les dijo que fueran sobrios y santos. [1:13-16]</w:t>
      </w:r>
    </w:p>
    <w:p w14:paraId="45ED0941" w14:textId="77777777" w:rsidR="00183526" w:rsidRPr="00665B08" w:rsidRDefault="00183526" w:rsidP="003B73A4">
      <w:pPr>
        <w:pStyle w:val="Checklist"/>
        <w:rPr>
          <w:lang w:val="es-ES"/>
        </w:rPr>
      </w:pPr>
      <w:r w:rsidRPr="00665B08">
        <w:rPr>
          <w:lang w:val="es-ES"/>
        </w:rPr>
        <w:t>Fueron redimidos con la sangre de Cristo. [1:18-19]</w:t>
      </w:r>
    </w:p>
    <w:p w14:paraId="3188DE7A" w14:textId="77777777" w:rsidR="00183526" w:rsidRPr="00665B08" w:rsidRDefault="00183526" w:rsidP="003B73A4">
      <w:pPr>
        <w:pStyle w:val="Checklist"/>
        <w:rPr>
          <w:lang w:val="es-ES"/>
        </w:rPr>
      </w:pPr>
      <w:r w:rsidRPr="00665B08">
        <w:rPr>
          <w:lang w:val="es-ES"/>
        </w:rPr>
        <w:t>Ellos nacieron de nuevo por la palabra de Dios. [1:23]</w:t>
      </w:r>
    </w:p>
    <w:p w14:paraId="6ACBBC52" w14:textId="77777777" w:rsidR="00183526" w:rsidRPr="00665B08" w:rsidRDefault="00183526" w:rsidP="003B73A4">
      <w:pPr>
        <w:pStyle w:val="Checklist"/>
        <w:rPr>
          <w:lang w:val="es-ES"/>
        </w:rPr>
      </w:pPr>
      <w:r w:rsidRPr="00665B08">
        <w:rPr>
          <w:lang w:val="es-ES"/>
        </w:rPr>
        <w:t>La palabra de Dios permanece para siempre. [1:23-25]</w:t>
      </w:r>
    </w:p>
    <w:p w14:paraId="25047300" w14:textId="77777777" w:rsidR="00183526" w:rsidRPr="00665B08" w:rsidRDefault="00183526" w:rsidP="003B73A4">
      <w:pPr>
        <w:pStyle w:val="Part2"/>
        <w:rPr>
          <w:lang w:val="es-ES"/>
        </w:rPr>
      </w:pPr>
      <w:r w:rsidRPr="00665B08">
        <w:rPr>
          <w:lang w:val="es-ES"/>
        </w:rPr>
        <w:t>Parte 2</w:t>
      </w:r>
    </w:p>
    <w:p w14:paraId="36BC9F57" w14:textId="77777777" w:rsidR="00183526" w:rsidRPr="00665B08" w:rsidRDefault="00183526" w:rsidP="003B73A4">
      <w:pPr>
        <w:pStyle w:val="Answerortell"/>
        <w:rPr>
          <w:lang w:val="es-ES"/>
        </w:rPr>
      </w:pPr>
      <w:r w:rsidRPr="00665B08">
        <w:rPr>
          <w:lang w:val="es-ES"/>
        </w:rPr>
        <w:t>Responda las siguientes preguntas de los versículos señalados.</w:t>
      </w:r>
    </w:p>
    <w:p w14:paraId="7D39AC5C"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[1:13] ¿Qué mandó Pedro a los creyentes que hicieran? </w:t>
      </w:r>
    </w:p>
    <w:p w14:paraId="28964ADF" w14:textId="77777777" w:rsidR="00183526" w:rsidRDefault="00183526" w:rsidP="003B73A4">
      <w:pPr>
        <w:ind w:left="720"/>
        <w:rPr>
          <w:rFonts w:eastAsia="Aptos"/>
          <w:szCs w:val="20"/>
          <w:lang w:val="es-ES"/>
        </w:rPr>
      </w:pPr>
      <w:r w:rsidRPr="00665B08">
        <w:rPr>
          <w:rFonts w:eastAsia="Aptos"/>
          <w:szCs w:val="20"/>
          <w:lang w:val="es-ES"/>
        </w:rPr>
        <w:t>Les ordenó que ciñeran sus mentes, que fueran sobrios y que tuvieran plena confianza en la gracia que les sería traída.</w:t>
      </w:r>
    </w:p>
    <w:p w14:paraId="4DE2AAC3" w14:textId="77777777" w:rsidR="003B73A4" w:rsidRPr="00665B08" w:rsidRDefault="003B73A4" w:rsidP="003B73A4">
      <w:pPr>
        <w:ind w:left="720"/>
        <w:rPr>
          <w:rFonts w:eastAsia="Aptos"/>
          <w:szCs w:val="20"/>
          <w:lang w:val="es-ES"/>
        </w:rPr>
      </w:pPr>
    </w:p>
    <w:p w14:paraId="28C313D2"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[1:13] ¿Qué cree que quiso decir Pedro cuando les dijo a los creyentes que ciñeran los lomos de sus mentes? </w:t>
      </w:r>
    </w:p>
    <w:p w14:paraId="5EDC2BB7" w14:textId="77777777" w:rsidR="00183526" w:rsidRDefault="00183526" w:rsidP="003B73A4">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Probablemente quería decir que debían preparar sus mentes para pensar bien.</w:t>
      </w:r>
    </w:p>
    <w:p w14:paraId="0F8EA69D" w14:textId="77777777" w:rsidR="003B73A4" w:rsidRPr="00665B08" w:rsidRDefault="003B73A4" w:rsidP="003B73A4">
      <w:pPr>
        <w:ind w:left="720"/>
        <w:rPr>
          <w:rFonts w:eastAsia="Aptos"/>
          <w:szCs w:val="20"/>
          <w:lang w:val="es-ES"/>
        </w:rPr>
      </w:pPr>
    </w:p>
    <w:p w14:paraId="3F85EFCF"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[1:14] ¿Qué instrucción dio Pedro a los cristianos en el versículo 14? </w:t>
      </w:r>
    </w:p>
    <w:p w14:paraId="104DBA5C" w14:textId="77777777" w:rsidR="00183526" w:rsidRDefault="00183526" w:rsidP="003B73A4">
      <w:pPr>
        <w:ind w:left="720"/>
        <w:rPr>
          <w:rFonts w:eastAsia="Aptos"/>
          <w:szCs w:val="20"/>
          <w:lang w:val="es-ES"/>
        </w:rPr>
      </w:pPr>
      <w:r w:rsidRPr="00665B08">
        <w:rPr>
          <w:rFonts w:eastAsia="Aptos"/>
          <w:szCs w:val="20"/>
          <w:lang w:val="es-ES"/>
        </w:rPr>
        <w:t>Pedro les dijo que no siguieran los deseos que solían seguir.</w:t>
      </w:r>
    </w:p>
    <w:p w14:paraId="3C7358BB" w14:textId="77777777" w:rsidR="003B73A4" w:rsidRPr="00665B08" w:rsidRDefault="003B73A4" w:rsidP="003B73A4">
      <w:pPr>
        <w:ind w:left="720"/>
        <w:rPr>
          <w:rFonts w:eastAsia="Aptos"/>
          <w:szCs w:val="20"/>
          <w:lang w:val="es-ES"/>
        </w:rPr>
      </w:pPr>
    </w:p>
    <w:p w14:paraId="10F30CF4"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[1:15-16] ¿Qué instrucción les dio Pedro en los versículos 15 y 16? </w:t>
      </w:r>
    </w:p>
    <w:p w14:paraId="5744A297" w14:textId="77777777" w:rsidR="00183526" w:rsidRDefault="00183526" w:rsidP="003B73A4">
      <w:pPr>
        <w:ind w:left="720"/>
        <w:rPr>
          <w:rFonts w:eastAsia="Aptos"/>
          <w:szCs w:val="20"/>
          <w:lang w:val="es-ES"/>
        </w:rPr>
      </w:pPr>
      <w:r w:rsidRPr="00665B08">
        <w:rPr>
          <w:rFonts w:eastAsia="Aptos"/>
          <w:szCs w:val="20"/>
          <w:lang w:val="es-ES"/>
        </w:rPr>
        <w:t>Pedro les dijo que fueran santos en todo su comportamiento.</w:t>
      </w:r>
    </w:p>
    <w:p w14:paraId="526BC42B" w14:textId="77777777" w:rsidR="003B73A4" w:rsidRPr="00665B08" w:rsidRDefault="003B73A4" w:rsidP="003B73A4">
      <w:pPr>
        <w:ind w:left="720"/>
        <w:rPr>
          <w:rFonts w:eastAsia="Aptos"/>
          <w:szCs w:val="20"/>
          <w:lang w:val="es-ES"/>
        </w:rPr>
      </w:pPr>
    </w:p>
    <w:p w14:paraId="7F1E4C4D"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[1:17] ¿Quién es el que juzga imparcialmente? </w:t>
      </w:r>
    </w:p>
    <w:p w14:paraId="486210D2" w14:textId="77777777" w:rsidR="00183526" w:rsidRDefault="00183526" w:rsidP="003B73A4">
      <w:pPr>
        <w:ind w:left="720"/>
        <w:rPr>
          <w:rFonts w:eastAsia="Aptos"/>
          <w:szCs w:val="20"/>
          <w:lang w:val="es-ES"/>
        </w:rPr>
      </w:pPr>
      <w:r w:rsidRPr="00665B08">
        <w:rPr>
          <w:rFonts w:eastAsia="Aptos"/>
          <w:szCs w:val="20"/>
          <w:lang w:val="es-ES"/>
        </w:rPr>
        <w:t>Dios el Padre es el que juzga imparcialmente.</w:t>
      </w:r>
    </w:p>
    <w:p w14:paraId="50AAA281" w14:textId="77777777" w:rsidR="003B73A4" w:rsidRPr="00665B08" w:rsidRDefault="003B73A4" w:rsidP="003B73A4">
      <w:pPr>
        <w:ind w:left="720"/>
        <w:rPr>
          <w:rFonts w:eastAsia="Aptos"/>
          <w:szCs w:val="20"/>
          <w:lang w:val="es-ES"/>
        </w:rPr>
      </w:pPr>
    </w:p>
    <w:p w14:paraId="752C22E0"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[1:18] ¿Qué heredaron los cristianos de sus antepasados? </w:t>
      </w:r>
    </w:p>
    <w:p w14:paraId="3942DC5E" w14:textId="77777777" w:rsidR="00183526" w:rsidRDefault="00183526" w:rsidP="003B73A4">
      <w:pPr>
        <w:ind w:left="720"/>
        <w:rPr>
          <w:rFonts w:eastAsia="Aptos"/>
          <w:szCs w:val="20"/>
          <w:lang w:val="es-ES"/>
        </w:rPr>
      </w:pPr>
      <w:r w:rsidRPr="00665B08">
        <w:rPr>
          <w:rFonts w:eastAsia="Aptos"/>
          <w:szCs w:val="20"/>
          <w:lang w:val="es-ES"/>
        </w:rPr>
        <w:t>Heredaron una forma de vida fútil o vacía.</w:t>
      </w:r>
    </w:p>
    <w:p w14:paraId="6AFD6A86" w14:textId="77777777" w:rsidR="003B73A4" w:rsidRPr="00665B08" w:rsidRDefault="003B73A4" w:rsidP="003B73A4">
      <w:pPr>
        <w:ind w:left="720"/>
        <w:rPr>
          <w:rFonts w:eastAsia="Aptos"/>
          <w:szCs w:val="20"/>
          <w:lang w:val="es-ES"/>
        </w:rPr>
      </w:pPr>
    </w:p>
    <w:p w14:paraId="550CD8B1"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[1:18-19] ¿Cuál fue el precio que se pagó para que los cristianos fueran redimidos? </w:t>
      </w:r>
    </w:p>
    <w:p w14:paraId="68E1D045" w14:textId="77777777" w:rsidR="00183526" w:rsidRDefault="00183526" w:rsidP="003B73A4">
      <w:pPr>
        <w:ind w:left="720"/>
        <w:rPr>
          <w:rFonts w:eastAsia="Aptos"/>
          <w:szCs w:val="20"/>
          <w:lang w:val="es-ES"/>
        </w:rPr>
      </w:pPr>
      <w:r w:rsidRPr="00665B08">
        <w:rPr>
          <w:rFonts w:eastAsia="Aptos"/>
          <w:szCs w:val="20"/>
          <w:lang w:val="es-ES"/>
        </w:rPr>
        <w:t>El precio de la redención fue la preciosa sangre de Cristo.</w:t>
      </w:r>
    </w:p>
    <w:p w14:paraId="0CCFB494" w14:textId="77777777" w:rsidR="003B73A4" w:rsidRPr="00665B08" w:rsidRDefault="003B73A4" w:rsidP="003B73A4">
      <w:pPr>
        <w:ind w:left="720"/>
        <w:rPr>
          <w:rFonts w:eastAsia="Aptos"/>
          <w:szCs w:val="20"/>
          <w:lang w:val="es-ES"/>
        </w:rPr>
      </w:pPr>
    </w:p>
    <w:p w14:paraId="39FFDC54"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[1:20] ¿Qué dijo Pedro que había sucedido hace mucho tiempo? </w:t>
      </w:r>
    </w:p>
    <w:p w14:paraId="27B4669F" w14:textId="77777777" w:rsidR="00183526" w:rsidRPr="00665B08" w:rsidRDefault="00183526" w:rsidP="003B73A4">
      <w:pPr>
        <w:ind w:left="720"/>
        <w:rPr>
          <w:rFonts w:eastAsia="Aptos"/>
          <w:szCs w:val="20"/>
          <w:lang w:val="es-ES"/>
        </w:rPr>
      </w:pPr>
      <w:r w:rsidRPr="00665B08">
        <w:rPr>
          <w:rFonts w:eastAsia="Aptos"/>
          <w:szCs w:val="20"/>
          <w:lang w:val="es-ES"/>
        </w:rPr>
        <w:t>Cristo fue conocido de antemano antes de la fundación del mundo.</w:t>
      </w:r>
    </w:p>
    <w:p w14:paraId="4ED1AF03" w14:textId="77777777" w:rsidR="00183526" w:rsidRPr="00665B08" w:rsidRDefault="00183526" w:rsidP="003B73A4">
      <w:pPr>
        <w:ind w:left="720"/>
        <w:rPr>
          <w:rFonts w:eastAsia="Aptos"/>
          <w:szCs w:val="20"/>
          <w:lang w:val="es-ES"/>
        </w:rPr>
      </w:pPr>
    </w:p>
    <w:p w14:paraId="5D33EA58"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[1:20] ¿Qué dijo Pedro que había sucedido recientemente? </w:t>
      </w:r>
    </w:p>
    <w:p w14:paraId="2BB20D28" w14:textId="77777777" w:rsidR="00183526" w:rsidRDefault="00183526" w:rsidP="003B73A4">
      <w:pPr>
        <w:ind w:left="720"/>
        <w:rPr>
          <w:rFonts w:eastAsia="Aptos"/>
          <w:szCs w:val="20"/>
          <w:lang w:val="es-ES"/>
        </w:rPr>
      </w:pPr>
      <w:r w:rsidRPr="00665B08">
        <w:rPr>
          <w:rFonts w:eastAsia="Aptos"/>
          <w:szCs w:val="20"/>
          <w:lang w:val="es-ES"/>
        </w:rPr>
        <w:t>Cristo había sido revelado a la gente a la que Pedro estaba escribiendo.</w:t>
      </w:r>
    </w:p>
    <w:p w14:paraId="55B8DD5C" w14:textId="77777777" w:rsidR="003B73A4" w:rsidRPr="00665B08" w:rsidRDefault="003B73A4" w:rsidP="003B73A4">
      <w:pPr>
        <w:ind w:left="720"/>
        <w:rPr>
          <w:rFonts w:eastAsia="Aptos"/>
          <w:szCs w:val="20"/>
          <w:lang w:val="es-ES"/>
        </w:rPr>
      </w:pPr>
    </w:p>
    <w:p w14:paraId="68AF938B"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[1:21] ¿Qué hizo Dios por Jesús? </w:t>
      </w:r>
    </w:p>
    <w:p w14:paraId="32BC176F" w14:textId="77777777" w:rsidR="00183526" w:rsidRPr="00665B08" w:rsidRDefault="00183526" w:rsidP="003B73A4">
      <w:pPr>
        <w:ind w:left="720"/>
        <w:rPr>
          <w:rFonts w:eastAsia="Aptos"/>
          <w:szCs w:val="20"/>
          <w:lang w:val="es-ES"/>
        </w:rPr>
      </w:pPr>
      <w:r w:rsidRPr="00665B08">
        <w:rPr>
          <w:rFonts w:eastAsia="Aptos"/>
          <w:szCs w:val="20"/>
          <w:lang w:val="es-ES"/>
        </w:rPr>
        <w:t>Dios resucitó a Jesús de entre los muertos y le dio gloria.</w:t>
      </w:r>
    </w:p>
    <w:p w14:paraId="301F6056" w14:textId="77777777" w:rsidR="00183526" w:rsidRPr="00665B08" w:rsidRDefault="00183526" w:rsidP="003B73A4">
      <w:pPr>
        <w:ind w:left="360"/>
        <w:rPr>
          <w:rFonts w:eastAsia="Aptos"/>
          <w:szCs w:val="20"/>
          <w:lang w:val="es-ES"/>
        </w:rPr>
      </w:pPr>
    </w:p>
    <w:p w14:paraId="3EBF9C08"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[1:22] Según el versículo 22, ¿Cómo purificaron sus almas los cristianos? </w:t>
      </w:r>
    </w:p>
    <w:p w14:paraId="57D1C21C" w14:textId="77777777" w:rsidR="00183526" w:rsidRDefault="00183526" w:rsidP="003B73A4">
      <w:pPr>
        <w:ind w:left="720"/>
        <w:rPr>
          <w:rFonts w:eastAsia="Aptos"/>
          <w:szCs w:val="20"/>
          <w:lang w:val="es-ES"/>
        </w:rPr>
      </w:pPr>
      <w:r w:rsidRPr="00665B08">
        <w:rPr>
          <w:rFonts w:eastAsia="Aptos"/>
          <w:szCs w:val="20"/>
          <w:lang w:val="es-ES"/>
        </w:rPr>
        <w:t>Purificaron sus almas obedeciendo la verdad.</w:t>
      </w:r>
    </w:p>
    <w:p w14:paraId="6E58D9B3" w14:textId="311B3C42" w:rsidR="003B73A4" w:rsidRPr="003B73A4" w:rsidRDefault="003B73A4" w:rsidP="003B73A4">
      <w:pPr>
        <w:pageBreakBefore/>
        <w:rPr>
          <w:rFonts w:eastAsia="Aptos"/>
          <w:b/>
          <w:szCs w:val="20"/>
          <w:lang w:val="es-ES"/>
        </w:rPr>
      </w:pPr>
      <w:r w:rsidRPr="00665B08">
        <w:rPr>
          <w:rFonts w:eastAsia="Aptos"/>
          <w:b/>
          <w:szCs w:val="20"/>
          <w:lang w:val="es-ES"/>
        </w:rPr>
        <w:lastRenderedPageBreak/>
        <w:t xml:space="preserve">1 Pedro 1:13-25, </w:t>
      </w:r>
      <w:r>
        <w:rPr>
          <w:rFonts w:eastAsia="Aptos"/>
          <w:b/>
          <w:szCs w:val="20"/>
          <w:lang w:val="es-ES"/>
        </w:rPr>
        <w:t>c</w:t>
      </w:r>
      <w:r w:rsidRPr="00665B08">
        <w:rPr>
          <w:rFonts w:eastAsia="Aptos"/>
          <w:b/>
          <w:szCs w:val="20"/>
          <w:lang w:val="es-ES"/>
        </w:rPr>
        <w:t>ontinuación:</w:t>
      </w:r>
    </w:p>
    <w:p w14:paraId="16A8DC78" w14:textId="77777777" w:rsidR="003B73A4" w:rsidRPr="00665B08" w:rsidRDefault="003B73A4" w:rsidP="003B73A4">
      <w:pPr>
        <w:ind w:left="720"/>
        <w:rPr>
          <w:rFonts w:eastAsia="Aptos"/>
          <w:szCs w:val="20"/>
          <w:lang w:val="es-ES"/>
        </w:rPr>
      </w:pPr>
    </w:p>
    <w:p w14:paraId="251098E5"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[1:22] Ahora que habían purificado sus almas, ¿Qué quería Pedro que hicieran? </w:t>
      </w:r>
    </w:p>
    <w:p w14:paraId="08C6522D" w14:textId="77777777" w:rsidR="00183526" w:rsidRDefault="00183526" w:rsidP="003B73A4">
      <w:pPr>
        <w:ind w:left="720"/>
        <w:rPr>
          <w:rFonts w:eastAsia="Aptos"/>
          <w:szCs w:val="20"/>
          <w:lang w:val="es-ES"/>
        </w:rPr>
      </w:pPr>
      <w:r w:rsidRPr="00665B08">
        <w:rPr>
          <w:rFonts w:eastAsia="Aptos"/>
          <w:szCs w:val="20"/>
          <w:lang w:val="es-ES"/>
        </w:rPr>
        <w:t>Quería que se amaran los unos a los otros fervientemente con un corazón puro.</w:t>
      </w:r>
    </w:p>
    <w:p w14:paraId="1CCDEC1A" w14:textId="77777777" w:rsidR="003B73A4" w:rsidRPr="00665B08" w:rsidRDefault="003B73A4" w:rsidP="003B73A4">
      <w:pPr>
        <w:ind w:left="720"/>
        <w:rPr>
          <w:rFonts w:eastAsia="Aptos"/>
          <w:szCs w:val="20"/>
          <w:lang w:val="es-ES"/>
        </w:rPr>
      </w:pPr>
    </w:p>
    <w:p w14:paraId="3B4B38AD"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[1:23] ¿De qué clase de simiente nacieron de nuevo? </w:t>
      </w:r>
    </w:p>
    <w:p w14:paraId="4FCA24C1" w14:textId="77777777" w:rsidR="00183526" w:rsidRDefault="00183526" w:rsidP="003B73A4">
      <w:pPr>
        <w:ind w:left="720"/>
        <w:rPr>
          <w:rFonts w:eastAsia="Aptos"/>
          <w:szCs w:val="20"/>
          <w:lang w:val="es-ES"/>
        </w:rPr>
      </w:pPr>
      <w:r w:rsidRPr="00665B08">
        <w:rPr>
          <w:rFonts w:eastAsia="Aptos"/>
          <w:szCs w:val="20"/>
          <w:lang w:val="es-ES"/>
        </w:rPr>
        <w:t>Nacieron de nuevo de simiente imperecedera.</w:t>
      </w:r>
    </w:p>
    <w:p w14:paraId="20278E1B" w14:textId="77777777" w:rsidR="003B73A4" w:rsidRPr="00665B08" w:rsidRDefault="003B73A4" w:rsidP="003B73A4">
      <w:pPr>
        <w:ind w:left="720"/>
        <w:rPr>
          <w:rFonts w:eastAsia="Aptos"/>
          <w:szCs w:val="20"/>
          <w:lang w:val="es-ES"/>
        </w:rPr>
      </w:pPr>
    </w:p>
    <w:p w14:paraId="18F0ED23"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[1:23] ¿Cómo cree que la semilla imperecedera se relaciona con la palabra de Dios? </w:t>
      </w:r>
    </w:p>
    <w:p w14:paraId="6DC61634" w14:textId="77777777" w:rsidR="00183526" w:rsidRDefault="00183526" w:rsidP="003B73A4">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Tal vez la semilla representa la palabra de Dios. Tal vez la gente recibió la semilla a través de la palabra de Dios.</w:t>
      </w:r>
    </w:p>
    <w:p w14:paraId="54C71C86" w14:textId="77777777" w:rsidR="003B73A4" w:rsidRPr="00665B08" w:rsidRDefault="003B73A4" w:rsidP="003B73A4">
      <w:pPr>
        <w:ind w:left="720"/>
        <w:rPr>
          <w:rFonts w:eastAsia="Aptos"/>
          <w:szCs w:val="20"/>
          <w:lang w:val="es-ES"/>
        </w:rPr>
      </w:pPr>
    </w:p>
    <w:p w14:paraId="634EB576" w14:textId="77777777" w:rsidR="00183526" w:rsidRPr="00665B08" w:rsidRDefault="00183526" w:rsidP="00AF39DB">
      <w:pPr>
        <w:numPr>
          <w:ilvl w:val="0"/>
          <w:numId w:val="139"/>
        </w:numPr>
        <w:spacing w:line="278" w:lineRule="auto"/>
        <w:rPr>
          <w:rFonts w:eastAsia="Aptos"/>
          <w:szCs w:val="20"/>
          <w:lang w:val="es-ES"/>
        </w:rPr>
      </w:pPr>
      <w:r w:rsidRPr="00665B08">
        <w:rPr>
          <w:rFonts w:eastAsia="Aptos"/>
          <w:szCs w:val="20"/>
          <w:lang w:val="es-ES"/>
        </w:rPr>
        <w:t xml:space="preserve">[1:24-25] ¿En qué se diferencia la Palabra del Señor de la carne? </w:t>
      </w:r>
    </w:p>
    <w:p w14:paraId="5D945159" w14:textId="77777777" w:rsidR="00183526" w:rsidRPr="00665B08" w:rsidRDefault="00183526" w:rsidP="003B73A4">
      <w:pPr>
        <w:ind w:left="720"/>
        <w:rPr>
          <w:rFonts w:eastAsia="Aptos"/>
          <w:szCs w:val="20"/>
          <w:lang w:val="es-ES"/>
        </w:rPr>
      </w:pPr>
      <w:r w:rsidRPr="00665B08">
        <w:rPr>
          <w:rFonts w:eastAsia="Aptos"/>
          <w:szCs w:val="20"/>
          <w:lang w:val="es-ES"/>
        </w:rPr>
        <w:t>La carne es como una flor que se seca, pero la Palabra del Señor permanece para siempre.</w:t>
      </w:r>
    </w:p>
    <w:p w14:paraId="1E01A93D" w14:textId="77777777" w:rsidR="00183526" w:rsidRPr="00665B08" w:rsidRDefault="00183526" w:rsidP="003B73A4">
      <w:pPr>
        <w:ind w:left="720"/>
        <w:rPr>
          <w:rFonts w:eastAsia="Aptos"/>
          <w:szCs w:val="20"/>
          <w:lang w:val="es-ES"/>
        </w:rPr>
      </w:pPr>
    </w:p>
    <w:p w14:paraId="40C63DD6" w14:textId="77777777" w:rsidR="00183526" w:rsidRPr="00665B08" w:rsidRDefault="00183526" w:rsidP="003B73A4">
      <w:pPr>
        <w:rPr>
          <w:rFonts w:eastAsia="Aptos"/>
          <w:b/>
          <w:szCs w:val="20"/>
          <w:lang w:val="es-ES"/>
        </w:rPr>
      </w:pPr>
      <w:r w:rsidRPr="00665B08">
        <w:rPr>
          <w:rFonts w:eastAsia="Aptos"/>
          <w:b/>
          <w:szCs w:val="20"/>
          <w:lang w:val="es-ES"/>
        </w:rPr>
        <w:t>Sección de comentarios:</w:t>
      </w:r>
    </w:p>
    <w:p w14:paraId="103F08D2" w14:textId="77777777" w:rsidR="00183526" w:rsidRPr="00665B08" w:rsidRDefault="00183526" w:rsidP="003B73A4">
      <w:pPr>
        <w:spacing w:line="240" w:lineRule="auto"/>
        <w:rPr>
          <w:rFonts w:eastAsia="Aptos"/>
          <w:sz w:val="40"/>
          <w:szCs w:val="44"/>
          <w:lang w:val="es-ES"/>
        </w:rPr>
      </w:pPr>
      <w:bookmarkStart w:id="141" w:name="_31w973f9ln1l" w:colFirst="0" w:colLast="0"/>
      <w:bookmarkStart w:id="142" w:name="_smprfejrkvka" w:colFirst="0" w:colLast="0"/>
      <w:bookmarkStart w:id="143" w:name="_s1sufye3xb9r" w:colFirst="0" w:colLast="0"/>
      <w:bookmarkStart w:id="144" w:name="_uxw89z61u8am" w:colFirst="0" w:colLast="0"/>
      <w:bookmarkStart w:id="145" w:name="_3xil3t8a7v1n" w:colFirst="0" w:colLast="0"/>
      <w:bookmarkStart w:id="146" w:name="_33v0cx5de4f" w:colFirst="0" w:colLast="0"/>
      <w:bookmarkStart w:id="147" w:name="_438rfbeoegac" w:colFirst="0" w:colLast="0"/>
      <w:bookmarkStart w:id="148" w:name="_kks742qu5wf1" w:colFirst="0" w:colLast="0"/>
      <w:bookmarkEnd w:id="141"/>
      <w:bookmarkEnd w:id="142"/>
      <w:bookmarkEnd w:id="143"/>
      <w:bookmarkEnd w:id="144"/>
      <w:bookmarkEnd w:id="145"/>
      <w:bookmarkEnd w:id="146"/>
      <w:bookmarkEnd w:id="147"/>
      <w:bookmarkEnd w:id="148"/>
      <w:r w:rsidRPr="00665B08">
        <w:rPr>
          <w:rFonts w:eastAsia="Aptos"/>
          <w:szCs w:val="44"/>
          <w:lang w:val="es-ES"/>
        </w:rPr>
        <w:br w:type="page"/>
      </w:r>
    </w:p>
    <w:p w14:paraId="5D421E1A" w14:textId="77777777" w:rsidR="00183526" w:rsidRPr="00665B08" w:rsidRDefault="00183526" w:rsidP="00665B08">
      <w:pPr>
        <w:pStyle w:val="Heading1"/>
        <w:rPr>
          <w:lang w:val="es-ES"/>
        </w:rPr>
      </w:pPr>
      <w:bookmarkStart w:id="149" w:name="_Toc176516731"/>
      <w:bookmarkStart w:id="150" w:name="_Toc196896516"/>
      <w:r w:rsidRPr="00665B08">
        <w:rPr>
          <w:lang w:val="es-ES"/>
        </w:rPr>
        <w:lastRenderedPageBreak/>
        <w:t>1 Pedro 2:1-12</w:t>
      </w:r>
      <w:bookmarkEnd w:id="149"/>
      <w:bookmarkEnd w:id="150"/>
    </w:p>
    <w:p w14:paraId="4C89C607" w14:textId="77777777" w:rsidR="00183526" w:rsidRPr="003B73A4" w:rsidRDefault="00183526" w:rsidP="00183526">
      <w:pPr>
        <w:spacing w:after="240"/>
        <w:rPr>
          <w:rFonts w:eastAsia="Aptos"/>
          <w:b/>
          <w:i/>
          <w:iCs/>
          <w:sz w:val="22"/>
          <w:lang w:val="es-ES"/>
        </w:rPr>
      </w:pPr>
      <w:r w:rsidRPr="003B73A4">
        <w:rPr>
          <w:rFonts w:eastAsia="Aptos"/>
          <w:b/>
          <w:i/>
          <w:iCs/>
          <w:sz w:val="22"/>
          <w:lang w:val="es-ES"/>
        </w:rPr>
        <w:t>Lea el pasaje.</w:t>
      </w:r>
    </w:p>
    <w:p w14:paraId="5C7EDAAD" w14:textId="77777777" w:rsidR="00183526" w:rsidRPr="00665B08" w:rsidRDefault="00183526" w:rsidP="003B73A4">
      <w:pPr>
        <w:pStyle w:val="Part1"/>
        <w:rPr>
          <w:lang w:val="es-ES"/>
        </w:rPr>
      </w:pPr>
      <w:r w:rsidRPr="00665B08">
        <w:rPr>
          <w:lang w:val="es-ES"/>
        </w:rPr>
        <w:t>Parte 1</w:t>
      </w:r>
    </w:p>
    <w:p w14:paraId="0997FA6A" w14:textId="77777777" w:rsidR="00183526" w:rsidRPr="00665B08" w:rsidRDefault="00183526" w:rsidP="003B73A4">
      <w:pPr>
        <w:pStyle w:val="Answerortell"/>
        <w:rPr>
          <w:lang w:val="es-ES"/>
        </w:rPr>
      </w:pPr>
      <w:r w:rsidRPr="00665B08">
        <w:rPr>
          <w:lang w:val="es-ES"/>
        </w:rPr>
        <w:t>Diga en sus propias palabras lo que acaba de leer en este pasaje.</w:t>
      </w:r>
    </w:p>
    <w:p w14:paraId="266E66A3" w14:textId="77777777" w:rsidR="00183526" w:rsidRPr="00665B08" w:rsidRDefault="00183526" w:rsidP="003B73A4">
      <w:pPr>
        <w:pStyle w:val="Checklist"/>
        <w:rPr>
          <w:lang w:val="es-ES"/>
        </w:rPr>
      </w:pPr>
      <w:r w:rsidRPr="00665B08">
        <w:rPr>
          <w:lang w:val="es-ES"/>
        </w:rPr>
        <w:t>Pedro instruyó a los cristianos a dejar a un lado los comportamientos que pertenecían a sus vidas antes de ser salvos. [2:1]</w:t>
      </w:r>
    </w:p>
    <w:p w14:paraId="7464428B" w14:textId="77777777" w:rsidR="00183526" w:rsidRPr="00665B08" w:rsidRDefault="00183526" w:rsidP="003B73A4">
      <w:pPr>
        <w:pStyle w:val="Checklist"/>
        <w:rPr>
          <w:lang w:val="es-ES"/>
        </w:rPr>
      </w:pPr>
      <w:r w:rsidRPr="00665B08">
        <w:rPr>
          <w:lang w:val="es-ES"/>
        </w:rPr>
        <w:t>Pedro les dijo que se acercaran a la piedra viva. [2:4]</w:t>
      </w:r>
    </w:p>
    <w:p w14:paraId="4559CBB4" w14:textId="77777777" w:rsidR="00183526" w:rsidRPr="00665B08" w:rsidRDefault="00183526" w:rsidP="003B73A4">
      <w:pPr>
        <w:pStyle w:val="Checklist"/>
        <w:rPr>
          <w:lang w:val="es-ES"/>
        </w:rPr>
      </w:pPr>
      <w:r w:rsidRPr="00665B08">
        <w:rPr>
          <w:lang w:val="es-ES"/>
        </w:rPr>
        <w:t>Pedro les dijo a los cristianos que eran como piedras que se usaban para construir una casa espiritual. [2:5]</w:t>
      </w:r>
    </w:p>
    <w:p w14:paraId="20E87FF3" w14:textId="77777777" w:rsidR="00183526" w:rsidRPr="00665B08" w:rsidRDefault="00183526" w:rsidP="003B73A4">
      <w:pPr>
        <w:pStyle w:val="Checklist"/>
        <w:rPr>
          <w:lang w:val="es-ES"/>
        </w:rPr>
      </w:pPr>
      <w:r w:rsidRPr="00665B08">
        <w:rPr>
          <w:lang w:val="es-ES"/>
        </w:rPr>
        <w:t>Pedro citó pasajes de las Escrituras acerca de una piedra angular. [2:6-8]</w:t>
      </w:r>
    </w:p>
    <w:p w14:paraId="128152AA" w14:textId="77777777" w:rsidR="00183526" w:rsidRPr="00665B08" w:rsidRDefault="00183526" w:rsidP="003B73A4">
      <w:pPr>
        <w:pStyle w:val="Checklist"/>
        <w:rPr>
          <w:lang w:val="es-ES"/>
        </w:rPr>
      </w:pPr>
      <w:r w:rsidRPr="00665B08">
        <w:rPr>
          <w:lang w:val="es-ES"/>
        </w:rPr>
        <w:t>Pedro advirtió a los cristianos que sus propios deseos carnales luchan contra sus almas. [2:11]</w:t>
      </w:r>
    </w:p>
    <w:p w14:paraId="064CFEE1" w14:textId="77777777" w:rsidR="00183526" w:rsidRPr="00665B08" w:rsidRDefault="00183526" w:rsidP="003B73A4">
      <w:pPr>
        <w:pStyle w:val="Checklist"/>
        <w:rPr>
          <w:lang w:val="es-ES"/>
        </w:rPr>
      </w:pPr>
      <w:r w:rsidRPr="00665B08">
        <w:rPr>
          <w:lang w:val="es-ES"/>
        </w:rPr>
        <w:t>Pedro los animó a vivir de una manera honorable, para que otros pudieran dar gloria a Dios cuando él apareciera. [2:12]</w:t>
      </w:r>
    </w:p>
    <w:p w14:paraId="52DABD47" w14:textId="77777777" w:rsidR="00183526" w:rsidRPr="00665B08" w:rsidRDefault="00183526" w:rsidP="003B73A4">
      <w:pPr>
        <w:pStyle w:val="Part2"/>
        <w:rPr>
          <w:lang w:val="es-ES"/>
        </w:rPr>
      </w:pPr>
      <w:r w:rsidRPr="00665B08">
        <w:rPr>
          <w:lang w:val="es-ES"/>
        </w:rPr>
        <w:t>Parte 2</w:t>
      </w:r>
    </w:p>
    <w:p w14:paraId="2C9C27D5" w14:textId="77777777" w:rsidR="00183526" w:rsidRPr="00665B08" w:rsidRDefault="00183526" w:rsidP="003B73A4">
      <w:pPr>
        <w:pStyle w:val="Answerortell"/>
        <w:rPr>
          <w:lang w:val="es-ES"/>
        </w:rPr>
      </w:pPr>
      <w:r w:rsidRPr="00665B08">
        <w:rPr>
          <w:lang w:val="es-ES"/>
        </w:rPr>
        <w:t>Responda las siguientes preguntas de los versículos señalados.</w:t>
      </w:r>
    </w:p>
    <w:p w14:paraId="7DB0E473"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 ¿Qué les dijo Pedro a los cristianos que dejaran a un lado? </w:t>
      </w:r>
    </w:p>
    <w:p w14:paraId="06391A53" w14:textId="77777777" w:rsidR="00183526" w:rsidRDefault="00183526" w:rsidP="003B73A4">
      <w:pPr>
        <w:ind w:left="720"/>
        <w:rPr>
          <w:rFonts w:eastAsia="Aptos"/>
          <w:szCs w:val="20"/>
          <w:lang w:val="es-ES"/>
        </w:rPr>
      </w:pPr>
      <w:r w:rsidRPr="00665B08">
        <w:rPr>
          <w:rFonts w:eastAsia="Aptos"/>
          <w:szCs w:val="20"/>
          <w:lang w:val="es-ES"/>
        </w:rPr>
        <w:t>Pedro les dijo que dejaran a un lado el mal, el engaño, la hipocresía, la envidia y la calumnia.</w:t>
      </w:r>
    </w:p>
    <w:p w14:paraId="0A32C859" w14:textId="77777777" w:rsidR="003B73A4" w:rsidRPr="00665B08" w:rsidRDefault="003B73A4" w:rsidP="003B73A4">
      <w:pPr>
        <w:ind w:left="720"/>
        <w:rPr>
          <w:rFonts w:eastAsia="Aptos"/>
          <w:szCs w:val="20"/>
          <w:lang w:val="es-ES"/>
        </w:rPr>
      </w:pPr>
    </w:p>
    <w:p w14:paraId="57B39015"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[2:2] ¿Qué les dijo Pedro que hicieran para que crecieran en la salvación? </w:t>
      </w:r>
    </w:p>
    <w:p w14:paraId="1EAB5CBC" w14:textId="77777777" w:rsidR="00183526" w:rsidRDefault="00183526" w:rsidP="003B73A4">
      <w:pPr>
        <w:ind w:left="720"/>
        <w:rPr>
          <w:rFonts w:eastAsia="Aptos"/>
          <w:szCs w:val="20"/>
          <w:lang w:val="es-ES"/>
        </w:rPr>
      </w:pPr>
      <w:r w:rsidRPr="00665B08">
        <w:rPr>
          <w:rFonts w:eastAsia="Aptos"/>
          <w:szCs w:val="20"/>
          <w:lang w:val="es-ES"/>
        </w:rPr>
        <w:t>Les dijo que desearan grandemente la leche espiritual pura.</w:t>
      </w:r>
    </w:p>
    <w:p w14:paraId="2251AD42" w14:textId="77777777" w:rsidR="003B73A4" w:rsidRPr="00665B08" w:rsidRDefault="003B73A4" w:rsidP="003B73A4">
      <w:pPr>
        <w:ind w:left="720"/>
        <w:rPr>
          <w:rFonts w:eastAsia="Aptos"/>
          <w:szCs w:val="20"/>
          <w:lang w:val="es-ES"/>
        </w:rPr>
      </w:pPr>
    </w:p>
    <w:p w14:paraId="2F114960"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[2:2-3] ¿Qué crees que Pedro quiso decir con leche espiritual pura? </w:t>
      </w:r>
      <w:r w:rsidRPr="00665B08">
        <w:rPr>
          <w:rFonts w:eastAsia="Aptos"/>
          <w:szCs w:val="20"/>
          <w:lang w:val="es-ES"/>
        </w:rPr>
        <w:tab/>
      </w:r>
    </w:p>
    <w:p w14:paraId="4538C0BD" w14:textId="77777777" w:rsidR="00183526" w:rsidRDefault="00183526" w:rsidP="003B73A4">
      <w:pPr>
        <w:ind w:left="720"/>
        <w:rPr>
          <w:rFonts w:eastAsia="Aptos"/>
          <w:color w:val="3C4043"/>
          <w:szCs w:val="20"/>
          <w:lang w:val="es-ES"/>
        </w:rPr>
      </w:pPr>
      <w:r w:rsidRPr="00665B08">
        <w:rPr>
          <w:rFonts w:eastAsia="Aptos"/>
          <w:i/>
          <w:iCs/>
          <w:color w:val="000000"/>
          <w:szCs w:val="20"/>
          <w:lang w:val="es-ES"/>
        </w:rPr>
        <w:t xml:space="preserve">(La respuesta puede variar). </w:t>
      </w:r>
      <w:r w:rsidRPr="00665B08">
        <w:rPr>
          <w:rFonts w:eastAsia="Aptos"/>
          <w:color w:val="3C4043"/>
          <w:szCs w:val="20"/>
          <w:lang w:val="es-ES"/>
        </w:rPr>
        <w:t>Tal vez se refería a la enseñanza acerca del Señor o de la palabra de Dios. O tal vez se refería a actitudes que contrastaban con las actitudes enumeradas en el versículo 1.</w:t>
      </w:r>
    </w:p>
    <w:p w14:paraId="204050AD" w14:textId="77777777" w:rsidR="003B73A4" w:rsidRPr="00665B08" w:rsidRDefault="003B73A4" w:rsidP="003B73A4">
      <w:pPr>
        <w:ind w:left="720"/>
        <w:rPr>
          <w:rFonts w:eastAsia="Aptos"/>
          <w:color w:val="3C4043"/>
          <w:szCs w:val="20"/>
          <w:lang w:val="es-ES"/>
        </w:rPr>
      </w:pPr>
    </w:p>
    <w:p w14:paraId="2D46FCD6"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[2:4] ¿A quién había rechazado la gente? </w:t>
      </w:r>
    </w:p>
    <w:p w14:paraId="175E5FFB" w14:textId="77777777" w:rsidR="00183526" w:rsidRDefault="00183526" w:rsidP="003B73A4">
      <w:pPr>
        <w:ind w:left="720"/>
        <w:rPr>
          <w:rFonts w:eastAsia="Aptos"/>
          <w:szCs w:val="20"/>
          <w:lang w:val="es-ES"/>
        </w:rPr>
      </w:pPr>
      <w:r w:rsidRPr="00665B08">
        <w:rPr>
          <w:rFonts w:eastAsia="Aptos"/>
          <w:szCs w:val="20"/>
          <w:lang w:val="es-ES"/>
        </w:rPr>
        <w:t>Habían rechazado al que es una piedra viva.</w:t>
      </w:r>
    </w:p>
    <w:p w14:paraId="31F46BE0" w14:textId="77777777" w:rsidR="003B73A4" w:rsidRPr="00665B08" w:rsidRDefault="003B73A4" w:rsidP="003B73A4">
      <w:pPr>
        <w:ind w:left="720"/>
        <w:rPr>
          <w:rFonts w:eastAsia="Aptos"/>
          <w:szCs w:val="20"/>
          <w:lang w:val="es-ES"/>
        </w:rPr>
      </w:pPr>
    </w:p>
    <w:p w14:paraId="1A94E98A"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[2:4] ¿Quién crees que es esta piedra viva? </w:t>
      </w:r>
    </w:p>
    <w:p w14:paraId="5DD0264D" w14:textId="77777777" w:rsidR="00183526" w:rsidRDefault="00183526" w:rsidP="003B73A4">
      <w:pPr>
        <w:ind w:left="720"/>
        <w:rPr>
          <w:rFonts w:eastAsia="Aptos"/>
          <w:szCs w:val="20"/>
          <w:lang w:val="es-ES"/>
        </w:rPr>
      </w:pPr>
      <w:r w:rsidRPr="00665B08">
        <w:rPr>
          <w:rFonts w:eastAsia="Aptos"/>
          <w:szCs w:val="20"/>
          <w:lang w:val="es-ES"/>
        </w:rPr>
        <w:t>Debido a que Jesús es el que fue rechazado, esta piedra viva es Jesucristo.</w:t>
      </w:r>
    </w:p>
    <w:p w14:paraId="5FFFEE8C" w14:textId="77777777" w:rsidR="003B73A4" w:rsidRPr="00665B08" w:rsidRDefault="003B73A4" w:rsidP="003B73A4">
      <w:pPr>
        <w:ind w:left="720"/>
        <w:rPr>
          <w:rFonts w:eastAsia="Aptos"/>
          <w:szCs w:val="20"/>
          <w:lang w:val="es-ES"/>
        </w:rPr>
      </w:pPr>
    </w:p>
    <w:p w14:paraId="155A49A4"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[2:5] ¿Qué dijo Pedro acerca de los cristianos en el versículo 5? </w:t>
      </w:r>
    </w:p>
    <w:p w14:paraId="43C7E11C" w14:textId="77777777" w:rsidR="00183526" w:rsidRDefault="00183526" w:rsidP="003B73A4">
      <w:pPr>
        <w:ind w:left="720"/>
        <w:rPr>
          <w:rFonts w:eastAsia="Aptos"/>
          <w:szCs w:val="20"/>
          <w:lang w:val="es-ES"/>
        </w:rPr>
      </w:pPr>
      <w:r w:rsidRPr="00665B08">
        <w:rPr>
          <w:rFonts w:eastAsia="Aptos"/>
          <w:szCs w:val="20"/>
          <w:lang w:val="es-ES"/>
        </w:rPr>
        <w:t>Pedro dijo que eran como piedras vivas. Se estaban construyendo para ser una casa espiritual y para ser un sacerdocio santo.</w:t>
      </w:r>
    </w:p>
    <w:p w14:paraId="62ED2B8A" w14:textId="77777777" w:rsidR="003B73A4" w:rsidRPr="00665B08" w:rsidRDefault="003B73A4" w:rsidP="003B73A4">
      <w:pPr>
        <w:ind w:left="720"/>
        <w:rPr>
          <w:rFonts w:eastAsia="Aptos"/>
          <w:szCs w:val="20"/>
          <w:lang w:val="es-ES"/>
        </w:rPr>
      </w:pPr>
    </w:p>
    <w:p w14:paraId="6613C26A"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[2:6] ¿Quién cree que colocó la piedra angular en Sion? </w:t>
      </w:r>
    </w:p>
    <w:p w14:paraId="1F165525" w14:textId="77777777" w:rsidR="00183526" w:rsidRPr="00665B08" w:rsidRDefault="00183526" w:rsidP="003B73A4">
      <w:pPr>
        <w:ind w:left="720"/>
        <w:rPr>
          <w:rFonts w:eastAsia="Aptos"/>
          <w:szCs w:val="20"/>
          <w:lang w:val="es-ES"/>
        </w:rPr>
      </w:pPr>
      <w:r w:rsidRPr="00665B08">
        <w:rPr>
          <w:rFonts w:eastAsia="Aptos"/>
          <w:szCs w:val="20"/>
          <w:lang w:val="es-ES"/>
        </w:rPr>
        <w:t>Es evidente por el pasaje que Dios lo puso en Sion.</w:t>
      </w:r>
    </w:p>
    <w:p w14:paraId="36CD30DA" w14:textId="77777777" w:rsidR="00183526" w:rsidRPr="00665B08" w:rsidRDefault="00183526" w:rsidP="003B73A4">
      <w:pPr>
        <w:ind w:left="720"/>
        <w:rPr>
          <w:rFonts w:eastAsia="Aptos"/>
          <w:szCs w:val="20"/>
          <w:lang w:val="es-ES"/>
        </w:rPr>
      </w:pPr>
    </w:p>
    <w:p w14:paraId="78D7EED0"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[2:6] ¿A quién cree que representa esta elegida y valiosa piedra angular? </w:t>
      </w:r>
    </w:p>
    <w:p w14:paraId="0EF196AE" w14:textId="77777777" w:rsidR="00183526" w:rsidRDefault="00183526" w:rsidP="003B73A4">
      <w:pPr>
        <w:ind w:left="720"/>
        <w:rPr>
          <w:rFonts w:eastAsia="Aptos"/>
          <w:szCs w:val="20"/>
          <w:lang w:val="es-ES"/>
        </w:rPr>
      </w:pPr>
      <w:r w:rsidRPr="00665B08">
        <w:rPr>
          <w:rFonts w:eastAsia="Aptos"/>
          <w:szCs w:val="20"/>
          <w:lang w:val="es-ES"/>
        </w:rPr>
        <w:t>Es evidente por el pasaje que representa a Jesucristo.</w:t>
      </w:r>
    </w:p>
    <w:p w14:paraId="11EA7DE1" w14:textId="77777777" w:rsidR="003B73A4" w:rsidRPr="00665B08" w:rsidRDefault="003B73A4" w:rsidP="003B73A4">
      <w:pPr>
        <w:ind w:left="720"/>
        <w:rPr>
          <w:rFonts w:eastAsia="Aptos"/>
          <w:szCs w:val="20"/>
          <w:lang w:val="es-ES"/>
        </w:rPr>
      </w:pPr>
    </w:p>
    <w:p w14:paraId="652E4117"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[2:6] ¿Quién no se avergonzará? </w:t>
      </w:r>
    </w:p>
    <w:p w14:paraId="3A83EBD1" w14:textId="77777777" w:rsidR="00183526" w:rsidRPr="00665B08" w:rsidRDefault="00183526" w:rsidP="003B73A4">
      <w:pPr>
        <w:ind w:left="360" w:firstLine="360"/>
        <w:rPr>
          <w:rFonts w:eastAsia="Aptos"/>
          <w:szCs w:val="20"/>
          <w:lang w:val="es-ES"/>
        </w:rPr>
      </w:pPr>
      <w:r w:rsidRPr="00665B08">
        <w:rPr>
          <w:rFonts w:eastAsia="Aptos"/>
          <w:szCs w:val="20"/>
          <w:lang w:val="es-ES"/>
        </w:rPr>
        <w:t>El que cree en Jesucristo (la piedra angular escogida y valiosa) no será avergonzado jamás.</w:t>
      </w:r>
    </w:p>
    <w:p w14:paraId="71FA904F" w14:textId="05203D8E" w:rsidR="00183526" w:rsidRPr="00665B08" w:rsidRDefault="00183526" w:rsidP="003B73A4">
      <w:pPr>
        <w:pageBreakBefore/>
        <w:rPr>
          <w:rFonts w:eastAsia="Aptos"/>
          <w:b/>
          <w:szCs w:val="20"/>
          <w:lang w:val="es-ES"/>
        </w:rPr>
      </w:pPr>
      <w:r w:rsidRPr="00665B08">
        <w:rPr>
          <w:rFonts w:eastAsia="Aptos"/>
          <w:b/>
          <w:szCs w:val="20"/>
          <w:lang w:val="es-ES"/>
        </w:rPr>
        <w:lastRenderedPageBreak/>
        <w:t xml:space="preserve">1 Pedro 2:1-12, </w:t>
      </w:r>
      <w:r w:rsidR="003B73A4">
        <w:rPr>
          <w:rFonts w:eastAsia="Aptos"/>
          <w:b/>
          <w:szCs w:val="20"/>
          <w:lang w:val="es-ES"/>
        </w:rPr>
        <w:t>c</w:t>
      </w:r>
      <w:r w:rsidRPr="00665B08">
        <w:rPr>
          <w:rFonts w:eastAsia="Aptos"/>
          <w:b/>
          <w:szCs w:val="20"/>
          <w:lang w:val="es-ES"/>
        </w:rPr>
        <w:t>ontinuación:</w:t>
      </w:r>
    </w:p>
    <w:p w14:paraId="347F094E" w14:textId="77777777" w:rsidR="00183526" w:rsidRPr="00665B08" w:rsidRDefault="00183526" w:rsidP="003B73A4">
      <w:pPr>
        <w:rPr>
          <w:rFonts w:eastAsia="Aptos"/>
          <w:szCs w:val="20"/>
          <w:lang w:val="es-ES"/>
        </w:rPr>
      </w:pPr>
    </w:p>
    <w:p w14:paraId="0894D0AD"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[2:7] ¿Cuál era la actitud de los constructores hacia la piedra?  </w:t>
      </w:r>
    </w:p>
    <w:p w14:paraId="5016406F" w14:textId="77777777" w:rsidR="00183526" w:rsidRDefault="00183526" w:rsidP="003B73A4">
      <w:pPr>
        <w:ind w:left="720"/>
        <w:rPr>
          <w:rFonts w:eastAsia="Aptos"/>
          <w:szCs w:val="20"/>
          <w:lang w:val="es-ES"/>
        </w:rPr>
      </w:pPr>
      <w:r w:rsidRPr="00665B08">
        <w:rPr>
          <w:rFonts w:eastAsia="Aptos"/>
          <w:szCs w:val="20"/>
          <w:lang w:val="es-ES"/>
        </w:rPr>
        <w:t>Lo rechazaron.</w:t>
      </w:r>
    </w:p>
    <w:p w14:paraId="551BA6E8" w14:textId="77777777" w:rsidR="003B73A4" w:rsidRPr="00665B08" w:rsidRDefault="003B73A4" w:rsidP="003B73A4">
      <w:pPr>
        <w:ind w:left="720"/>
        <w:rPr>
          <w:rFonts w:eastAsia="Aptos"/>
          <w:szCs w:val="20"/>
          <w:lang w:val="es-ES"/>
        </w:rPr>
      </w:pPr>
    </w:p>
    <w:p w14:paraId="00B2B606"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[2:7-8] ¿Cómo tropezaron los que no creyeron? </w:t>
      </w:r>
    </w:p>
    <w:p w14:paraId="62FDB388" w14:textId="77777777" w:rsidR="00183526" w:rsidRDefault="00183526" w:rsidP="003B73A4">
      <w:pPr>
        <w:ind w:left="720"/>
        <w:rPr>
          <w:rFonts w:eastAsia="Aptos"/>
          <w:szCs w:val="20"/>
          <w:lang w:val="es-ES"/>
        </w:rPr>
      </w:pPr>
      <w:r w:rsidRPr="00665B08">
        <w:rPr>
          <w:rFonts w:eastAsia="Aptos"/>
          <w:szCs w:val="20"/>
          <w:lang w:val="es-ES"/>
        </w:rPr>
        <w:t>Tropezaron al desobedecer la palabra.</w:t>
      </w:r>
    </w:p>
    <w:p w14:paraId="220CBED5" w14:textId="77777777" w:rsidR="003B73A4" w:rsidRPr="00665B08" w:rsidRDefault="003B73A4" w:rsidP="003B73A4">
      <w:pPr>
        <w:ind w:left="720"/>
        <w:rPr>
          <w:rFonts w:eastAsia="Aptos"/>
          <w:szCs w:val="20"/>
          <w:lang w:val="es-ES"/>
        </w:rPr>
      </w:pPr>
    </w:p>
    <w:p w14:paraId="39DD60D1"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[2:9] ¿Por qué eran los creyentes una raza escogida, un sacerdocio real, una nación santa y un pueblo para posesión de Dios? </w:t>
      </w:r>
    </w:p>
    <w:p w14:paraId="7CD81341" w14:textId="77777777" w:rsidR="00183526" w:rsidRDefault="00183526" w:rsidP="003B73A4">
      <w:pPr>
        <w:ind w:left="720"/>
        <w:rPr>
          <w:rFonts w:eastAsia="Aptos"/>
          <w:szCs w:val="20"/>
          <w:lang w:val="es-ES"/>
        </w:rPr>
      </w:pPr>
      <w:r w:rsidRPr="00665B08">
        <w:rPr>
          <w:rFonts w:eastAsia="Aptos"/>
          <w:szCs w:val="20"/>
          <w:lang w:val="es-ES"/>
        </w:rPr>
        <w:t>Eran estas cosas para anunciar las maravillosas acciones de Dios.</w:t>
      </w:r>
    </w:p>
    <w:p w14:paraId="5875464F" w14:textId="77777777" w:rsidR="003B73A4" w:rsidRPr="00665B08" w:rsidRDefault="003B73A4" w:rsidP="003B73A4">
      <w:pPr>
        <w:ind w:left="720"/>
        <w:rPr>
          <w:rFonts w:eastAsia="Aptos"/>
          <w:szCs w:val="20"/>
          <w:lang w:val="es-ES"/>
        </w:rPr>
      </w:pPr>
    </w:p>
    <w:p w14:paraId="0867A2F2"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[2:10] ¿Qué les recordó Pedro a los cristianos en el versículo 10? </w:t>
      </w:r>
    </w:p>
    <w:p w14:paraId="0AE2DAD6" w14:textId="77777777" w:rsidR="00183526" w:rsidRDefault="00183526" w:rsidP="003B73A4">
      <w:pPr>
        <w:ind w:left="720"/>
        <w:rPr>
          <w:rFonts w:eastAsia="Aptos"/>
          <w:szCs w:val="20"/>
          <w:lang w:val="es-ES"/>
        </w:rPr>
      </w:pPr>
      <w:r w:rsidRPr="00665B08">
        <w:rPr>
          <w:rFonts w:eastAsia="Aptos"/>
          <w:szCs w:val="20"/>
          <w:lang w:val="es-ES"/>
        </w:rPr>
        <w:t xml:space="preserve">Antes no eran el pueblo de Dios, pero ahora eran el pueblo de Dios y habían recibido la misericordia de Dios. </w:t>
      </w:r>
    </w:p>
    <w:p w14:paraId="63F4F805" w14:textId="77777777" w:rsidR="003B73A4" w:rsidRPr="00665B08" w:rsidRDefault="003B73A4" w:rsidP="003B73A4">
      <w:pPr>
        <w:ind w:left="720"/>
        <w:rPr>
          <w:rFonts w:eastAsia="Aptos"/>
          <w:szCs w:val="20"/>
          <w:lang w:val="es-ES"/>
        </w:rPr>
      </w:pPr>
    </w:p>
    <w:p w14:paraId="3BF1EAB5"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[2:11] ¿Por qué creen que Pedro se refirió a estos cristianos como extranjeros y exiliados? </w:t>
      </w:r>
    </w:p>
    <w:p w14:paraId="4AC5E69D" w14:textId="77777777" w:rsidR="00183526" w:rsidRDefault="00183526" w:rsidP="003B73A4">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 xml:space="preserve">Es posible que se haya referido a ellos de esta manera porque fueron expulsados de su tierra natal, o porque ellos son ciudadanos de los cielos y no de la tierra. </w:t>
      </w:r>
    </w:p>
    <w:p w14:paraId="57C18C13" w14:textId="77777777" w:rsidR="003B73A4" w:rsidRPr="00665B08" w:rsidRDefault="003B73A4" w:rsidP="003B73A4">
      <w:pPr>
        <w:ind w:left="720"/>
        <w:rPr>
          <w:rFonts w:eastAsia="Aptos"/>
          <w:szCs w:val="20"/>
          <w:lang w:val="es-ES"/>
        </w:rPr>
      </w:pPr>
    </w:p>
    <w:p w14:paraId="252CEC1B"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[2:11] ¿Qué dijo Pedro acerca de los deseos carnales? </w:t>
      </w:r>
    </w:p>
    <w:p w14:paraId="476A7DD5" w14:textId="77777777" w:rsidR="00183526" w:rsidRDefault="00183526" w:rsidP="003B73A4">
      <w:pPr>
        <w:ind w:left="720"/>
        <w:rPr>
          <w:rFonts w:eastAsia="Aptos"/>
          <w:szCs w:val="20"/>
          <w:lang w:val="es-ES"/>
        </w:rPr>
      </w:pPr>
      <w:r w:rsidRPr="00665B08">
        <w:rPr>
          <w:rFonts w:eastAsia="Aptos"/>
          <w:szCs w:val="20"/>
          <w:lang w:val="es-ES"/>
        </w:rPr>
        <w:t>Los deseos carnales luchan contra el alma del cristiano.</w:t>
      </w:r>
    </w:p>
    <w:p w14:paraId="046517A5" w14:textId="77777777" w:rsidR="003B73A4" w:rsidRPr="00665B08" w:rsidRDefault="003B73A4" w:rsidP="003B73A4">
      <w:pPr>
        <w:ind w:left="720"/>
        <w:rPr>
          <w:rFonts w:eastAsia="Aptos"/>
          <w:szCs w:val="20"/>
          <w:lang w:val="es-ES"/>
        </w:rPr>
      </w:pPr>
    </w:p>
    <w:p w14:paraId="5B6A2CCB"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[2:11] ¿A qué creen que se refería Pedro con deseos carnales? </w:t>
      </w:r>
    </w:p>
    <w:p w14:paraId="13454E7A" w14:textId="77777777" w:rsidR="00183526" w:rsidRDefault="00183526" w:rsidP="003B73A4">
      <w:pPr>
        <w:ind w:left="720"/>
        <w:rPr>
          <w:rFonts w:eastAsia="Aptos"/>
          <w:szCs w:val="20"/>
          <w:lang w:val="es-ES"/>
        </w:rPr>
      </w:pPr>
      <w:r w:rsidRPr="00665B08">
        <w:rPr>
          <w:rFonts w:eastAsia="Aptos"/>
          <w:szCs w:val="20"/>
          <w:lang w:val="es-ES"/>
        </w:rPr>
        <w:t>Debido a que luchan contra las almas de los cristianos, esto indica que se estaba refiriendo a las cosas pecaminosas que la gente quiere hacer.</w:t>
      </w:r>
    </w:p>
    <w:p w14:paraId="46EF6381" w14:textId="77777777" w:rsidR="003B73A4" w:rsidRPr="00665B08" w:rsidRDefault="003B73A4" w:rsidP="003B73A4">
      <w:pPr>
        <w:ind w:left="720"/>
        <w:rPr>
          <w:rFonts w:eastAsia="Aptos"/>
          <w:szCs w:val="20"/>
          <w:lang w:val="es-ES"/>
        </w:rPr>
      </w:pPr>
    </w:p>
    <w:p w14:paraId="64E052EB"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[2:12] ¿Qué dijo Pedro acerca de la conducta de los cristianos en el versículo 12? </w:t>
      </w:r>
    </w:p>
    <w:p w14:paraId="0CD9EED8" w14:textId="77777777" w:rsidR="00183526" w:rsidRPr="00665B08" w:rsidRDefault="00183526" w:rsidP="003B73A4">
      <w:pPr>
        <w:ind w:left="720"/>
        <w:rPr>
          <w:rFonts w:eastAsia="Aptos"/>
          <w:szCs w:val="20"/>
          <w:lang w:val="es-ES"/>
        </w:rPr>
      </w:pPr>
      <w:r w:rsidRPr="00665B08">
        <w:rPr>
          <w:rFonts w:eastAsia="Aptos"/>
          <w:szCs w:val="20"/>
          <w:lang w:val="es-ES"/>
        </w:rPr>
        <w:t>Pedro dijo que su conducta debía ser honorable.</w:t>
      </w:r>
    </w:p>
    <w:p w14:paraId="1FAC9668" w14:textId="77777777" w:rsidR="00183526" w:rsidRPr="00665B08" w:rsidRDefault="00183526" w:rsidP="003B73A4">
      <w:pPr>
        <w:ind w:left="720"/>
        <w:rPr>
          <w:rFonts w:eastAsia="Aptos"/>
          <w:szCs w:val="20"/>
          <w:lang w:val="es-ES"/>
        </w:rPr>
      </w:pPr>
    </w:p>
    <w:p w14:paraId="3B12E7A0" w14:textId="77777777" w:rsidR="00183526" w:rsidRPr="00665B08" w:rsidRDefault="00183526" w:rsidP="00AF39DB">
      <w:pPr>
        <w:numPr>
          <w:ilvl w:val="0"/>
          <w:numId w:val="138"/>
        </w:numPr>
        <w:spacing w:line="278" w:lineRule="auto"/>
        <w:rPr>
          <w:rFonts w:eastAsia="Aptos"/>
          <w:szCs w:val="20"/>
          <w:lang w:val="es-ES"/>
        </w:rPr>
      </w:pPr>
      <w:r w:rsidRPr="00665B08">
        <w:rPr>
          <w:rFonts w:eastAsia="Aptos"/>
          <w:szCs w:val="20"/>
          <w:lang w:val="es-ES"/>
        </w:rPr>
        <w:t xml:space="preserve">[2:12] ¿Cuál fue la razón de Pedro para decir a los cristianos que se comportaran honorablemente entre los gentiles? </w:t>
      </w:r>
    </w:p>
    <w:p w14:paraId="5F4CC8C7" w14:textId="77777777" w:rsidR="00183526" w:rsidRPr="00665B08" w:rsidRDefault="00183526" w:rsidP="003B73A4">
      <w:pPr>
        <w:ind w:left="720"/>
        <w:rPr>
          <w:rFonts w:eastAsia="Aptos"/>
          <w:szCs w:val="20"/>
          <w:lang w:val="es-ES"/>
        </w:rPr>
      </w:pPr>
      <w:r w:rsidRPr="00665B08">
        <w:rPr>
          <w:rFonts w:eastAsia="Aptos"/>
          <w:szCs w:val="20"/>
          <w:lang w:val="es-ES"/>
        </w:rPr>
        <w:t>Les dijo que hicieran esto para que aquellos que pudieran hablar de ellos como si hubieran hecho el mal vieran su buen comportamiento y dieran gloria a Dios.</w:t>
      </w:r>
    </w:p>
    <w:p w14:paraId="1FBF6A77" w14:textId="77777777" w:rsidR="00183526" w:rsidRPr="00665B08" w:rsidRDefault="00183526" w:rsidP="003B73A4">
      <w:pPr>
        <w:spacing w:before="240"/>
        <w:rPr>
          <w:rFonts w:eastAsia="Aptos"/>
          <w:szCs w:val="20"/>
          <w:lang w:val="es-ES"/>
        </w:rPr>
      </w:pPr>
      <w:r w:rsidRPr="00665B08">
        <w:rPr>
          <w:rFonts w:eastAsia="Aptos"/>
          <w:b/>
          <w:szCs w:val="20"/>
          <w:lang w:val="es-ES"/>
        </w:rPr>
        <w:t>Sección de comentarios:</w:t>
      </w:r>
    </w:p>
    <w:p w14:paraId="0D64077D" w14:textId="77777777" w:rsidR="00183526" w:rsidRPr="00665B08" w:rsidRDefault="00183526" w:rsidP="003B73A4">
      <w:pPr>
        <w:rPr>
          <w:rFonts w:eastAsia="Aptos"/>
          <w:szCs w:val="20"/>
          <w:lang w:val="es-ES"/>
        </w:rPr>
      </w:pPr>
      <w:r w:rsidRPr="00665B08">
        <w:rPr>
          <w:rFonts w:eastAsia="Aptos"/>
          <w:lang w:val="es-ES"/>
        </w:rPr>
        <w:br w:type="page"/>
      </w:r>
    </w:p>
    <w:p w14:paraId="517FF8FC" w14:textId="77777777" w:rsidR="00183526" w:rsidRPr="00665B08" w:rsidRDefault="00183526" w:rsidP="00665B08">
      <w:pPr>
        <w:pStyle w:val="Heading1"/>
        <w:rPr>
          <w:lang w:val="es-ES"/>
        </w:rPr>
      </w:pPr>
      <w:bookmarkStart w:id="151" w:name="_603tbm5nvihr" w:colFirst="0" w:colLast="0"/>
      <w:bookmarkStart w:id="152" w:name="_Toc176516732"/>
      <w:bookmarkStart w:id="153" w:name="_Toc196896517"/>
      <w:bookmarkEnd w:id="151"/>
      <w:r w:rsidRPr="00665B08">
        <w:rPr>
          <w:lang w:val="es-ES"/>
        </w:rPr>
        <w:lastRenderedPageBreak/>
        <w:t>1 Pedro 2:13-25</w:t>
      </w:r>
      <w:bookmarkEnd w:id="152"/>
      <w:bookmarkEnd w:id="153"/>
    </w:p>
    <w:p w14:paraId="357FCCB1" w14:textId="77777777" w:rsidR="00183526" w:rsidRPr="00A73BE3" w:rsidRDefault="00183526" w:rsidP="00183526">
      <w:pPr>
        <w:spacing w:after="240"/>
        <w:rPr>
          <w:rFonts w:eastAsia="Aptos"/>
          <w:b/>
          <w:i/>
          <w:iCs/>
          <w:sz w:val="22"/>
          <w:lang w:val="es-ES"/>
        </w:rPr>
      </w:pPr>
      <w:r w:rsidRPr="00A73BE3">
        <w:rPr>
          <w:rFonts w:eastAsia="Aptos"/>
          <w:b/>
          <w:i/>
          <w:iCs/>
          <w:sz w:val="22"/>
          <w:lang w:val="es-ES"/>
        </w:rPr>
        <w:t>Lea el pasaje.</w:t>
      </w:r>
    </w:p>
    <w:p w14:paraId="02DC606C" w14:textId="77777777" w:rsidR="00183526" w:rsidRPr="00665B08" w:rsidRDefault="00183526" w:rsidP="00A73BE3">
      <w:pPr>
        <w:pStyle w:val="Part1"/>
        <w:rPr>
          <w:lang w:val="es-ES"/>
        </w:rPr>
      </w:pPr>
      <w:r w:rsidRPr="00665B08">
        <w:rPr>
          <w:lang w:val="es-ES"/>
        </w:rPr>
        <w:t>Parte 1</w:t>
      </w:r>
    </w:p>
    <w:p w14:paraId="5B6BB299" w14:textId="77777777" w:rsidR="00183526" w:rsidRPr="00665B08" w:rsidRDefault="00183526" w:rsidP="00A73BE3">
      <w:pPr>
        <w:pStyle w:val="Answerortell"/>
        <w:rPr>
          <w:lang w:val="es-ES"/>
        </w:rPr>
      </w:pPr>
      <w:r w:rsidRPr="00665B08">
        <w:rPr>
          <w:lang w:val="es-ES"/>
        </w:rPr>
        <w:t>Diga en sus propias palabras lo que acaba de leer en este pasaje.</w:t>
      </w:r>
    </w:p>
    <w:p w14:paraId="4DAF8D99" w14:textId="77777777" w:rsidR="00183526" w:rsidRPr="00665B08" w:rsidRDefault="00183526" w:rsidP="00A73BE3">
      <w:pPr>
        <w:pStyle w:val="Checklist"/>
        <w:rPr>
          <w:lang w:val="es-ES"/>
        </w:rPr>
      </w:pPr>
      <w:r w:rsidRPr="00665B08">
        <w:rPr>
          <w:lang w:val="es-ES"/>
        </w:rPr>
        <w:t>Pedro les dijo a los cristianos que se sometieran a sus líderes humanos. [2:13-14]</w:t>
      </w:r>
    </w:p>
    <w:p w14:paraId="62D7F448" w14:textId="77777777" w:rsidR="00183526" w:rsidRPr="00665B08" w:rsidRDefault="00183526" w:rsidP="00A73BE3">
      <w:pPr>
        <w:pStyle w:val="Checklist"/>
        <w:rPr>
          <w:lang w:val="es-ES"/>
        </w:rPr>
      </w:pPr>
      <w:r w:rsidRPr="00665B08">
        <w:rPr>
          <w:lang w:val="es-ES"/>
        </w:rPr>
        <w:t>Pedro les dijo a los esclavos que se sometieran a sus amos. [2:18]</w:t>
      </w:r>
    </w:p>
    <w:p w14:paraId="11C355DC" w14:textId="77777777" w:rsidR="00183526" w:rsidRPr="00665B08" w:rsidRDefault="00183526" w:rsidP="00A73BE3">
      <w:pPr>
        <w:pStyle w:val="Checklist"/>
        <w:rPr>
          <w:lang w:val="es-ES"/>
        </w:rPr>
      </w:pPr>
      <w:r w:rsidRPr="00665B08">
        <w:rPr>
          <w:lang w:val="es-ES"/>
        </w:rPr>
        <w:t>Pedro contó cómo Jesús sufrió y fue un ejemplo a seguir. [2:21-23]</w:t>
      </w:r>
    </w:p>
    <w:p w14:paraId="0DC19B63" w14:textId="77777777" w:rsidR="00183526" w:rsidRPr="00665B08" w:rsidRDefault="00183526" w:rsidP="00A73BE3">
      <w:pPr>
        <w:pStyle w:val="Checklist"/>
        <w:rPr>
          <w:lang w:val="es-ES"/>
        </w:rPr>
      </w:pPr>
      <w:r w:rsidRPr="00665B08">
        <w:rPr>
          <w:lang w:val="es-ES"/>
        </w:rPr>
        <w:t>Jesús hizo esto para que la gente muriera al pecado y viviera para la justicia. [2:24]</w:t>
      </w:r>
    </w:p>
    <w:p w14:paraId="5772DCDC" w14:textId="77777777" w:rsidR="00183526" w:rsidRPr="00665B08" w:rsidRDefault="00183526" w:rsidP="00A73BE3">
      <w:pPr>
        <w:pStyle w:val="Part2"/>
        <w:rPr>
          <w:lang w:val="es-ES"/>
        </w:rPr>
      </w:pPr>
      <w:r w:rsidRPr="00665B08">
        <w:rPr>
          <w:lang w:val="es-ES"/>
        </w:rPr>
        <w:t>Parte 2</w:t>
      </w:r>
    </w:p>
    <w:p w14:paraId="6C8FD117" w14:textId="77777777" w:rsidR="00183526" w:rsidRPr="00665B08" w:rsidRDefault="00183526" w:rsidP="00A73BE3">
      <w:pPr>
        <w:pStyle w:val="Answerortell"/>
        <w:rPr>
          <w:lang w:val="es-ES"/>
        </w:rPr>
      </w:pPr>
      <w:r w:rsidRPr="00665B08">
        <w:rPr>
          <w:lang w:val="es-ES"/>
        </w:rPr>
        <w:t>Responda las siguientes preguntas de los versículos señalados.</w:t>
      </w:r>
    </w:p>
    <w:p w14:paraId="64555225"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[2:13] ¿Por qué deben los creyentes obedecer a toda autoridad humana? </w:t>
      </w:r>
    </w:p>
    <w:p w14:paraId="383D39C5" w14:textId="77777777" w:rsidR="00183526" w:rsidRDefault="00183526" w:rsidP="00A73BE3">
      <w:pPr>
        <w:ind w:left="720"/>
        <w:rPr>
          <w:rFonts w:eastAsia="Aptos"/>
          <w:szCs w:val="20"/>
          <w:lang w:val="es-ES"/>
        </w:rPr>
      </w:pPr>
      <w:r w:rsidRPr="00665B08">
        <w:rPr>
          <w:rFonts w:eastAsia="Aptos"/>
          <w:szCs w:val="20"/>
          <w:lang w:val="es-ES"/>
        </w:rPr>
        <w:t>Los cristianos deben obedecer a toda autoridad humana, tanto a reyes como a gobernadores, por amor al Señor.</w:t>
      </w:r>
    </w:p>
    <w:p w14:paraId="1CC873E0" w14:textId="77777777" w:rsidR="00A73BE3" w:rsidRPr="00665B08" w:rsidRDefault="00A73BE3" w:rsidP="00A73BE3">
      <w:pPr>
        <w:ind w:left="720"/>
        <w:rPr>
          <w:rFonts w:eastAsia="Aptos"/>
          <w:szCs w:val="20"/>
          <w:lang w:val="es-ES"/>
        </w:rPr>
      </w:pPr>
    </w:p>
    <w:p w14:paraId="1FDE1CBA"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[2:14] Según Pedro, ¿por qué se enviaron reyes y gobernadores humanos? </w:t>
      </w:r>
    </w:p>
    <w:p w14:paraId="2700BD1A" w14:textId="77777777" w:rsidR="00183526" w:rsidRDefault="00183526" w:rsidP="00A73BE3">
      <w:pPr>
        <w:ind w:left="720"/>
        <w:rPr>
          <w:rFonts w:eastAsia="Aptos"/>
          <w:szCs w:val="20"/>
          <w:lang w:val="es-ES"/>
        </w:rPr>
      </w:pPr>
      <w:r w:rsidRPr="00665B08">
        <w:rPr>
          <w:rFonts w:eastAsia="Aptos"/>
          <w:szCs w:val="20"/>
          <w:lang w:val="es-ES"/>
        </w:rPr>
        <w:t>Fueron enviados para castigar a las personas que hacían el mal y para alabar a los que hacían el bien.</w:t>
      </w:r>
    </w:p>
    <w:p w14:paraId="45F469DF" w14:textId="77777777" w:rsidR="00A73BE3" w:rsidRPr="00665B08" w:rsidRDefault="00A73BE3" w:rsidP="00A73BE3">
      <w:pPr>
        <w:ind w:left="720"/>
        <w:rPr>
          <w:rFonts w:eastAsia="Aptos"/>
          <w:szCs w:val="20"/>
          <w:lang w:val="es-ES"/>
        </w:rPr>
      </w:pPr>
    </w:p>
    <w:p w14:paraId="62634464"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[2:15] ¿Cuál dijo Pedro que era la voluntad de Dios en el versículo 15? </w:t>
      </w:r>
    </w:p>
    <w:p w14:paraId="1543A824" w14:textId="77777777" w:rsidR="00183526" w:rsidRDefault="00183526" w:rsidP="00A73BE3">
      <w:pPr>
        <w:ind w:left="720"/>
        <w:rPr>
          <w:rFonts w:eastAsia="Aptos"/>
          <w:szCs w:val="20"/>
          <w:lang w:val="es-ES"/>
        </w:rPr>
      </w:pPr>
      <w:r w:rsidRPr="00665B08">
        <w:rPr>
          <w:rFonts w:eastAsia="Aptos"/>
          <w:szCs w:val="20"/>
          <w:lang w:val="es-ES"/>
        </w:rPr>
        <w:t>Pedro dijo que, era la voluntad de Dios que, al hacer el bien, los cristianos silenciaran la charla ignorante de la gente insensata.</w:t>
      </w:r>
    </w:p>
    <w:p w14:paraId="0E32055D" w14:textId="77777777" w:rsidR="00A73BE3" w:rsidRPr="00665B08" w:rsidRDefault="00A73BE3" w:rsidP="00A73BE3">
      <w:pPr>
        <w:ind w:left="720"/>
        <w:rPr>
          <w:rFonts w:eastAsia="Aptos"/>
          <w:szCs w:val="20"/>
          <w:lang w:val="es-ES"/>
        </w:rPr>
      </w:pPr>
    </w:p>
    <w:p w14:paraId="5F963190"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[2:15] ¿De qué manera creen que el hacer el bien podría silenciar la charla ignorante de las personas insensatas? </w:t>
      </w:r>
    </w:p>
    <w:p w14:paraId="1FF83BE7" w14:textId="77777777" w:rsidR="00183526" w:rsidRDefault="00183526" w:rsidP="00A73BE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Las personas que no creían en Dios podían decir que los cristianos hacían cosas malas. Podrían decir que los cristianos no obedecieron al rey y al gobernador. Pero si los cristianos hicieron el bien, entonces esas personas no tendrán ninguna razón para decir que los cristianos hicieron el mal.</w:t>
      </w:r>
    </w:p>
    <w:p w14:paraId="35492762" w14:textId="77777777" w:rsidR="00A73BE3" w:rsidRPr="00665B08" w:rsidRDefault="00A73BE3" w:rsidP="00A73BE3">
      <w:pPr>
        <w:ind w:left="720"/>
        <w:rPr>
          <w:rFonts w:eastAsia="Aptos"/>
          <w:szCs w:val="20"/>
          <w:lang w:val="es-ES"/>
        </w:rPr>
      </w:pPr>
    </w:p>
    <w:p w14:paraId="111ED78D"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[2:16] ¿Qué creen que quiso decir Pedro cuando les dijo a los cristianos que no usaran su libertad para encubrir la iniquidad? </w:t>
      </w:r>
    </w:p>
    <w:p w14:paraId="673FEC66" w14:textId="77777777" w:rsidR="00183526" w:rsidRDefault="00183526" w:rsidP="00A73BE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 xml:space="preserve">Probablemente quería decir que no debían pensar que ser libres les daba una excusa para hacer cosas malvadas. </w:t>
      </w:r>
    </w:p>
    <w:p w14:paraId="7C52FD59" w14:textId="77777777" w:rsidR="00A73BE3" w:rsidRPr="00665B08" w:rsidRDefault="00A73BE3" w:rsidP="00A73BE3">
      <w:pPr>
        <w:ind w:left="720"/>
        <w:rPr>
          <w:rFonts w:eastAsia="Aptos"/>
          <w:szCs w:val="20"/>
          <w:lang w:val="es-ES"/>
        </w:rPr>
      </w:pPr>
    </w:p>
    <w:p w14:paraId="1A5CFD64"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[2:17] ¿Qué instrucciones dio Pedro a los cristianos en el versículo 17? </w:t>
      </w:r>
    </w:p>
    <w:p w14:paraId="7C71B439" w14:textId="77777777" w:rsidR="00183526" w:rsidRPr="00665B08" w:rsidRDefault="00183526" w:rsidP="00A73BE3">
      <w:pPr>
        <w:ind w:left="720"/>
        <w:rPr>
          <w:rFonts w:eastAsia="Aptos"/>
          <w:szCs w:val="20"/>
          <w:lang w:val="es-ES"/>
        </w:rPr>
      </w:pPr>
      <w:r w:rsidRPr="00665B08">
        <w:rPr>
          <w:rFonts w:eastAsia="Aptos"/>
          <w:szCs w:val="20"/>
          <w:lang w:val="es-ES"/>
        </w:rPr>
        <w:t>Pedro les dijo a los cristianos que honraran a todas las personas, que amaran a los demás cristianos, que temieran a Dios y que honraran al rey.</w:t>
      </w:r>
    </w:p>
    <w:p w14:paraId="311BF92D" w14:textId="77777777" w:rsidR="00183526" w:rsidRPr="00665B08" w:rsidRDefault="00183526" w:rsidP="00A73BE3">
      <w:pPr>
        <w:ind w:left="720"/>
        <w:rPr>
          <w:rFonts w:eastAsia="Aptos"/>
          <w:szCs w:val="20"/>
          <w:lang w:val="es-ES"/>
        </w:rPr>
      </w:pPr>
    </w:p>
    <w:p w14:paraId="1933009A"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[2:18] Pedro les dijo a los siervos que se sometieran a sus amos. ¿A qué clase de amos, les dijo a los siervos que se sometieran? </w:t>
      </w:r>
    </w:p>
    <w:p w14:paraId="54AAD1D6" w14:textId="77777777" w:rsidR="00183526" w:rsidRDefault="00183526" w:rsidP="00A73BE3">
      <w:pPr>
        <w:ind w:left="720"/>
        <w:rPr>
          <w:rFonts w:eastAsia="Aptos"/>
          <w:szCs w:val="20"/>
          <w:lang w:val="es-ES"/>
        </w:rPr>
      </w:pPr>
      <w:r w:rsidRPr="00665B08">
        <w:rPr>
          <w:rFonts w:eastAsia="Aptos"/>
          <w:szCs w:val="20"/>
          <w:lang w:val="es-ES"/>
        </w:rPr>
        <w:t xml:space="preserve">Pedro dijo que los siervos deben someterse tanto a los amos buenos y gentiles como a los amos severos. </w:t>
      </w:r>
    </w:p>
    <w:p w14:paraId="00A1E55E" w14:textId="77777777" w:rsidR="00A73BE3" w:rsidRPr="00665B08" w:rsidRDefault="00A73BE3" w:rsidP="00A73BE3">
      <w:pPr>
        <w:ind w:left="720"/>
        <w:rPr>
          <w:rFonts w:eastAsia="Aptos"/>
          <w:szCs w:val="20"/>
          <w:lang w:val="es-ES"/>
        </w:rPr>
      </w:pPr>
    </w:p>
    <w:p w14:paraId="3840D9EE"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[2:19] Según Pedro, ¿Qué era digno de alabanza? </w:t>
      </w:r>
    </w:p>
    <w:p w14:paraId="2AF55B79" w14:textId="77777777" w:rsidR="00183526" w:rsidRDefault="00183526" w:rsidP="00A73BE3">
      <w:pPr>
        <w:ind w:left="720"/>
        <w:rPr>
          <w:rFonts w:eastAsia="Aptos"/>
          <w:szCs w:val="20"/>
          <w:lang w:val="es-ES"/>
        </w:rPr>
      </w:pPr>
      <w:r w:rsidRPr="00665B08">
        <w:rPr>
          <w:rFonts w:eastAsia="Aptos"/>
          <w:szCs w:val="20"/>
          <w:lang w:val="es-ES"/>
        </w:rPr>
        <w:t>Pedro dijo que era digno de alabanza si una persona soportaba el dolor de sufrir injustamente.</w:t>
      </w:r>
    </w:p>
    <w:p w14:paraId="5030E349" w14:textId="77777777" w:rsidR="00A73BE3" w:rsidRPr="00665B08" w:rsidRDefault="00A73BE3" w:rsidP="00A73BE3">
      <w:pPr>
        <w:ind w:left="720"/>
        <w:rPr>
          <w:rFonts w:eastAsia="Aptos"/>
          <w:szCs w:val="20"/>
          <w:lang w:val="es-ES"/>
        </w:rPr>
      </w:pPr>
    </w:p>
    <w:p w14:paraId="21C30CE5"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[2:20] ¿Qué cree que quiso decir Pedro cuando preguntó cuánto crédito había si pecaban y eran afligidos? </w:t>
      </w:r>
    </w:p>
    <w:p w14:paraId="52D28229" w14:textId="77777777" w:rsidR="00183526" w:rsidRPr="00665B08" w:rsidRDefault="00183526" w:rsidP="00A73BE3">
      <w:pPr>
        <w:ind w:left="720"/>
        <w:rPr>
          <w:rFonts w:eastAsia="Aptos"/>
          <w:szCs w:val="20"/>
          <w:lang w:val="es-ES"/>
        </w:rPr>
      </w:pPr>
      <w:r w:rsidRPr="00665B08">
        <w:rPr>
          <w:rFonts w:eastAsia="Aptos"/>
          <w:szCs w:val="20"/>
          <w:lang w:val="es-ES"/>
        </w:rPr>
        <w:t xml:space="preserve">Parece haber querido decir que una persona no recibía crédito por soportar una aflicción si esa aflicción se debía a su pecado. Solo estaba recibiendo el castigo que merecía. </w:t>
      </w:r>
    </w:p>
    <w:p w14:paraId="70D837FB" w14:textId="5158FDF9" w:rsidR="00183526" w:rsidRPr="00665B08" w:rsidRDefault="00183526" w:rsidP="00A73BE3">
      <w:pPr>
        <w:pageBreakBefore/>
        <w:rPr>
          <w:rFonts w:eastAsia="Aptos"/>
          <w:b/>
          <w:szCs w:val="20"/>
          <w:lang w:val="es-ES"/>
        </w:rPr>
      </w:pPr>
      <w:r w:rsidRPr="00665B08">
        <w:rPr>
          <w:rFonts w:eastAsia="Aptos"/>
          <w:b/>
          <w:szCs w:val="20"/>
          <w:lang w:val="es-ES"/>
        </w:rPr>
        <w:lastRenderedPageBreak/>
        <w:t xml:space="preserve">1 Pedro 2:13-25, </w:t>
      </w:r>
      <w:r w:rsidR="00A73BE3">
        <w:rPr>
          <w:rFonts w:eastAsia="Aptos"/>
          <w:b/>
          <w:szCs w:val="20"/>
          <w:lang w:val="es-ES"/>
        </w:rPr>
        <w:t>c</w:t>
      </w:r>
      <w:r w:rsidRPr="00665B08">
        <w:rPr>
          <w:rFonts w:eastAsia="Aptos"/>
          <w:b/>
          <w:szCs w:val="20"/>
          <w:lang w:val="es-ES"/>
        </w:rPr>
        <w:t>ontinuación:</w:t>
      </w:r>
    </w:p>
    <w:p w14:paraId="31E89743" w14:textId="77777777" w:rsidR="00183526" w:rsidRPr="00665B08" w:rsidRDefault="00183526" w:rsidP="00A73BE3">
      <w:pPr>
        <w:ind w:left="360"/>
        <w:rPr>
          <w:rFonts w:eastAsia="Aptos"/>
          <w:szCs w:val="20"/>
          <w:lang w:val="es-ES"/>
        </w:rPr>
      </w:pPr>
    </w:p>
    <w:p w14:paraId="42FFC194"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[2:21-22] ¿Por qué los cristianos fueron llamados a sufrir por hacer el bien? </w:t>
      </w:r>
    </w:p>
    <w:p w14:paraId="68B2153E" w14:textId="77777777" w:rsidR="00183526" w:rsidRDefault="00183526" w:rsidP="00A73BE3">
      <w:pPr>
        <w:ind w:left="720"/>
        <w:rPr>
          <w:rFonts w:eastAsia="Aptos"/>
          <w:szCs w:val="20"/>
          <w:lang w:val="es-ES"/>
        </w:rPr>
      </w:pPr>
      <w:r w:rsidRPr="00665B08">
        <w:rPr>
          <w:rFonts w:eastAsia="Aptos"/>
          <w:szCs w:val="20"/>
          <w:lang w:val="es-ES"/>
        </w:rPr>
        <w:t>Los cristianos fueron llamados a sufrir porque Cristo sufrió por ellos y les dejó un ejemplo a seguir.</w:t>
      </w:r>
    </w:p>
    <w:p w14:paraId="673B2681" w14:textId="77777777" w:rsidR="00A73BE3" w:rsidRPr="00665B08" w:rsidRDefault="00A73BE3" w:rsidP="00A73BE3">
      <w:pPr>
        <w:ind w:left="720"/>
        <w:rPr>
          <w:rFonts w:eastAsia="Aptos"/>
          <w:szCs w:val="20"/>
          <w:lang w:val="es-ES"/>
        </w:rPr>
      </w:pPr>
    </w:p>
    <w:p w14:paraId="12E5DA7F"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[2:23] ¿Cómo reaccionó Jesús cuando lo insultaron y cuando sufrió? </w:t>
      </w:r>
    </w:p>
    <w:p w14:paraId="16FBEDFD" w14:textId="77777777" w:rsidR="00183526" w:rsidRDefault="00183526" w:rsidP="00A73BE3">
      <w:pPr>
        <w:ind w:left="720"/>
        <w:rPr>
          <w:rFonts w:eastAsia="Aptos"/>
          <w:szCs w:val="20"/>
          <w:lang w:val="es-ES"/>
        </w:rPr>
      </w:pPr>
      <w:r w:rsidRPr="00665B08">
        <w:rPr>
          <w:rFonts w:eastAsia="Aptos"/>
          <w:szCs w:val="20"/>
          <w:lang w:val="es-ES"/>
        </w:rPr>
        <w:t>Cuando Jesús fue insultado, él no dio un insulto a cambio. Cuando sufría, no amenazaba de vuelta. Se entregó al que juzga con justicia.</w:t>
      </w:r>
    </w:p>
    <w:p w14:paraId="440F9274" w14:textId="77777777" w:rsidR="00A73BE3" w:rsidRPr="00665B08" w:rsidRDefault="00A73BE3" w:rsidP="00A73BE3">
      <w:pPr>
        <w:ind w:left="720"/>
        <w:rPr>
          <w:rFonts w:eastAsia="Aptos"/>
          <w:szCs w:val="20"/>
          <w:lang w:val="es-ES"/>
        </w:rPr>
      </w:pPr>
    </w:p>
    <w:p w14:paraId="59E5D10F"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[2:24] ¿Qué les dijo Pedro a los cristianos acerca del pecado? </w:t>
      </w:r>
    </w:p>
    <w:p w14:paraId="60921798" w14:textId="77777777" w:rsidR="00183526" w:rsidRDefault="00183526" w:rsidP="00A73BE3">
      <w:pPr>
        <w:ind w:left="720"/>
        <w:rPr>
          <w:rFonts w:eastAsia="Aptos"/>
          <w:szCs w:val="20"/>
          <w:lang w:val="es-ES"/>
        </w:rPr>
      </w:pPr>
      <w:r w:rsidRPr="00665B08">
        <w:rPr>
          <w:rFonts w:eastAsia="Aptos"/>
          <w:szCs w:val="20"/>
          <w:lang w:val="es-ES"/>
        </w:rPr>
        <w:t>Pedro les dijo a los cristianos que Jesús tomó su pecado en su cuerpo, para que pudieran morir al pecado y vivir para la justicia.</w:t>
      </w:r>
    </w:p>
    <w:p w14:paraId="4DF0CB7F" w14:textId="77777777" w:rsidR="00A73BE3" w:rsidRPr="00665B08" w:rsidRDefault="00A73BE3" w:rsidP="00A73BE3">
      <w:pPr>
        <w:ind w:left="720"/>
        <w:rPr>
          <w:rFonts w:eastAsia="Aptos"/>
          <w:szCs w:val="20"/>
          <w:lang w:val="es-ES"/>
        </w:rPr>
      </w:pPr>
    </w:p>
    <w:p w14:paraId="5FA018AE"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[2:24] ¿Qué creen que quiso decir Pedro cuando dijo que "por sus contusiones han sido sanados"? </w:t>
      </w:r>
    </w:p>
    <w:p w14:paraId="1BDFABB9" w14:textId="77777777" w:rsidR="00183526" w:rsidRDefault="00183526" w:rsidP="00A73BE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La frase "sus contusiones" parece representar cómo sufrió Jesús cuando murió por el pecado de la gente. Tal vez "han sido sanado" se refiere a la sanación de las relaciones de los cristianos con Dios. Tal vez se refiera a que los corazones de los cristianos fueron sanados para que pudieran elegir no pecar. Quizás, Pedro también se refería a la sanidad física.</w:t>
      </w:r>
    </w:p>
    <w:p w14:paraId="1C217F42" w14:textId="77777777" w:rsidR="00A73BE3" w:rsidRPr="00665B08" w:rsidRDefault="00A73BE3" w:rsidP="00A73BE3">
      <w:pPr>
        <w:ind w:left="720"/>
        <w:rPr>
          <w:rFonts w:eastAsia="Aptos"/>
          <w:szCs w:val="20"/>
          <w:lang w:val="es-ES"/>
        </w:rPr>
      </w:pPr>
    </w:p>
    <w:p w14:paraId="6ECB89E2"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[2:25] ¿Qué dijo Pedro acerca de los cristianos y las ovejas? </w:t>
      </w:r>
    </w:p>
    <w:p w14:paraId="11758D5A" w14:textId="77777777" w:rsidR="00183526" w:rsidRDefault="00183526" w:rsidP="00A73BE3">
      <w:pPr>
        <w:ind w:left="720"/>
        <w:rPr>
          <w:rFonts w:eastAsia="Aptos"/>
          <w:szCs w:val="20"/>
          <w:lang w:val="es-ES"/>
        </w:rPr>
      </w:pPr>
      <w:r w:rsidRPr="00665B08">
        <w:rPr>
          <w:rFonts w:eastAsia="Aptos"/>
          <w:szCs w:val="20"/>
          <w:lang w:val="es-ES"/>
        </w:rPr>
        <w:t>Pedro comparó a los cristianos con las ovejas que en un tiempo se perdieron y se descarriaron, pero que han regresado al pastor y al superintendente.</w:t>
      </w:r>
    </w:p>
    <w:p w14:paraId="5E318CCB" w14:textId="77777777" w:rsidR="00A73BE3" w:rsidRPr="00665B08" w:rsidRDefault="00A73BE3" w:rsidP="00A73BE3">
      <w:pPr>
        <w:ind w:left="720"/>
        <w:rPr>
          <w:rFonts w:eastAsia="Aptos"/>
          <w:szCs w:val="20"/>
          <w:lang w:val="es-ES"/>
        </w:rPr>
      </w:pPr>
    </w:p>
    <w:p w14:paraId="65BC7EE6" w14:textId="77777777" w:rsidR="00183526" w:rsidRPr="00665B08" w:rsidRDefault="00183526" w:rsidP="00AF39DB">
      <w:pPr>
        <w:numPr>
          <w:ilvl w:val="0"/>
          <w:numId w:val="136"/>
        </w:numPr>
        <w:spacing w:line="278" w:lineRule="auto"/>
        <w:rPr>
          <w:rFonts w:eastAsia="Aptos"/>
          <w:szCs w:val="20"/>
          <w:lang w:val="es-ES"/>
        </w:rPr>
      </w:pPr>
      <w:r w:rsidRPr="00665B08">
        <w:rPr>
          <w:rFonts w:eastAsia="Aptos"/>
          <w:szCs w:val="20"/>
          <w:lang w:val="es-ES"/>
        </w:rPr>
        <w:t xml:space="preserve">[2:25] ¿Quién crees que es este pastor y supervisor de las almas de los cristianos? </w:t>
      </w:r>
    </w:p>
    <w:p w14:paraId="0B5D2928" w14:textId="77777777" w:rsidR="00183526" w:rsidRPr="00665B08" w:rsidRDefault="00183526" w:rsidP="00A73BE3">
      <w:pPr>
        <w:ind w:left="720"/>
        <w:rPr>
          <w:rFonts w:eastAsia="Aptos"/>
          <w:szCs w:val="20"/>
          <w:lang w:val="es-ES"/>
        </w:rPr>
      </w:pPr>
      <w:r w:rsidRPr="00665B08">
        <w:rPr>
          <w:rFonts w:eastAsia="Aptos"/>
          <w:szCs w:val="20"/>
          <w:lang w:val="es-ES"/>
        </w:rPr>
        <w:t>El pastor y supervisor es Jesucristo.</w:t>
      </w:r>
    </w:p>
    <w:p w14:paraId="100090B7" w14:textId="77777777" w:rsidR="00183526" w:rsidRPr="00665B08" w:rsidRDefault="00183526" w:rsidP="00A73BE3">
      <w:pPr>
        <w:spacing w:before="240"/>
        <w:rPr>
          <w:rFonts w:eastAsia="Aptos"/>
          <w:b/>
          <w:szCs w:val="20"/>
          <w:lang w:val="es-ES"/>
        </w:rPr>
      </w:pPr>
      <w:r w:rsidRPr="00665B08">
        <w:rPr>
          <w:rFonts w:eastAsia="Aptos"/>
          <w:b/>
          <w:szCs w:val="20"/>
          <w:lang w:val="es-ES"/>
        </w:rPr>
        <w:t>Sección de comentarios:</w:t>
      </w:r>
    </w:p>
    <w:p w14:paraId="00BC8444" w14:textId="77777777" w:rsidR="00183526" w:rsidRPr="00665B08" w:rsidRDefault="00183526" w:rsidP="00A73BE3">
      <w:pPr>
        <w:rPr>
          <w:rFonts w:eastAsia="Aptos"/>
          <w:szCs w:val="20"/>
          <w:lang w:val="es-ES"/>
        </w:rPr>
      </w:pPr>
      <w:r w:rsidRPr="00665B08">
        <w:rPr>
          <w:rFonts w:eastAsia="Aptos"/>
          <w:szCs w:val="20"/>
          <w:lang w:val="es-ES"/>
        </w:rPr>
        <w:br w:type="page"/>
      </w:r>
    </w:p>
    <w:p w14:paraId="5B2AD8A1" w14:textId="77777777" w:rsidR="00183526" w:rsidRPr="00665B08" w:rsidRDefault="00183526" w:rsidP="00665B08">
      <w:pPr>
        <w:pStyle w:val="Heading1"/>
        <w:rPr>
          <w:lang w:val="es-ES"/>
        </w:rPr>
      </w:pPr>
      <w:bookmarkStart w:id="154" w:name="_Toc176516733"/>
      <w:bookmarkStart w:id="155" w:name="_Toc196896518"/>
      <w:r w:rsidRPr="00665B08">
        <w:rPr>
          <w:lang w:val="es-ES"/>
        </w:rPr>
        <w:lastRenderedPageBreak/>
        <w:t>1 Juan 4:1-6</w:t>
      </w:r>
      <w:bookmarkEnd w:id="154"/>
      <w:bookmarkEnd w:id="155"/>
    </w:p>
    <w:p w14:paraId="15C56D9C" w14:textId="77777777" w:rsidR="00183526" w:rsidRPr="00A73BE3" w:rsidRDefault="00183526" w:rsidP="00183526">
      <w:pPr>
        <w:spacing w:after="240"/>
        <w:rPr>
          <w:rFonts w:eastAsia="Aptos"/>
          <w:b/>
          <w:i/>
          <w:iCs/>
          <w:sz w:val="22"/>
          <w:lang w:val="es-ES"/>
        </w:rPr>
      </w:pPr>
      <w:r w:rsidRPr="00A73BE3">
        <w:rPr>
          <w:rFonts w:eastAsia="Aptos"/>
          <w:b/>
          <w:i/>
          <w:iCs/>
          <w:sz w:val="22"/>
          <w:lang w:val="es-ES"/>
        </w:rPr>
        <w:t>Lea el pasaje.</w:t>
      </w:r>
    </w:p>
    <w:p w14:paraId="520AC5CC" w14:textId="77777777" w:rsidR="00183526" w:rsidRPr="00665B08" w:rsidRDefault="00183526" w:rsidP="00322703">
      <w:pPr>
        <w:pStyle w:val="Part1"/>
        <w:rPr>
          <w:lang w:val="es-ES"/>
        </w:rPr>
      </w:pPr>
      <w:r w:rsidRPr="00665B08">
        <w:rPr>
          <w:lang w:val="es-ES"/>
        </w:rPr>
        <w:t>Parte 1</w:t>
      </w:r>
    </w:p>
    <w:p w14:paraId="025311EF" w14:textId="77777777" w:rsidR="00183526" w:rsidRPr="00665B08" w:rsidRDefault="00183526" w:rsidP="00322703">
      <w:pPr>
        <w:pStyle w:val="Answerortell"/>
        <w:rPr>
          <w:lang w:val="es-ES"/>
        </w:rPr>
      </w:pPr>
      <w:r w:rsidRPr="00665B08">
        <w:rPr>
          <w:lang w:val="es-ES"/>
        </w:rPr>
        <w:t>Diga en sus propias palabras lo que acaba de leer en este pasaje.</w:t>
      </w:r>
    </w:p>
    <w:p w14:paraId="47E3A3BD" w14:textId="77777777" w:rsidR="00183526" w:rsidRPr="00665B08" w:rsidRDefault="00183526" w:rsidP="00322703">
      <w:pPr>
        <w:pStyle w:val="Checklist"/>
        <w:rPr>
          <w:lang w:val="es-ES"/>
        </w:rPr>
      </w:pPr>
      <w:r w:rsidRPr="00665B08">
        <w:rPr>
          <w:lang w:val="es-ES"/>
        </w:rPr>
        <w:t>Juan advirtió a los creyentes acerca de muchos falsos profetas que hay en el mundo. [4:1]</w:t>
      </w:r>
    </w:p>
    <w:p w14:paraId="030D600F" w14:textId="77777777" w:rsidR="00183526" w:rsidRPr="00665B08" w:rsidRDefault="00183526" w:rsidP="00322703">
      <w:pPr>
        <w:pStyle w:val="Checklist"/>
        <w:rPr>
          <w:lang w:val="es-ES"/>
        </w:rPr>
      </w:pPr>
      <w:r w:rsidRPr="00665B08">
        <w:rPr>
          <w:lang w:val="es-ES"/>
        </w:rPr>
        <w:t>Si alguien no confiesa que Jesucristo vino en carne, no es de Dios. [4:2-3]</w:t>
      </w:r>
    </w:p>
    <w:p w14:paraId="332AD420" w14:textId="77777777" w:rsidR="00183526" w:rsidRPr="00665B08" w:rsidRDefault="00183526" w:rsidP="00322703">
      <w:pPr>
        <w:pStyle w:val="Checklist"/>
        <w:rPr>
          <w:lang w:val="es-ES"/>
        </w:rPr>
      </w:pPr>
      <w:r w:rsidRPr="00665B08">
        <w:rPr>
          <w:lang w:val="es-ES"/>
        </w:rPr>
        <w:t>Los que confiesan a Jesús son de Dios y han vencido a los falsos profetas. [4:2-4]</w:t>
      </w:r>
    </w:p>
    <w:p w14:paraId="0D189DB5" w14:textId="77777777" w:rsidR="00183526" w:rsidRPr="00665B08" w:rsidRDefault="00183526" w:rsidP="00322703">
      <w:pPr>
        <w:pStyle w:val="Checklist"/>
        <w:rPr>
          <w:lang w:val="es-ES"/>
        </w:rPr>
      </w:pPr>
      <w:r w:rsidRPr="00665B08">
        <w:rPr>
          <w:lang w:val="es-ES"/>
        </w:rPr>
        <w:t>El espíritu que está en los creyentes es mayor que el espíritu que está en el mundo. [4:4]</w:t>
      </w:r>
    </w:p>
    <w:p w14:paraId="0466D737" w14:textId="77777777" w:rsidR="00183526" w:rsidRPr="00665B08" w:rsidRDefault="00183526" w:rsidP="00322703">
      <w:pPr>
        <w:pStyle w:val="Part2"/>
        <w:rPr>
          <w:lang w:val="es-ES"/>
        </w:rPr>
      </w:pPr>
      <w:r w:rsidRPr="00665B08">
        <w:rPr>
          <w:lang w:val="es-ES"/>
        </w:rPr>
        <w:t>Parte 2</w:t>
      </w:r>
    </w:p>
    <w:p w14:paraId="785AFDC4" w14:textId="77777777" w:rsidR="00183526" w:rsidRPr="00665B08" w:rsidRDefault="00183526" w:rsidP="00322703">
      <w:pPr>
        <w:pStyle w:val="Answerortell"/>
        <w:rPr>
          <w:lang w:val="es-ES"/>
        </w:rPr>
      </w:pPr>
      <w:r w:rsidRPr="00665B08">
        <w:rPr>
          <w:lang w:val="es-ES"/>
        </w:rPr>
        <w:t>Responda las siguientes preguntas de los versículos señalados.</w:t>
      </w:r>
    </w:p>
    <w:p w14:paraId="55C64F86"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[4:1-2] ¿Por qué Juan advirtió a los creyentes que no creyeran en todo espíritu? </w:t>
      </w:r>
    </w:p>
    <w:p w14:paraId="33E5A32B" w14:textId="77777777" w:rsidR="00183526" w:rsidRDefault="00183526" w:rsidP="00322703">
      <w:pPr>
        <w:ind w:left="360" w:firstLine="360"/>
        <w:rPr>
          <w:rFonts w:eastAsia="Aptos"/>
          <w:szCs w:val="20"/>
          <w:lang w:val="es-ES"/>
        </w:rPr>
      </w:pPr>
      <w:r w:rsidRPr="00665B08">
        <w:rPr>
          <w:rFonts w:eastAsia="Aptos"/>
          <w:szCs w:val="20"/>
          <w:lang w:val="es-ES"/>
        </w:rPr>
        <w:t>Hizo esto porque hay muchos falsos profetas en el mundo.</w:t>
      </w:r>
    </w:p>
    <w:p w14:paraId="16B36358" w14:textId="77777777" w:rsidR="00322703" w:rsidRPr="00665B08" w:rsidRDefault="00322703" w:rsidP="00322703">
      <w:pPr>
        <w:ind w:left="720"/>
        <w:rPr>
          <w:rFonts w:eastAsia="Aptos"/>
          <w:szCs w:val="20"/>
          <w:lang w:val="es-ES"/>
        </w:rPr>
      </w:pPr>
    </w:p>
    <w:p w14:paraId="0BB17A26"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[4:1-2] ¿Cómo se pueden probar los espíritus para ver si son de Dios? </w:t>
      </w:r>
    </w:p>
    <w:p w14:paraId="32A7A8E5" w14:textId="77777777" w:rsidR="00183526" w:rsidRDefault="00183526" w:rsidP="00322703">
      <w:pPr>
        <w:ind w:left="720"/>
        <w:rPr>
          <w:rFonts w:eastAsia="Aptos"/>
          <w:szCs w:val="20"/>
          <w:lang w:val="es-ES"/>
        </w:rPr>
      </w:pPr>
      <w:r w:rsidRPr="00665B08">
        <w:rPr>
          <w:rFonts w:eastAsia="Aptos"/>
          <w:szCs w:val="20"/>
          <w:lang w:val="es-ES"/>
        </w:rPr>
        <w:t>Todo espíritu que confiesa que Jesucristo vino en carne es de Dios. Todo espíritu que no confiesa a Jesús no es de Dios.</w:t>
      </w:r>
    </w:p>
    <w:p w14:paraId="2366B937" w14:textId="77777777" w:rsidR="00322703" w:rsidRPr="00665B08" w:rsidRDefault="00322703" w:rsidP="00322703">
      <w:pPr>
        <w:ind w:left="720"/>
        <w:rPr>
          <w:rFonts w:eastAsia="Aptos"/>
          <w:szCs w:val="20"/>
          <w:lang w:val="es-ES"/>
        </w:rPr>
      </w:pPr>
    </w:p>
    <w:p w14:paraId="65072FA8"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[4:3] ¿Cuál es el espíritu del anticristo? </w:t>
      </w:r>
    </w:p>
    <w:p w14:paraId="5FBC3165" w14:textId="77777777" w:rsidR="00183526" w:rsidRDefault="00183526" w:rsidP="00322703">
      <w:pPr>
        <w:ind w:left="720"/>
        <w:rPr>
          <w:rFonts w:eastAsia="Aptos"/>
          <w:szCs w:val="20"/>
          <w:lang w:val="es-ES"/>
        </w:rPr>
      </w:pPr>
      <w:r w:rsidRPr="00665B08">
        <w:rPr>
          <w:rFonts w:eastAsia="Aptos"/>
          <w:szCs w:val="20"/>
          <w:lang w:val="es-ES"/>
        </w:rPr>
        <w:t>El espíritu del anticristo es todo espíritu que no confiesa que Jesús ha venido en la carne.</w:t>
      </w:r>
    </w:p>
    <w:p w14:paraId="379F3DF6" w14:textId="77777777" w:rsidR="00322703" w:rsidRPr="00665B08" w:rsidRDefault="00322703" w:rsidP="00322703">
      <w:pPr>
        <w:ind w:left="720"/>
        <w:rPr>
          <w:rFonts w:eastAsia="Aptos"/>
          <w:szCs w:val="20"/>
          <w:lang w:val="es-ES"/>
        </w:rPr>
      </w:pPr>
    </w:p>
    <w:p w14:paraId="51BFE913"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[4:4] ¿Por qué pueden los hijos de Dios vencer a los que se oponen a Cristo? </w:t>
      </w:r>
    </w:p>
    <w:p w14:paraId="4A5D61A2" w14:textId="77777777" w:rsidR="00183526" w:rsidRDefault="00183526" w:rsidP="00322703">
      <w:pPr>
        <w:ind w:left="720"/>
        <w:rPr>
          <w:rFonts w:eastAsia="Aptos"/>
          <w:szCs w:val="20"/>
          <w:lang w:val="es-ES"/>
        </w:rPr>
      </w:pPr>
      <w:r w:rsidRPr="00665B08">
        <w:rPr>
          <w:rFonts w:eastAsia="Aptos"/>
          <w:szCs w:val="20"/>
          <w:lang w:val="es-ES"/>
        </w:rPr>
        <w:t>Los hijos de Dios son capaces de vencer porque el que está en los hijos de Dios es más grande que el que está en el mundo.</w:t>
      </w:r>
    </w:p>
    <w:p w14:paraId="198123E8" w14:textId="77777777" w:rsidR="00322703" w:rsidRPr="00665B08" w:rsidRDefault="00322703" w:rsidP="00322703">
      <w:pPr>
        <w:ind w:left="720"/>
        <w:rPr>
          <w:rFonts w:eastAsia="Aptos"/>
          <w:szCs w:val="20"/>
          <w:lang w:val="es-ES"/>
        </w:rPr>
      </w:pPr>
    </w:p>
    <w:p w14:paraId="7B77549F"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[4:4] ¿A quién cree que se refería Juan cuando escribió acerca de "el que está en vosotros"? </w:t>
      </w:r>
    </w:p>
    <w:p w14:paraId="2BF6509F" w14:textId="77777777" w:rsidR="00183526" w:rsidRDefault="00183526" w:rsidP="00322703">
      <w:pPr>
        <w:ind w:left="720"/>
        <w:rPr>
          <w:rFonts w:eastAsia="Aptos"/>
          <w:szCs w:val="20"/>
          <w:lang w:val="es-ES"/>
        </w:rPr>
      </w:pPr>
      <w:r w:rsidRPr="00665B08">
        <w:rPr>
          <w:rFonts w:eastAsia="Aptos"/>
          <w:szCs w:val="20"/>
          <w:lang w:val="es-ES"/>
        </w:rPr>
        <w:t>El pasaje muestra que se estaba refiriendo a Dios. Es posible que se estuviera refiriendo específicamente al Espíritu Santo.</w:t>
      </w:r>
    </w:p>
    <w:p w14:paraId="038100CE" w14:textId="77777777" w:rsidR="00322703" w:rsidRPr="00665B08" w:rsidRDefault="00322703" w:rsidP="00322703">
      <w:pPr>
        <w:ind w:left="720"/>
        <w:rPr>
          <w:rFonts w:eastAsia="Aptos"/>
          <w:szCs w:val="20"/>
          <w:lang w:val="es-ES"/>
        </w:rPr>
      </w:pPr>
    </w:p>
    <w:p w14:paraId="237FBD27"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[4:4] ¿A quién cree que se refería Juan cuando escribió acerca del que está en el mundo? </w:t>
      </w:r>
    </w:p>
    <w:p w14:paraId="76884F64" w14:textId="77777777" w:rsidR="00183526" w:rsidRDefault="00183526" w:rsidP="0032270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 xml:space="preserve">Probablemente se refería al espíritu del anticristo. </w:t>
      </w:r>
    </w:p>
    <w:p w14:paraId="6E801D21" w14:textId="77777777" w:rsidR="00322703" w:rsidRPr="00665B08" w:rsidRDefault="00322703" w:rsidP="00322703">
      <w:pPr>
        <w:ind w:left="720"/>
        <w:rPr>
          <w:rFonts w:eastAsia="Aptos"/>
          <w:szCs w:val="20"/>
          <w:lang w:val="es-ES"/>
        </w:rPr>
      </w:pPr>
    </w:p>
    <w:p w14:paraId="665AA171"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[4:5] ¿Qué creen que quiso decir Juan cuando dijo en el versículo 5 que ellos son del mundo y hablan del mundo? </w:t>
      </w:r>
    </w:p>
    <w:p w14:paraId="3DF05E77" w14:textId="77777777" w:rsidR="00183526" w:rsidRPr="00665B08" w:rsidRDefault="00183526" w:rsidP="0032270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Parece estar refiriéndose a aquellos que no confiesan a Jesús. Probablemente quiso decir que no eran de Dios, y que no tenían el Espíritu de Dios porque no creían en Jesús.</w:t>
      </w:r>
    </w:p>
    <w:p w14:paraId="4964E315" w14:textId="77777777" w:rsidR="00183526" w:rsidRPr="00665B08" w:rsidRDefault="00183526" w:rsidP="00322703">
      <w:pPr>
        <w:ind w:left="720"/>
        <w:rPr>
          <w:rFonts w:eastAsia="Aptos"/>
          <w:szCs w:val="20"/>
          <w:lang w:val="es-ES"/>
        </w:rPr>
      </w:pPr>
    </w:p>
    <w:p w14:paraId="3E686D07" w14:textId="77777777" w:rsidR="00183526" w:rsidRPr="00665B08" w:rsidRDefault="00183526" w:rsidP="00AF39DB">
      <w:pPr>
        <w:numPr>
          <w:ilvl w:val="0"/>
          <w:numId w:val="142"/>
        </w:numPr>
        <w:spacing w:line="278" w:lineRule="auto"/>
        <w:rPr>
          <w:rFonts w:eastAsia="Aptos"/>
          <w:szCs w:val="20"/>
          <w:lang w:val="es-ES"/>
        </w:rPr>
      </w:pPr>
      <w:r w:rsidRPr="00665B08">
        <w:rPr>
          <w:rFonts w:eastAsia="Aptos"/>
          <w:szCs w:val="20"/>
          <w:lang w:val="es-ES"/>
        </w:rPr>
        <w:t xml:space="preserve">[4:6] ¿Cómo pueden los creyentes distinguir el espíritu de verdad del espíritu de error? </w:t>
      </w:r>
    </w:p>
    <w:p w14:paraId="472B7B8F" w14:textId="77777777" w:rsidR="00183526" w:rsidRPr="00665B08" w:rsidRDefault="00183526" w:rsidP="00322703">
      <w:pPr>
        <w:ind w:left="720"/>
        <w:rPr>
          <w:rFonts w:eastAsia="Aptos"/>
          <w:szCs w:val="20"/>
          <w:lang w:val="es-ES"/>
        </w:rPr>
      </w:pPr>
      <w:r w:rsidRPr="00665B08">
        <w:rPr>
          <w:rFonts w:eastAsia="Aptos"/>
          <w:szCs w:val="20"/>
          <w:lang w:val="es-ES"/>
        </w:rPr>
        <w:t>Los creyentes pueden distinguirlos por si escuchan lo que dice el pueblo de Dios.</w:t>
      </w:r>
    </w:p>
    <w:p w14:paraId="6A300ADE" w14:textId="77777777" w:rsidR="00183526" w:rsidRPr="00665B08" w:rsidRDefault="00183526" w:rsidP="00322703">
      <w:pPr>
        <w:spacing w:before="240"/>
        <w:rPr>
          <w:rFonts w:eastAsia="Aptos"/>
          <w:szCs w:val="20"/>
          <w:lang w:val="es-ES"/>
        </w:rPr>
      </w:pPr>
      <w:r w:rsidRPr="00665B08">
        <w:rPr>
          <w:rFonts w:eastAsia="Aptos"/>
          <w:b/>
          <w:szCs w:val="20"/>
          <w:lang w:val="es-ES"/>
        </w:rPr>
        <w:t>Sección de comentarios:</w:t>
      </w:r>
    </w:p>
    <w:p w14:paraId="501DD265" w14:textId="77777777" w:rsidR="00183526" w:rsidRPr="00665B08" w:rsidRDefault="00183526" w:rsidP="00322703">
      <w:pPr>
        <w:spacing w:line="240" w:lineRule="auto"/>
        <w:rPr>
          <w:rFonts w:eastAsia="Aptos"/>
          <w:sz w:val="40"/>
          <w:szCs w:val="44"/>
          <w:lang w:val="es-ES"/>
        </w:rPr>
      </w:pPr>
      <w:bookmarkStart w:id="156" w:name="_heading=h.2s8eyo1" w:colFirst="0" w:colLast="0"/>
      <w:bookmarkStart w:id="157" w:name="_heading=h.b1iszkfxqcgc" w:colFirst="0" w:colLast="0"/>
      <w:bookmarkEnd w:id="156"/>
      <w:bookmarkEnd w:id="157"/>
      <w:r w:rsidRPr="00665B08">
        <w:rPr>
          <w:rFonts w:eastAsia="Aptos"/>
          <w:szCs w:val="44"/>
          <w:lang w:val="es-ES"/>
        </w:rPr>
        <w:br w:type="page"/>
      </w:r>
    </w:p>
    <w:p w14:paraId="231D4E2D" w14:textId="77777777" w:rsidR="00183526" w:rsidRPr="00665B08" w:rsidRDefault="00183526" w:rsidP="00665B08">
      <w:pPr>
        <w:pStyle w:val="Heading1"/>
        <w:rPr>
          <w:lang w:val="es-ES"/>
        </w:rPr>
      </w:pPr>
      <w:bookmarkStart w:id="158" w:name="_Toc176516734"/>
      <w:bookmarkStart w:id="159" w:name="_Toc196896519"/>
      <w:r w:rsidRPr="00665B08">
        <w:rPr>
          <w:lang w:val="es-ES"/>
        </w:rPr>
        <w:lastRenderedPageBreak/>
        <w:t>1 Juan 4:7-21</w:t>
      </w:r>
      <w:bookmarkEnd w:id="158"/>
      <w:bookmarkEnd w:id="159"/>
    </w:p>
    <w:p w14:paraId="364CD3E3" w14:textId="77777777" w:rsidR="00183526" w:rsidRPr="00322703" w:rsidRDefault="00183526" w:rsidP="00183526">
      <w:pPr>
        <w:spacing w:after="240"/>
        <w:rPr>
          <w:rFonts w:eastAsia="Aptos"/>
          <w:b/>
          <w:i/>
          <w:iCs/>
          <w:sz w:val="22"/>
          <w:lang w:val="es-ES"/>
        </w:rPr>
      </w:pPr>
      <w:r w:rsidRPr="00322703">
        <w:rPr>
          <w:rFonts w:eastAsia="Aptos"/>
          <w:b/>
          <w:i/>
          <w:iCs/>
          <w:sz w:val="22"/>
          <w:lang w:val="es-ES"/>
        </w:rPr>
        <w:t>Lea el pasaje.</w:t>
      </w:r>
    </w:p>
    <w:p w14:paraId="3C698681" w14:textId="77777777" w:rsidR="00183526" w:rsidRPr="00665B08" w:rsidRDefault="00183526" w:rsidP="00322703">
      <w:pPr>
        <w:pStyle w:val="Part1"/>
        <w:rPr>
          <w:lang w:val="es-ES"/>
        </w:rPr>
      </w:pPr>
      <w:r w:rsidRPr="00665B08">
        <w:rPr>
          <w:lang w:val="es-ES"/>
        </w:rPr>
        <w:t>Parte 1</w:t>
      </w:r>
    </w:p>
    <w:p w14:paraId="3759D0F0" w14:textId="77777777" w:rsidR="00183526" w:rsidRPr="00665B08" w:rsidRDefault="00183526" w:rsidP="00322703">
      <w:pPr>
        <w:pStyle w:val="Answerortell"/>
        <w:rPr>
          <w:lang w:val="es-ES"/>
        </w:rPr>
      </w:pPr>
      <w:r w:rsidRPr="00665B08">
        <w:rPr>
          <w:lang w:val="es-ES"/>
        </w:rPr>
        <w:t>Diga en sus propias palabras lo que acaba de leer en este pasaje.</w:t>
      </w:r>
    </w:p>
    <w:p w14:paraId="0BB16B5F" w14:textId="77777777" w:rsidR="00183526" w:rsidRPr="00665B08" w:rsidRDefault="00183526" w:rsidP="00322703">
      <w:pPr>
        <w:pStyle w:val="Checklist"/>
        <w:rPr>
          <w:lang w:val="es-ES"/>
        </w:rPr>
      </w:pPr>
      <w:r w:rsidRPr="00665B08">
        <w:rPr>
          <w:lang w:val="es-ES"/>
        </w:rPr>
        <w:t>Los creyentes se aman unos a otros. Esto demuestra que conocen a Dios porque Dios es amor. [4:7-8]</w:t>
      </w:r>
    </w:p>
    <w:p w14:paraId="3070C95E" w14:textId="77777777" w:rsidR="00183526" w:rsidRPr="00665B08" w:rsidRDefault="00183526" w:rsidP="00322703">
      <w:pPr>
        <w:pStyle w:val="Checklist"/>
        <w:rPr>
          <w:lang w:val="es-ES"/>
        </w:rPr>
      </w:pPr>
      <w:r w:rsidRPr="00665B08">
        <w:rPr>
          <w:lang w:val="es-ES"/>
        </w:rPr>
        <w:t>Dios reveló su amor por ellos al enviar a su único Hijo al mundo. [4:9-10]</w:t>
      </w:r>
    </w:p>
    <w:p w14:paraId="71E9FB47" w14:textId="77777777" w:rsidR="00183526" w:rsidRPr="00665B08" w:rsidRDefault="00183526" w:rsidP="00322703">
      <w:pPr>
        <w:pStyle w:val="Checklist"/>
        <w:rPr>
          <w:lang w:val="es-ES"/>
        </w:rPr>
      </w:pPr>
      <w:r w:rsidRPr="00665B08">
        <w:rPr>
          <w:lang w:val="es-ES"/>
        </w:rPr>
        <w:t>Los creyentes permanecen en el amor de Dios amándose unos a otros. [4:11-14, 16-17]</w:t>
      </w:r>
    </w:p>
    <w:p w14:paraId="3859D4B8" w14:textId="77777777" w:rsidR="00183526" w:rsidRPr="00665B08" w:rsidRDefault="00183526" w:rsidP="00322703">
      <w:pPr>
        <w:pStyle w:val="Checklist"/>
        <w:rPr>
          <w:lang w:val="es-ES"/>
        </w:rPr>
      </w:pPr>
      <w:r w:rsidRPr="00665B08">
        <w:rPr>
          <w:lang w:val="es-ES"/>
        </w:rPr>
        <w:t>Los verdaderos creyentes confiesan que Jesús es el Hijo de Dios. [4:15]</w:t>
      </w:r>
    </w:p>
    <w:p w14:paraId="69426F55" w14:textId="77777777" w:rsidR="00183526" w:rsidRPr="00665B08" w:rsidRDefault="00183526" w:rsidP="00322703">
      <w:pPr>
        <w:pStyle w:val="Checklist"/>
        <w:rPr>
          <w:lang w:val="es-ES"/>
        </w:rPr>
      </w:pPr>
      <w:r w:rsidRPr="00665B08">
        <w:rPr>
          <w:lang w:val="es-ES"/>
        </w:rPr>
        <w:t>Amamos a los demás porque Dios nos amó primero. [4:19]</w:t>
      </w:r>
    </w:p>
    <w:p w14:paraId="34B5FD93" w14:textId="77777777" w:rsidR="00183526" w:rsidRPr="00665B08" w:rsidRDefault="00183526" w:rsidP="00322703">
      <w:pPr>
        <w:pStyle w:val="Checklist"/>
        <w:rPr>
          <w:lang w:val="es-ES"/>
        </w:rPr>
      </w:pPr>
      <w:r w:rsidRPr="00665B08">
        <w:rPr>
          <w:lang w:val="es-ES"/>
        </w:rPr>
        <w:t>Una persona no puede amar a Dios y odiar a otros cristianos al mismo tiempo. [4:20-21]</w:t>
      </w:r>
    </w:p>
    <w:p w14:paraId="44CDC73F" w14:textId="77777777" w:rsidR="00183526" w:rsidRPr="00665B08" w:rsidRDefault="00183526" w:rsidP="00322703">
      <w:pPr>
        <w:pStyle w:val="Part2"/>
        <w:rPr>
          <w:lang w:val="es-ES"/>
        </w:rPr>
      </w:pPr>
      <w:r w:rsidRPr="00665B08">
        <w:rPr>
          <w:lang w:val="es-ES"/>
        </w:rPr>
        <w:t>Parte 2</w:t>
      </w:r>
    </w:p>
    <w:p w14:paraId="2561835F" w14:textId="77777777" w:rsidR="00183526" w:rsidRPr="00665B08" w:rsidRDefault="00183526" w:rsidP="00322703">
      <w:pPr>
        <w:pStyle w:val="Answerortell"/>
        <w:rPr>
          <w:lang w:val="es-ES"/>
        </w:rPr>
      </w:pPr>
      <w:r w:rsidRPr="00665B08">
        <w:rPr>
          <w:lang w:val="es-ES"/>
        </w:rPr>
        <w:t>Responda las siguientes preguntas de los versículos señalados.</w:t>
      </w:r>
    </w:p>
    <w:p w14:paraId="28F991EE"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[4:7] ¿Por qué deben amarse los creyentes unos a otros, según el versículo 7? </w:t>
      </w:r>
    </w:p>
    <w:p w14:paraId="096016B4" w14:textId="77777777" w:rsidR="00183526" w:rsidRDefault="00183526" w:rsidP="00322703">
      <w:pPr>
        <w:ind w:left="720"/>
        <w:rPr>
          <w:rFonts w:eastAsia="Aptos"/>
          <w:szCs w:val="20"/>
          <w:lang w:val="es-ES"/>
        </w:rPr>
      </w:pPr>
      <w:r w:rsidRPr="00665B08">
        <w:rPr>
          <w:rFonts w:eastAsia="Aptos"/>
          <w:szCs w:val="20"/>
          <w:lang w:val="es-ES"/>
        </w:rPr>
        <w:t>Los creyentes deben amarse unos a otros porque el amor viene de Dios.</w:t>
      </w:r>
    </w:p>
    <w:p w14:paraId="1585C6EE" w14:textId="77777777" w:rsidR="00322703" w:rsidRPr="00665B08" w:rsidRDefault="00322703" w:rsidP="00322703">
      <w:pPr>
        <w:ind w:left="720"/>
        <w:rPr>
          <w:rFonts w:eastAsia="Aptos"/>
          <w:szCs w:val="20"/>
          <w:lang w:val="es-ES"/>
        </w:rPr>
      </w:pPr>
    </w:p>
    <w:p w14:paraId="4653B68E"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[4:7] ¿Qué dijo Juan acerca de todos los que aman a los demás? </w:t>
      </w:r>
    </w:p>
    <w:p w14:paraId="148F4426" w14:textId="77777777" w:rsidR="00183526" w:rsidRDefault="00183526" w:rsidP="00322703">
      <w:pPr>
        <w:ind w:left="360" w:firstLine="360"/>
        <w:rPr>
          <w:rFonts w:eastAsia="Aptos"/>
          <w:szCs w:val="20"/>
          <w:lang w:val="es-ES"/>
        </w:rPr>
      </w:pPr>
      <w:r w:rsidRPr="00665B08">
        <w:rPr>
          <w:rFonts w:eastAsia="Aptos"/>
          <w:szCs w:val="20"/>
          <w:lang w:val="es-ES"/>
        </w:rPr>
        <w:t>Juan dijo que ellos nacieron de Dios, y conocen a Dios.</w:t>
      </w:r>
    </w:p>
    <w:p w14:paraId="0FB825FB" w14:textId="77777777" w:rsidR="00322703" w:rsidRPr="00665B08" w:rsidRDefault="00322703" w:rsidP="00322703">
      <w:pPr>
        <w:ind w:left="720"/>
        <w:rPr>
          <w:rFonts w:eastAsia="Aptos"/>
          <w:szCs w:val="20"/>
          <w:lang w:val="es-ES"/>
        </w:rPr>
      </w:pPr>
    </w:p>
    <w:p w14:paraId="5736221F"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[4:8] ¿Qué dijo Juan acerca de una persona que no ama a los demás? </w:t>
      </w:r>
    </w:p>
    <w:p w14:paraId="52C7E191" w14:textId="77777777" w:rsidR="00183526" w:rsidRDefault="00183526" w:rsidP="00322703">
      <w:pPr>
        <w:ind w:left="720"/>
        <w:rPr>
          <w:rFonts w:eastAsia="Aptos"/>
          <w:szCs w:val="20"/>
          <w:lang w:val="es-ES"/>
        </w:rPr>
      </w:pPr>
      <w:r w:rsidRPr="00665B08">
        <w:rPr>
          <w:rFonts w:eastAsia="Aptos"/>
          <w:szCs w:val="20"/>
          <w:lang w:val="es-ES"/>
        </w:rPr>
        <w:t>La persona que no ama a los demás no conoce a Dios, porque Dios es amor.</w:t>
      </w:r>
    </w:p>
    <w:p w14:paraId="594D4C69" w14:textId="77777777" w:rsidR="00322703" w:rsidRPr="00665B08" w:rsidRDefault="00322703" w:rsidP="00322703">
      <w:pPr>
        <w:ind w:left="720"/>
        <w:rPr>
          <w:rFonts w:eastAsia="Aptos"/>
          <w:szCs w:val="20"/>
          <w:lang w:val="es-ES"/>
        </w:rPr>
      </w:pPr>
    </w:p>
    <w:p w14:paraId="59255D81"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[4:9] ¿Cómo reveló Dios su amor por los cristianos? </w:t>
      </w:r>
    </w:p>
    <w:p w14:paraId="0980F1F0" w14:textId="77777777" w:rsidR="00183526" w:rsidRDefault="00183526" w:rsidP="00322703">
      <w:pPr>
        <w:ind w:left="720"/>
        <w:rPr>
          <w:rFonts w:eastAsia="Aptos"/>
          <w:szCs w:val="20"/>
          <w:lang w:val="es-ES"/>
        </w:rPr>
      </w:pPr>
      <w:r w:rsidRPr="00665B08">
        <w:rPr>
          <w:rFonts w:eastAsia="Aptos"/>
          <w:szCs w:val="20"/>
          <w:lang w:val="es-ES"/>
        </w:rPr>
        <w:t>Dios reveló su amor por los cristianos al enviar a su único Hijo al mundo.</w:t>
      </w:r>
    </w:p>
    <w:p w14:paraId="18D7FBAF" w14:textId="77777777" w:rsidR="00322703" w:rsidRPr="00665B08" w:rsidRDefault="00322703" w:rsidP="00322703">
      <w:pPr>
        <w:ind w:left="720"/>
        <w:rPr>
          <w:rFonts w:eastAsia="Aptos"/>
          <w:szCs w:val="20"/>
          <w:lang w:val="es-ES"/>
        </w:rPr>
      </w:pPr>
    </w:p>
    <w:p w14:paraId="32CE3006"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[4:10] ¿Quién mostró con su amor, lo que era el amor verdadero, y cómo lo hizo? </w:t>
      </w:r>
    </w:p>
    <w:p w14:paraId="2B15139F" w14:textId="77777777" w:rsidR="00183526" w:rsidRDefault="00183526" w:rsidP="00322703">
      <w:pPr>
        <w:ind w:left="720"/>
        <w:rPr>
          <w:rFonts w:eastAsia="Aptos"/>
          <w:szCs w:val="20"/>
          <w:lang w:val="es-ES"/>
        </w:rPr>
      </w:pPr>
      <w:r w:rsidRPr="00665B08">
        <w:rPr>
          <w:rFonts w:eastAsia="Aptos"/>
          <w:szCs w:val="20"/>
          <w:lang w:val="es-ES"/>
        </w:rPr>
        <w:t>El amor de Dios mostró lo que era el verdadero amor. Mostró su amor a la gente al enviar a su Hijo para ser el sacrificio que expía sus pecados.</w:t>
      </w:r>
    </w:p>
    <w:p w14:paraId="7A2171F1" w14:textId="77777777" w:rsidR="00322703" w:rsidRPr="00665B08" w:rsidRDefault="00322703" w:rsidP="00322703">
      <w:pPr>
        <w:ind w:left="720"/>
        <w:rPr>
          <w:rFonts w:eastAsia="Aptos"/>
          <w:szCs w:val="20"/>
          <w:lang w:val="es-ES"/>
        </w:rPr>
      </w:pPr>
    </w:p>
    <w:p w14:paraId="629E9280"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[4:11] Puesto que Dios amaba a los cristianos lo suficiente como para enviar a su único Hijo, ¿Qué debían hacer ellos en respuesta? </w:t>
      </w:r>
    </w:p>
    <w:p w14:paraId="78672D3C" w14:textId="77777777" w:rsidR="00183526" w:rsidRDefault="00183526" w:rsidP="00322703">
      <w:pPr>
        <w:ind w:left="720"/>
        <w:rPr>
          <w:rFonts w:eastAsia="Aptos"/>
          <w:szCs w:val="20"/>
          <w:lang w:val="es-ES"/>
        </w:rPr>
      </w:pPr>
      <w:r w:rsidRPr="00665B08">
        <w:rPr>
          <w:rFonts w:eastAsia="Aptos"/>
          <w:szCs w:val="20"/>
          <w:lang w:val="es-ES"/>
        </w:rPr>
        <w:t>Deberían amarse.</w:t>
      </w:r>
    </w:p>
    <w:p w14:paraId="2B962D7F" w14:textId="77777777" w:rsidR="00322703" w:rsidRPr="00665B08" w:rsidRDefault="00322703" w:rsidP="00322703">
      <w:pPr>
        <w:ind w:left="720"/>
        <w:rPr>
          <w:rFonts w:eastAsia="Aptos"/>
          <w:szCs w:val="20"/>
          <w:lang w:val="es-ES"/>
        </w:rPr>
      </w:pPr>
    </w:p>
    <w:p w14:paraId="293F56DA"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[4:12] Aunque nadie había visto nunca a Dios, ¿Qué podía asegurarle a la gente que realmente conocía a Dios? </w:t>
      </w:r>
    </w:p>
    <w:p w14:paraId="7DF3AD01" w14:textId="77777777" w:rsidR="00183526" w:rsidRPr="00665B08" w:rsidRDefault="00183526" w:rsidP="00322703">
      <w:pPr>
        <w:ind w:left="720"/>
        <w:rPr>
          <w:rFonts w:eastAsia="Aptos"/>
          <w:szCs w:val="20"/>
          <w:lang w:val="es-ES"/>
        </w:rPr>
      </w:pPr>
      <w:r w:rsidRPr="00665B08">
        <w:rPr>
          <w:rFonts w:eastAsia="Aptos"/>
          <w:szCs w:val="20"/>
          <w:lang w:val="es-ES"/>
        </w:rPr>
        <w:t>Si se aman, él vive en ellos y su amor se perfecciona en ellos. Eso les asegura que lo conocen.</w:t>
      </w:r>
    </w:p>
    <w:p w14:paraId="0840E7F8" w14:textId="77777777" w:rsidR="00183526" w:rsidRPr="00665B08" w:rsidRDefault="00183526" w:rsidP="00322703">
      <w:pPr>
        <w:rPr>
          <w:rFonts w:eastAsia="Aptos"/>
          <w:szCs w:val="20"/>
          <w:lang w:val="es-ES"/>
        </w:rPr>
      </w:pPr>
    </w:p>
    <w:p w14:paraId="3D0FB816"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[4:13] ¿Cómo puede un creyente saber que permanece en Dios y que Dios permanece en él? </w:t>
      </w:r>
    </w:p>
    <w:p w14:paraId="1F15F72A" w14:textId="77777777" w:rsidR="00183526" w:rsidRDefault="00183526" w:rsidP="00322703">
      <w:pPr>
        <w:ind w:left="720"/>
        <w:rPr>
          <w:rFonts w:eastAsia="Aptos"/>
          <w:szCs w:val="20"/>
          <w:lang w:val="es-ES"/>
        </w:rPr>
      </w:pPr>
      <w:r w:rsidRPr="00665B08">
        <w:rPr>
          <w:rFonts w:eastAsia="Aptos"/>
          <w:szCs w:val="20"/>
          <w:lang w:val="es-ES"/>
        </w:rPr>
        <w:t>Un creyente puede saber esto porque Dios le dio su Espíritu para que viviera en él.</w:t>
      </w:r>
    </w:p>
    <w:p w14:paraId="5BD69FEC" w14:textId="77777777" w:rsidR="00322703" w:rsidRPr="00665B08" w:rsidRDefault="00322703" w:rsidP="00322703">
      <w:pPr>
        <w:ind w:left="720"/>
        <w:rPr>
          <w:rFonts w:eastAsia="Aptos"/>
          <w:szCs w:val="20"/>
          <w:lang w:val="es-ES"/>
        </w:rPr>
      </w:pPr>
    </w:p>
    <w:p w14:paraId="28B7D190"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[4:14] ¿Por qué el Padre envió a su Hijo al mundo? </w:t>
      </w:r>
    </w:p>
    <w:p w14:paraId="2EEF49D8" w14:textId="77777777" w:rsidR="00183526" w:rsidRDefault="00183526" w:rsidP="00322703">
      <w:pPr>
        <w:ind w:left="720"/>
        <w:rPr>
          <w:rFonts w:eastAsia="Aptos"/>
          <w:szCs w:val="20"/>
          <w:lang w:val="es-ES"/>
        </w:rPr>
      </w:pPr>
      <w:r w:rsidRPr="00665B08">
        <w:rPr>
          <w:rFonts w:eastAsia="Aptos"/>
          <w:szCs w:val="20"/>
          <w:lang w:val="es-ES"/>
        </w:rPr>
        <w:t>El Padre envió a su Hijo para ser el Salvador del mundo.</w:t>
      </w:r>
    </w:p>
    <w:p w14:paraId="6837B54D" w14:textId="77777777" w:rsidR="00322703" w:rsidRPr="00665B08" w:rsidRDefault="00322703" w:rsidP="00322703">
      <w:pPr>
        <w:ind w:left="720"/>
        <w:rPr>
          <w:rFonts w:eastAsia="Aptos"/>
          <w:szCs w:val="20"/>
          <w:lang w:val="es-ES"/>
        </w:rPr>
      </w:pPr>
    </w:p>
    <w:p w14:paraId="299E5CC1" w14:textId="67D26332"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[4:15] ¿Qué le sucede a </w:t>
      </w:r>
      <w:r w:rsidR="00082679">
        <w:rPr>
          <w:rFonts w:eastAsia="Aptos"/>
          <w:szCs w:val="20"/>
          <w:lang w:val="es-ES"/>
        </w:rPr>
        <w:t>quien</w:t>
      </w:r>
      <w:r w:rsidRPr="00665B08">
        <w:rPr>
          <w:rFonts w:eastAsia="Aptos"/>
          <w:szCs w:val="20"/>
          <w:lang w:val="es-ES"/>
        </w:rPr>
        <w:t xml:space="preserve"> que confiesa que Jesús es el Hijo de Dios? </w:t>
      </w:r>
    </w:p>
    <w:p w14:paraId="3B591C86" w14:textId="77777777" w:rsidR="00183526" w:rsidRDefault="00183526" w:rsidP="00322703">
      <w:pPr>
        <w:ind w:left="720"/>
        <w:rPr>
          <w:rFonts w:eastAsia="Aptos"/>
          <w:szCs w:val="20"/>
          <w:lang w:val="es-ES"/>
        </w:rPr>
      </w:pPr>
      <w:r w:rsidRPr="00665B08">
        <w:rPr>
          <w:rFonts w:eastAsia="Aptos"/>
          <w:szCs w:val="20"/>
          <w:lang w:val="es-ES"/>
        </w:rPr>
        <w:t>Dios permanece en esa persona, y esa persona permanece en Dios.</w:t>
      </w:r>
    </w:p>
    <w:p w14:paraId="6521CB24" w14:textId="65AE9661" w:rsidR="00322703" w:rsidRPr="00665B08" w:rsidRDefault="00322703" w:rsidP="00322703">
      <w:pPr>
        <w:pStyle w:val="Continuedline"/>
        <w:rPr>
          <w:lang w:val="es-ES"/>
        </w:rPr>
      </w:pPr>
      <w:r w:rsidRPr="00665B08">
        <w:rPr>
          <w:lang w:val="es-ES"/>
        </w:rPr>
        <w:lastRenderedPageBreak/>
        <w:t xml:space="preserve">1 Juan 4:7-21, </w:t>
      </w:r>
      <w:r>
        <w:rPr>
          <w:lang w:val="es-ES"/>
        </w:rPr>
        <w:t>c</w:t>
      </w:r>
      <w:r w:rsidRPr="00665B08">
        <w:rPr>
          <w:lang w:val="es-ES"/>
        </w:rPr>
        <w:t>ontinuación:</w:t>
      </w:r>
    </w:p>
    <w:p w14:paraId="123A642D" w14:textId="77777777" w:rsidR="00322703" w:rsidRPr="00665B08" w:rsidRDefault="00322703" w:rsidP="00322703">
      <w:pPr>
        <w:ind w:left="720"/>
        <w:rPr>
          <w:rFonts w:eastAsia="Aptos"/>
          <w:szCs w:val="20"/>
          <w:lang w:val="es-ES"/>
        </w:rPr>
      </w:pPr>
    </w:p>
    <w:p w14:paraId="64A8144C"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[4:16] Según el versículo 16, ¿Quién permanece en Dios? </w:t>
      </w:r>
    </w:p>
    <w:p w14:paraId="1F1F9CBA" w14:textId="77777777" w:rsidR="00183526" w:rsidRDefault="00183526" w:rsidP="00322703">
      <w:pPr>
        <w:ind w:left="720"/>
        <w:rPr>
          <w:rFonts w:eastAsia="Aptos"/>
          <w:szCs w:val="20"/>
          <w:lang w:val="es-ES"/>
        </w:rPr>
      </w:pPr>
      <w:r w:rsidRPr="00665B08">
        <w:rPr>
          <w:rFonts w:eastAsia="Aptos"/>
          <w:szCs w:val="20"/>
          <w:lang w:val="es-ES"/>
        </w:rPr>
        <w:t>El que permanece en el amor, permanece en Dios.</w:t>
      </w:r>
    </w:p>
    <w:p w14:paraId="2E4F16D9" w14:textId="77777777" w:rsidR="00322703" w:rsidRPr="00665B08" w:rsidRDefault="00322703" w:rsidP="00322703">
      <w:pPr>
        <w:ind w:left="720"/>
        <w:rPr>
          <w:rFonts w:eastAsia="Aptos"/>
          <w:szCs w:val="20"/>
          <w:lang w:val="es-ES"/>
        </w:rPr>
      </w:pPr>
    </w:p>
    <w:p w14:paraId="1ACC3B61" w14:textId="6BBBF434"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[4:16] ¿Qué cree que significa permanecer en</w:t>
      </w:r>
      <w:r w:rsidR="005302EE">
        <w:rPr>
          <w:rFonts w:eastAsia="Aptos"/>
          <w:szCs w:val="20"/>
          <w:lang w:val="es-ES"/>
        </w:rPr>
        <w:t xml:space="preserve"> el amor</w:t>
      </w:r>
      <w:r w:rsidRPr="00665B08">
        <w:rPr>
          <w:rFonts w:eastAsia="Aptos"/>
          <w:szCs w:val="20"/>
          <w:lang w:val="es-ES"/>
        </w:rPr>
        <w:t xml:space="preserve">? </w:t>
      </w:r>
    </w:p>
    <w:p w14:paraId="280EA75F" w14:textId="77777777" w:rsidR="00183526" w:rsidRDefault="00183526" w:rsidP="0032270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Tal vez signifique seguir confiando en que Dios los ama. Tal vez signifique amar a Dios y a los demás porque Dios los ama.</w:t>
      </w:r>
    </w:p>
    <w:p w14:paraId="5AED5DF7" w14:textId="77777777" w:rsidR="00322703" w:rsidRPr="00665B08" w:rsidRDefault="00322703" w:rsidP="00322703">
      <w:pPr>
        <w:ind w:left="720"/>
        <w:rPr>
          <w:rFonts w:eastAsia="Aptos"/>
          <w:szCs w:val="20"/>
          <w:lang w:val="es-ES"/>
        </w:rPr>
      </w:pPr>
    </w:p>
    <w:p w14:paraId="5537A4A7"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[4:17] En el día del juicio, ¿Cuál será la actitud de aquellos entre quienes el amor se perfecciona? </w:t>
      </w:r>
    </w:p>
    <w:p w14:paraId="52B47CE6" w14:textId="77777777" w:rsidR="00183526" w:rsidRDefault="00183526" w:rsidP="00322703">
      <w:pPr>
        <w:ind w:left="720"/>
        <w:rPr>
          <w:rFonts w:eastAsia="Aptos"/>
          <w:szCs w:val="20"/>
          <w:lang w:val="es-ES"/>
        </w:rPr>
      </w:pPr>
      <w:r w:rsidRPr="00665B08">
        <w:rPr>
          <w:rFonts w:eastAsia="Aptos"/>
          <w:szCs w:val="20"/>
          <w:lang w:val="es-ES"/>
        </w:rPr>
        <w:t>Tendrán confianza en el día del juicio.</w:t>
      </w:r>
    </w:p>
    <w:p w14:paraId="6A316865" w14:textId="77777777" w:rsidR="00322703" w:rsidRPr="00665B08" w:rsidRDefault="00322703" w:rsidP="00322703">
      <w:pPr>
        <w:ind w:left="720"/>
        <w:rPr>
          <w:rFonts w:eastAsia="Aptos"/>
          <w:szCs w:val="20"/>
          <w:lang w:val="es-ES"/>
        </w:rPr>
      </w:pPr>
    </w:p>
    <w:p w14:paraId="71286269"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[4:18] ¿Por qué no hay miedo en el amor? </w:t>
      </w:r>
    </w:p>
    <w:p w14:paraId="355454B3" w14:textId="77777777" w:rsidR="00183526" w:rsidRDefault="00183526" w:rsidP="00322703">
      <w:pPr>
        <w:ind w:left="720"/>
        <w:rPr>
          <w:rFonts w:eastAsia="Aptos"/>
          <w:szCs w:val="20"/>
          <w:lang w:val="es-ES"/>
        </w:rPr>
      </w:pPr>
      <w:r w:rsidRPr="00665B08">
        <w:rPr>
          <w:rFonts w:eastAsia="Aptos"/>
          <w:szCs w:val="20"/>
          <w:lang w:val="es-ES"/>
        </w:rPr>
        <w:t>El amor perfecto elimina el miedo porque el miedo tiene que ver con el castigo.</w:t>
      </w:r>
    </w:p>
    <w:p w14:paraId="12D57293" w14:textId="77777777" w:rsidR="00322703" w:rsidRPr="00665B08" w:rsidRDefault="00322703" w:rsidP="00322703">
      <w:pPr>
        <w:ind w:left="720"/>
        <w:rPr>
          <w:rFonts w:eastAsia="Aptos"/>
          <w:szCs w:val="20"/>
          <w:lang w:val="es-ES"/>
        </w:rPr>
      </w:pPr>
    </w:p>
    <w:p w14:paraId="7F4228EC"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[4:18] ¿Cómo cree que el amor perfecto elimina el miedo? </w:t>
      </w:r>
    </w:p>
    <w:p w14:paraId="2828D408" w14:textId="77777777" w:rsidR="00183526" w:rsidRDefault="00183526" w:rsidP="0032270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Tal vez si una persona sabe que Dios la ama perfectamente, no tendrá miedo de que Dios la castigue.</w:t>
      </w:r>
    </w:p>
    <w:p w14:paraId="0D508495" w14:textId="77777777" w:rsidR="00322703" w:rsidRPr="00665B08" w:rsidRDefault="00322703" w:rsidP="00322703">
      <w:pPr>
        <w:ind w:left="720"/>
        <w:rPr>
          <w:rFonts w:eastAsia="Aptos"/>
          <w:szCs w:val="20"/>
          <w:lang w:val="es-ES"/>
        </w:rPr>
      </w:pPr>
    </w:p>
    <w:p w14:paraId="415AF8C5"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[4:19] ¿Cómo pueden amar los cristianos? </w:t>
      </w:r>
    </w:p>
    <w:p w14:paraId="5A066A71" w14:textId="77777777" w:rsidR="00183526" w:rsidRDefault="00183526" w:rsidP="00322703">
      <w:pPr>
        <w:ind w:left="720"/>
        <w:rPr>
          <w:rFonts w:eastAsia="Aptos"/>
          <w:szCs w:val="20"/>
          <w:lang w:val="es-ES"/>
        </w:rPr>
      </w:pPr>
      <w:r w:rsidRPr="00665B08">
        <w:rPr>
          <w:rFonts w:eastAsia="Aptos"/>
          <w:szCs w:val="20"/>
          <w:lang w:val="es-ES"/>
        </w:rPr>
        <w:t>Aman porque Dios los amó primero.</w:t>
      </w:r>
    </w:p>
    <w:p w14:paraId="0DA9E2EE" w14:textId="77777777" w:rsidR="00322703" w:rsidRPr="00665B08" w:rsidRDefault="00322703" w:rsidP="00322703">
      <w:pPr>
        <w:ind w:left="720"/>
        <w:rPr>
          <w:rFonts w:eastAsia="Aptos"/>
          <w:szCs w:val="20"/>
          <w:lang w:val="es-ES"/>
        </w:rPr>
      </w:pPr>
    </w:p>
    <w:p w14:paraId="432E58D4" w14:textId="77777777"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[4:20] ¿Qué escribió Juan acerca de alguien que no ama a su hermano?  </w:t>
      </w:r>
    </w:p>
    <w:p w14:paraId="64128672" w14:textId="77777777" w:rsidR="00183526" w:rsidRDefault="00183526" w:rsidP="00322703">
      <w:pPr>
        <w:ind w:left="720"/>
        <w:rPr>
          <w:rFonts w:eastAsia="Aptos"/>
          <w:szCs w:val="20"/>
          <w:lang w:val="es-ES"/>
        </w:rPr>
      </w:pPr>
      <w:r w:rsidRPr="00665B08">
        <w:rPr>
          <w:rFonts w:eastAsia="Aptos"/>
          <w:szCs w:val="20"/>
          <w:lang w:val="es-ES"/>
        </w:rPr>
        <w:t>Alguien que no ama a su hermano no puede amar a Dios.</w:t>
      </w:r>
    </w:p>
    <w:p w14:paraId="6DD88357" w14:textId="77777777" w:rsidR="00322703" w:rsidRPr="00665B08" w:rsidRDefault="00322703" w:rsidP="00322703">
      <w:pPr>
        <w:ind w:left="720"/>
        <w:rPr>
          <w:rFonts w:eastAsia="Aptos"/>
          <w:szCs w:val="20"/>
          <w:lang w:val="es-ES"/>
        </w:rPr>
      </w:pPr>
    </w:p>
    <w:p w14:paraId="35BC9D8E" w14:textId="4A2A46B0" w:rsidR="00183526" w:rsidRPr="00665B08" w:rsidRDefault="00183526" w:rsidP="00AF39DB">
      <w:pPr>
        <w:numPr>
          <w:ilvl w:val="0"/>
          <w:numId w:val="140"/>
        </w:numPr>
        <w:spacing w:line="278" w:lineRule="auto"/>
        <w:rPr>
          <w:rFonts w:eastAsia="Aptos"/>
          <w:szCs w:val="20"/>
          <w:lang w:val="es-ES"/>
        </w:rPr>
      </w:pPr>
      <w:r w:rsidRPr="00665B08">
        <w:rPr>
          <w:rFonts w:eastAsia="Aptos"/>
          <w:szCs w:val="20"/>
          <w:lang w:val="es-ES"/>
        </w:rPr>
        <w:t xml:space="preserve">[4:21] ¿Qué mandó Dios </w:t>
      </w:r>
      <w:r w:rsidR="00DE28C0">
        <w:rPr>
          <w:rFonts w:eastAsia="Aptos"/>
          <w:szCs w:val="20"/>
          <w:lang w:val="es-ES"/>
        </w:rPr>
        <w:t xml:space="preserve">hacer </w:t>
      </w:r>
      <w:r w:rsidRPr="00665B08">
        <w:rPr>
          <w:rFonts w:eastAsia="Aptos"/>
          <w:szCs w:val="20"/>
          <w:lang w:val="es-ES"/>
        </w:rPr>
        <w:t>a los que lo ama</w:t>
      </w:r>
      <w:r w:rsidR="00DE28C0">
        <w:rPr>
          <w:rFonts w:eastAsia="Aptos"/>
          <w:szCs w:val="20"/>
          <w:lang w:val="es-ES"/>
        </w:rPr>
        <w:t>n</w:t>
      </w:r>
      <w:r w:rsidRPr="00665B08">
        <w:rPr>
          <w:rFonts w:eastAsia="Aptos"/>
          <w:szCs w:val="20"/>
          <w:lang w:val="es-ES"/>
        </w:rPr>
        <w:t xml:space="preserve">? </w:t>
      </w:r>
    </w:p>
    <w:p w14:paraId="189DA979" w14:textId="26338FE0" w:rsidR="00183526" w:rsidRPr="00322703" w:rsidRDefault="00183526" w:rsidP="00322703">
      <w:pPr>
        <w:ind w:left="720"/>
        <w:rPr>
          <w:rFonts w:eastAsia="Aptos"/>
          <w:szCs w:val="20"/>
          <w:lang w:val="es-ES"/>
        </w:rPr>
      </w:pPr>
      <w:r w:rsidRPr="00665B08">
        <w:rPr>
          <w:rFonts w:eastAsia="Aptos"/>
          <w:szCs w:val="20"/>
          <w:lang w:val="es-ES"/>
        </w:rPr>
        <w:t xml:space="preserve">El que ama a Dios debe amar a su hermano. </w:t>
      </w:r>
    </w:p>
    <w:p w14:paraId="737B56AE" w14:textId="77777777" w:rsidR="00183526" w:rsidRPr="00665B08" w:rsidRDefault="00183526" w:rsidP="00322703">
      <w:pPr>
        <w:spacing w:before="240"/>
        <w:rPr>
          <w:rFonts w:eastAsia="Aptos"/>
          <w:szCs w:val="20"/>
          <w:lang w:val="es-ES"/>
        </w:rPr>
      </w:pPr>
      <w:r w:rsidRPr="00665B08">
        <w:rPr>
          <w:rFonts w:eastAsia="Aptos"/>
          <w:b/>
          <w:szCs w:val="20"/>
          <w:lang w:val="es-ES"/>
        </w:rPr>
        <w:t>Sección de comentarios:</w:t>
      </w:r>
    </w:p>
    <w:p w14:paraId="5DB9353D" w14:textId="77777777" w:rsidR="00183526" w:rsidRPr="00665B08" w:rsidRDefault="00183526" w:rsidP="00183526">
      <w:pPr>
        <w:spacing w:before="240" w:after="240"/>
        <w:rPr>
          <w:rFonts w:eastAsia="Aptos"/>
          <w:szCs w:val="20"/>
          <w:lang w:val="es-ES"/>
        </w:rPr>
      </w:pPr>
      <w:r w:rsidRPr="00665B08">
        <w:rPr>
          <w:rFonts w:eastAsia="Aptos"/>
          <w:szCs w:val="20"/>
          <w:lang w:val="es-ES"/>
        </w:rPr>
        <w:t xml:space="preserve">  </w:t>
      </w:r>
    </w:p>
    <w:p w14:paraId="253C51E2" w14:textId="77777777" w:rsidR="00183526" w:rsidRPr="00665B08" w:rsidRDefault="00183526" w:rsidP="00183526">
      <w:pPr>
        <w:spacing w:before="240" w:after="240"/>
        <w:rPr>
          <w:rFonts w:eastAsia="Aptos"/>
          <w:szCs w:val="20"/>
          <w:lang w:val="es-ES"/>
        </w:rPr>
      </w:pPr>
    </w:p>
    <w:p w14:paraId="161E1416" w14:textId="77777777" w:rsidR="00183526" w:rsidRPr="00665B08" w:rsidRDefault="00183526" w:rsidP="00183526">
      <w:pPr>
        <w:spacing w:line="240" w:lineRule="auto"/>
        <w:rPr>
          <w:rFonts w:eastAsia="Aptos"/>
          <w:sz w:val="40"/>
          <w:szCs w:val="44"/>
          <w:lang w:val="es-ES"/>
        </w:rPr>
      </w:pPr>
      <w:bookmarkStart w:id="160" w:name="_heading=h.17dp8vu" w:colFirst="0" w:colLast="0"/>
      <w:bookmarkStart w:id="161" w:name="_heading=h.otttgmkwssk" w:colFirst="0" w:colLast="0"/>
      <w:bookmarkEnd w:id="160"/>
      <w:bookmarkEnd w:id="161"/>
      <w:r w:rsidRPr="00665B08">
        <w:rPr>
          <w:rFonts w:eastAsia="Aptos"/>
          <w:szCs w:val="44"/>
          <w:lang w:val="es-ES"/>
        </w:rPr>
        <w:br w:type="page"/>
      </w:r>
    </w:p>
    <w:p w14:paraId="1AF54053" w14:textId="77777777" w:rsidR="00183526" w:rsidRPr="00665B08" w:rsidRDefault="00183526" w:rsidP="00665B08">
      <w:pPr>
        <w:pStyle w:val="Heading1"/>
        <w:rPr>
          <w:lang w:val="es-ES"/>
        </w:rPr>
      </w:pPr>
      <w:bookmarkStart w:id="162" w:name="_Toc176516735"/>
      <w:bookmarkStart w:id="163" w:name="_Toc196896520"/>
      <w:r w:rsidRPr="00665B08">
        <w:rPr>
          <w:lang w:val="es-ES"/>
        </w:rPr>
        <w:lastRenderedPageBreak/>
        <w:t>1 Juan 5:1-12</w:t>
      </w:r>
      <w:bookmarkEnd w:id="162"/>
      <w:bookmarkEnd w:id="163"/>
    </w:p>
    <w:p w14:paraId="4DB169B2" w14:textId="77777777" w:rsidR="00183526" w:rsidRPr="00322703" w:rsidRDefault="00183526" w:rsidP="00183526">
      <w:pPr>
        <w:spacing w:after="240"/>
        <w:rPr>
          <w:rFonts w:eastAsia="Aptos"/>
          <w:b/>
          <w:i/>
          <w:iCs/>
          <w:sz w:val="22"/>
          <w:lang w:val="es-ES"/>
        </w:rPr>
      </w:pPr>
      <w:r w:rsidRPr="00322703">
        <w:rPr>
          <w:rFonts w:eastAsia="Aptos"/>
          <w:b/>
          <w:i/>
          <w:iCs/>
          <w:sz w:val="22"/>
          <w:lang w:val="es-ES"/>
        </w:rPr>
        <w:t>Lea el pasaje.</w:t>
      </w:r>
    </w:p>
    <w:p w14:paraId="2A30BEB0" w14:textId="77777777" w:rsidR="00183526" w:rsidRPr="00665B08" w:rsidRDefault="00183526" w:rsidP="00322703">
      <w:pPr>
        <w:pStyle w:val="Part1"/>
        <w:rPr>
          <w:lang w:val="es-ES"/>
        </w:rPr>
      </w:pPr>
      <w:r w:rsidRPr="00665B08">
        <w:rPr>
          <w:lang w:val="es-ES"/>
        </w:rPr>
        <w:t>Parte 1</w:t>
      </w:r>
    </w:p>
    <w:p w14:paraId="2B10246E" w14:textId="77777777" w:rsidR="00183526" w:rsidRPr="00665B08" w:rsidRDefault="00183526" w:rsidP="00322703">
      <w:pPr>
        <w:pStyle w:val="Answerortell"/>
        <w:rPr>
          <w:lang w:val="es-ES"/>
        </w:rPr>
      </w:pPr>
      <w:r w:rsidRPr="00665B08">
        <w:rPr>
          <w:lang w:val="es-ES"/>
        </w:rPr>
        <w:t>Diga en sus propias palabras lo que acaba de leer en este pasaje.</w:t>
      </w:r>
    </w:p>
    <w:p w14:paraId="2552562C" w14:textId="77777777" w:rsidR="00183526" w:rsidRPr="00665B08" w:rsidRDefault="00183526" w:rsidP="00322703">
      <w:pPr>
        <w:pStyle w:val="Checklist"/>
        <w:rPr>
          <w:lang w:val="es-ES"/>
        </w:rPr>
      </w:pPr>
      <w:r w:rsidRPr="00665B08">
        <w:rPr>
          <w:lang w:val="es-ES"/>
        </w:rPr>
        <w:t>Las personas que nacen de Dios demuestran que aman a Dios al guardar sus mandamientos. [5:3]</w:t>
      </w:r>
    </w:p>
    <w:p w14:paraId="62C09107" w14:textId="77777777" w:rsidR="00183526" w:rsidRPr="00665B08" w:rsidRDefault="00183526" w:rsidP="00322703">
      <w:pPr>
        <w:pStyle w:val="Checklist"/>
        <w:rPr>
          <w:lang w:val="es-ES"/>
        </w:rPr>
      </w:pPr>
      <w:r w:rsidRPr="00665B08">
        <w:rPr>
          <w:lang w:val="es-ES"/>
        </w:rPr>
        <w:t>Aquellos que creen que Jesús es el Hijo de Dios tienen la victoria sobre el mundo. [5:4]</w:t>
      </w:r>
    </w:p>
    <w:p w14:paraId="1088987B" w14:textId="77777777" w:rsidR="00183526" w:rsidRPr="00665B08" w:rsidRDefault="00183526" w:rsidP="00322703">
      <w:pPr>
        <w:pStyle w:val="Checklist"/>
        <w:rPr>
          <w:lang w:val="es-ES"/>
        </w:rPr>
      </w:pPr>
      <w:r w:rsidRPr="00665B08">
        <w:rPr>
          <w:lang w:val="es-ES"/>
        </w:rPr>
        <w:t>El Espíritu, el agua y la sangre dan testimonio de Jesucristo. [5:6-8]</w:t>
      </w:r>
    </w:p>
    <w:p w14:paraId="634E5F7A" w14:textId="77777777" w:rsidR="00183526" w:rsidRPr="00665B08" w:rsidRDefault="00183526" w:rsidP="00322703">
      <w:pPr>
        <w:pStyle w:val="Checklist"/>
        <w:rPr>
          <w:lang w:val="es-ES"/>
        </w:rPr>
      </w:pPr>
      <w:r w:rsidRPr="00665B08">
        <w:rPr>
          <w:lang w:val="es-ES"/>
        </w:rPr>
        <w:t>Dios testificó que él dio a los cristianos la vida eterna, y que la vida está en su Hijo. [5:10-11]</w:t>
      </w:r>
    </w:p>
    <w:p w14:paraId="50B1BF62" w14:textId="77777777" w:rsidR="00183526" w:rsidRPr="00665B08" w:rsidRDefault="00183526" w:rsidP="00322703">
      <w:pPr>
        <w:pStyle w:val="Part2"/>
        <w:rPr>
          <w:lang w:val="es-ES"/>
        </w:rPr>
      </w:pPr>
      <w:r w:rsidRPr="00665B08">
        <w:rPr>
          <w:lang w:val="es-ES"/>
        </w:rPr>
        <w:t>Parte 2</w:t>
      </w:r>
    </w:p>
    <w:p w14:paraId="4E07FA4D" w14:textId="77777777" w:rsidR="00183526" w:rsidRPr="00665B08" w:rsidRDefault="00183526" w:rsidP="00322703">
      <w:pPr>
        <w:pStyle w:val="Answerortell"/>
        <w:rPr>
          <w:lang w:val="es-ES"/>
        </w:rPr>
      </w:pPr>
      <w:r w:rsidRPr="00665B08">
        <w:rPr>
          <w:lang w:val="es-ES"/>
        </w:rPr>
        <w:t>Responda las siguientes preguntas de los versículos señalados.</w:t>
      </w:r>
    </w:p>
    <w:p w14:paraId="231A44CD" w14:textId="154CA233"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[5:1] ¿Qué </w:t>
      </w:r>
      <w:r w:rsidR="004A0A3E">
        <w:rPr>
          <w:rFonts w:eastAsia="Aptos"/>
          <w:szCs w:val="20"/>
          <w:lang w:val="es-ES"/>
        </w:rPr>
        <w:t xml:space="preserve">verdad </w:t>
      </w:r>
      <w:r w:rsidRPr="00665B08">
        <w:rPr>
          <w:rFonts w:eastAsia="Aptos"/>
          <w:szCs w:val="20"/>
          <w:lang w:val="es-ES"/>
        </w:rPr>
        <w:t xml:space="preserve">dijo Juan </w:t>
      </w:r>
      <w:r w:rsidR="004A0A3E">
        <w:rPr>
          <w:rFonts w:eastAsia="Aptos"/>
          <w:szCs w:val="20"/>
          <w:lang w:val="es-ES"/>
        </w:rPr>
        <w:t xml:space="preserve">sobre los </w:t>
      </w:r>
      <w:r w:rsidRPr="00665B08">
        <w:rPr>
          <w:rFonts w:eastAsia="Aptos"/>
          <w:szCs w:val="20"/>
          <w:lang w:val="es-ES"/>
        </w:rPr>
        <w:t xml:space="preserve">que creen que Jesús es el Cristo? </w:t>
      </w:r>
    </w:p>
    <w:p w14:paraId="41CE245F" w14:textId="77777777" w:rsidR="00183526" w:rsidRDefault="00183526" w:rsidP="00322703">
      <w:pPr>
        <w:ind w:left="720"/>
        <w:rPr>
          <w:rFonts w:eastAsia="Aptos"/>
          <w:szCs w:val="20"/>
          <w:lang w:val="es-ES"/>
        </w:rPr>
      </w:pPr>
      <w:r w:rsidRPr="00665B08">
        <w:rPr>
          <w:rFonts w:eastAsia="Aptos"/>
          <w:szCs w:val="20"/>
          <w:lang w:val="es-ES"/>
        </w:rPr>
        <w:t>Son nacidos de Dios.</w:t>
      </w:r>
    </w:p>
    <w:p w14:paraId="7A3F7278" w14:textId="77777777" w:rsidR="00322703" w:rsidRPr="00665B08" w:rsidRDefault="00322703" w:rsidP="00322703">
      <w:pPr>
        <w:ind w:left="720"/>
        <w:rPr>
          <w:rFonts w:eastAsia="Aptos"/>
          <w:szCs w:val="20"/>
          <w:lang w:val="es-ES"/>
        </w:rPr>
      </w:pPr>
    </w:p>
    <w:p w14:paraId="1C561752" w14:textId="235B243B"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[5:2] ¿Cómo sab</w:t>
      </w:r>
      <w:r w:rsidR="00B21C84">
        <w:rPr>
          <w:rFonts w:eastAsia="Aptos"/>
          <w:szCs w:val="20"/>
          <w:lang w:val="es-ES"/>
        </w:rPr>
        <w:t>emos</w:t>
      </w:r>
      <w:r w:rsidRPr="00665B08">
        <w:rPr>
          <w:rFonts w:eastAsia="Aptos"/>
          <w:szCs w:val="20"/>
          <w:lang w:val="es-ES"/>
        </w:rPr>
        <w:t xml:space="preserve"> que ama</w:t>
      </w:r>
      <w:r w:rsidR="00B21C84">
        <w:rPr>
          <w:rFonts w:eastAsia="Aptos"/>
          <w:szCs w:val="20"/>
          <w:lang w:val="es-ES"/>
        </w:rPr>
        <w:t xml:space="preserve">mos </w:t>
      </w:r>
      <w:r w:rsidRPr="00665B08">
        <w:rPr>
          <w:rFonts w:eastAsia="Aptos"/>
          <w:szCs w:val="20"/>
          <w:lang w:val="es-ES"/>
        </w:rPr>
        <w:t xml:space="preserve">a los hijos de Dios? </w:t>
      </w:r>
    </w:p>
    <w:p w14:paraId="2DC97138" w14:textId="77777777" w:rsidR="00183526" w:rsidRDefault="00183526" w:rsidP="00322703">
      <w:pPr>
        <w:ind w:left="720"/>
        <w:rPr>
          <w:rFonts w:eastAsia="Aptos"/>
          <w:szCs w:val="20"/>
          <w:lang w:val="es-ES"/>
        </w:rPr>
      </w:pPr>
      <w:r w:rsidRPr="00665B08">
        <w:rPr>
          <w:rFonts w:eastAsia="Aptos"/>
          <w:szCs w:val="20"/>
          <w:lang w:val="es-ES"/>
        </w:rPr>
        <w:t>Los que aman a los hijos de Dios también aman a Dios y obedecen sus mandamientos.</w:t>
      </w:r>
    </w:p>
    <w:p w14:paraId="73F5FA8E" w14:textId="77777777" w:rsidR="00322703" w:rsidRPr="00665B08" w:rsidRDefault="00322703" w:rsidP="00322703">
      <w:pPr>
        <w:ind w:left="720"/>
        <w:rPr>
          <w:rFonts w:eastAsia="Aptos"/>
          <w:szCs w:val="20"/>
          <w:lang w:val="es-ES"/>
        </w:rPr>
      </w:pPr>
    </w:p>
    <w:p w14:paraId="24092F50"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[5:3] ¿Cómo aman a Dios los hijos de Dios? </w:t>
      </w:r>
    </w:p>
    <w:p w14:paraId="0F68CBDC" w14:textId="77777777" w:rsidR="00183526" w:rsidRDefault="00183526" w:rsidP="00322703">
      <w:pPr>
        <w:ind w:left="720"/>
        <w:rPr>
          <w:rFonts w:eastAsia="Aptos"/>
          <w:szCs w:val="20"/>
          <w:lang w:val="es-ES"/>
        </w:rPr>
      </w:pPr>
      <w:r w:rsidRPr="00665B08">
        <w:rPr>
          <w:rFonts w:eastAsia="Aptos"/>
          <w:szCs w:val="20"/>
          <w:lang w:val="es-ES"/>
        </w:rPr>
        <w:t>Guardan los mandamientos de Dios.</w:t>
      </w:r>
    </w:p>
    <w:p w14:paraId="3829F426" w14:textId="77777777" w:rsidR="00322703" w:rsidRPr="00665B08" w:rsidRDefault="00322703" w:rsidP="00322703">
      <w:pPr>
        <w:ind w:left="720"/>
        <w:rPr>
          <w:rFonts w:eastAsia="Aptos"/>
          <w:szCs w:val="20"/>
          <w:lang w:val="es-ES"/>
        </w:rPr>
      </w:pPr>
    </w:p>
    <w:p w14:paraId="42616873"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[5:3-4] ¿Por qué los mandamientos de Dios no son una carga para los que han nacido de Dios? </w:t>
      </w:r>
    </w:p>
    <w:p w14:paraId="2DF0E017" w14:textId="77777777" w:rsidR="00183526" w:rsidRDefault="00183526" w:rsidP="00322703">
      <w:pPr>
        <w:ind w:left="720"/>
        <w:rPr>
          <w:rFonts w:eastAsia="Aptos"/>
          <w:szCs w:val="20"/>
          <w:lang w:val="es-ES"/>
        </w:rPr>
      </w:pPr>
      <w:r w:rsidRPr="00665B08">
        <w:rPr>
          <w:rFonts w:eastAsia="Aptos"/>
          <w:szCs w:val="20"/>
          <w:lang w:val="es-ES"/>
        </w:rPr>
        <w:t>No son una carga porque los que son nacidos de Dios vencen al mundo.</w:t>
      </w:r>
    </w:p>
    <w:p w14:paraId="4E9E89DD" w14:textId="77777777" w:rsidR="00322703" w:rsidRPr="00665B08" w:rsidRDefault="00322703" w:rsidP="00322703">
      <w:pPr>
        <w:ind w:left="720"/>
        <w:rPr>
          <w:rFonts w:eastAsia="Aptos"/>
          <w:szCs w:val="20"/>
          <w:lang w:val="es-ES"/>
        </w:rPr>
      </w:pPr>
    </w:p>
    <w:p w14:paraId="0CD1A3CE"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[5:4] ¿Qué cree que signifique vencer al mundo?</w:t>
      </w:r>
    </w:p>
    <w:p w14:paraId="6185DA52" w14:textId="77777777" w:rsidR="00183526" w:rsidRDefault="00183526" w:rsidP="0032270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 xml:space="preserve">Tal vez signifique vencer los deseos pecaminosos y obedecer a Dios en su lugar, o vencer sobre las tentaciones de Satanás. </w:t>
      </w:r>
    </w:p>
    <w:p w14:paraId="4C1ED02F" w14:textId="77777777" w:rsidR="00322703" w:rsidRPr="00665B08" w:rsidRDefault="00322703" w:rsidP="00322703">
      <w:pPr>
        <w:ind w:left="720"/>
        <w:rPr>
          <w:rFonts w:eastAsia="Aptos"/>
          <w:szCs w:val="20"/>
          <w:lang w:val="es-ES"/>
        </w:rPr>
      </w:pPr>
    </w:p>
    <w:p w14:paraId="67155660"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[5:4-5] ¿Cuál es la victoria que permite a los hombres vencer al mundo? </w:t>
      </w:r>
      <w:r w:rsidRPr="00665B08">
        <w:rPr>
          <w:rFonts w:eastAsia="Aptos"/>
          <w:szCs w:val="20"/>
          <w:lang w:val="es-ES"/>
        </w:rPr>
        <w:tab/>
      </w:r>
    </w:p>
    <w:p w14:paraId="389F91DE" w14:textId="77777777" w:rsidR="00183526" w:rsidRDefault="00183526" w:rsidP="00322703">
      <w:pPr>
        <w:ind w:left="720"/>
        <w:rPr>
          <w:rFonts w:eastAsia="Aptos"/>
          <w:szCs w:val="20"/>
          <w:lang w:val="es-ES"/>
        </w:rPr>
      </w:pPr>
      <w:r w:rsidRPr="00665B08">
        <w:rPr>
          <w:rFonts w:eastAsia="Aptos"/>
          <w:szCs w:val="20"/>
          <w:lang w:val="es-ES"/>
        </w:rPr>
        <w:t>La fe en que Jesús es el Hijo de Dios es la victoria que permite a las personas vencer al mundo.</w:t>
      </w:r>
    </w:p>
    <w:p w14:paraId="16D27FE7" w14:textId="77777777" w:rsidR="00322703" w:rsidRPr="00665B08" w:rsidRDefault="00322703" w:rsidP="00322703">
      <w:pPr>
        <w:ind w:left="720"/>
        <w:rPr>
          <w:rFonts w:eastAsia="Aptos"/>
          <w:szCs w:val="20"/>
          <w:lang w:val="es-ES"/>
        </w:rPr>
      </w:pPr>
    </w:p>
    <w:p w14:paraId="5CABC830" w14:textId="62FC80A5"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[5:6] Jesucristo vino por medio de dos cosas. ¿</w:t>
      </w:r>
      <w:r w:rsidR="00233ABD">
        <w:rPr>
          <w:rFonts w:eastAsia="Aptos"/>
          <w:szCs w:val="20"/>
          <w:lang w:val="es-ES"/>
        </w:rPr>
        <w:t>Cuáles son</w:t>
      </w:r>
      <w:r w:rsidRPr="00665B08">
        <w:rPr>
          <w:rFonts w:eastAsia="Aptos"/>
          <w:szCs w:val="20"/>
          <w:lang w:val="es-ES"/>
        </w:rPr>
        <w:t>?</w:t>
      </w:r>
    </w:p>
    <w:p w14:paraId="452BD1C6" w14:textId="77777777" w:rsidR="00183526" w:rsidRDefault="00183526" w:rsidP="00322703">
      <w:pPr>
        <w:ind w:left="720"/>
        <w:rPr>
          <w:rFonts w:eastAsia="Aptos"/>
          <w:szCs w:val="20"/>
          <w:lang w:val="es-ES"/>
        </w:rPr>
      </w:pPr>
      <w:r w:rsidRPr="00665B08">
        <w:rPr>
          <w:rFonts w:eastAsia="Aptos"/>
          <w:szCs w:val="20"/>
          <w:lang w:val="es-ES"/>
        </w:rPr>
        <w:t>Jesús vino por agua y por sangre.</w:t>
      </w:r>
    </w:p>
    <w:p w14:paraId="14FC3CA2" w14:textId="77777777" w:rsidR="00322703" w:rsidRPr="00665B08" w:rsidRDefault="00322703" w:rsidP="00322703">
      <w:pPr>
        <w:ind w:left="720"/>
        <w:rPr>
          <w:rFonts w:eastAsia="Aptos"/>
          <w:szCs w:val="20"/>
          <w:lang w:val="es-ES"/>
        </w:rPr>
      </w:pPr>
    </w:p>
    <w:p w14:paraId="3D1B67D4"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[5:6] ¿Cómo se describe el Espíritu en el versículo 6? </w:t>
      </w:r>
    </w:p>
    <w:p w14:paraId="5F6B141E" w14:textId="77777777" w:rsidR="00183526" w:rsidRPr="00665B08" w:rsidRDefault="00183526" w:rsidP="00322703">
      <w:pPr>
        <w:ind w:left="720"/>
        <w:rPr>
          <w:rFonts w:eastAsia="Aptos"/>
          <w:szCs w:val="20"/>
          <w:lang w:val="es-ES"/>
        </w:rPr>
      </w:pPr>
      <w:r w:rsidRPr="00665B08">
        <w:rPr>
          <w:rFonts w:eastAsia="Aptos"/>
          <w:szCs w:val="20"/>
          <w:lang w:val="es-ES"/>
        </w:rPr>
        <w:t>El Espíritu es la verdad. (Él también es el que testifica).</w:t>
      </w:r>
    </w:p>
    <w:p w14:paraId="29EFB684" w14:textId="77777777" w:rsidR="00183526" w:rsidRPr="00665B08" w:rsidRDefault="00183526" w:rsidP="00322703">
      <w:pPr>
        <w:ind w:left="720"/>
        <w:rPr>
          <w:rFonts w:eastAsia="Aptos"/>
          <w:szCs w:val="20"/>
          <w:lang w:val="es-ES"/>
        </w:rPr>
      </w:pPr>
    </w:p>
    <w:p w14:paraId="6C39A3D7"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[5:7-8] ¿Qué hicieron el Espíritu, el agua y la sangre? </w:t>
      </w:r>
      <w:r w:rsidRPr="00665B08">
        <w:rPr>
          <w:rFonts w:eastAsia="Aptos"/>
          <w:szCs w:val="20"/>
          <w:lang w:val="es-ES"/>
        </w:rPr>
        <w:tab/>
      </w:r>
    </w:p>
    <w:p w14:paraId="7A4F70A7" w14:textId="77777777" w:rsidR="00183526" w:rsidRDefault="00183526" w:rsidP="00322703">
      <w:pPr>
        <w:ind w:left="720"/>
        <w:rPr>
          <w:rFonts w:eastAsia="Aptos"/>
          <w:szCs w:val="20"/>
          <w:lang w:val="es-ES"/>
        </w:rPr>
      </w:pPr>
      <w:r w:rsidRPr="00665B08">
        <w:rPr>
          <w:rFonts w:eastAsia="Aptos"/>
          <w:szCs w:val="20"/>
          <w:lang w:val="es-ES"/>
        </w:rPr>
        <w:t>Testificaron y estuvieron de acuerdo entre sí.</w:t>
      </w:r>
    </w:p>
    <w:p w14:paraId="6E0C12E1" w14:textId="77777777" w:rsidR="00322703" w:rsidRPr="00665B08" w:rsidRDefault="00322703" w:rsidP="00322703">
      <w:pPr>
        <w:ind w:left="720"/>
        <w:rPr>
          <w:rFonts w:eastAsia="Aptos"/>
          <w:szCs w:val="20"/>
          <w:lang w:val="es-ES"/>
        </w:rPr>
      </w:pPr>
    </w:p>
    <w:p w14:paraId="54A1B91E"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[5:7-8] ¿Qué cree que testificaron el Espíritu, el agua y la sangre? </w:t>
      </w:r>
      <w:r w:rsidRPr="00665B08">
        <w:rPr>
          <w:rFonts w:eastAsia="Aptos"/>
          <w:szCs w:val="20"/>
          <w:lang w:val="es-ES"/>
        </w:rPr>
        <w:tab/>
      </w:r>
    </w:p>
    <w:p w14:paraId="5B4796E1" w14:textId="77777777" w:rsidR="00183526" w:rsidRPr="00665B08" w:rsidRDefault="00183526" w:rsidP="00322703">
      <w:pPr>
        <w:ind w:left="720"/>
        <w:contextualSpacing/>
        <w:rPr>
          <w:rFonts w:eastAsia="Aptos"/>
          <w:szCs w:val="20"/>
          <w:lang w:val="es-ES"/>
        </w:rPr>
      </w:pPr>
      <w:r w:rsidRPr="00665B08">
        <w:rPr>
          <w:rFonts w:eastAsia="Aptos"/>
          <w:szCs w:val="20"/>
          <w:lang w:val="es-ES"/>
        </w:rPr>
        <w:t>El pasaje indica que testificaron que Jesucristo ha venido.</w:t>
      </w:r>
    </w:p>
    <w:p w14:paraId="5338D5EE" w14:textId="77777777" w:rsidR="00183526" w:rsidRPr="00665B08" w:rsidRDefault="00183526" w:rsidP="00322703">
      <w:pPr>
        <w:ind w:left="720"/>
        <w:rPr>
          <w:rFonts w:eastAsia="Aptos"/>
          <w:szCs w:val="20"/>
          <w:lang w:val="es-ES"/>
        </w:rPr>
      </w:pPr>
    </w:p>
    <w:p w14:paraId="4673E107"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[5:9] ¿De qué había testificado Dios? </w:t>
      </w:r>
    </w:p>
    <w:p w14:paraId="668CB404" w14:textId="77777777" w:rsidR="00183526" w:rsidRDefault="00183526" w:rsidP="00322703">
      <w:pPr>
        <w:ind w:left="720"/>
        <w:rPr>
          <w:rFonts w:eastAsia="Aptos"/>
          <w:szCs w:val="20"/>
          <w:lang w:val="es-ES"/>
        </w:rPr>
      </w:pPr>
      <w:r w:rsidRPr="00665B08">
        <w:rPr>
          <w:rFonts w:eastAsia="Aptos"/>
          <w:szCs w:val="20"/>
          <w:lang w:val="es-ES"/>
        </w:rPr>
        <w:t>Testificó acerca de su Hijo.</w:t>
      </w:r>
    </w:p>
    <w:p w14:paraId="7DF49A3A" w14:textId="0831DD3C" w:rsidR="00322703" w:rsidRPr="00665B08" w:rsidRDefault="00322703" w:rsidP="00322703">
      <w:pPr>
        <w:pStyle w:val="Continuedline"/>
        <w:rPr>
          <w:lang w:val="es-ES"/>
        </w:rPr>
      </w:pPr>
      <w:r w:rsidRPr="00665B08">
        <w:rPr>
          <w:lang w:val="es-ES"/>
        </w:rPr>
        <w:lastRenderedPageBreak/>
        <w:t xml:space="preserve">1 Juan 5:1-12, </w:t>
      </w:r>
      <w:r>
        <w:rPr>
          <w:lang w:val="es-ES"/>
        </w:rPr>
        <w:t>c</w:t>
      </w:r>
      <w:r w:rsidRPr="00665B08">
        <w:rPr>
          <w:lang w:val="es-ES"/>
        </w:rPr>
        <w:t>ontinuación:</w:t>
      </w:r>
    </w:p>
    <w:p w14:paraId="01D5B104" w14:textId="77777777" w:rsidR="00322703" w:rsidRPr="00665B08" w:rsidRDefault="00322703" w:rsidP="00322703">
      <w:pPr>
        <w:ind w:left="720"/>
        <w:rPr>
          <w:rFonts w:eastAsia="Aptos"/>
          <w:szCs w:val="20"/>
          <w:lang w:val="es-ES"/>
        </w:rPr>
      </w:pPr>
    </w:p>
    <w:p w14:paraId="3EE2DB90"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[5:10] Si una persona no cree en el testimonio de Dios acerca de su Hijo, ¿Qué cree acerca de Dios? </w:t>
      </w:r>
    </w:p>
    <w:p w14:paraId="200E028C" w14:textId="77777777" w:rsidR="00183526" w:rsidRDefault="00183526" w:rsidP="00322703">
      <w:pPr>
        <w:ind w:left="720"/>
        <w:rPr>
          <w:rFonts w:eastAsia="Aptos"/>
          <w:szCs w:val="20"/>
          <w:lang w:val="es-ES"/>
        </w:rPr>
      </w:pPr>
      <w:r w:rsidRPr="00665B08">
        <w:rPr>
          <w:rFonts w:eastAsia="Aptos"/>
          <w:szCs w:val="20"/>
          <w:lang w:val="es-ES"/>
        </w:rPr>
        <w:t>Cualquiera que no crea en el testimonio de Dios acerca de su Hijo, cree que Dios es un mentiroso.</w:t>
      </w:r>
    </w:p>
    <w:p w14:paraId="678A02D4" w14:textId="77777777" w:rsidR="00322703" w:rsidRPr="00665B08" w:rsidRDefault="00322703" w:rsidP="00322703">
      <w:pPr>
        <w:ind w:left="720"/>
        <w:rPr>
          <w:rFonts w:eastAsia="Aptos"/>
          <w:szCs w:val="20"/>
          <w:lang w:val="es-ES"/>
        </w:rPr>
      </w:pPr>
    </w:p>
    <w:p w14:paraId="54848987"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[5:10-11] ¿Cuál fue el testimonio de Dios acerca de su Hijo? </w:t>
      </w:r>
    </w:p>
    <w:p w14:paraId="7B9CE39F" w14:textId="20BA8031" w:rsidR="00183526" w:rsidRDefault="00183526" w:rsidP="00322703">
      <w:pPr>
        <w:ind w:left="720"/>
        <w:rPr>
          <w:rFonts w:eastAsia="Aptos"/>
          <w:szCs w:val="20"/>
          <w:lang w:val="es-ES"/>
        </w:rPr>
      </w:pPr>
      <w:r w:rsidRPr="00665B08">
        <w:rPr>
          <w:rFonts w:eastAsia="Aptos"/>
          <w:szCs w:val="20"/>
          <w:lang w:val="es-ES"/>
        </w:rPr>
        <w:t xml:space="preserve">El testimonio de Dios fue que Él nos dio la vida eterna, y que la vida está en </w:t>
      </w:r>
      <w:r w:rsidR="00322703">
        <w:rPr>
          <w:rFonts w:eastAsia="Aptos"/>
          <w:szCs w:val="20"/>
          <w:lang w:val="es-ES"/>
        </w:rPr>
        <w:t>s</w:t>
      </w:r>
      <w:r w:rsidRPr="00665B08">
        <w:rPr>
          <w:rFonts w:eastAsia="Aptos"/>
          <w:szCs w:val="20"/>
          <w:lang w:val="es-ES"/>
        </w:rPr>
        <w:t>u Hijo.</w:t>
      </w:r>
    </w:p>
    <w:p w14:paraId="4819AACE" w14:textId="77777777" w:rsidR="00322703" w:rsidRPr="00665B08" w:rsidRDefault="00322703" w:rsidP="00322703">
      <w:pPr>
        <w:ind w:left="720"/>
        <w:rPr>
          <w:rFonts w:eastAsia="Aptos"/>
          <w:szCs w:val="20"/>
          <w:lang w:val="es-ES"/>
        </w:rPr>
      </w:pPr>
    </w:p>
    <w:p w14:paraId="4CD533F6" w14:textId="77777777" w:rsidR="00183526" w:rsidRPr="00665B08" w:rsidRDefault="00183526" w:rsidP="00AF39DB">
      <w:pPr>
        <w:numPr>
          <w:ilvl w:val="0"/>
          <w:numId w:val="141"/>
        </w:numPr>
        <w:spacing w:line="278" w:lineRule="auto"/>
        <w:rPr>
          <w:rFonts w:eastAsia="Aptos"/>
          <w:szCs w:val="20"/>
          <w:lang w:val="es-ES"/>
        </w:rPr>
      </w:pPr>
      <w:r w:rsidRPr="00665B08">
        <w:rPr>
          <w:rFonts w:eastAsia="Aptos"/>
          <w:szCs w:val="20"/>
          <w:lang w:val="es-ES"/>
        </w:rPr>
        <w:t xml:space="preserve">[5:12] ¿Qué personas tienen vida? </w:t>
      </w:r>
    </w:p>
    <w:p w14:paraId="2A373F1B" w14:textId="77777777" w:rsidR="00183526" w:rsidRPr="00665B08" w:rsidRDefault="00183526" w:rsidP="00322703">
      <w:pPr>
        <w:ind w:left="720"/>
        <w:rPr>
          <w:rFonts w:eastAsia="Aptos"/>
          <w:szCs w:val="20"/>
          <w:lang w:val="es-ES"/>
        </w:rPr>
      </w:pPr>
      <w:r w:rsidRPr="00665B08">
        <w:rPr>
          <w:rFonts w:eastAsia="Aptos"/>
          <w:szCs w:val="20"/>
          <w:lang w:val="es-ES"/>
        </w:rPr>
        <w:t>Las personas que tienen al Hijo tienen vida.</w:t>
      </w:r>
    </w:p>
    <w:p w14:paraId="247CC760" w14:textId="77777777" w:rsidR="00183526" w:rsidRPr="00665B08" w:rsidRDefault="00183526" w:rsidP="00322703">
      <w:pPr>
        <w:spacing w:before="240"/>
        <w:ind w:left="-100"/>
        <w:rPr>
          <w:rFonts w:eastAsia="Aptos"/>
          <w:szCs w:val="20"/>
          <w:lang w:val="es-ES"/>
        </w:rPr>
      </w:pPr>
      <w:r w:rsidRPr="00665B08">
        <w:rPr>
          <w:rFonts w:eastAsia="Aptos"/>
          <w:b/>
          <w:szCs w:val="20"/>
          <w:lang w:val="es-ES"/>
        </w:rPr>
        <w:t>Sección de comentarios:</w:t>
      </w:r>
    </w:p>
    <w:p w14:paraId="61F97C2C" w14:textId="77777777" w:rsidR="00183526" w:rsidRPr="00665B08" w:rsidRDefault="00183526" w:rsidP="00322703">
      <w:pPr>
        <w:rPr>
          <w:rFonts w:eastAsia="Aptos"/>
          <w:szCs w:val="20"/>
          <w:lang w:val="es-ES"/>
        </w:rPr>
      </w:pPr>
      <w:r w:rsidRPr="00665B08">
        <w:rPr>
          <w:rFonts w:eastAsia="Aptos"/>
          <w:szCs w:val="20"/>
          <w:lang w:val="es-ES"/>
        </w:rPr>
        <w:br w:type="page"/>
      </w:r>
    </w:p>
    <w:p w14:paraId="3B1D9D12" w14:textId="77777777" w:rsidR="00183526" w:rsidRPr="00665B08" w:rsidRDefault="00183526" w:rsidP="00665B08">
      <w:pPr>
        <w:pStyle w:val="Heading1"/>
        <w:rPr>
          <w:lang w:val="es-ES"/>
        </w:rPr>
      </w:pPr>
      <w:bookmarkStart w:id="164" w:name="_Toc176516736"/>
      <w:bookmarkStart w:id="165" w:name="_Toc196896521"/>
      <w:r w:rsidRPr="00665B08">
        <w:rPr>
          <w:lang w:val="es-ES"/>
        </w:rPr>
        <w:lastRenderedPageBreak/>
        <w:t>Apocalipsis 1:4-8</w:t>
      </w:r>
      <w:bookmarkEnd w:id="164"/>
      <w:bookmarkEnd w:id="165"/>
    </w:p>
    <w:p w14:paraId="7A1F8364" w14:textId="77777777" w:rsidR="00183526" w:rsidRPr="00665B08" w:rsidRDefault="00183526" w:rsidP="00322703">
      <w:pPr>
        <w:pStyle w:val="Background"/>
        <w:rPr>
          <w:b/>
          <w:sz w:val="32"/>
          <w:szCs w:val="32"/>
          <w:lang w:val="es-ES"/>
        </w:rPr>
      </w:pPr>
      <w:r w:rsidRPr="00665B08">
        <w:rPr>
          <w:b/>
          <w:lang w:val="es-ES"/>
        </w:rPr>
        <w:t>Trasfondo</w:t>
      </w:r>
      <w:r w:rsidRPr="00665B08">
        <w:rPr>
          <w:lang w:val="es-ES"/>
        </w:rPr>
        <w:t>: Apocalipsis 1:8 tiene las palabras "Alfa" y "Omega". Son los nombres de la primera letra y la última letra del alfabeto griego.</w:t>
      </w:r>
    </w:p>
    <w:p w14:paraId="26009AF3" w14:textId="77777777" w:rsidR="00183526" w:rsidRPr="00322703" w:rsidRDefault="00183526" w:rsidP="00183526">
      <w:pPr>
        <w:spacing w:after="240"/>
        <w:rPr>
          <w:rFonts w:eastAsia="Aptos"/>
          <w:b/>
          <w:i/>
          <w:iCs/>
          <w:sz w:val="22"/>
          <w:lang w:val="es-ES"/>
        </w:rPr>
      </w:pPr>
      <w:r w:rsidRPr="00322703">
        <w:rPr>
          <w:rFonts w:eastAsia="Aptos"/>
          <w:b/>
          <w:i/>
          <w:iCs/>
          <w:sz w:val="22"/>
          <w:lang w:val="es-ES"/>
        </w:rPr>
        <w:t>Lea el pasaje.</w:t>
      </w:r>
    </w:p>
    <w:p w14:paraId="00452D47" w14:textId="77777777" w:rsidR="00183526" w:rsidRPr="00665B08" w:rsidRDefault="00183526" w:rsidP="00322703">
      <w:pPr>
        <w:pStyle w:val="Part1"/>
        <w:rPr>
          <w:lang w:val="es-ES"/>
        </w:rPr>
      </w:pPr>
      <w:r w:rsidRPr="00665B08">
        <w:rPr>
          <w:lang w:val="es-ES"/>
        </w:rPr>
        <w:t>Parte 1</w:t>
      </w:r>
    </w:p>
    <w:p w14:paraId="78E6BDD4" w14:textId="77777777" w:rsidR="00183526" w:rsidRPr="00665B08" w:rsidRDefault="00183526" w:rsidP="00322703">
      <w:pPr>
        <w:pStyle w:val="Answerortell"/>
        <w:rPr>
          <w:lang w:val="es-ES"/>
        </w:rPr>
      </w:pPr>
      <w:r w:rsidRPr="00665B08">
        <w:rPr>
          <w:lang w:val="es-ES"/>
        </w:rPr>
        <w:t>Diga en sus propias palabras lo que acaba de leer en este pasaje.</w:t>
      </w:r>
    </w:p>
    <w:p w14:paraId="470D6155" w14:textId="77777777" w:rsidR="00183526" w:rsidRPr="00665B08" w:rsidRDefault="00183526" w:rsidP="00322703">
      <w:pPr>
        <w:pStyle w:val="Checklist"/>
        <w:rPr>
          <w:lang w:val="es-ES"/>
        </w:rPr>
      </w:pPr>
      <w:r w:rsidRPr="00665B08">
        <w:rPr>
          <w:lang w:val="es-ES"/>
        </w:rPr>
        <w:t>Este pasaje muestra que Juan fue el autor del libro. [1:4]</w:t>
      </w:r>
    </w:p>
    <w:p w14:paraId="675BD092" w14:textId="77777777" w:rsidR="00183526" w:rsidRPr="00665B08" w:rsidRDefault="00183526" w:rsidP="00322703">
      <w:pPr>
        <w:pStyle w:val="Checklist"/>
        <w:rPr>
          <w:lang w:val="es-ES"/>
        </w:rPr>
      </w:pPr>
      <w:r w:rsidRPr="00665B08">
        <w:rPr>
          <w:lang w:val="es-ES"/>
        </w:rPr>
        <w:t>Juan describió a Jesús como el testigo fiel, el primogénito de los muertos y el gobernante de reyes en la tierra. [1:5]</w:t>
      </w:r>
    </w:p>
    <w:p w14:paraId="485D50F2" w14:textId="77777777" w:rsidR="00183526" w:rsidRPr="00665B08" w:rsidRDefault="00183526" w:rsidP="00322703">
      <w:pPr>
        <w:pStyle w:val="Checklist"/>
        <w:rPr>
          <w:lang w:val="es-ES"/>
        </w:rPr>
      </w:pPr>
      <w:r w:rsidRPr="00665B08">
        <w:rPr>
          <w:lang w:val="es-ES"/>
        </w:rPr>
        <w:t>Todos los ojos verán a Jesús cuando regrese. [1:7]</w:t>
      </w:r>
    </w:p>
    <w:p w14:paraId="3EF740EF" w14:textId="77777777" w:rsidR="00183526" w:rsidRPr="00665B08" w:rsidRDefault="00183526" w:rsidP="00322703">
      <w:pPr>
        <w:pStyle w:val="Checklist"/>
        <w:rPr>
          <w:lang w:val="es-ES"/>
        </w:rPr>
      </w:pPr>
      <w:r w:rsidRPr="00665B08">
        <w:rPr>
          <w:lang w:val="es-ES"/>
        </w:rPr>
        <w:t>El Señor Dios se describió a sí mismo como el Alfa y la Omega, el principio y el fin. [1:8]</w:t>
      </w:r>
    </w:p>
    <w:p w14:paraId="2E82F5AE" w14:textId="77777777" w:rsidR="00183526" w:rsidRPr="00665B08" w:rsidRDefault="00183526" w:rsidP="00322703">
      <w:pPr>
        <w:pStyle w:val="Part2"/>
        <w:rPr>
          <w:lang w:val="es-ES"/>
        </w:rPr>
      </w:pPr>
      <w:r w:rsidRPr="00665B08">
        <w:rPr>
          <w:lang w:val="es-ES"/>
        </w:rPr>
        <w:t>Parte 2</w:t>
      </w:r>
    </w:p>
    <w:p w14:paraId="7117DA6B" w14:textId="77777777" w:rsidR="00183526" w:rsidRPr="00665B08" w:rsidRDefault="00183526" w:rsidP="00322703">
      <w:pPr>
        <w:pStyle w:val="Answerortell"/>
        <w:rPr>
          <w:lang w:val="es-ES"/>
        </w:rPr>
      </w:pPr>
      <w:r w:rsidRPr="00665B08">
        <w:rPr>
          <w:lang w:val="es-ES"/>
        </w:rPr>
        <w:t>Responda las siguientes preguntas de los versículos señalados.</w:t>
      </w:r>
    </w:p>
    <w:p w14:paraId="3B231C47"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[1:4] ¿Quién escribió este libro y a quién se lo escribió? </w:t>
      </w:r>
    </w:p>
    <w:p w14:paraId="4D00AEBA" w14:textId="77777777" w:rsidR="00183526" w:rsidRDefault="00183526" w:rsidP="00322703">
      <w:pPr>
        <w:ind w:left="720"/>
        <w:rPr>
          <w:rFonts w:eastAsia="Aptos"/>
          <w:szCs w:val="20"/>
          <w:lang w:val="es-ES"/>
        </w:rPr>
      </w:pPr>
      <w:r w:rsidRPr="00665B08">
        <w:rPr>
          <w:rFonts w:eastAsia="Aptos"/>
          <w:szCs w:val="20"/>
          <w:lang w:val="es-ES"/>
        </w:rPr>
        <w:t>Juan escribió este libro, y lo escribió a las siete iglesias en Asia.</w:t>
      </w:r>
    </w:p>
    <w:p w14:paraId="5C8CC5C1" w14:textId="77777777" w:rsidR="00322703" w:rsidRPr="00665B08" w:rsidRDefault="00322703" w:rsidP="00322703">
      <w:pPr>
        <w:ind w:left="720"/>
        <w:rPr>
          <w:rFonts w:eastAsia="Aptos"/>
          <w:szCs w:val="20"/>
          <w:lang w:val="es-ES"/>
        </w:rPr>
      </w:pPr>
    </w:p>
    <w:p w14:paraId="2E3BF4BB"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[1:4] ¿Qué cree que signifique ser el que es, el que era y el que vendrá? </w:t>
      </w:r>
    </w:p>
    <w:p w14:paraId="4D2877A2" w14:textId="77777777" w:rsidR="00183526" w:rsidRDefault="00183526" w:rsidP="00322703">
      <w:pPr>
        <w:ind w:left="720"/>
        <w:rPr>
          <w:rFonts w:eastAsia="Aptos"/>
          <w:szCs w:val="20"/>
          <w:lang w:val="es-ES"/>
        </w:rPr>
      </w:pPr>
      <w:r w:rsidRPr="00665B08">
        <w:rPr>
          <w:rFonts w:eastAsia="Aptos"/>
          <w:szCs w:val="20"/>
          <w:lang w:val="es-ES"/>
        </w:rPr>
        <w:t xml:space="preserve">Parece que significa ser eterno. Dios siempre ha existido en el pasado, existe ahora y siempre existirá. </w:t>
      </w:r>
    </w:p>
    <w:p w14:paraId="639AD1A2" w14:textId="77777777" w:rsidR="00322703" w:rsidRPr="00665B08" w:rsidRDefault="00322703" w:rsidP="00322703">
      <w:pPr>
        <w:ind w:left="720"/>
        <w:rPr>
          <w:rFonts w:eastAsia="Aptos"/>
          <w:szCs w:val="20"/>
          <w:lang w:val="es-ES"/>
        </w:rPr>
      </w:pPr>
    </w:p>
    <w:p w14:paraId="2482698E"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[1:5] ¿Con cuáles tres títulos llamó Juan a Jesucristo? </w:t>
      </w:r>
    </w:p>
    <w:p w14:paraId="3A182F0C" w14:textId="77777777" w:rsidR="00183526" w:rsidRDefault="00183526" w:rsidP="00322703">
      <w:pPr>
        <w:ind w:left="720"/>
        <w:rPr>
          <w:rFonts w:eastAsia="Aptos"/>
          <w:szCs w:val="20"/>
          <w:lang w:val="es-ES"/>
        </w:rPr>
      </w:pPr>
      <w:r w:rsidRPr="00665B08">
        <w:rPr>
          <w:rFonts w:eastAsia="Aptos"/>
          <w:szCs w:val="20"/>
          <w:lang w:val="es-ES"/>
        </w:rPr>
        <w:t>Juan lo llamó el testigo fiel, el primogénito de entre los muertos y el gobernante de los reyes de la tierra.</w:t>
      </w:r>
    </w:p>
    <w:p w14:paraId="6CD1535B" w14:textId="77777777" w:rsidR="00322703" w:rsidRPr="00665B08" w:rsidRDefault="00322703" w:rsidP="00322703">
      <w:pPr>
        <w:ind w:left="720"/>
        <w:rPr>
          <w:rFonts w:eastAsia="Aptos"/>
          <w:szCs w:val="20"/>
          <w:lang w:val="es-ES"/>
        </w:rPr>
      </w:pPr>
    </w:p>
    <w:p w14:paraId="4CD1BD9E"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[1:6] ¿Qué ha hecho Jesús a los creyentes, según el versículo 6? </w:t>
      </w:r>
    </w:p>
    <w:p w14:paraId="25644392" w14:textId="77777777" w:rsidR="00183526" w:rsidRDefault="00183526" w:rsidP="00322703">
      <w:pPr>
        <w:ind w:left="720"/>
        <w:rPr>
          <w:rFonts w:eastAsia="Aptos"/>
          <w:szCs w:val="20"/>
          <w:lang w:val="es-ES"/>
        </w:rPr>
      </w:pPr>
      <w:r w:rsidRPr="00665B08">
        <w:rPr>
          <w:rFonts w:eastAsia="Aptos"/>
          <w:szCs w:val="20"/>
          <w:lang w:val="es-ES"/>
        </w:rPr>
        <w:t>Jesús ha hecho de los creyentes un reino y sacerdotes para Dios el Padre.</w:t>
      </w:r>
    </w:p>
    <w:p w14:paraId="4C13867E" w14:textId="77777777" w:rsidR="00322703" w:rsidRPr="00665B08" w:rsidRDefault="00322703" w:rsidP="00322703">
      <w:pPr>
        <w:ind w:left="720"/>
        <w:rPr>
          <w:rFonts w:eastAsia="Aptos"/>
          <w:szCs w:val="20"/>
          <w:lang w:val="es-ES"/>
        </w:rPr>
      </w:pPr>
    </w:p>
    <w:p w14:paraId="12810478"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[1:7] ¿Quién verá a Jesús cuando venga? </w:t>
      </w:r>
    </w:p>
    <w:p w14:paraId="7A952D8E" w14:textId="77777777" w:rsidR="00183526" w:rsidRDefault="00183526" w:rsidP="00322703">
      <w:pPr>
        <w:ind w:left="720"/>
        <w:rPr>
          <w:rFonts w:eastAsia="Aptos"/>
          <w:szCs w:val="20"/>
          <w:lang w:val="es-ES"/>
        </w:rPr>
      </w:pPr>
      <w:r w:rsidRPr="00665B08">
        <w:rPr>
          <w:rFonts w:eastAsia="Aptos"/>
          <w:szCs w:val="20"/>
          <w:lang w:val="es-ES"/>
        </w:rPr>
        <w:t>Todos, incluso los que lo traspasaron, lo verán.</w:t>
      </w:r>
    </w:p>
    <w:p w14:paraId="48737771" w14:textId="77777777" w:rsidR="00322703" w:rsidRPr="00665B08" w:rsidRDefault="00322703" w:rsidP="00322703">
      <w:pPr>
        <w:ind w:left="720"/>
        <w:rPr>
          <w:rFonts w:eastAsia="Aptos"/>
          <w:szCs w:val="20"/>
          <w:lang w:val="es-ES"/>
        </w:rPr>
      </w:pPr>
    </w:p>
    <w:p w14:paraId="4801A91B"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[1:8] ¿Cómo se describe al Señor Dios en el versículo 8? </w:t>
      </w:r>
    </w:p>
    <w:p w14:paraId="02C148B4" w14:textId="77777777" w:rsidR="00183526" w:rsidRDefault="00183526" w:rsidP="00322703">
      <w:pPr>
        <w:ind w:left="720"/>
        <w:rPr>
          <w:rFonts w:eastAsia="Aptos"/>
          <w:szCs w:val="20"/>
          <w:lang w:val="es-ES"/>
        </w:rPr>
      </w:pPr>
      <w:r w:rsidRPr="00665B08">
        <w:rPr>
          <w:rFonts w:eastAsia="Aptos"/>
          <w:szCs w:val="20"/>
          <w:lang w:val="es-ES"/>
        </w:rPr>
        <w:t xml:space="preserve">Él es descrito como el primero y el último (el Alfa y la Omega), el que es, y el que era, y el que </w:t>
      </w:r>
      <w:proofErr w:type="spellStart"/>
      <w:r w:rsidRPr="00665B08">
        <w:rPr>
          <w:rFonts w:eastAsia="Aptos"/>
          <w:szCs w:val="20"/>
          <w:lang w:val="es-ES"/>
        </w:rPr>
        <w:t>vendra</w:t>
      </w:r>
      <w:proofErr w:type="spellEnd"/>
      <w:r w:rsidRPr="00665B08">
        <w:rPr>
          <w:rFonts w:eastAsia="Aptos"/>
          <w:szCs w:val="20"/>
          <w:lang w:val="es-ES"/>
        </w:rPr>
        <w:t>, el Todopoderoso.</w:t>
      </w:r>
    </w:p>
    <w:p w14:paraId="4D4D9B51" w14:textId="77777777" w:rsidR="00322703" w:rsidRPr="00665B08" w:rsidRDefault="00322703" w:rsidP="00322703">
      <w:pPr>
        <w:ind w:left="720"/>
        <w:rPr>
          <w:rFonts w:eastAsia="Aptos"/>
          <w:szCs w:val="20"/>
          <w:lang w:val="es-ES"/>
        </w:rPr>
      </w:pPr>
    </w:p>
    <w:p w14:paraId="4C0ED757" w14:textId="77777777" w:rsidR="00183526" w:rsidRPr="00665B08" w:rsidRDefault="00183526" w:rsidP="00AF39DB">
      <w:pPr>
        <w:numPr>
          <w:ilvl w:val="0"/>
          <w:numId w:val="146"/>
        </w:numPr>
        <w:spacing w:line="278" w:lineRule="auto"/>
        <w:rPr>
          <w:rFonts w:eastAsia="Aptos"/>
          <w:szCs w:val="20"/>
          <w:lang w:val="es-ES"/>
        </w:rPr>
      </w:pPr>
      <w:r w:rsidRPr="00665B08">
        <w:rPr>
          <w:rFonts w:eastAsia="Aptos"/>
          <w:szCs w:val="20"/>
          <w:lang w:val="es-ES"/>
        </w:rPr>
        <w:t xml:space="preserve">[1:8] ¿Qué cree que significa esta descripción de Dios? </w:t>
      </w:r>
    </w:p>
    <w:p w14:paraId="7067F60D" w14:textId="77777777" w:rsidR="00183526" w:rsidRPr="00665B08" w:rsidRDefault="00183526" w:rsidP="00322703">
      <w:pPr>
        <w:ind w:left="720"/>
        <w:rPr>
          <w:rFonts w:eastAsia="Aptos"/>
          <w:szCs w:val="20"/>
          <w:lang w:val="es-ES"/>
        </w:rPr>
      </w:pPr>
      <w:r w:rsidRPr="00665B08">
        <w:rPr>
          <w:rFonts w:eastAsia="Aptos"/>
          <w:i/>
          <w:iCs/>
          <w:szCs w:val="20"/>
          <w:lang w:val="es-ES"/>
        </w:rPr>
        <w:t xml:space="preserve">(La respuesta puede variar). </w:t>
      </w:r>
      <w:r w:rsidRPr="00665B08">
        <w:rPr>
          <w:rFonts w:eastAsia="Aptos"/>
          <w:szCs w:val="20"/>
          <w:lang w:val="es-ES"/>
        </w:rPr>
        <w:t>Esta descripción indica que él es el que comenzó todas las cosas y el que termina todas las cosas, o el que siempre ha vivido y siempre vivirá.</w:t>
      </w:r>
    </w:p>
    <w:p w14:paraId="5F575292" w14:textId="77777777" w:rsidR="00183526" w:rsidRPr="00665B08" w:rsidRDefault="00183526" w:rsidP="00322703">
      <w:pPr>
        <w:ind w:left="720"/>
        <w:rPr>
          <w:rFonts w:eastAsia="Aptos"/>
          <w:szCs w:val="20"/>
          <w:lang w:val="es-ES"/>
        </w:rPr>
      </w:pPr>
    </w:p>
    <w:p w14:paraId="3407A300" w14:textId="77777777" w:rsidR="00183526" w:rsidRPr="00665B08" w:rsidRDefault="00183526" w:rsidP="00322703">
      <w:pPr>
        <w:rPr>
          <w:rFonts w:eastAsia="Aptos"/>
          <w:b/>
          <w:szCs w:val="20"/>
          <w:lang w:val="es-ES"/>
        </w:rPr>
      </w:pPr>
      <w:r w:rsidRPr="00665B08">
        <w:rPr>
          <w:rFonts w:eastAsia="Aptos"/>
          <w:b/>
          <w:szCs w:val="20"/>
          <w:lang w:val="es-ES"/>
        </w:rPr>
        <w:t>Sección de comentarios:</w:t>
      </w:r>
    </w:p>
    <w:p w14:paraId="2405096C" w14:textId="77777777" w:rsidR="00183526" w:rsidRPr="00665B08" w:rsidRDefault="00183526" w:rsidP="00322703">
      <w:pPr>
        <w:spacing w:line="240" w:lineRule="auto"/>
        <w:rPr>
          <w:rFonts w:eastAsia="Aptos"/>
          <w:sz w:val="40"/>
          <w:szCs w:val="44"/>
          <w:lang w:val="es-ES"/>
        </w:rPr>
      </w:pPr>
      <w:bookmarkStart w:id="166" w:name="_kzkidaw1559e" w:colFirst="0" w:colLast="0"/>
      <w:bookmarkStart w:id="167" w:name="_p1bllg42rqsh" w:colFirst="0" w:colLast="0"/>
      <w:bookmarkEnd w:id="166"/>
      <w:bookmarkEnd w:id="167"/>
      <w:r w:rsidRPr="00665B08">
        <w:rPr>
          <w:rFonts w:eastAsia="Aptos"/>
          <w:szCs w:val="44"/>
          <w:lang w:val="es-ES"/>
        </w:rPr>
        <w:br w:type="page"/>
      </w:r>
    </w:p>
    <w:p w14:paraId="70474694" w14:textId="77777777" w:rsidR="00183526" w:rsidRPr="00665B08" w:rsidRDefault="00183526" w:rsidP="00665B08">
      <w:pPr>
        <w:pStyle w:val="Heading1"/>
        <w:rPr>
          <w:lang w:val="es-ES"/>
        </w:rPr>
      </w:pPr>
      <w:bookmarkStart w:id="168" w:name="_Toc176516737"/>
      <w:bookmarkStart w:id="169" w:name="_Toc196896522"/>
      <w:r w:rsidRPr="00665B08">
        <w:rPr>
          <w:lang w:val="es-ES"/>
        </w:rPr>
        <w:lastRenderedPageBreak/>
        <w:t>Apocalipsis 2:8-11</w:t>
      </w:r>
      <w:bookmarkEnd w:id="168"/>
      <w:bookmarkEnd w:id="169"/>
    </w:p>
    <w:p w14:paraId="796B8D81" w14:textId="77777777" w:rsidR="00183526" w:rsidRPr="00665B08" w:rsidRDefault="00183526" w:rsidP="0065092F">
      <w:pPr>
        <w:pStyle w:val="Background"/>
        <w:rPr>
          <w:lang w:val="es-ES"/>
        </w:rPr>
      </w:pPr>
      <w:r w:rsidRPr="00665B08">
        <w:rPr>
          <w:b/>
          <w:lang w:val="es-ES"/>
        </w:rPr>
        <w:t>Trasfondo</w:t>
      </w:r>
      <w:r w:rsidRPr="00665B08">
        <w:rPr>
          <w:lang w:val="es-ES"/>
        </w:rPr>
        <w:t xml:space="preserve">: Juan estaba en prisión cerca de la provincia llamada Asia. En 1:10-11 Juan escuchó una voz que le dijo que escribiera lo que viera y lo enviara a las siete iglesias en Asia. En 1:17, la voz (el que habla) dijo que él era el primero y el último, y que estaba muerto, pero que ahora vive para siempre. </w:t>
      </w:r>
    </w:p>
    <w:p w14:paraId="2E2083BA" w14:textId="77777777" w:rsidR="00183526" w:rsidRPr="0065092F" w:rsidRDefault="00183526" w:rsidP="00183526">
      <w:pPr>
        <w:spacing w:after="240"/>
        <w:rPr>
          <w:rFonts w:eastAsia="Aptos"/>
          <w:b/>
          <w:i/>
          <w:iCs/>
          <w:sz w:val="22"/>
          <w:lang w:val="es-ES"/>
        </w:rPr>
      </w:pPr>
      <w:r w:rsidRPr="0065092F">
        <w:rPr>
          <w:rFonts w:eastAsia="Aptos"/>
          <w:b/>
          <w:i/>
          <w:iCs/>
          <w:sz w:val="22"/>
          <w:lang w:val="es-ES"/>
        </w:rPr>
        <w:t>Lea el pasaje.</w:t>
      </w:r>
    </w:p>
    <w:p w14:paraId="306A45C5" w14:textId="77777777" w:rsidR="00183526" w:rsidRPr="00665B08" w:rsidRDefault="00183526" w:rsidP="0065092F">
      <w:pPr>
        <w:pStyle w:val="Part1"/>
        <w:rPr>
          <w:lang w:val="es-ES"/>
        </w:rPr>
      </w:pPr>
      <w:r w:rsidRPr="00665B08">
        <w:rPr>
          <w:lang w:val="es-ES"/>
        </w:rPr>
        <w:t>Parte 1</w:t>
      </w:r>
    </w:p>
    <w:p w14:paraId="7803702D" w14:textId="77777777" w:rsidR="00183526" w:rsidRPr="00665B08" w:rsidRDefault="00183526" w:rsidP="0065092F">
      <w:pPr>
        <w:pStyle w:val="Answerortell"/>
        <w:rPr>
          <w:lang w:val="es-ES"/>
        </w:rPr>
      </w:pPr>
      <w:r w:rsidRPr="00665B08">
        <w:rPr>
          <w:lang w:val="es-ES"/>
        </w:rPr>
        <w:t>Diga en sus propias palabras lo que acaba de leer en este pasaje.</w:t>
      </w:r>
    </w:p>
    <w:p w14:paraId="36F377D8" w14:textId="77777777" w:rsidR="00183526" w:rsidRPr="00665B08" w:rsidRDefault="00183526" w:rsidP="0065092F">
      <w:pPr>
        <w:pStyle w:val="Checklist"/>
        <w:rPr>
          <w:lang w:val="es-ES"/>
        </w:rPr>
      </w:pPr>
      <w:r w:rsidRPr="00665B08">
        <w:rPr>
          <w:lang w:val="es-ES"/>
        </w:rPr>
        <w:t>El orador le dijo a Juan que escribiera al ángel de la iglesia en Esmirna. [2:8]</w:t>
      </w:r>
    </w:p>
    <w:p w14:paraId="354958EF" w14:textId="77777777" w:rsidR="00183526" w:rsidRPr="00665B08" w:rsidRDefault="00183526" w:rsidP="0065092F">
      <w:pPr>
        <w:pStyle w:val="Checklist"/>
        <w:rPr>
          <w:lang w:val="es-ES"/>
        </w:rPr>
      </w:pPr>
      <w:r w:rsidRPr="00665B08">
        <w:rPr>
          <w:lang w:val="es-ES"/>
        </w:rPr>
        <w:t>El orador dijo que sabía de su sufrimiento y pobreza. [2:9]</w:t>
      </w:r>
    </w:p>
    <w:p w14:paraId="59E59CE4" w14:textId="77777777" w:rsidR="00183526" w:rsidRPr="00665B08" w:rsidRDefault="00183526" w:rsidP="0065092F">
      <w:pPr>
        <w:pStyle w:val="Checklist"/>
        <w:rPr>
          <w:lang w:val="es-ES"/>
        </w:rPr>
      </w:pPr>
      <w:r w:rsidRPr="00665B08">
        <w:rPr>
          <w:lang w:val="es-ES"/>
        </w:rPr>
        <w:t>El orador les dijo que no tuvieran miedo, sino que fueran fieles. [2:10]</w:t>
      </w:r>
    </w:p>
    <w:p w14:paraId="58C0CF63" w14:textId="77777777" w:rsidR="00183526" w:rsidRPr="00665B08" w:rsidRDefault="00183526" w:rsidP="0065092F">
      <w:pPr>
        <w:pStyle w:val="Checklist"/>
        <w:rPr>
          <w:lang w:val="es-ES"/>
        </w:rPr>
      </w:pPr>
      <w:r w:rsidRPr="00665B08">
        <w:rPr>
          <w:lang w:val="es-ES"/>
        </w:rPr>
        <w:t>El orador dijo que les daría la corona de la vida. [2:10]</w:t>
      </w:r>
    </w:p>
    <w:p w14:paraId="77E0ECC4" w14:textId="77777777" w:rsidR="00183526" w:rsidRPr="00665B08" w:rsidRDefault="00183526" w:rsidP="0065092F">
      <w:pPr>
        <w:pStyle w:val="Part2"/>
        <w:rPr>
          <w:lang w:val="es-ES"/>
        </w:rPr>
      </w:pPr>
      <w:r w:rsidRPr="00665B08">
        <w:rPr>
          <w:lang w:val="es-ES"/>
        </w:rPr>
        <w:t>Parte 2</w:t>
      </w:r>
    </w:p>
    <w:p w14:paraId="0AE81950" w14:textId="77777777" w:rsidR="00183526" w:rsidRPr="00665B08" w:rsidRDefault="00183526" w:rsidP="0065092F">
      <w:pPr>
        <w:pStyle w:val="Answerortell"/>
        <w:rPr>
          <w:lang w:val="es-ES"/>
        </w:rPr>
      </w:pPr>
      <w:r w:rsidRPr="00665B08">
        <w:rPr>
          <w:lang w:val="es-ES"/>
        </w:rPr>
        <w:t>Responda las siguientes preguntas de los versículos señalados.</w:t>
      </w:r>
    </w:p>
    <w:p w14:paraId="051FBA27"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[2:8] ¿A qué ángel están escritas las palabras de este pasaje? </w:t>
      </w:r>
    </w:p>
    <w:p w14:paraId="2D352477" w14:textId="77777777" w:rsidR="00183526" w:rsidRDefault="00183526" w:rsidP="0065092F">
      <w:pPr>
        <w:ind w:left="360" w:firstLine="360"/>
        <w:rPr>
          <w:rFonts w:eastAsia="Aptos"/>
          <w:szCs w:val="20"/>
          <w:lang w:val="es-ES"/>
        </w:rPr>
      </w:pPr>
      <w:r w:rsidRPr="00665B08">
        <w:rPr>
          <w:rFonts w:eastAsia="Aptos"/>
          <w:szCs w:val="20"/>
          <w:lang w:val="es-ES"/>
        </w:rPr>
        <w:t>Están escritas al ángel de la iglesia en Esmirna.</w:t>
      </w:r>
    </w:p>
    <w:p w14:paraId="69814AD1" w14:textId="77777777" w:rsidR="0065092F" w:rsidRPr="00665B08" w:rsidRDefault="0065092F" w:rsidP="0065092F">
      <w:pPr>
        <w:ind w:left="720"/>
        <w:rPr>
          <w:rFonts w:eastAsia="Aptos"/>
          <w:szCs w:val="20"/>
          <w:lang w:val="es-ES"/>
        </w:rPr>
      </w:pPr>
    </w:p>
    <w:p w14:paraId="6AC4A8D8"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[2:8-11] ¿De quién son las palabras de los versículos 9 al 11? </w:t>
      </w:r>
    </w:p>
    <w:p w14:paraId="158E487A" w14:textId="77777777" w:rsidR="00183526" w:rsidRDefault="00183526" w:rsidP="0065092F">
      <w:pPr>
        <w:ind w:left="360" w:firstLine="360"/>
        <w:rPr>
          <w:rFonts w:eastAsia="Aptos"/>
          <w:szCs w:val="20"/>
          <w:lang w:val="es-ES"/>
        </w:rPr>
      </w:pPr>
      <w:r w:rsidRPr="00665B08">
        <w:rPr>
          <w:rFonts w:eastAsia="Aptos"/>
          <w:szCs w:val="20"/>
          <w:lang w:val="es-ES"/>
        </w:rPr>
        <w:t>El versículo 8 dice que son las palabras de aquel que estaba muerto y volvió a la vida.</w:t>
      </w:r>
    </w:p>
    <w:p w14:paraId="0A43D84A" w14:textId="77777777" w:rsidR="0065092F" w:rsidRPr="00665B08" w:rsidRDefault="0065092F" w:rsidP="0065092F">
      <w:pPr>
        <w:ind w:left="360" w:firstLine="360"/>
        <w:rPr>
          <w:rFonts w:eastAsia="Aptos"/>
          <w:szCs w:val="20"/>
          <w:lang w:val="es-ES"/>
        </w:rPr>
      </w:pPr>
    </w:p>
    <w:p w14:paraId="0E7F3A47"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[2:8] ¿Quién crees que es el que estaba muerto y volvió a la vida? </w:t>
      </w:r>
    </w:p>
    <w:p w14:paraId="41EB73FC" w14:textId="77777777" w:rsidR="00183526" w:rsidRDefault="00183526" w:rsidP="0065092F">
      <w:pPr>
        <w:ind w:left="720"/>
        <w:rPr>
          <w:rFonts w:eastAsia="Aptos"/>
          <w:szCs w:val="20"/>
          <w:lang w:val="es-ES"/>
        </w:rPr>
      </w:pPr>
      <w:r w:rsidRPr="00665B08">
        <w:rPr>
          <w:rFonts w:eastAsia="Aptos"/>
          <w:szCs w:val="20"/>
          <w:lang w:val="es-ES"/>
        </w:rPr>
        <w:t>El pasaje indica que es Jesucristo.</w:t>
      </w:r>
    </w:p>
    <w:p w14:paraId="4AA53C01" w14:textId="77777777" w:rsidR="0065092F" w:rsidRPr="00665B08" w:rsidRDefault="0065092F" w:rsidP="0065092F">
      <w:pPr>
        <w:ind w:left="720"/>
        <w:rPr>
          <w:rFonts w:eastAsia="Aptos"/>
          <w:szCs w:val="20"/>
          <w:lang w:val="es-ES"/>
        </w:rPr>
      </w:pPr>
    </w:p>
    <w:p w14:paraId="00CD5B40"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[2:9] ¿Qué le estaba pasando a la iglesia en Esmirna? </w:t>
      </w:r>
    </w:p>
    <w:p w14:paraId="61324B6A" w14:textId="77777777" w:rsidR="00183526" w:rsidRDefault="00183526" w:rsidP="0065092F">
      <w:pPr>
        <w:ind w:left="720"/>
        <w:rPr>
          <w:rFonts w:eastAsia="Aptos"/>
          <w:szCs w:val="20"/>
          <w:lang w:val="es-ES"/>
        </w:rPr>
      </w:pPr>
      <w:r w:rsidRPr="00665B08">
        <w:rPr>
          <w:rFonts w:eastAsia="Aptos"/>
          <w:szCs w:val="20"/>
          <w:lang w:val="es-ES"/>
        </w:rPr>
        <w:t>Estaban sufriendo y en la pobreza, y otros hablaban mal de ellos.</w:t>
      </w:r>
    </w:p>
    <w:p w14:paraId="3AB02EBC" w14:textId="77777777" w:rsidR="0065092F" w:rsidRPr="00665B08" w:rsidRDefault="0065092F" w:rsidP="0065092F">
      <w:pPr>
        <w:ind w:left="720"/>
        <w:rPr>
          <w:rFonts w:eastAsia="Aptos"/>
          <w:szCs w:val="20"/>
          <w:lang w:val="es-ES"/>
        </w:rPr>
      </w:pPr>
    </w:p>
    <w:p w14:paraId="6183FEF1"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[2:10] ¿Qué pasaría con algunas de las personas? </w:t>
      </w:r>
    </w:p>
    <w:p w14:paraId="1FD85C43" w14:textId="77777777" w:rsidR="00183526" w:rsidRDefault="00183526" w:rsidP="0065092F">
      <w:pPr>
        <w:ind w:left="720"/>
        <w:rPr>
          <w:rFonts w:eastAsia="Aptos"/>
          <w:szCs w:val="20"/>
          <w:lang w:val="es-ES"/>
        </w:rPr>
      </w:pPr>
      <w:r w:rsidRPr="00665B08">
        <w:rPr>
          <w:rFonts w:eastAsia="Aptos"/>
          <w:szCs w:val="20"/>
          <w:lang w:val="es-ES"/>
        </w:rPr>
        <w:t>El diablo metería a algunos de ellos en la cárcel.</w:t>
      </w:r>
    </w:p>
    <w:p w14:paraId="0724A808" w14:textId="77777777" w:rsidR="0065092F" w:rsidRPr="00665B08" w:rsidRDefault="0065092F" w:rsidP="0065092F">
      <w:pPr>
        <w:ind w:left="720"/>
        <w:rPr>
          <w:rFonts w:eastAsia="Aptos"/>
          <w:szCs w:val="20"/>
          <w:lang w:val="es-ES"/>
        </w:rPr>
      </w:pPr>
    </w:p>
    <w:p w14:paraId="4A5841B8"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[2:10] ¿Qué dijo el orador que daría a los que fueran fieles hasta la muerte? </w:t>
      </w:r>
    </w:p>
    <w:p w14:paraId="36DDFF58" w14:textId="77777777" w:rsidR="00183526" w:rsidRDefault="00183526" w:rsidP="0065092F">
      <w:pPr>
        <w:ind w:left="720"/>
        <w:rPr>
          <w:rFonts w:eastAsia="Aptos"/>
          <w:szCs w:val="20"/>
          <w:lang w:val="es-ES"/>
        </w:rPr>
      </w:pPr>
      <w:r w:rsidRPr="00665B08">
        <w:rPr>
          <w:rFonts w:eastAsia="Aptos"/>
          <w:szCs w:val="20"/>
          <w:lang w:val="es-ES"/>
        </w:rPr>
        <w:t>Dijo que les daría la corona de la vida.</w:t>
      </w:r>
    </w:p>
    <w:p w14:paraId="01220E0A" w14:textId="77777777" w:rsidR="0065092F" w:rsidRPr="00665B08" w:rsidRDefault="0065092F" w:rsidP="0065092F">
      <w:pPr>
        <w:ind w:left="720"/>
        <w:rPr>
          <w:rFonts w:eastAsia="Aptos"/>
          <w:szCs w:val="20"/>
          <w:lang w:val="es-ES"/>
        </w:rPr>
      </w:pPr>
    </w:p>
    <w:p w14:paraId="7D99A217" w14:textId="77777777" w:rsidR="00183526" w:rsidRPr="00665B08" w:rsidRDefault="00183526" w:rsidP="00AF39DB">
      <w:pPr>
        <w:numPr>
          <w:ilvl w:val="0"/>
          <w:numId w:val="145"/>
        </w:numPr>
        <w:spacing w:line="278" w:lineRule="auto"/>
        <w:rPr>
          <w:rFonts w:eastAsia="Aptos"/>
          <w:szCs w:val="20"/>
          <w:lang w:val="es-ES"/>
        </w:rPr>
      </w:pPr>
      <w:r w:rsidRPr="00665B08">
        <w:rPr>
          <w:rFonts w:eastAsia="Aptos"/>
          <w:szCs w:val="20"/>
          <w:lang w:val="es-ES"/>
        </w:rPr>
        <w:t xml:space="preserve">[2:11] ¿Qué dijo él acerca de la persona que conquista? </w:t>
      </w:r>
    </w:p>
    <w:p w14:paraId="09EC455E" w14:textId="77777777" w:rsidR="00183526" w:rsidRPr="00665B08" w:rsidRDefault="00183526" w:rsidP="0065092F">
      <w:pPr>
        <w:ind w:left="720"/>
        <w:rPr>
          <w:rFonts w:eastAsia="Aptos"/>
          <w:szCs w:val="20"/>
          <w:lang w:val="es-ES"/>
        </w:rPr>
      </w:pPr>
      <w:r w:rsidRPr="00665B08">
        <w:rPr>
          <w:rFonts w:eastAsia="Aptos"/>
          <w:szCs w:val="20"/>
          <w:lang w:val="es-ES"/>
        </w:rPr>
        <w:t>Dijo que los que vencieran no serían heridos por la segunda muerte.</w:t>
      </w:r>
    </w:p>
    <w:p w14:paraId="482DE81C" w14:textId="77777777" w:rsidR="00183526" w:rsidRPr="00665B08" w:rsidRDefault="00183526" w:rsidP="0065092F">
      <w:pPr>
        <w:spacing w:before="240"/>
        <w:rPr>
          <w:rFonts w:eastAsia="Aptos"/>
          <w:b/>
          <w:sz w:val="44"/>
          <w:szCs w:val="44"/>
          <w:lang w:val="es-ES"/>
        </w:rPr>
      </w:pPr>
      <w:r w:rsidRPr="00665B08">
        <w:rPr>
          <w:rFonts w:eastAsia="Aptos"/>
          <w:b/>
          <w:szCs w:val="20"/>
          <w:lang w:val="es-ES"/>
        </w:rPr>
        <w:t>Sección de comentarios:</w:t>
      </w:r>
    </w:p>
    <w:p w14:paraId="242E6685" w14:textId="77777777" w:rsidR="00183526" w:rsidRPr="00665B08" w:rsidRDefault="00183526" w:rsidP="00183526">
      <w:pPr>
        <w:spacing w:line="240" w:lineRule="auto"/>
        <w:rPr>
          <w:rFonts w:eastAsia="Aptos"/>
          <w:b/>
          <w:bCs/>
          <w:sz w:val="40"/>
          <w:szCs w:val="44"/>
          <w:lang w:val="es-ES"/>
        </w:rPr>
      </w:pPr>
      <w:r w:rsidRPr="00665B08">
        <w:rPr>
          <w:rFonts w:eastAsia="Aptos"/>
          <w:b/>
          <w:bCs/>
          <w:szCs w:val="44"/>
          <w:lang w:val="es-ES"/>
        </w:rPr>
        <w:br w:type="page"/>
      </w:r>
    </w:p>
    <w:p w14:paraId="231FC8D2" w14:textId="77777777" w:rsidR="00183526" w:rsidRPr="00665B08" w:rsidRDefault="00183526" w:rsidP="00665B08">
      <w:pPr>
        <w:pStyle w:val="Heading1"/>
        <w:rPr>
          <w:lang w:val="es-ES"/>
        </w:rPr>
      </w:pPr>
      <w:bookmarkStart w:id="170" w:name="_Toc176516738"/>
      <w:bookmarkStart w:id="171" w:name="_Toc196896523"/>
      <w:r w:rsidRPr="00665B08">
        <w:rPr>
          <w:lang w:val="es-ES"/>
        </w:rPr>
        <w:lastRenderedPageBreak/>
        <w:t>Apocalipsis 11:1-6</w:t>
      </w:r>
      <w:bookmarkEnd w:id="170"/>
      <w:bookmarkEnd w:id="171"/>
    </w:p>
    <w:p w14:paraId="1567E53A" w14:textId="77777777" w:rsidR="00183526" w:rsidRPr="00665B08" w:rsidRDefault="00183526" w:rsidP="000A74EE">
      <w:pPr>
        <w:pStyle w:val="Background"/>
        <w:rPr>
          <w:lang w:val="es-ES"/>
        </w:rPr>
      </w:pPr>
      <w:r w:rsidRPr="00665B08">
        <w:rPr>
          <w:b/>
          <w:lang w:val="es-ES"/>
        </w:rPr>
        <w:t>Trasfondo</w:t>
      </w:r>
      <w:r w:rsidRPr="00665B08">
        <w:rPr>
          <w:lang w:val="es-ES"/>
        </w:rPr>
        <w:t>: En el capítulo 9, el sexto ángel tocó su trompeta y había muchos soldados a caballo. El fuego, el humo y el azufre salieron de las bocas de los caballos y mataron a un tercio de la gente. Pero los que aún vivieron no se arrepintieron.</w:t>
      </w:r>
    </w:p>
    <w:p w14:paraId="4DD199BE" w14:textId="77777777" w:rsidR="00183526" w:rsidRPr="00665B08" w:rsidRDefault="00183526" w:rsidP="000A74EE">
      <w:pPr>
        <w:pStyle w:val="Background"/>
        <w:rPr>
          <w:lang w:val="es-ES"/>
        </w:rPr>
      </w:pPr>
      <w:r w:rsidRPr="00665B08">
        <w:rPr>
          <w:lang w:val="es-ES"/>
        </w:rPr>
        <w:t>En el capítulo 10, se le dijo a Juan que comiera un pequeño rollo. Tenía un sabor dulce, pero se volvió amargo en su estómago. Entonces se le dijo que profetizara acerca de muchas naciones.</w:t>
      </w:r>
    </w:p>
    <w:p w14:paraId="7D03E649" w14:textId="77777777" w:rsidR="00183526" w:rsidRPr="000A74EE" w:rsidRDefault="00183526" w:rsidP="00183526">
      <w:pPr>
        <w:spacing w:after="240"/>
        <w:rPr>
          <w:rFonts w:eastAsia="Aptos"/>
          <w:b/>
          <w:i/>
          <w:iCs/>
          <w:sz w:val="22"/>
          <w:lang w:val="es-ES"/>
        </w:rPr>
      </w:pPr>
      <w:r w:rsidRPr="000A74EE">
        <w:rPr>
          <w:rFonts w:eastAsia="Aptos"/>
          <w:b/>
          <w:i/>
          <w:iCs/>
          <w:sz w:val="22"/>
          <w:lang w:val="es-ES"/>
        </w:rPr>
        <w:t>Lea el pasaje.</w:t>
      </w:r>
    </w:p>
    <w:p w14:paraId="19A67DAD" w14:textId="77777777" w:rsidR="00183526" w:rsidRPr="00665B08" w:rsidRDefault="00183526" w:rsidP="000A74EE">
      <w:pPr>
        <w:pStyle w:val="Part1"/>
        <w:rPr>
          <w:lang w:val="es-ES"/>
        </w:rPr>
      </w:pPr>
      <w:r w:rsidRPr="00665B08">
        <w:rPr>
          <w:lang w:val="es-ES"/>
        </w:rPr>
        <w:t>Parte 1</w:t>
      </w:r>
    </w:p>
    <w:p w14:paraId="233012C4" w14:textId="77777777" w:rsidR="00183526" w:rsidRPr="00665B08" w:rsidRDefault="00183526" w:rsidP="000A74EE">
      <w:pPr>
        <w:pStyle w:val="Answerortell"/>
        <w:rPr>
          <w:lang w:val="es-ES"/>
        </w:rPr>
      </w:pPr>
      <w:r w:rsidRPr="00665B08">
        <w:rPr>
          <w:lang w:val="es-ES"/>
        </w:rPr>
        <w:t>Diga en sus propias palabras lo que acaba de leer en este pasaje.</w:t>
      </w:r>
    </w:p>
    <w:p w14:paraId="064CB688" w14:textId="77777777" w:rsidR="00183526" w:rsidRPr="00665B08" w:rsidRDefault="00183526" w:rsidP="000A74EE">
      <w:pPr>
        <w:pStyle w:val="Checklist"/>
        <w:rPr>
          <w:lang w:val="es-ES"/>
        </w:rPr>
      </w:pPr>
      <w:r w:rsidRPr="00665B08">
        <w:rPr>
          <w:lang w:val="es-ES"/>
        </w:rPr>
        <w:t>Le dijeron a Juan que midiera el templo. [11:1]</w:t>
      </w:r>
    </w:p>
    <w:p w14:paraId="48034444" w14:textId="77777777" w:rsidR="00183526" w:rsidRPr="00665B08" w:rsidRDefault="00183526" w:rsidP="000A74EE">
      <w:pPr>
        <w:pStyle w:val="Checklist"/>
        <w:rPr>
          <w:lang w:val="es-ES"/>
        </w:rPr>
      </w:pPr>
      <w:r w:rsidRPr="00665B08">
        <w:rPr>
          <w:lang w:val="es-ES"/>
        </w:rPr>
        <w:t>Se le dijo a Juan que dos testigos tendrían autoridad para profetizar. [11:3]</w:t>
      </w:r>
    </w:p>
    <w:p w14:paraId="405EBBC5" w14:textId="77777777" w:rsidR="00183526" w:rsidRPr="00665B08" w:rsidRDefault="00183526" w:rsidP="000A74EE">
      <w:pPr>
        <w:pStyle w:val="Checklist"/>
        <w:rPr>
          <w:lang w:val="es-ES"/>
        </w:rPr>
      </w:pPr>
      <w:r w:rsidRPr="00665B08">
        <w:rPr>
          <w:lang w:val="es-ES"/>
        </w:rPr>
        <w:t>Los dos testigos tendrían poder para hacer cosas terribles. [11:5-6]</w:t>
      </w:r>
    </w:p>
    <w:p w14:paraId="0D5650F5" w14:textId="77777777" w:rsidR="00183526" w:rsidRPr="00665B08" w:rsidRDefault="00183526" w:rsidP="000A74EE">
      <w:pPr>
        <w:pStyle w:val="Part2"/>
        <w:rPr>
          <w:lang w:val="es-ES"/>
        </w:rPr>
      </w:pPr>
      <w:r w:rsidRPr="00665B08">
        <w:rPr>
          <w:lang w:val="es-ES"/>
        </w:rPr>
        <w:t>Parte 2</w:t>
      </w:r>
    </w:p>
    <w:p w14:paraId="436C790E" w14:textId="77777777" w:rsidR="00183526" w:rsidRPr="00665B08" w:rsidRDefault="00183526" w:rsidP="000A74EE">
      <w:pPr>
        <w:pStyle w:val="Answerortell"/>
        <w:rPr>
          <w:lang w:val="es-ES"/>
        </w:rPr>
      </w:pPr>
      <w:r w:rsidRPr="00665B08">
        <w:rPr>
          <w:lang w:val="es-ES"/>
        </w:rPr>
        <w:t>Responda las siguientes preguntas de los versículos señalados.</w:t>
      </w:r>
    </w:p>
    <w:p w14:paraId="336CF4D0"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[11:1] ¿Qué se le dijo a Juan que midiera? </w:t>
      </w:r>
    </w:p>
    <w:p w14:paraId="75F8AA86" w14:textId="77777777" w:rsidR="00183526" w:rsidRDefault="00183526" w:rsidP="000A74EE">
      <w:pPr>
        <w:ind w:left="360" w:firstLine="360"/>
        <w:rPr>
          <w:rFonts w:eastAsia="Aptos"/>
          <w:szCs w:val="20"/>
          <w:lang w:val="es-ES"/>
        </w:rPr>
      </w:pPr>
      <w:r w:rsidRPr="00665B08">
        <w:rPr>
          <w:rFonts w:eastAsia="Aptos"/>
          <w:szCs w:val="20"/>
          <w:lang w:val="es-ES"/>
        </w:rPr>
        <w:t>Se le dijo a Juan que midiera el templo de Dios y el altar, y a los que adoraban en él.</w:t>
      </w:r>
    </w:p>
    <w:p w14:paraId="07E23615" w14:textId="77777777" w:rsidR="000A74EE" w:rsidRPr="00665B08" w:rsidRDefault="000A74EE" w:rsidP="000A74EE">
      <w:pPr>
        <w:ind w:left="360" w:firstLine="360"/>
        <w:rPr>
          <w:rFonts w:eastAsia="Aptos"/>
          <w:szCs w:val="20"/>
          <w:lang w:val="es-ES"/>
        </w:rPr>
      </w:pPr>
    </w:p>
    <w:p w14:paraId="5FB2C426"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[11:1] ¿Qué cree que significaba medir a los adoradores? </w:t>
      </w:r>
    </w:p>
    <w:p w14:paraId="681BCE2D" w14:textId="77777777" w:rsidR="00183526" w:rsidRDefault="00183526" w:rsidP="000A74EE">
      <w:pPr>
        <w:ind w:left="720"/>
        <w:rPr>
          <w:rFonts w:eastAsia="Aptos"/>
          <w:szCs w:val="20"/>
          <w:lang w:val="es-ES"/>
        </w:rPr>
      </w:pPr>
      <w:r w:rsidRPr="00665B08">
        <w:rPr>
          <w:rFonts w:eastAsia="Aptos"/>
          <w:i/>
          <w:iCs/>
          <w:szCs w:val="20"/>
          <w:lang w:val="es-ES"/>
        </w:rPr>
        <w:t>(La respuesta puede variar).</w:t>
      </w:r>
      <w:r w:rsidRPr="00665B08">
        <w:rPr>
          <w:rFonts w:eastAsia="Aptos"/>
          <w:szCs w:val="20"/>
          <w:lang w:val="es-ES"/>
        </w:rPr>
        <w:t xml:space="preserve"> Medir a los adoradores puede haber significado contar el número de adoradores.</w:t>
      </w:r>
    </w:p>
    <w:p w14:paraId="48DED451" w14:textId="77777777" w:rsidR="000A74EE" w:rsidRPr="00665B08" w:rsidRDefault="000A74EE" w:rsidP="000A74EE">
      <w:pPr>
        <w:ind w:left="720"/>
        <w:rPr>
          <w:rFonts w:eastAsia="Aptos"/>
          <w:szCs w:val="20"/>
          <w:lang w:val="es-ES"/>
        </w:rPr>
      </w:pPr>
    </w:p>
    <w:p w14:paraId="0DC19587"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[11:2] ¿Hasta cuándo pisotearán los gentiles la ciudad santa? </w:t>
      </w:r>
    </w:p>
    <w:p w14:paraId="56921536" w14:textId="77777777" w:rsidR="00183526" w:rsidRDefault="00183526" w:rsidP="000A74EE">
      <w:pPr>
        <w:ind w:left="720"/>
        <w:rPr>
          <w:rFonts w:eastAsia="Aptos"/>
          <w:szCs w:val="20"/>
          <w:lang w:val="es-ES"/>
        </w:rPr>
      </w:pPr>
      <w:r w:rsidRPr="00665B08">
        <w:rPr>
          <w:rFonts w:eastAsia="Aptos"/>
          <w:szCs w:val="20"/>
          <w:lang w:val="es-ES"/>
        </w:rPr>
        <w:t>Los gentiles pisotearán la ciudad santa durante 42 meses.</w:t>
      </w:r>
    </w:p>
    <w:p w14:paraId="0D04A0EB" w14:textId="77777777" w:rsidR="000A74EE" w:rsidRPr="00665B08" w:rsidRDefault="000A74EE" w:rsidP="000A74EE">
      <w:pPr>
        <w:ind w:left="720"/>
        <w:rPr>
          <w:rFonts w:eastAsia="Aptos"/>
          <w:szCs w:val="20"/>
          <w:lang w:val="es-ES"/>
        </w:rPr>
      </w:pPr>
    </w:p>
    <w:p w14:paraId="3D44A929"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[11:3] ¿Por cuánto tiempo profetizarán los dos testigos? </w:t>
      </w:r>
    </w:p>
    <w:p w14:paraId="0E1A5CFE" w14:textId="77777777" w:rsidR="00183526" w:rsidRDefault="00183526" w:rsidP="000A74EE">
      <w:pPr>
        <w:ind w:left="720"/>
        <w:rPr>
          <w:rFonts w:eastAsia="Aptos"/>
          <w:szCs w:val="20"/>
          <w:lang w:val="es-ES"/>
        </w:rPr>
      </w:pPr>
      <w:r w:rsidRPr="00665B08">
        <w:rPr>
          <w:rFonts w:eastAsia="Aptos"/>
          <w:szCs w:val="20"/>
          <w:lang w:val="es-ES"/>
        </w:rPr>
        <w:t>Los dos testigos profetizarán durante 1.260 días.</w:t>
      </w:r>
    </w:p>
    <w:p w14:paraId="1C82E7F4" w14:textId="77777777" w:rsidR="000A74EE" w:rsidRPr="00665B08" w:rsidRDefault="000A74EE" w:rsidP="000A74EE">
      <w:pPr>
        <w:ind w:left="720"/>
        <w:rPr>
          <w:rFonts w:eastAsia="Aptos"/>
          <w:szCs w:val="20"/>
          <w:lang w:val="es-ES"/>
        </w:rPr>
      </w:pPr>
    </w:p>
    <w:p w14:paraId="246E409C"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[11:3-4] ¿Cómo se describió a los dos testigos? </w:t>
      </w:r>
    </w:p>
    <w:p w14:paraId="34B16D53" w14:textId="77777777" w:rsidR="00183526" w:rsidRDefault="00183526" w:rsidP="000A74EE">
      <w:pPr>
        <w:ind w:left="720"/>
        <w:rPr>
          <w:rFonts w:eastAsia="Aptos"/>
          <w:szCs w:val="20"/>
          <w:lang w:val="es-ES"/>
        </w:rPr>
      </w:pPr>
      <w:r w:rsidRPr="00665B08">
        <w:rPr>
          <w:rFonts w:eastAsia="Aptos"/>
          <w:szCs w:val="20"/>
          <w:lang w:val="es-ES"/>
        </w:rPr>
        <w:t>Los dos testigos fueron descritos como los dos olivos y los dos candelabros que están delante del Señor de la tierra.</w:t>
      </w:r>
    </w:p>
    <w:p w14:paraId="2DC013CB" w14:textId="77777777" w:rsidR="000A74EE" w:rsidRPr="00665B08" w:rsidRDefault="000A74EE" w:rsidP="000A74EE">
      <w:pPr>
        <w:ind w:left="720"/>
        <w:rPr>
          <w:rFonts w:eastAsia="Aptos"/>
          <w:szCs w:val="20"/>
          <w:lang w:val="es-ES"/>
        </w:rPr>
      </w:pPr>
    </w:p>
    <w:p w14:paraId="15BBDC07"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[11:5] ¿Cómo debe morir alguien que quiera dañar a los dos testigos? </w:t>
      </w:r>
    </w:p>
    <w:p w14:paraId="62F4A7F9" w14:textId="77777777" w:rsidR="00183526" w:rsidRDefault="00183526" w:rsidP="000A74EE">
      <w:pPr>
        <w:ind w:left="720"/>
        <w:rPr>
          <w:rFonts w:eastAsia="Aptos"/>
          <w:szCs w:val="20"/>
          <w:lang w:val="es-ES"/>
        </w:rPr>
      </w:pPr>
      <w:r w:rsidRPr="00665B08">
        <w:rPr>
          <w:rFonts w:eastAsia="Aptos"/>
          <w:szCs w:val="20"/>
          <w:lang w:val="es-ES"/>
        </w:rPr>
        <w:t>El fuego saldría de la boca de los testigos y devoraría a sus enemigos.</w:t>
      </w:r>
    </w:p>
    <w:p w14:paraId="4C42CFEC" w14:textId="77777777" w:rsidR="000A74EE" w:rsidRPr="00665B08" w:rsidRDefault="000A74EE" w:rsidP="000A74EE">
      <w:pPr>
        <w:ind w:left="720"/>
        <w:rPr>
          <w:rFonts w:eastAsia="Aptos"/>
          <w:szCs w:val="20"/>
          <w:lang w:val="es-ES"/>
        </w:rPr>
      </w:pPr>
    </w:p>
    <w:p w14:paraId="5EDCD478" w14:textId="77777777" w:rsidR="00183526" w:rsidRPr="00665B08" w:rsidRDefault="00183526" w:rsidP="00AF39DB">
      <w:pPr>
        <w:numPr>
          <w:ilvl w:val="0"/>
          <w:numId w:val="148"/>
        </w:numPr>
        <w:spacing w:line="278" w:lineRule="auto"/>
        <w:rPr>
          <w:rFonts w:eastAsia="Aptos"/>
          <w:szCs w:val="20"/>
          <w:lang w:val="es-ES"/>
        </w:rPr>
      </w:pPr>
      <w:r w:rsidRPr="00665B08">
        <w:rPr>
          <w:rFonts w:eastAsia="Aptos"/>
          <w:szCs w:val="20"/>
          <w:lang w:val="es-ES"/>
        </w:rPr>
        <w:t xml:space="preserve">[11:6] ¿Qué podían hacer los dos testigos? </w:t>
      </w:r>
    </w:p>
    <w:p w14:paraId="58CFF7B4" w14:textId="77777777" w:rsidR="00183526" w:rsidRPr="00665B08" w:rsidRDefault="00183526" w:rsidP="000A74EE">
      <w:pPr>
        <w:ind w:left="720"/>
        <w:rPr>
          <w:rFonts w:eastAsia="Aptos"/>
          <w:szCs w:val="20"/>
          <w:lang w:val="es-ES"/>
        </w:rPr>
      </w:pPr>
      <w:r w:rsidRPr="00665B08">
        <w:rPr>
          <w:rFonts w:eastAsia="Aptos"/>
          <w:szCs w:val="20"/>
          <w:lang w:val="es-ES"/>
        </w:rPr>
        <w:t xml:space="preserve">Tenían poder para cerrar el cielo, para convertir las aguas en sangre y para herir la tierra con plagas. </w:t>
      </w:r>
    </w:p>
    <w:p w14:paraId="3D5E94C0" w14:textId="77777777" w:rsidR="00183526" w:rsidRPr="00665B08" w:rsidRDefault="00183526" w:rsidP="000A74EE">
      <w:pPr>
        <w:spacing w:before="240"/>
        <w:rPr>
          <w:rFonts w:eastAsia="Aptos"/>
          <w:b/>
          <w:szCs w:val="20"/>
          <w:lang w:val="es-ES"/>
        </w:rPr>
      </w:pPr>
      <w:r w:rsidRPr="00665B08">
        <w:rPr>
          <w:rFonts w:eastAsia="Aptos"/>
          <w:b/>
          <w:szCs w:val="20"/>
          <w:lang w:val="es-ES"/>
        </w:rPr>
        <w:t>Sección de comentarios:</w:t>
      </w:r>
    </w:p>
    <w:p w14:paraId="707D53DA" w14:textId="77777777" w:rsidR="00183526" w:rsidRPr="00665B08" w:rsidRDefault="00183526" w:rsidP="00183526">
      <w:pPr>
        <w:spacing w:before="240" w:after="240"/>
        <w:rPr>
          <w:rFonts w:eastAsia="Aptos"/>
          <w:szCs w:val="20"/>
          <w:lang w:val="es-ES"/>
        </w:rPr>
      </w:pPr>
    </w:p>
    <w:p w14:paraId="40DF8C06" w14:textId="77777777" w:rsidR="00665B08" w:rsidRPr="00665B08" w:rsidRDefault="00665B08">
      <w:pPr>
        <w:spacing w:after="160" w:line="278" w:lineRule="auto"/>
        <w:rPr>
          <w:rFonts w:eastAsia="Aptos"/>
          <w:b/>
          <w:bCs/>
          <w:sz w:val="40"/>
          <w:szCs w:val="44"/>
          <w:lang w:val="es-ES"/>
        </w:rPr>
      </w:pPr>
      <w:bookmarkStart w:id="172" w:name="_cvru3t9f3aex" w:colFirst="0" w:colLast="0"/>
      <w:bookmarkStart w:id="173" w:name="_Toc176516739"/>
      <w:bookmarkEnd w:id="172"/>
      <w:r w:rsidRPr="00665B08">
        <w:rPr>
          <w:rFonts w:eastAsia="Aptos"/>
          <w:b/>
          <w:bCs/>
          <w:sz w:val="40"/>
          <w:szCs w:val="44"/>
          <w:lang w:val="es-ES"/>
        </w:rPr>
        <w:br w:type="page"/>
      </w:r>
    </w:p>
    <w:p w14:paraId="1306C4B0" w14:textId="4FDBDDF9" w:rsidR="00183526" w:rsidRPr="00665B08" w:rsidRDefault="00183526" w:rsidP="00665B08">
      <w:pPr>
        <w:pStyle w:val="Heading1"/>
        <w:rPr>
          <w:lang w:val="es-ES"/>
        </w:rPr>
      </w:pPr>
      <w:bookmarkStart w:id="174" w:name="_Toc196896524"/>
      <w:r w:rsidRPr="00665B08">
        <w:rPr>
          <w:lang w:val="es-ES"/>
        </w:rPr>
        <w:lastRenderedPageBreak/>
        <w:t>Apocalipsis 12:1-9</w:t>
      </w:r>
      <w:bookmarkEnd w:id="173"/>
      <w:bookmarkEnd w:id="174"/>
    </w:p>
    <w:p w14:paraId="05B45C66" w14:textId="77777777" w:rsidR="00183526" w:rsidRPr="00665B08" w:rsidRDefault="00183526" w:rsidP="000A74EE">
      <w:pPr>
        <w:pStyle w:val="Background"/>
        <w:rPr>
          <w:lang w:val="es-ES"/>
        </w:rPr>
      </w:pPr>
      <w:r w:rsidRPr="00665B08">
        <w:rPr>
          <w:b/>
          <w:lang w:val="es-ES"/>
        </w:rPr>
        <w:t>Trasfondo</w:t>
      </w:r>
      <w:r w:rsidRPr="00665B08">
        <w:rPr>
          <w:lang w:val="es-ES"/>
        </w:rPr>
        <w:t>: El capítulo 11 decía que la bestia saldría del pozo sin fondo y dominaría y mataría a los dos testigos. Morirán, serán resucitados a la vida e irán al cielo. Luego habrá un terremoto y mucha gente morirá.</w:t>
      </w:r>
    </w:p>
    <w:p w14:paraId="73495AF7" w14:textId="77777777" w:rsidR="00183526" w:rsidRPr="00665B08" w:rsidRDefault="00183526" w:rsidP="000A74EE">
      <w:pPr>
        <w:pStyle w:val="Background"/>
        <w:rPr>
          <w:lang w:val="es-ES"/>
        </w:rPr>
      </w:pPr>
      <w:r w:rsidRPr="00665B08">
        <w:rPr>
          <w:lang w:val="es-ES"/>
        </w:rPr>
        <w:t>A continuación, el séptimo ángel tocó su trompeta, y voces en el cielo dijeron que Cristo reinará para siempre. Entonces se abrió el templo de Dios en el cielo y hubo relámpagos, truenos, un terremoto y una granizada.</w:t>
      </w:r>
    </w:p>
    <w:p w14:paraId="6033B27C" w14:textId="77777777" w:rsidR="00183526" w:rsidRPr="000A74EE" w:rsidRDefault="00183526" w:rsidP="00183526">
      <w:pPr>
        <w:spacing w:after="240"/>
        <w:rPr>
          <w:rFonts w:eastAsia="Aptos"/>
          <w:b/>
          <w:i/>
          <w:iCs/>
          <w:sz w:val="22"/>
          <w:lang w:val="es-ES"/>
        </w:rPr>
      </w:pPr>
      <w:r w:rsidRPr="000A74EE">
        <w:rPr>
          <w:rFonts w:eastAsia="Aptos"/>
          <w:b/>
          <w:i/>
          <w:iCs/>
          <w:sz w:val="22"/>
          <w:lang w:val="es-ES"/>
        </w:rPr>
        <w:t>Lea el pasaje.</w:t>
      </w:r>
    </w:p>
    <w:p w14:paraId="3A532985" w14:textId="77777777" w:rsidR="00183526" w:rsidRPr="00665B08" w:rsidRDefault="00183526" w:rsidP="000A74EE">
      <w:pPr>
        <w:pStyle w:val="Part1"/>
        <w:rPr>
          <w:lang w:val="es-ES"/>
        </w:rPr>
      </w:pPr>
      <w:r w:rsidRPr="00665B08">
        <w:rPr>
          <w:lang w:val="es-ES"/>
        </w:rPr>
        <w:t>Parte 1</w:t>
      </w:r>
    </w:p>
    <w:p w14:paraId="236CB16E" w14:textId="77777777" w:rsidR="00183526" w:rsidRPr="00665B08" w:rsidRDefault="00183526" w:rsidP="000A74EE">
      <w:pPr>
        <w:pStyle w:val="Answerortell"/>
        <w:rPr>
          <w:lang w:val="es-ES"/>
        </w:rPr>
      </w:pPr>
      <w:r w:rsidRPr="00665B08">
        <w:rPr>
          <w:lang w:val="es-ES"/>
        </w:rPr>
        <w:t>Diga en sus propias palabras lo que acaba de leer en este pasaje.</w:t>
      </w:r>
    </w:p>
    <w:p w14:paraId="1BDF81D6" w14:textId="77777777" w:rsidR="00183526" w:rsidRPr="00665B08" w:rsidRDefault="00183526" w:rsidP="000A74EE">
      <w:pPr>
        <w:pStyle w:val="Checklist"/>
        <w:rPr>
          <w:lang w:val="es-ES"/>
        </w:rPr>
      </w:pPr>
      <w:r w:rsidRPr="00665B08">
        <w:rPr>
          <w:lang w:val="es-ES"/>
        </w:rPr>
        <w:t>Juan tuvo una visión de una mujer vestida del sol, y en su cabeza había una corona de doce estrellas, y estaba embarazada. [12:1-2]</w:t>
      </w:r>
    </w:p>
    <w:p w14:paraId="68849D0C" w14:textId="77777777" w:rsidR="00183526" w:rsidRPr="00665B08" w:rsidRDefault="00183526" w:rsidP="000A74EE">
      <w:pPr>
        <w:pStyle w:val="Checklist"/>
        <w:rPr>
          <w:lang w:val="es-ES"/>
        </w:rPr>
      </w:pPr>
      <w:r w:rsidRPr="00665B08">
        <w:rPr>
          <w:lang w:val="es-ES"/>
        </w:rPr>
        <w:t>Entonces Juan vio un gran dragón rojo con siete cabezas y diez cuernos. [12:3]</w:t>
      </w:r>
    </w:p>
    <w:p w14:paraId="4289B8F0" w14:textId="77777777" w:rsidR="00183526" w:rsidRPr="00665B08" w:rsidRDefault="00183526" w:rsidP="000A74EE">
      <w:pPr>
        <w:pStyle w:val="Checklist"/>
        <w:rPr>
          <w:lang w:val="es-ES"/>
        </w:rPr>
      </w:pPr>
      <w:r w:rsidRPr="00665B08">
        <w:rPr>
          <w:lang w:val="es-ES"/>
        </w:rPr>
        <w:t>La mujer dio a luz a un niño varón, y el dragón quiso devorarlo, pero Dios se llevó al niño al cielo. [12:5]</w:t>
      </w:r>
    </w:p>
    <w:p w14:paraId="3888B863" w14:textId="77777777" w:rsidR="00183526" w:rsidRPr="00665B08" w:rsidRDefault="00183526" w:rsidP="000A74EE">
      <w:pPr>
        <w:pStyle w:val="Checklist"/>
        <w:rPr>
          <w:lang w:val="es-ES"/>
        </w:rPr>
      </w:pPr>
      <w:r w:rsidRPr="00665B08">
        <w:rPr>
          <w:lang w:val="es-ES"/>
        </w:rPr>
        <w:t>Había una guerra en el cielo, y Miguel arrojó al dragón y a sus ángeles a la tierra. [12:7 y 9]</w:t>
      </w:r>
    </w:p>
    <w:p w14:paraId="701688B3" w14:textId="77777777" w:rsidR="00183526" w:rsidRPr="00665B08" w:rsidRDefault="00183526" w:rsidP="000A74EE">
      <w:pPr>
        <w:pStyle w:val="Part2"/>
        <w:rPr>
          <w:lang w:val="es-ES"/>
        </w:rPr>
      </w:pPr>
      <w:r w:rsidRPr="00665B08">
        <w:rPr>
          <w:lang w:val="es-ES"/>
        </w:rPr>
        <w:t>Parte 2</w:t>
      </w:r>
    </w:p>
    <w:p w14:paraId="2B8739F5" w14:textId="77777777" w:rsidR="00183526" w:rsidRPr="00665B08" w:rsidRDefault="00183526" w:rsidP="000A74EE">
      <w:pPr>
        <w:pStyle w:val="Answerortell"/>
        <w:rPr>
          <w:lang w:val="es-ES"/>
        </w:rPr>
      </w:pPr>
      <w:r w:rsidRPr="00665B08">
        <w:rPr>
          <w:lang w:val="es-ES"/>
        </w:rPr>
        <w:t>Responda las siguientes preguntas de los versículos señalados.</w:t>
      </w:r>
    </w:p>
    <w:p w14:paraId="7DC73A4D"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[12:1, 3] ¿Qué apareció en el cielo? </w:t>
      </w:r>
      <w:r w:rsidRPr="00665B08">
        <w:rPr>
          <w:rFonts w:eastAsia="Aptos"/>
          <w:szCs w:val="20"/>
          <w:lang w:val="es-ES"/>
        </w:rPr>
        <w:tab/>
      </w:r>
    </w:p>
    <w:p w14:paraId="5F14950E" w14:textId="77777777" w:rsidR="00183526" w:rsidRDefault="00183526" w:rsidP="000A74EE">
      <w:pPr>
        <w:ind w:left="720"/>
        <w:rPr>
          <w:rFonts w:eastAsia="Aptos"/>
          <w:szCs w:val="20"/>
          <w:lang w:val="es-ES"/>
        </w:rPr>
      </w:pPr>
      <w:r w:rsidRPr="00665B08">
        <w:rPr>
          <w:rFonts w:eastAsia="Aptos"/>
          <w:szCs w:val="20"/>
          <w:lang w:val="es-ES"/>
        </w:rPr>
        <w:t>Dos grandes señales aparecieron en el cielo—una mujer embarazada, y un dragón rojo.</w:t>
      </w:r>
    </w:p>
    <w:p w14:paraId="03D5033C" w14:textId="77777777" w:rsidR="000A74EE" w:rsidRPr="00665B08" w:rsidRDefault="000A74EE" w:rsidP="000A74EE">
      <w:pPr>
        <w:ind w:left="720"/>
        <w:rPr>
          <w:rFonts w:eastAsia="Aptos"/>
          <w:szCs w:val="20"/>
          <w:lang w:val="es-ES"/>
        </w:rPr>
      </w:pPr>
    </w:p>
    <w:p w14:paraId="33A7284E"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[12:1] ¿Cómo fue descrita la mujer? </w:t>
      </w:r>
    </w:p>
    <w:p w14:paraId="2EC21998" w14:textId="77777777" w:rsidR="00183526" w:rsidRDefault="00183526" w:rsidP="000A74EE">
      <w:pPr>
        <w:ind w:left="720"/>
        <w:rPr>
          <w:rFonts w:eastAsia="Aptos"/>
          <w:szCs w:val="20"/>
          <w:lang w:val="es-ES"/>
        </w:rPr>
      </w:pPr>
      <w:r w:rsidRPr="00665B08">
        <w:rPr>
          <w:rFonts w:eastAsia="Aptos"/>
          <w:szCs w:val="20"/>
          <w:lang w:val="es-ES"/>
        </w:rPr>
        <w:t xml:space="preserve">Vestido del sol, con la luna bajo sus pies y con una corona de doce estrellas. </w:t>
      </w:r>
    </w:p>
    <w:p w14:paraId="2E0DE795" w14:textId="77777777" w:rsidR="000A74EE" w:rsidRPr="00665B08" w:rsidRDefault="000A74EE" w:rsidP="000A74EE">
      <w:pPr>
        <w:ind w:left="720"/>
        <w:rPr>
          <w:rFonts w:eastAsia="Aptos"/>
          <w:szCs w:val="20"/>
          <w:lang w:val="es-ES"/>
        </w:rPr>
      </w:pPr>
    </w:p>
    <w:p w14:paraId="675CAD37"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[12:2] ¿Por qué gritaba la mujer? </w:t>
      </w:r>
    </w:p>
    <w:p w14:paraId="696DFE61" w14:textId="77777777" w:rsidR="00183526" w:rsidRDefault="00183526" w:rsidP="000A74EE">
      <w:pPr>
        <w:ind w:left="720"/>
        <w:rPr>
          <w:rFonts w:eastAsia="Aptos"/>
          <w:szCs w:val="20"/>
          <w:lang w:val="es-ES"/>
        </w:rPr>
      </w:pPr>
      <w:r w:rsidRPr="00665B08">
        <w:rPr>
          <w:rFonts w:eastAsia="Aptos"/>
          <w:szCs w:val="20"/>
          <w:lang w:val="es-ES"/>
        </w:rPr>
        <w:t>Estaba embarazada y tenía dolores de parto.</w:t>
      </w:r>
    </w:p>
    <w:p w14:paraId="75AC6D4C" w14:textId="77777777" w:rsidR="000A74EE" w:rsidRPr="00665B08" w:rsidRDefault="000A74EE" w:rsidP="000A74EE">
      <w:pPr>
        <w:ind w:left="720"/>
        <w:rPr>
          <w:rFonts w:eastAsia="Aptos"/>
          <w:szCs w:val="20"/>
          <w:lang w:val="es-ES"/>
        </w:rPr>
      </w:pPr>
    </w:p>
    <w:p w14:paraId="3BC4C28E"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[12:3] ¿Cómo se describió al dragón? </w:t>
      </w:r>
    </w:p>
    <w:p w14:paraId="066889F8" w14:textId="77777777" w:rsidR="00183526" w:rsidRDefault="00183526" w:rsidP="000A74EE">
      <w:pPr>
        <w:ind w:left="720"/>
        <w:rPr>
          <w:rFonts w:eastAsia="Aptos"/>
          <w:szCs w:val="20"/>
          <w:lang w:val="es-ES"/>
        </w:rPr>
      </w:pPr>
      <w:r w:rsidRPr="00665B08">
        <w:rPr>
          <w:rFonts w:eastAsia="Aptos"/>
          <w:szCs w:val="20"/>
          <w:lang w:val="es-ES"/>
        </w:rPr>
        <w:t>Era enorme, rojo, tenía siete cabezas y diez cuernos, y tenía siete coronas en la cabeza.</w:t>
      </w:r>
    </w:p>
    <w:p w14:paraId="136122A9" w14:textId="77777777" w:rsidR="000A74EE" w:rsidRPr="00665B08" w:rsidRDefault="000A74EE" w:rsidP="000A74EE">
      <w:pPr>
        <w:ind w:left="720"/>
        <w:rPr>
          <w:rFonts w:eastAsia="Aptos"/>
          <w:szCs w:val="20"/>
          <w:lang w:val="es-ES"/>
        </w:rPr>
      </w:pPr>
    </w:p>
    <w:p w14:paraId="7381B466"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[12:4] ¿Qué hizo el dragón? </w:t>
      </w:r>
    </w:p>
    <w:p w14:paraId="51F2ADEE" w14:textId="77777777" w:rsidR="00183526" w:rsidRDefault="00183526" w:rsidP="000A74EE">
      <w:pPr>
        <w:ind w:left="720"/>
        <w:rPr>
          <w:rFonts w:eastAsia="Aptos"/>
          <w:szCs w:val="20"/>
          <w:lang w:val="es-ES"/>
        </w:rPr>
      </w:pPr>
      <w:r w:rsidRPr="00665B08">
        <w:rPr>
          <w:rFonts w:eastAsia="Aptos"/>
          <w:szCs w:val="20"/>
          <w:lang w:val="es-ES"/>
        </w:rPr>
        <w:t xml:space="preserve">Movió la cola y arrancó un tercio de las estrellas del cielo. Se paró frente a la mujer esperando que diera a luz para poder destruir a su hijo. </w:t>
      </w:r>
    </w:p>
    <w:p w14:paraId="698D8DAE" w14:textId="77777777" w:rsidR="000A74EE" w:rsidRPr="00665B08" w:rsidRDefault="000A74EE" w:rsidP="000A74EE">
      <w:pPr>
        <w:ind w:left="720"/>
        <w:rPr>
          <w:rFonts w:eastAsia="Aptos"/>
          <w:szCs w:val="20"/>
          <w:lang w:val="es-ES"/>
        </w:rPr>
      </w:pPr>
    </w:p>
    <w:p w14:paraId="66076D7C"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[12:5] ¿Qué pasó cuando dio a luz a su hijo? </w:t>
      </w:r>
    </w:p>
    <w:p w14:paraId="460008B6" w14:textId="77777777" w:rsidR="00183526" w:rsidRPr="00665B08" w:rsidRDefault="00183526" w:rsidP="000A74EE">
      <w:pPr>
        <w:ind w:left="720"/>
        <w:rPr>
          <w:rFonts w:eastAsia="Aptos"/>
          <w:szCs w:val="20"/>
          <w:lang w:val="es-ES"/>
        </w:rPr>
      </w:pPr>
      <w:r w:rsidRPr="00665B08">
        <w:rPr>
          <w:rFonts w:eastAsia="Aptos"/>
          <w:szCs w:val="20"/>
          <w:lang w:val="es-ES"/>
        </w:rPr>
        <w:t xml:space="preserve"> Su hijo fue llevado a Dios y a su trono. </w:t>
      </w:r>
    </w:p>
    <w:p w14:paraId="0A5AFFB8" w14:textId="77777777" w:rsidR="00183526" w:rsidRPr="00665B08" w:rsidRDefault="00183526" w:rsidP="000A74EE">
      <w:pPr>
        <w:rPr>
          <w:rFonts w:eastAsia="Aptos"/>
          <w:szCs w:val="20"/>
          <w:lang w:val="es-ES"/>
        </w:rPr>
      </w:pPr>
      <w:r w:rsidRPr="00665B08">
        <w:rPr>
          <w:rFonts w:eastAsia="Aptos"/>
          <w:szCs w:val="20"/>
          <w:lang w:val="es-ES"/>
        </w:rPr>
        <w:tab/>
      </w:r>
    </w:p>
    <w:p w14:paraId="6010E1E6"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[12:6] ¿Qué hizo entonces la mujer? </w:t>
      </w:r>
    </w:p>
    <w:p w14:paraId="02B72D45" w14:textId="77777777" w:rsidR="00183526" w:rsidRPr="00665B08" w:rsidRDefault="00183526" w:rsidP="000A74EE">
      <w:pPr>
        <w:ind w:left="720"/>
        <w:rPr>
          <w:rFonts w:eastAsia="Aptos"/>
          <w:szCs w:val="20"/>
          <w:lang w:val="es-ES"/>
        </w:rPr>
      </w:pPr>
      <w:r w:rsidRPr="00665B08">
        <w:rPr>
          <w:rFonts w:eastAsia="Aptos"/>
          <w:szCs w:val="20"/>
          <w:lang w:val="es-ES"/>
        </w:rPr>
        <w:t xml:space="preserve"> Ella huyó al desierto a un lugar que Dios había reservado para que la cuidaran. </w:t>
      </w:r>
    </w:p>
    <w:p w14:paraId="4CDCD621" w14:textId="77777777" w:rsidR="00183526" w:rsidRPr="00665B08" w:rsidRDefault="00183526" w:rsidP="000A74EE">
      <w:pPr>
        <w:ind w:left="720"/>
        <w:rPr>
          <w:rFonts w:eastAsia="Aptos"/>
          <w:szCs w:val="20"/>
          <w:lang w:val="es-ES"/>
        </w:rPr>
      </w:pPr>
    </w:p>
    <w:p w14:paraId="4F0F961D"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[12:7-9] ¿Qué pasó en el cielo? </w:t>
      </w:r>
    </w:p>
    <w:p w14:paraId="23FEC67B" w14:textId="77777777" w:rsidR="00183526" w:rsidRDefault="00183526" w:rsidP="000A74EE">
      <w:pPr>
        <w:ind w:left="720"/>
        <w:rPr>
          <w:rFonts w:eastAsia="Aptos"/>
          <w:szCs w:val="20"/>
          <w:lang w:val="es-ES"/>
        </w:rPr>
      </w:pPr>
      <w:r w:rsidRPr="00665B08">
        <w:rPr>
          <w:rFonts w:eastAsia="Aptos"/>
          <w:szCs w:val="20"/>
          <w:lang w:val="es-ES"/>
        </w:rPr>
        <w:t xml:space="preserve"> Hubo guerra en el cielo. Miguel y sus ángeles lucharon contra el dragón y sus ángeles. El dragón no pudo vencer, y él y sus ángeles fueron arrojados a la tierra.</w:t>
      </w:r>
    </w:p>
    <w:p w14:paraId="2D49B490" w14:textId="53D6BFF0" w:rsidR="000A74EE" w:rsidRPr="00665B08" w:rsidRDefault="000A74EE" w:rsidP="000A74EE">
      <w:pPr>
        <w:pageBreakBefore/>
        <w:rPr>
          <w:rFonts w:eastAsia="Aptos"/>
          <w:b/>
          <w:szCs w:val="20"/>
          <w:lang w:val="es-ES"/>
        </w:rPr>
      </w:pPr>
      <w:r w:rsidRPr="00665B08">
        <w:rPr>
          <w:rFonts w:eastAsia="Aptos"/>
          <w:b/>
          <w:szCs w:val="20"/>
          <w:lang w:val="es-ES"/>
        </w:rPr>
        <w:lastRenderedPageBreak/>
        <w:t xml:space="preserve">Apocalipsis 12:1-9, </w:t>
      </w:r>
      <w:r>
        <w:rPr>
          <w:rFonts w:eastAsia="Aptos"/>
          <w:b/>
          <w:szCs w:val="20"/>
          <w:lang w:val="es-ES"/>
        </w:rPr>
        <w:t>c</w:t>
      </w:r>
      <w:r w:rsidRPr="00665B08">
        <w:rPr>
          <w:rFonts w:eastAsia="Aptos"/>
          <w:b/>
          <w:szCs w:val="20"/>
          <w:lang w:val="es-ES"/>
        </w:rPr>
        <w:t>ontinuación:</w:t>
      </w:r>
    </w:p>
    <w:p w14:paraId="56A5AF7A" w14:textId="77777777" w:rsidR="000A74EE" w:rsidRPr="00665B08" w:rsidRDefault="000A74EE" w:rsidP="000A74EE">
      <w:pPr>
        <w:ind w:left="720"/>
        <w:rPr>
          <w:rFonts w:eastAsia="Aptos"/>
          <w:szCs w:val="20"/>
          <w:lang w:val="es-ES"/>
        </w:rPr>
      </w:pPr>
    </w:p>
    <w:p w14:paraId="00111E66" w14:textId="77777777" w:rsidR="00183526" w:rsidRPr="00665B08" w:rsidRDefault="00183526" w:rsidP="00AF39DB">
      <w:pPr>
        <w:numPr>
          <w:ilvl w:val="0"/>
          <w:numId w:val="147"/>
        </w:numPr>
        <w:spacing w:line="278" w:lineRule="auto"/>
        <w:rPr>
          <w:rFonts w:eastAsia="Aptos"/>
          <w:szCs w:val="20"/>
          <w:lang w:val="es-ES"/>
        </w:rPr>
      </w:pPr>
      <w:r w:rsidRPr="00665B08">
        <w:rPr>
          <w:rFonts w:eastAsia="Aptos"/>
          <w:szCs w:val="20"/>
          <w:lang w:val="es-ES"/>
        </w:rPr>
        <w:t xml:space="preserve">[12:9] ¿Cómo se llamaba el dragón? </w:t>
      </w:r>
    </w:p>
    <w:p w14:paraId="2BC7EDFF" w14:textId="77777777" w:rsidR="00183526" w:rsidRPr="00665B08" w:rsidRDefault="00183526" w:rsidP="000A74EE">
      <w:pPr>
        <w:ind w:left="360" w:firstLine="360"/>
        <w:rPr>
          <w:rFonts w:eastAsia="Aptos"/>
          <w:szCs w:val="20"/>
          <w:lang w:val="es-ES"/>
        </w:rPr>
      </w:pPr>
      <w:r w:rsidRPr="00665B08">
        <w:rPr>
          <w:rFonts w:eastAsia="Aptos"/>
          <w:szCs w:val="20"/>
          <w:lang w:val="es-ES"/>
        </w:rPr>
        <w:t>Se le llamaba el Diablo o Satanás.</w:t>
      </w:r>
    </w:p>
    <w:p w14:paraId="3002194B" w14:textId="77777777" w:rsidR="00183526" w:rsidRPr="00665B08" w:rsidRDefault="00183526" w:rsidP="000A74EE">
      <w:pPr>
        <w:spacing w:before="240"/>
        <w:rPr>
          <w:rFonts w:eastAsia="Aptos"/>
          <w:b/>
          <w:szCs w:val="20"/>
          <w:lang w:val="es-ES"/>
        </w:rPr>
      </w:pPr>
      <w:r w:rsidRPr="00665B08">
        <w:rPr>
          <w:rFonts w:eastAsia="Aptos"/>
          <w:b/>
          <w:szCs w:val="20"/>
          <w:lang w:val="es-ES"/>
        </w:rPr>
        <w:t>Sección de comentarios:</w:t>
      </w:r>
    </w:p>
    <w:p w14:paraId="5B912890" w14:textId="77777777" w:rsidR="00183526" w:rsidRPr="00665B08" w:rsidRDefault="00183526" w:rsidP="000A74EE">
      <w:pPr>
        <w:rPr>
          <w:rFonts w:eastAsia="Aptos"/>
          <w:szCs w:val="20"/>
          <w:lang w:val="es-ES"/>
        </w:rPr>
      </w:pPr>
      <w:r w:rsidRPr="00665B08">
        <w:rPr>
          <w:rFonts w:eastAsia="Aptos"/>
          <w:szCs w:val="20"/>
          <w:lang w:val="es-ES"/>
        </w:rPr>
        <w:br w:type="page"/>
      </w:r>
    </w:p>
    <w:p w14:paraId="6ACDFFBD" w14:textId="77777777" w:rsidR="00183526" w:rsidRPr="00665B08" w:rsidRDefault="00183526" w:rsidP="00665B08">
      <w:pPr>
        <w:pStyle w:val="Heading1"/>
        <w:rPr>
          <w:lang w:val="es-ES"/>
        </w:rPr>
      </w:pPr>
      <w:bookmarkStart w:id="175" w:name="_Toc176516740"/>
      <w:bookmarkStart w:id="176" w:name="_Toc196896525"/>
      <w:r w:rsidRPr="00665B08">
        <w:rPr>
          <w:lang w:val="es-ES"/>
        </w:rPr>
        <w:lastRenderedPageBreak/>
        <w:t>Apocalipsis 22:12-16</w:t>
      </w:r>
      <w:bookmarkEnd w:id="175"/>
      <w:bookmarkEnd w:id="176"/>
    </w:p>
    <w:p w14:paraId="7BD8F748" w14:textId="77777777" w:rsidR="00183526" w:rsidRPr="00665B08" w:rsidRDefault="00183526" w:rsidP="000A74EE">
      <w:pPr>
        <w:pStyle w:val="Background"/>
        <w:rPr>
          <w:b/>
          <w:sz w:val="32"/>
          <w:szCs w:val="32"/>
          <w:lang w:val="es-ES"/>
        </w:rPr>
      </w:pPr>
      <w:r w:rsidRPr="00665B08">
        <w:rPr>
          <w:b/>
          <w:lang w:val="es-ES"/>
        </w:rPr>
        <w:t>Trasfondo</w:t>
      </w:r>
      <w:r w:rsidRPr="00665B08">
        <w:rPr>
          <w:lang w:val="es-ES"/>
        </w:rPr>
        <w:t>: El capítulo anterior a este hablaba de la nueva ciudad de Jerusalén al final de los tiempos. Al final de este pasaje, Jesús habla de David. El rey David vivió unos 1000 años antes que Jesús. Era el rey más importante de Israel, y Dios le había prometido que uno de sus descendientes sería rey para siempre.</w:t>
      </w:r>
    </w:p>
    <w:p w14:paraId="4D938E80" w14:textId="77777777" w:rsidR="00183526" w:rsidRPr="000A74EE" w:rsidRDefault="00183526" w:rsidP="00183526">
      <w:pPr>
        <w:spacing w:after="240"/>
        <w:rPr>
          <w:rFonts w:eastAsia="Aptos"/>
          <w:b/>
          <w:i/>
          <w:iCs/>
          <w:sz w:val="22"/>
          <w:lang w:val="es-ES"/>
        </w:rPr>
      </w:pPr>
      <w:r w:rsidRPr="000A74EE">
        <w:rPr>
          <w:rFonts w:eastAsia="Aptos"/>
          <w:b/>
          <w:i/>
          <w:iCs/>
          <w:sz w:val="22"/>
          <w:lang w:val="es-ES"/>
        </w:rPr>
        <w:t>Lea el pasaje.</w:t>
      </w:r>
    </w:p>
    <w:p w14:paraId="30CE9C64" w14:textId="77777777" w:rsidR="00183526" w:rsidRPr="00665B08" w:rsidRDefault="00183526" w:rsidP="000A74EE">
      <w:pPr>
        <w:pStyle w:val="Part1"/>
        <w:rPr>
          <w:lang w:val="es-ES"/>
        </w:rPr>
      </w:pPr>
      <w:r w:rsidRPr="00665B08">
        <w:rPr>
          <w:lang w:val="es-ES"/>
        </w:rPr>
        <w:t>Parte 1</w:t>
      </w:r>
    </w:p>
    <w:p w14:paraId="015284A5" w14:textId="77777777" w:rsidR="00183526" w:rsidRPr="00665B08" w:rsidRDefault="00183526" w:rsidP="000A74EE">
      <w:pPr>
        <w:pStyle w:val="Answerortell"/>
        <w:rPr>
          <w:lang w:val="es-ES"/>
        </w:rPr>
      </w:pPr>
      <w:r w:rsidRPr="00665B08">
        <w:rPr>
          <w:lang w:val="es-ES"/>
        </w:rPr>
        <w:t>Diga en sus propias palabras lo que acaba de leer en este pasaje.</w:t>
      </w:r>
    </w:p>
    <w:p w14:paraId="55B75906" w14:textId="77777777" w:rsidR="00183526" w:rsidRPr="00665B08" w:rsidRDefault="00183526" w:rsidP="000A74EE">
      <w:pPr>
        <w:pStyle w:val="Checklist"/>
        <w:rPr>
          <w:lang w:val="es-ES"/>
        </w:rPr>
      </w:pPr>
      <w:r w:rsidRPr="00665B08">
        <w:rPr>
          <w:lang w:val="es-ES"/>
        </w:rPr>
        <w:t>El Señor dijo que viene a recompensar a cada persona de acuerdo con lo que hizo. [22:12]</w:t>
      </w:r>
    </w:p>
    <w:p w14:paraId="75DF2607" w14:textId="77777777" w:rsidR="00183526" w:rsidRPr="00665B08" w:rsidRDefault="00183526" w:rsidP="000A74EE">
      <w:pPr>
        <w:pStyle w:val="Checklist"/>
        <w:rPr>
          <w:lang w:val="es-ES"/>
        </w:rPr>
      </w:pPr>
      <w:r w:rsidRPr="00665B08">
        <w:rPr>
          <w:lang w:val="es-ES"/>
        </w:rPr>
        <w:t>Aquellos que lavaran sus ropas tendrían derecho a entrar en la ciudad. [22:14]</w:t>
      </w:r>
    </w:p>
    <w:p w14:paraId="0CC2C099" w14:textId="77777777" w:rsidR="00183526" w:rsidRPr="00665B08" w:rsidRDefault="00183526" w:rsidP="000A74EE">
      <w:pPr>
        <w:pStyle w:val="Checklist"/>
        <w:rPr>
          <w:lang w:val="es-ES"/>
        </w:rPr>
      </w:pPr>
      <w:r w:rsidRPr="00665B08">
        <w:rPr>
          <w:lang w:val="es-ES"/>
        </w:rPr>
        <w:t>Los pecadores estarían fuera de la ciudad. [22:15]</w:t>
      </w:r>
    </w:p>
    <w:p w14:paraId="26637032" w14:textId="77777777" w:rsidR="00183526" w:rsidRPr="00665B08" w:rsidRDefault="00183526" w:rsidP="000A74EE">
      <w:pPr>
        <w:pStyle w:val="Checklist"/>
        <w:rPr>
          <w:lang w:val="es-ES"/>
        </w:rPr>
      </w:pPr>
      <w:r w:rsidRPr="00665B08">
        <w:rPr>
          <w:lang w:val="es-ES"/>
        </w:rPr>
        <w:t>Jesús dice que él es la raíz y descendiente del rey David. [22:16]</w:t>
      </w:r>
    </w:p>
    <w:p w14:paraId="4FD3F3FF" w14:textId="77777777" w:rsidR="00183526" w:rsidRPr="00665B08" w:rsidRDefault="00183526" w:rsidP="000A74EE">
      <w:pPr>
        <w:pStyle w:val="Part2"/>
        <w:rPr>
          <w:lang w:val="es-ES"/>
        </w:rPr>
      </w:pPr>
      <w:r w:rsidRPr="00665B08">
        <w:rPr>
          <w:lang w:val="es-ES"/>
        </w:rPr>
        <w:t>Parte 2</w:t>
      </w:r>
    </w:p>
    <w:p w14:paraId="11446291" w14:textId="77777777" w:rsidR="00183526" w:rsidRPr="00665B08" w:rsidRDefault="00183526" w:rsidP="000A74EE">
      <w:pPr>
        <w:pStyle w:val="Answerortell"/>
        <w:rPr>
          <w:lang w:val="es-ES"/>
        </w:rPr>
      </w:pPr>
      <w:r w:rsidRPr="00665B08">
        <w:rPr>
          <w:lang w:val="es-ES"/>
        </w:rPr>
        <w:t>Responda las siguientes preguntas de los versículos señalados.</w:t>
      </w:r>
    </w:p>
    <w:p w14:paraId="078621DB" w14:textId="77777777" w:rsidR="00183526" w:rsidRPr="00665B08" w:rsidRDefault="00183526" w:rsidP="00AF39DB">
      <w:pPr>
        <w:numPr>
          <w:ilvl w:val="0"/>
          <w:numId w:val="149"/>
        </w:numPr>
        <w:spacing w:line="278" w:lineRule="auto"/>
        <w:rPr>
          <w:rFonts w:eastAsia="Aptos"/>
          <w:szCs w:val="20"/>
          <w:lang w:val="es-ES"/>
        </w:rPr>
      </w:pPr>
      <w:r w:rsidRPr="00665B08">
        <w:rPr>
          <w:rFonts w:eastAsia="Aptos"/>
          <w:szCs w:val="20"/>
          <w:lang w:val="es-ES"/>
        </w:rPr>
        <w:t xml:space="preserve">[22:12] ¿Qué dijo el Señor que llevaría consigo cuando viniera? </w:t>
      </w:r>
    </w:p>
    <w:p w14:paraId="3FCD857B" w14:textId="77777777" w:rsidR="00183526" w:rsidRDefault="00183526" w:rsidP="000A74EE">
      <w:pPr>
        <w:ind w:left="720"/>
        <w:rPr>
          <w:rFonts w:eastAsia="Aptos"/>
          <w:szCs w:val="20"/>
          <w:lang w:val="es-ES"/>
        </w:rPr>
      </w:pPr>
      <w:r w:rsidRPr="00665B08">
        <w:rPr>
          <w:rFonts w:eastAsia="Aptos"/>
          <w:szCs w:val="20"/>
          <w:lang w:val="es-ES"/>
        </w:rPr>
        <w:t>El Señor dijo que traía su recompensa consigo.</w:t>
      </w:r>
    </w:p>
    <w:p w14:paraId="0985E09D" w14:textId="77777777" w:rsidR="000A74EE" w:rsidRPr="00665B08" w:rsidRDefault="000A74EE" w:rsidP="000A74EE">
      <w:pPr>
        <w:ind w:left="720"/>
        <w:rPr>
          <w:rFonts w:eastAsia="Aptos"/>
          <w:szCs w:val="20"/>
          <w:lang w:val="es-ES"/>
        </w:rPr>
      </w:pPr>
    </w:p>
    <w:p w14:paraId="4A869EFE" w14:textId="77777777" w:rsidR="00183526" w:rsidRPr="00665B08" w:rsidRDefault="00183526" w:rsidP="00AF39DB">
      <w:pPr>
        <w:numPr>
          <w:ilvl w:val="0"/>
          <w:numId w:val="149"/>
        </w:numPr>
        <w:spacing w:line="278" w:lineRule="auto"/>
        <w:rPr>
          <w:rFonts w:eastAsia="Aptos"/>
          <w:szCs w:val="20"/>
          <w:lang w:val="es-ES"/>
        </w:rPr>
      </w:pPr>
      <w:r w:rsidRPr="00665B08">
        <w:rPr>
          <w:rFonts w:eastAsia="Aptos"/>
          <w:szCs w:val="20"/>
          <w:lang w:val="es-ES"/>
        </w:rPr>
        <w:t xml:space="preserve">[22:13] ¿Qué dijo el Señor acerca de sí mismo? </w:t>
      </w:r>
    </w:p>
    <w:p w14:paraId="298E51EA" w14:textId="77777777" w:rsidR="00183526" w:rsidRDefault="00183526" w:rsidP="000A74EE">
      <w:pPr>
        <w:ind w:left="720"/>
        <w:rPr>
          <w:rFonts w:eastAsia="Aptos"/>
          <w:szCs w:val="20"/>
          <w:lang w:val="es-ES"/>
        </w:rPr>
      </w:pPr>
      <w:r w:rsidRPr="00665B08">
        <w:rPr>
          <w:rFonts w:eastAsia="Aptos"/>
          <w:szCs w:val="20"/>
          <w:lang w:val="es-ES"/>
        </w:rPr>
        <w:t>Dijo que él es el Alfa y la Omega, el primero y el último, el principio y el fin.</w:t>
      </w:r>
    </w:p>
    <w:p w14:paraId="476290C6" w14:textId="77777777" w:rsidR="000A74EE" w:rsidRPr="00665B08" w:rsidRDefault="000A74EE" w:rsidP="000A74EE">
      <w:pPr>
        <w:ind w:left="720"/>
        <w:rPr>
          <w:rFonts w:eastAsia="Aptos"/>
          <w:szCs w:val="20"/>
          <w:lang w:val="es-ES"/>
        </w:rPr>
      </w:pPr>
    </w:p>
    <w:p w14:paraId="53E9371A" w14:textId="77777777" w:rsidR="00183526" w:rsidRPr="00665B08" w:rsidRDefault="00183526" w:rsidP="00AF39DB">
      <w:pPr>
        <w:numPr>
          <w:ilvl w:val="0"/>
          <w:numId w:val="149"/>
        </w:numPr>
        <w:spacing w:line="278" w:lineRule="auto"/>
        <w:rPr>
          <w:rFonts w:eastAsia="Aptos"/>
          <w:szCs w:val="20"/>
          <w:lang w:val="es-ES"/>
        </w:rPr>
      </w:pPr>
      <w:r w:rsidRPr="00665B08">
        <w:rPr>
          <w:rFonts w:eastAsia="Aptos"/>
          <w:szCs w:val="20"/>
          <w:lang w:val="es-ES"/>
        </w:rPr>
        <w:t xml:space="preserve">[22:14] ¿Qué derechos tendrán los que lavaron sus túnicas? </w:t>
      </w:r>
    </w:p>
    <w:p w14:paraId="34F3CA05" w14:textId="77777777" w:rsidR="00183526" w:rsidRDefault="00183526" w:rsidP="000A74EE">
      <w:pPr>
        <w:ind w:left="720"/>
        <w:rPr>
          <w:rFonts w:eastAsia="Aptos"/>
          <w:szCs w:val="20"/>
          <w:lang w:val="es-ES"/>
        </w:rPr>
      </w:pPr>
      <w:r w:rsidRPr="00665B08">
        <w:rPr>
          <w:rFonts w:eastAsia="Aptos"/>
          <w:szCs w:val="20"/>
          <w:lang w:val="es-ES"/>
        </w:rPr>
        <w:t>Tendrán derecho a comer del fruto del árbol de la vida y a entrar en la ciudad a través de las puertas.</w:t>
      </w:r>
    </w:p>
    <w:p w14:paraId="077895FD" w14:textId="77777777" w:rsidR="000A74EE" w:rsidRPr="00665B08" w:rsidRDefault="000A74EE" w:rsidP="000A74EE">
      <w:pPr>
        <w:ind w:left="720"/>
        <w:rPr>
          <w:rFonts w:eastAsia="Aptos"/>
          <w:szCs w:val="20"/>
          <w:lang w:val="es-ES"/>
        </w:rPr>
      </w:pPr>
    </w:p>
    <w:p w14:paraId="0799F909" w14:textId="77777777" w:rsidR="00183526" w:rsidRPr="00665B08" w:rsidRDefault="00183526" w:rsidP="00AF39DB">
      <w:pPr>
        <w:numPr>
          <w:ilvl w:val="0"/>
          <w:numId w:val="149"/>
        </w:numPr>
        <w:spacing w:line="278" w:lineRule="auto"/>
        <w:rPr>
          <w:rFonts w:eastAsia="Aptos"/>
          <w:szCs w:val="20"/>
          <w:lang w:val="es-ES"/>
        </w:rPr>
      </w:pPr>
      <w:r w:rsidRPr="00665B08">
        <w:rPr>
          <w:rFonts w:eastAsia="Aptos"/>
          <w:szCs w:val="20"/>
          <w:lang w:val="es-ES"/>
        </w:rPr>
        <w:t xml:space="preserve">[22:15] ¿A quién no se le permitirá entrar en la ciudad? </w:t>
      </w:r>
    </w:p>
    <w:p w14:paraId="38F3923B" w14:textId="77777777" w:rsidR="00183526" w:rsidRDefault="00183526" w:rsidP="000A74EE">
      <w:pPr>
        <w:ind w:left="720"/>
        <w:rPr>
          <w:rFonts w:eastAsia="Aptos"/>
          <w:szCs w:val="20"/>
          <w:lang w:val="es-ES"/>
        </w:rPr>
      </w:pPr>
      <w:r w:rsidRPr="00665B08">
        <w:rPr>
          <w:rFonts w:eastAsia="Aptos"/>
          <w:szCs w:val="20"/>
          <w:lang w:val="es-ES"/>
        </w:rPr>
        <w:t>Los que son perros o los que practican la hechicería, la inmoralidad sexual, el asesinato, la idolatría y la falsedad.</w:t>
      </w:r>
    </w:p>
    <w:p w14:paraId="0CBA41D1" w14:textId="77777777" w:rsidR="000A74EE" w:rsidRPr="00665B08" w:rsidRDefault="000A74EE" w:rsidP="000A74EE">
      <w:pPr>
        <w:ind w:left="720"/>
        <w:rPr>
          <w:rFonts w:eastAsia="Aptos"/>
          <w:szCs w:val="20"/>
          <w:lang w:val="es-ES"/>
        </w:rPr>
      </w:pPr>
    </w:p>
    <w:p w14:paraId="733DB19B" w14:textId="77777777" w:rsidR="00183526" w:rsidRPr="00665B08" w:rsidRDefault="00183526" w:rsidP="00AF39DB">
      <w:pPr>
        <w:numPr>
          <w:ilvl w:val="0"/>
          <w:numId w:val="149"/>
        </w:numPr>
        <w:spacing w:line="278" w:lineRule="auto"/>
        <w:rPr>
          <w:rFonts w:eastAsia="Aptos"/>
          <w:szCs w:val="20"/>
          <w:lang w:val="es-ES"/>
        </w:rPr>
      </w:pPr>
      <w:r w:rsidRPr="00665B08">
        <w:rPr>
          <w:rFonts w:eastAsia="Aptos"/>
          <w:szCs w:val="20"/>
          <w:lang w:val="es-ES"/>
        </w:rPr>
        <w:t xml:space="preserve">[22:16] ¿Cómo dijo Jesús que está emparentado con el rey David? </w:t>
      </w:r>
    </w:p>
    <w:p w14:paraId="6A4DE903" w14:textId="607B98A9" w:rsidR="00183526" w:rsidRPr="000A74EE" w:rsidRDefault="00183526" w:rsidP="000A74EE">
      <w:pPr>
        <w:ind w:left="720"/>
        <w:rPr>
          <w:rFonts w:eastAsia="Aptos"/>
          <w:szCs w:val="20"/>
          <w:lang w:val="es-ES"/>
        </w:rPr>
      </w:pPr>
      <w:r w:rsidRPr="00665B08">
        <w:rPr>
          <w:rFonts w:eastAsia="Aptos"/>
          <w:szCs w:val="20"/>
          <w:lang w:val="es-ES"/>
        </w:rPr>
        <w:t>Jesús dijo que él es la raíz y descendiente del rey David.</w:t>
      </w:r>
    </w:p>
    <w:p w14:paraId="49F109AE" w14:textId="77777777" w:rsidR="00183526" w:rsidRPr="00665B08" w:rsidRDefault="00183526" w:rsidP="000A74EE">
      <w:pPr>
        <w:spacing w:before="240"/>
        <w:rPr>
          <w:rFonts w:eastAsia="Aptos"/>
          <w:b/>
          <w:szCs w:val="20"/>
          <w:lang w:val="es-ES"/>
        </w:rPr>
      </w:pPr>
      <w:r w:rsidRPr="00665B08">
        <w:rPr>
          <w:rFonts w:eastAsia="Aptos"/>
          <w:b/>
          <w:szCs w:val="20"/>
          <w:lang w:val="es-ES"/>
        </w:rPr>
        <w:t>Sección de comentarios:</w:t>
      </w:r>
    </w:p>
    <w:p w14:paraId="3F0D4023" w14:textId="77777777" w:rsidR="00183526" w:rsidRPr="00665B08" w:rsidRDefault="00183526" w:rsidP="00183526">
      <w:pPr>
        <w:spacing w:before="240" w:after="240"/>
        <w:rPr>
          <w:rFonts w:eastAsia="Aptos"/>
          <w:szCs w:val="20"/>
          <w:lang w:val="es-ES"/>
        </w:rPr>
      </w:pPr>
    </w:p>
    <w:p w14:paraId="7A625614" w14:textId="77777777" w:rsidR="00183526" w:rsidRPr="00665B08" w:rsidRDefault="00183526" w:rsidP="00183526">
      <w:pPr>
        <w:rPr>
          <w:rFonts w:eastAsia="Aptos"/>
          <w:szCs w:val="20"/>
          <w:lang w:val="es-ES"/>
        </w:rPr>
      </w:pPr>
    </w:p>
    <w:p w14:paraId="298D3587" w14:textId="77777777" w:rsidR="00183526" w:rsidRPr="00665B08" w:rsidRDefault="00183526" w:rsidP="00183526">
      <w:pPr>
        <w:spacing w:before="240" w:after="240"/>
        <w:rPr>
          <w:rFonts w:eastAsia="Aptos"/>
          <w:b/>
          <w:szCs w:val="20"/>
          <w:lang w:val="es-ES"/>
        </w:rPr>
      </w:pPr>
    </w:p>
    <w:p w14:paraId="294B440D" w14:textId="77777777" w:rsidR="00183526" w:rsidRPr="00665B08" w:rsidRDefault="00183526" w:rsidP="00183526">
      <w:pPr>
        <w:rPr>
          <w:rFonts w:eastAsia="Aptos"/>
          <w:lang w:val="es-ES"/>
        </w:rPr>
      </w:pPr>
    </w:p>
    <w:p w14:paraId="477E6F8E" w14:textId="77777777" w:rsidR="00183526" w:rsidRPr="00665B08" w:rsidRDefault="00183526" w:rsidP="00183526">
      <w:pPr>
        <w:rPr>
          <w:lang w:val="es-ES"/>
        </w:rPr>
      </w:pPr>
    </w:p>
    <w:p w14:paraId="3B0290AE" w14:textId="77777777" w:rsidR="00D76EC1" w:rsidRPr="00665B08" w:rsidRDefault="00D76EC1">
      <w:pPr>
        <w:rPr>
          <w:lang w:val="es-PR"/>
        </w:rPr>
      </w:pPr>
    </w:p>
    <w:sectPr w:rsidR="00D76EC1" w:rsidRPr="00665B08" w:rsidSect="00543EE6">
      <w:headerReference w:type="default" r:id="rId12"/>
      <w:footerReference w:type="even" r:id="rId13"/>
      <w:footerReference w:type="default" r:id="rId14"/>
      <w:pgSz w:w="12240" w:h="15840"/>
      <w:pgMar w:top="720" w:right="720" w:bottom="720" w:left="72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 w:author="Tabitha Price" w:date="2025-04-25T18:55:00Z" w:initials="TP">
    <w:p w14:paraId="20857AB1" w14:textId="206D7136" w:rsidR="00183526" w:rsidRDefault="00183526" w:rsidP="00183526">
      <w:r>
        <w:rPr>
          <w:rStyle w:val="CommentReference"/>
        </w:rPr>
        <w:annotationRef/>
      </w:r>
      <w:r>
        <w:rPr>
          <w:color w:val="000000"/>
          <w:szCs w:val="20"/>
        </w:rPr>
        <w:t xml:space="preserve">ahould this be past tense? It’s a statement of being not tied to past. Same with next part of sentence. </w:t>
      </w:r>
    </w:p>
  </w:comment>
  <w:comment w:id="94" w:author="Tammy Enns" w:date="2025-05-05T13:59:00Z" w:initials="TE">
    <w:p w14:paraId="12D76C6E" w14:textId="77777777" w:rsidR="005D55C1" w:rsidRDefault="005D55C1" w:rsidP="005D55C1">
      <w:r>
        <w:rPr>
          <w:rStyle w:val="CommentReference"/>
        </w:rPr>
        <w:annotationRef/>
      </w:r>
      <w:r>
        <w:rPr>
          <w:szCs w:val="20"/>
        </w:rPr>
        <w:t>Agreed. Made adjustments. What do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857AB1" w15:done="0"/>
  <w15:commentEx w15:paraId="12D76C6E" w15:paraIdParent="20857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AC86AD" w16cex:dateUtc="2025-04-26T01:55:00Z"/>
  <w16cex:commentExtensible w16cex:durableId="215B762C" w16cex:dateUtc="2025-05-05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857AB1" w16cid:durableId="25AC86AD"/>
  <w16cid:commentId w16cid:paraId="12D76C6E" w16cid:durableId="215B76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787BA" w14:textId="77777777" w:rsidR="00CC61FF" w:rsidRDefault="00CC61FF">
      <w:pPr>
        <w:spacing w:line="240" w:lineRule="auto"/>
      </w:pPr>
      <w:r>
        <w:separator/>
      </w:r>
    </w:p>
  </w:endnote>
  <w:endnote w:type="continuationSeparator" w:id="0">
    <w:p w14:paraId="42ABA6CE" w14:textId="77777777" w:rsidR="00CC61FF" w:rsidRDefault="00CC6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1374543"/>
      <w:docPartObj>
        <w:docPartGallery w:val="Page Numbers (Bottom of Page)"/>
        <w:docPartUnique/>
      </w:docPartObj>
    </w:sdtPr>
    <w:sdtContent>
      <w:p w14:paraId="7F9510E7" w14:textId="33B46391" w:rsidR="00543EE6" w:rsidRDefault="00543EE6" w:rsidP="00543E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0742A9" w14:textId="77777777" w:rsidR="00543EE6" w:rsidRDefault="00543E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3059689"/>
      <w:docPartObj>
        <w:docPartGallery w:val="Page Numbers (Bottom of Page)"/>
        <w:docPartUnique/>
      </w:docPartObj>
    </w:sdtPr>
    <w:sdtContent>
      <w:p w14:paraId="32089E3E" w14:textId="1689EA50" w:rsidR="00543EE6" w:rsidRDefault="00543EE6" w:rsidP="00543E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D48EF14" w14:textId="77777777" w:rsidR="00543EE6" w:rsidRDefault="00543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F9D3" w14:textId="77777777" w:rsidR="00CC61FF" w:rsidRDefault="00CC61FF">
      <w:pPr>
        <w:spacing w:line="240" w:lineRule="auto"/>
      </w:pPr>
      <w:r>
        <w:separator/>
      </w:r>
    </w:p>
  </w:footnote>
  <w:footnote w:type="continuationSeparator" w:id="0">
    <w:p w14:paraId="077C258A" w14:textId="77777777" w:rsidR="00CC61FF" w:rsidRDefault="00CC61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A853" w14:textId="462DB64B" w:rsidR="0099209F" w:rsidRPr="002A3278" w:rsidRDefault="0099209F" w:rsidP="00543EE6">
    <w:pPr>
      <w:pStyle w:val="Header"/>
      <w:jc w:val="center"/>
      <w:rPr>
        <w:sz w:val="22"/>
        <w:lang w:val="es-ES"/>
      </w:rPr>
    </w:pPr>
    <w:r w:rsidRPr="0099209F">
      <w:rPr>
        <w:sz w:val="22"/>
        <w:lang w:val="es-ES"/>
      </w:rPr>
      <w:t>Guía de</w:t>
    </w:r>
    <w:r w:rsidR="00050AF4">
      <w:rPr>
        <w:sz w:val="22"/>
        <w:lang w:val="es-ES"/>
      </w:rPr>
      <w:t xml:space="preserve"> los </w:t>
    </w:r>
    <w:r w:rsidR="002D31D1">
      <w:rPr>
        <w:sz w:val="22"/>
        <w:lang w:val="es-ES"/>
      </w:rPr>
      <w:t>R</w:t>
    </w:r>
    <w:r w:rsidR="002D31D1" w:rsidRPr="0099209F">
      <w:rPr>
        <w:sz w:val="22"/>
        <w:lang w:val="es-ES"/>
      </w:rPr>
      <w:t>evisor</w:t>
    </w:r>
    <w:r w:rsidR="002D31D1">
      <w:rPr>
        <w:sz w:val="22"/>
        <w:lang w:val="es-ES"/>
      </w:rPr>
      <w:t>es</w:t>
    </w:r>
    <w:r w:rsidR="002D31D1" w:rsidRPr="0099209F">
      <w:rPr>
        <w:sz w:val="22"/>
        <w:lang w:val="es-ES"/>
      </w:rPr>
      <w:t xml:space="preserve"> </w:t>
    </w:r>
    <w:r w:rsidRPr="0099209F">
      <w:rPr>
        <w:sz w:val="22"/>
        <w:lang w:val="es-ES"/>
      </w:rPr>
      <w:t xml:space="preserve">(GR) </w:t>
    </w:r>
    <w:r w:rsidR="002A3278">
      <w:rPr>
        <w:lang w:val="es-ES"/>
      </w:rPr>
      <w:tab/>
    </w:r>
    <w:r w:rsidR="00543EE6">
      <w:rPr>
        <w:lang w:val="es-ES"/>
      </w:rPr>
      <w:t xml:space="preserve">     </w:t>
    </w:r>
    <w:r w:rsidRPr="0099209F">
      <w:rPr>
        <w:b/>
        <w:bCs/>
        <w:sz w:val="22"/>
        <w:lang w:val="es-ES"/>
      </w:rPr>
      <w:t>Encuesta del Nuevo Testamento</w:t>
    </w:r>
  </w:p>
  <w:p w14:paraId="1042B4A1" w14:textId="77777777" w:rsidR="0099209F" w:rsidRPr="0099209F" w:rsidRDefault="0099209F">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47E"/>
    <w:multiLevelType w:val="hybridMultilevel"/>
    <w:tmpl w:val="6560B3A8"/>
    <w:lvl w:ilvl="0" w:tplc="BD7A969A">
      <w:start w:val="2"/>
      <w:numFmt w:val="decimal"/>
      <w:lvlText w:val="%1."/>
      <w:lvlJc w:val="left"/>
      <w:pPr>
        <w:tabs>
          <w:tab w:val="num" w:pos="720"/>
        </w:tabs>
        <w:ind w:left="720" w:hanging="360"/>
      </w:pPr>
    </w:lvl>
    <w:lvl w:ilvl="1" w:tplc="1A0A31A2">
      <w:start w:val="1"/>
      <w:numFmt w:val="decimal"/>
      <w:lvlText w:val="%2."/>
      <w:lvlJc w:val="left"/>
      <w:pPr>
        <w:tabs>
          <w:tab w:val="num" w:pos="1440"/>
        </w:tabs>
        <w:ind w:left="1440" w:hanging="360"/>
      </w:pPr>
    </w:lvl>
    <w:lvl w:ilvl="2" w:tplc="7F36D6A4">
      <w:start w:val="1"/>
      <w:numFmt w:val="decimal"/>
      <w:lvlText w:val="%3."/>
      <w:lvlJc w:val="left"/>
      <w:pPr>
        <w:tabs>
          <w:tab w:val="num" w:pos="2160"/>
        </w:tabs>
        <w:ind w:left="2160" w:hanging="360"/>
      </w:pPr>
    </w:lvl>
    <w:lvl w:ilvl="3" w:tplc="014613CE">
      <w:start w:val="1"/>
      <w:numFmt w:val="decimal"/>
      <w:lvlText w:val="%4."/>
      <w:lvlJc w:val="left"/>
      <w:pPr>
        <w:tabs>
          <w:tab w:val="num" w:pos="2880"/>
        </w:tabs>
        <w:ind w:left="2880" w:hanging="360"/>
      </w:pPr>
    </w:lvl>
    <w:lvl w:ilvl="4" w:tplc="10EEF952">
      <w:start w:val="1"/>
      <w:numFmt w:val="decimal"/>
      <w:lvlText w:val="%5."/>
      <w:lvlJc w:val="left"/>
      <w:pPr>
        <w:tabs>
          <w:tab w:val="num" w:pos="3600"/>
        </w:tabs>
        <w:ind w:left="3600" w:hanging="360"/>
      </w:pPr>
    </w:lvl>
    <w:lvl w:ilvl="5" w:tplc="8662F05E">
      <w:start w:val="1"/>
      <w:numFmt w:val="decimal"/>
      <w:lvlText w:val="%6."/>
      <w:lvlJc w:val="left"/>
      <w:pPr>
        <w:tabs>
          <w:tab w:val="num" w:pos="4320"/>
        </w:tabs>
        <w:ind w:left="4320" w:hanging="360"/>
      </w:pPr>
    </w:lvl>
    <w:lvl w:ilvl="6" w:tplc="02E67EEE">
      <w:start w:val="1"/>
      <w:numFmt w:val="decimal"/>
      <w:lvlText w:val="%7."/>
      <w:lvlJc w:val="left"/>
      <w:pPr>
        <w:tabs>
          <w:tab w:val="num" w:pos="5040"/>
        </w:tabs>
        <w:ind w:left="5040" w:hanging="360"/>
      </w:pPr>
    </w:lvl>
    <w:lvl w:ilvl="7" w:tplc="EE48FD3A">
      <w:start w:val="1"/>
      <w:numFmt w:val="decimal"/>
      <w:lvlText w:val="%8."/>
      <w:lvlJc w:val="left"/>
      <w:pPr>
        <w:tabs>
          <w:tab w:val="num" w:pos="5760"/>
        </w:tabs>
        <w:ind w:left="5760" w:hanging="360"/>
      </w:pPr>
    </w:lvl>
    <w:lvl w:ilvl="8" w:tplc="254899D2">
      <w:start w:val="1"/>
      <w:numFmt w:val="decimal"/>
      <w:lvlText w:val="%9."/>
      <w:lvlJc w:val="left"/>
      <w:pPr>
        <w:tabs>
          <w:tab w:val="num" w:pos="6480"/>
        </w:tabs>
        <w:ind w:left="6480" w:hanging="360"/>
      </w:pPr>
    </w:lvl>
  </w:abstractNum>
  <w:abstractNum w:abstractNumId="1" w15:restartNumberingAfterBreak="0">
    <w:nsid w:val="00F732D4"/>
    <w:multiLevelType w:val="hybridMultilevel"/>
    <w:tmpl w:val="3458935A"/>
    <w:lvl w:ilvl="0" w:tplc="51D8245C">
      <w:start w:val="7"/>
      <w:numFmt w:val="decimal"/>
      <w:lvlText w:val="%1."/>
      <w:lvlJc w:val="left"/>
      <w:pPr>
        <w:tabs>
          <w:tab w:val="num" w:pos="720"/>
        </w:tabs>
        <w:ind w:left="720" w:hanging="360"/>
      </w:pPr>
    </w:lvl>
    <w:lvl w:ilvl="1" w:tplc="2E90BBAA">
      <w:start w:val="1"/>
      <w:numFmt w:val="decimal"/>
      <w:lvlText w:val="%2."/>
      <w:lvlJc w:val="left"/>
      <w:pPr>
        <w:tabs>
          <w:tab w:val="num" w:pos="1440"/>
        </w:tabs>
        <w:ind w:left="1440" w:hanging="360"/>
      </w:pPr>
    </w:lvl>
    <w:lvl w:ilvl="2" w:tplc="0734C114">
      <w:start w:val="1"/>
      <w:numFmt w:val="decimal"/>
      <w:lvlText w:val="%3."/>
      <w:lvlJc w:val="left"/>
      <w:pPr>
        <w:tabs>
          <w:tab w:val="num" w:pos="2160"/>
        </w:tabs>
        <w:ind w:left="2160" w:hanging="360"/>
      </w:pPr>
    </w:lvl>
    <w:lvl w:ilvl="3" w:tplc="C75EE17A">
      <w:start w:val="1"/>
      <w:numFmt w:val="decimal"/>
      <w:lvlText w:val="%4."/>
      <w:lvlJc w:val="left"/>
      <w:pPr>
        <w:tabs>
          <w:tab w:val="num" w:pos="2880"/>
        </w:tabs>
        <w:ind w:left="2880" w:hanging="360"/>
      </w:pPr>
    </w:lvl>
    <w:lvl w:ilvl="4" w:tplc="BCDA71F0">
      <w:start w:val="1"/>
      <w:numFmt w:val="decimal"/>
      <w:lvlText w:val="%5."/>
      <w:lvlJc w:val="left"/>
      <w:pPr>
        <w:tabs>
          <w:tab w:val="num" w:pos="3600"/>
        </w:tabs>
        <w:ind w:left="3600" w:hanging="360"/>
      </w:pPr>
    </w:lvl>
    <w:lvl w:ilvl="5" w:tplc="6100A4BE">
      <w:start w:val="1"/>
      <w:numFmt w:val="decimal"/>
      <w:lvlText w:val="%6."/>
      <w:lvlJc w:val="left"/>
      <w:pPr>
        <w:tabs>
          <w:tab w:val="num" w:pos="4320"/>
        </w:tabs>
        <w:ind w:left="4320" w:hanging="360"/>
      </w:pPr>
    </w:lvl>
    <w:lvl w:ilvl="6" w:tplc="A7F2A156">
      <w:start w:val="1"/>
      <w:numFmt w:val="decimal"/>
      <w:lvlText w:val="%7."/>
      <w:lvlJc w:val="left"/>
      <w:pPr>
        <w:tabs>
          <w:tab w:val="num" w:pos="5040"/>
        </w:tabs>
        <w:ind w:left="5040" w:hanging="360"/>
      </w:pPr>
    </w:lvl>
    <w:lvl w:ilvl="7" w:tplc="CDB2D6D2">
      <w:start w:val="1"/>
      <w:numFmt w:val="decimal"/>
      <w:lvlText w:val="%8."/>
      <w:lvlJc w:val="left"/>
      <w:pPr>
        <w:tabs>
          <w:tab w:val="num" w:pos="5760"/>
        </w:tabs>
        <w:ind w:left="5760" w:hanging="360"/>
      </w:pPr>
    </w:lvl>
    <w:lvl w:ilvl="8" w:tplc="F5ECEA80">
      <w:start w:val="1"/>
      <w:numFmt w:val="decimal"/>
      <w:lvlText w:val="%9."/>
      <w:lvlJc w:val="left"/>
      <w:pPr>
        <w:tabs>
          <w:tab w:val="num" w:pos="6480"/>
        </w:tabs>
        <w:ind w:left="6480" w:hanging="360"/>
      </w:pPr>
    </w:lvl>
  </w:abstractNum>
  <w:abstractNum w:abstractNumId="2" w15:restartNumberingAfterBreak="0">
    <w:nsid w:val="02DA09CA"/>
    <w:multiLevelType w:val="hybridMultilevel"/>
    <w:tmpl w:val="7CF66C84"/>
    <w:lvl w:ilvl="0" w:tplc="91502EC4">
      <w:start w:val="3"/>
      <w:numFmt w:val="decimal"/>
      <w:lvlText w:val="%1."/>
      <w:lvlJc w:val="left"/>
      <w:pPr>
        <w:tabs>
          <w:tab w:val="num" w:pos="720"/>
        </w:tabs>
        <w:ind w:left="720" w:hanging="360"/>
      </w:pPr>
    </w:lvl>
    <w:lvl w:ilvl="1" w:tplc="8AD205B8">
      <w:start w:val="1"/>
      <w:numFmt w:val="decimal"/>
      <w:lvlText w:val="%2."/>
      <w:lvlJc w:val="left"/>
      <w:pPr>
        <w:tabs>
          <w:tab w:val="num" w:pos="1440"/>
        </w:tabs>
        <w:ind w:left="1440" w:hanging="360"/>
      </w:pPr>
    </w:lvl>
    <w:lvl w:ilvl="2" w:tplc="BC2C9C68">
      <w:start w:val="1"/>
      <w:numFmt w:val="decimal"/>
      <w:lvlText w:val="%3."/>
      <w:lvlJc w:val="left"/>
      <w:pPr>
        <w:tabs>
          <w:tab w:val="num" w:pos="2160"/>
        </w:tabs>
        <w:ind w:left="2160" w:hanging="360"/>
      </w:pPr>
    </w:lvl>
    <w:lvl w:ilvl="3" w:tplc="D5862042">
      <w:start w:val="1"/>
      <w:numFmt w:val="decimal"/>
      <w:lvlText w:val="%4."/>
      <w:lvlJc w:val="left"/>
      <w:pPr>
        <w:tabs>
          <w:tab w:val="num" w:pos="2880"/>
        </w:tabs>
        <w:ind w:left="2880" w:hanging="360"/>
      </w:pPr>
    </w:lvl>
    <w:lvl w:ilvl="4" w:tplc="F0C0A9F2">
      <w:start w:val="1"/>
      <w:numFmt w:val="decimal"/>
      <w:lvlText w:val="%5."/>
      <w:lvlJc w:val="left"/>
      <w:pPr>
        <w:tabs>
          <w:tab w:val="num" w:pos="3600"/>
        </w:tabs>
        <w:ind w:left="3600" w:hanging="360"/>
      </w:pPr>
    </w:lvl>
    <w:lvl w:ilvl="5" w:tplc="52EE0F82">
      <w:start w:val="1"/>
      <w:numFmt w:val="decimal"/>
      <w:lvlText w:val="%6."/>
      <w:lvlJc w:val="left"/>
      <w:pPr>
        <w:tabs>
          <w:tab w:val="num" w:pos="4320"/>
        </w:tabs>
        <w:ind w:left="4320" w:hanging="360"/>
      </w:pPr>
    </w:lvl>
    <w:lvl w:ilvl="6" w:tplc="5DD2DFA4">
      <w:start w:val="1"/>
      <w:numFmt w:val="decimal"/>
      <w:lvlText w:val="%7."/>
      <w:lvlJc w:val="left"/>
      <w:pPr>
        <w:tabs>
          <w:tab w:val="num" w:pos="5040"/>
        </w:tabs>
        <w:ind w:left="5040" w:hanging="360"/>
      </w:pPr>
    </w:lvl>
    <w:lvl w:ilvl="7" w:tplc="39782898">
      <w:start w:val="1"/>
      <w:numFmt w:val="decimal"/>
      <w:lvlText w:val="%8."/>
      <w:lvlJc w:val="left"/>
      <w:pPr>
        <w:tabs>
          <w:tab w:val="num" w:pos="5760"/>
        </w:tabs>
        <w:ind w:left="5760" w:hanging="360"/>
      </w:pPr>
    </w:lvl>
    <w:lvl w:ilvl="8" w:tplc="DD3A7284">
      <w:start w:val="1"/>
      <w:numFmt w:val="decimal"/>
      <w:lvlText w:val="%9."/>
      <w:lvlJc w:val="left"/>
      <w:pPr>
        <w:tabs>
          <w:tab w:val="num" w:pos="6480"/>
        </w:tabs>
        <w:ind w:left="6480" w:hanging="360"/>
      </w:pPr>
    </w:lvl>
  </w:abstractNum>
  <w:abstractNum w:abstractNumId="3" w15:restartNumberingAfterBreak="0">
    <w:nsid w:val="02E2542C"/>
    <w:multiLevelType w:val="hybridMultilevel"/>
    <w:tmpl w:val="A1B07208"/>
    <w:lvl w:ilvl="0" w:tplc="0602B79E">
      <w:start w:val="9"/>
      <w:numFmt w:val="decimal"/>
      <w:lvlText w:val="%1."/>
      <w:lvlJc w:val="left"/>
      <w:pPr>
        <w:tabs>
          <w:tab w:val="num" w:pos="720"/>
        </w:tabs>
        <w:ind w:left="720" w:hanging="360"/>
      </w:pPr>
    </w:lvl>
    <w:lvl w:ilvl="1" w:tplc="9AECDB44">
      <w:start w:val="1"/>
      <w:numFmt w:val="decimal"/>
      <w:lvlText w:val="%2."/>
      <w:lvlJc w:val="left"/>
      <w:pPr>
        <w:tabs>
          <w:tab w:val="num" w:pos="1440"/>
        </w:tabs>
        <w:ind w:left="1440" w:hanging="360"/>
      </w:pPr>
    </w:lvl>
    <w:lvl w:ilvl="2" w:tplc="5A281DFE">
      <w:start w:val="1"/>
      <w:numFmt w:val="decimal"/>
      <w:lvlText w:val="%3."/>
      <w:lvlJc w:val="left"/>
      <w:pPr>
        <w:tabs>
          <w:tab w:val="num" w:pos="2160"/>
        </w:tabs>
        <w:ind w:left="2160" w:hanging="360"/>
      </w:pPr>
    </w:lvl>
    <w:lvl w:ilvl="3" w:tplc="DF52FDBA">
      <w:start w:val="1"/>
      <w:numFmt w:val="decimal"/>
      <w:lvlText w:val="%4."/>
      <w:lvlJc w:val="left"/>
      <w:pPr>
        <w:tabs>
          <w:tab w:val="num" w:pos="2880"/>
        </w:tabs>
        <w:ind w:left="2880" w:hanging="360"/>
      </w:pPr>
    </w:lvl>
    <w:lvl w:ilvl="4" w:tplc="6F4C26A6">
      <w:start w:val="1"/>
      <w:numFmt w:val="decimal"/>
      <w:lvlText w:val="%5."/>
      <w:lvlJc w:val="left"/>
      <w:pPr>
        <w:tabs>
          <w:tab w:val="num" w:pos="3600"/>
        </w:tabs>
        <w:ind w:left="3600" w:hanging="360"/>
      </w:pPr>
    </w:lvl>
    <w:lvl w:ilvl="5" w:tplc="002028B2">
      <w:start w:val="1"/>
      <w:numFmt w:val="decimal"/>
      <w:lvlText w:val="%6."/>
      <w:lvlJc w:val="left"/>
      <w:pPr>
        <w:tabs>
          <w:tab w:val="num" w:pos="4320"/>
        </w:tabs>
        <w:ind w:left="4320" w:hanging="360"/>
      </w:pPr>
    </w:lvl>
    <w:lvl w:ilvl="6" w:tplc="B9C4094A">
      <w:start w:val="1"/>
      <w:numFmt w:val="decimal"/>
      <w:lvlText w:val="%7."/>
      <w:lvlJc w:val="left"/>
      <w:pPr>
        <w:tabs>
          <w:tab w:val="num" w:pos="5040"/>
        </w:tabs>
        <w:ind w:left="5040" w:hanging="360"/>
      </w:pPr>
    </w:lvl>
    <w:lvl w:ilvl="7" w:tplc="D3EEDDC4">
      <w:start w:val="1"/>
      <w:numFmt w:val="decimal"/>
      <w:lvlText w:val="%8."/>
      <w:lvlJc w:val="left"/>
      <w:pPr>
        <w:tabs>
          <w:tab w:val="num" w:pos="5760"/>
        </w:tabs>
        <w:ind w:left="5760" w:hanging="360"/>
      </w:pPr>
    </w:lvl>
    <w:lvl w:ilvl="8" w:tplc="54FE1226">
      <w:start w:val="1"/>
      <w:numFmt w:val="decimal"/>
      <w:lvlText w:val="%9."/>
      <w:lvlJc w:val="left"/>
      <w:pPr>
        <w:tabs>
          <w:tab w:val="num" w:pos="6480"/>
        </w:tabs>
        <w:ind w:left="6480" w:hanging="360"/>
      </w:pPr>
    </w:lvl>
  </w:abstractNum>
  <w:abstractNum w:abstractNumId="4" w15:restartNumberingAfterBreak="0">
    <w:nsid w:val="053313E8"/>
    <w:multiLevelType w:val="hybridMultilevel"/>
    <w:tmpl w:val="B5983C72"/>
    <w:lvl w:ilvl="0" w:tplc="370E7EBA">
      <w:start w:val="13"/>
      <w:numFmt w:val="decimal"/>
      <w:lvlText w:val="%1."/>
      <w:lvlJc w:val="left"/>
      <w:pPr>
        <w:tabs>
          <w:tab w:val="num" w:pos="720"/>
        </w:tabs>
        <w:ind w:left="720" w:hanging="360"/>
      </w:pPr>
    </w:lvl>
    <w:lvl w:ilvl="1" w:tplc="4BE4DAFC">
      <w:start w:val="1"/>
      <w:numFmt w:val="decimal"/>
      <w:lvlText w:val="%2."/>
      <w:lvlJc w:val="left"/>
      <w:pPr>
        <w:tabs>
          <w:tab w:val="num" w:pos="1440"/>
        </w:tabs>
        <w:ind w:left="1440" w:hanging="360"/>
      </w:pPr>
    </w:lvl>
    <w:lvl w:ilvl="2" w:tplc="AF062AB4">
      <w:start w:val="1"/>
      <w:numFmt w:val="decimal"/>
      <w:lvlText w:val="%3."/>
      <w:lvlJc w:val="left"/>
      <w:pPr>
        <w:tabs>
          <w:tab w:val="num" w:pos="2160"/>
        </w:tabs>
        <w:ind w:left="2160" w:hanging="360"/>
      </w:pPr>
    </w:lvl>
    <w:lvl w:ilvl="3" w:tplc="B48CFB04">
      <w:start w:val="1"/>
      <w:numFmt w:val="decimal"/>
      <w:lvlText w:val="%4."/>
      <w:lvlJc w:val="left"/>
      <w:pPr>
        <w:tabs>
          <w:tab w:val="num" w:pos="2880"/>
        </w:tabs>
        <w:ind w:left="2880" w:hanging="360"/>
      </w:pPr>
    </w:lvl>
    <w:lvl w:ilvl="4" w:tplc="5C78F008">
      <w:start w:val="1"/>
      <w:numFmt w:val="decimal"/>
      <w:lvlText w:val="%5."/>
      <w:lvlJc w:val="left"/>
      <w:pPr>
        <w:tabs>
          <w:tab w:val="num" w:pos="3600"/>
        </w:tabs>
        <w:ind w:left="3600" w:hanging="360"/>
      </w:pPr>
    </w:lvl>
    <w:lvl w:ilvl="5" w:tplc="07EEACFE">
      <w:start w:val="1"/>
      <w:numFmt w:val="decimal"/>
      <w:lvlText w:val="%6."/>
      <w:lvlJc w:val="left"/>
      <w:pPr>
        <w:tabs>
          <w:tab w:val="num" w:pos="4320"/>
        </w:tabs>
        <w:ind w:left="4320" w:hanging="360"/>
      </w:pPr>
    </w:lvl>
    <w:lvl w:ilvl="6" w:tplc="159C86C2">
      <w:start w:val="1"/>
      <w:numFmt w:val="decimal"/>
      <w:lvlText w:val="%7."/>
      <w:lvlJc w:val="left"/>
      <w:pPr>
        <w:tabs>
          <w:tab w:val="num" w:pos="5040"/>
        </w:tabs>
        <w:ind w:left="5040" w:hanging="360"/>
      </w:pPr>
    </w:lvl>
    <w:lvl w:ilvl="7" w:tplc="532AF292">
      <w:start w:val="1"/>
      <w:numFmt w:val="decimal"/>
      <w:lvlText w:val="%8."/>
      <w:lvlJc w:val="left"/>
      <w:pPr>
        <w:tabs>
          <w:tab w:val="num" w:pos="5760"/>
        </w:tabs>
        <w:ind w:left="5760" w:hanging="360"/>
      </w:pPr>
    </w:lvl>
    <w:lvl w:ilvl="8" w:tplc="5188309C">
      <w:start w:val="1"/>
      <w:numFmt w:val="decimal"/>
      <w:lvlText w:val="%9."/>
      <w:lvlJc w:val="left"/>
      <w:pPr>
        <w:tabs>
          <w:tab w:val="num" w:pos="6480"/>
        </w:tabs>
        <w:ind w:left="6480" w:hanging="360"/>
      </w:pPr>
    </w:lvl>
  </w:abstractNum>
  <w:abstractNum w:abstractNumId="5" w15:restartNumberingAfterBreak="0">
    <w:nsid w:val="069F368C"/>
    <w:multiLevelType w:val="multilevel"/>
    <w:tmpl w:val="A1966D5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853106D"/>
    <w:multiLevelType w:val="multilevel"/>
    <w:tmpl w:val="BDB45B8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8554406"/>
    <w:multiLevelType w:val="hybridMultilevel"/>
    <w:tmpl w:val="928A5896"/>
    <w:lvl w:ilvl="0" w:tplc="57BAE58C">
      <w:start w:val="1"/>
      <w:numFmt w:val="bullet"/>
      <w:lvlText w:val="o"/>
      <w:lvlJc w:val="left"/>
      <w:pPr>
        <w:ind w:left="720" w:hanging="360"/>
      </w:pPr>
      <w:rPr>
        <w:rFonts w:ascii="Courier New" w:hAnsi="Courier New" w:hint="default"/>
        <w:sz w:val="20"/>
      </w:rPr>
    </w:lvl>
    <w:lvl w:ilvl="1" w:tplc="FFFFFFFF">
      <w:start w:val="1"/>
      <w:numFmt w:val="bullet"/>
      <w:lvlText w:val="o"/>
      <w:lvlJc w:val="left"/>
      <w:pPr>
        <w:tabs>
          <w:tab w:val="num" w:pos="1440"/>
        </w:tabs>
        <w:ind w:left="1440" w:hanging="360"/>
      </w:pPr>
      <w:rPr>
        <w:rFonts w:ascii="Courier New" w:hAnsi="Courier New" w:hint="default"/>
        <w:sz w:val="20"/>
      </w:rPr>
    </w:lvl>
    <w:lvl w:ilvl="2" w:tplc="FFFFFFFF">
      <w:start w:val="1"/>
      <w:numFmt w:val="bullet"/>
      <w:lvlText w:val=""/>
      <w:lvlJc w:val="left"/>
      <w:pPr>
        <w:tabs>
          <w:tab w:val="num" w:pos="2160"/>
        </w:tabs>
        <w:ind w:left="2160" w:hanging="360"/>
      </w:pPr>
      <w:rPr>
        <w:rFonts w:ascii="Wingdings" w:hAnsi="Wingdings" w:hint="default"/>
        <w:sz w:val="20"/>
      </w:rPr>
    </w:lvl>
    <w:lvl w:ilvl="3" w:tplc="FFFFFFFF">
      <w:start w:val="1"/>
      <w:numFmt w:val="bullet"/>
      <w:lvlText w:val=""/>
      <w:lvlJc w:val="left"/>
      <w:pPr>
        <w:tabs>
          <w:tab w:val="num" w:pos="2880"/>
        </w:tabs>
        <w:ind w:left="2880" w:hanging="360"/>
      </w:pPr>
      <w:rPr>
        <w:rFonts w:ascii="Wingdings" w:hAnsi="Wingdings" w:hint="default"/>
        <w:sz w:val="20"/>
      </w:rPr>
    </w:lvl>
    <w:lvl w:ilvl="4" w:tplc="FFFFFFFF">
      <w:start w:val="1"/>
      <w:numFmt w:val="bullet"/>
      <w:lvlText w:val=""/>
      <w:lvlJc w:val="left"/>
      <w:pPr>
        <w:tabs>
          <w:tab w:val="num" w:pos="3600"/>
        </w:tabs>
        <w:ind w:left="3600" w:hanging="360"/>
      </w:pPr>
      <w:rPr>
        <w:rFonts w:ascii="Wingdings" w:hAnsi="Wingdings" w:hint="default"/>
        <w:sz w:val="20"/>
      </w:rPr>
    </w:lvl>
    <w:lvl w:ilvl="5" w:tplc="FFFFFFFF">
      <w:start w:val="1"/>
      <w:numFmt w:val="bullet"/>
      <w:lvlText w:val=""/>
      <w:lvlJc w:val="left"/>
      <w:pPr>
        <w:tabs>
          <w:tab w:val="num" w:pos="4320"/>
        </w:tabs>
        <w:ind w:left="4320" w:hanging="360"/>
      </w:pPr>
      <w:rPr>
        <w:rFonts w:ascii="Wingdings" w:hAnsi="Wingdings" w:hint="default"/>
        <w:sz w:val="20"/>
      </w:rPr>
    </w:lvl>
    <w:lvl w:ilvl="6" w:tplc="FFFFFFFF">
      <w:start w:val="1"/>
      <w:numFmt w:val="bullet"/>
      <w:lvlText w:val=""/>
      <w:lvlJc w:val="left"/>
      <w:pPr>
        <w:tabs>
          <w:tab w:val="num" w:pos="5040"/>
        </w:tabs>
        <w:ind w:left="5040" w:hanging="360"/>
      </w:pPr>
      <w:rPr>
        <w:rFonts w:ascii="Wingdings" w:hAnsi="Wingdings" w:hint="default"/>
        <w:sz w:val="20"/>
      </w:rPr>
    </w:lvl>
    <w:lvl w:ilvl="7" w:tplc="FFFFFFFF">
      <w:start w:val="1"/>
      <w:numFmt w:val="bullet"/>
      <w:lvlText w:val=""/>
      <w:lvlJc w:val="left"/>
      <w:pPr>
        <w:tabs>
          <w:tab w:val="num" w:pos="5760"/>
        </w:tabs>
        <w:ind w:left="5760" w:hanging="360"/>
      </w:pPr>
      <w:rPr>
        <w:rFonts w:ascii="Wingdings" w:hAnsi="Wingdings" w:hint="default"/>
        <w:sz w:val="20"/>
      </w:rPr>
    </w:lvl>
    <w:lvl w:ilvl="8" w:tplc="FFFFFFFF">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D055D"/>
    <w:multiLevelType w:val="hybridMultilevel"/>
    <w:tmpl w:val="C152D700"/>
    <w:lvl w:ilvl="0" w:tplc="DD34D0DA">
      <w:start w:val="13"/>
      <w:numFmt w:val="decimal"/>
      <w:lvlText w:val="%1."/>
      <w:lvlJc w:val="left"/>
      <w:pPr>
        <w:tabs>
          <w:tab w:val="num" w:pos="720"/>
        </w:tabs>
        <w:ind w:left="720" w:hanging="360"/>
      </w:pPr>
    </w:lvl>
    <w:lvl w:ilvl="1" w:tplc="CBD2DC48">
      <w:start w:val="1"/>
      <w:numFmt w:val="decimal"/>
      <w:lvlText w:val="%2."/>
      <w:lvlJc w:val="left"/>
      <w:pPr>
        <w:tabs>
          <w:tab w:val="num" w:pos="1440"/>
        </w:tabs>
        <w:ind w:left="1440" w:hanging="360"/>
      </w:pPr>
    </w:lvl>
    <w:lvl w:ilvl="2" w:tplc="6022964A">
      <w:start w:val="1"/>
      <w:numFmt w:val="decimal"/>
      <w:lvlText w:val="%3."/>
      <w:lvlJc w:val="left"/>
      <w:pPr>
        <w:tabs>
          <w:tab w:val="num" w:pos="2160"/>
        </w:tabs>
        <w:ind w:left="2160" w:hanging="360"/>
      </w:pPr>
    </w:lvl>
    <w:lvl w:ilvl="3" w:tplc="43069678">
      <w:start w:val="1"/>
      <w:numFmt w:val="decimal"/>
      <w:lvlText w:val="%4."/>
      <w:lvlJc w:val="left"/>
      <w:pPr>
        <w:tabs>
          <w:tab w:val="num" w:pos="2880"/>
        </w:tabs>
        <w:ind w:left="2880" w:hanging="360"/>
      </w:pPr>
    </w:lvl>
    <w:lvl w:ilvl="4" w:tplc="11C0776A">
      <w:start w:val="1"/>
      <w:numFmt w:val="decimal"/>
      <w:lvlText w:val="%5."/>
      <w:lvlJc w:val="left"/>
      <w:pPr>
        <w:tabs>
          <w:tab w:val="num" w:pos="3600"/>
        </w:tabs>
        <w:ind w:left="3600" w:hanging="360"/>
      </w:pPr>
    </w:lvl>
    <w:lvl w:ilvl="5" w:tplc="A092ABF2">
      <w:start w:val="1"/>
      <w:numFmt w:val="decimal"/>
      <w:lvlText w:val="%6."/>
      <w:lvlJc w:val="left"/>
      <w:pPr>
        <w:tabs>
          <w:tab w:val="num" w:pos="4320"/>
        </w:tabs>
        <w:ind w:left="4320" w:hanging="360"/>
      </w:pPr>
    </w:lvl>
    <w:lvl w:ilvl="6" w:tplc="EBE42AC2">
      <w:start w:val="1"/>
      <w:numFmt w:val="decimal"/>
      <w:lvlText w:val="%7."/>
      <w:lvlJc w:val="left"/>
      <w:pPr>
        <w:tabs>
          <w:tab w:val="num" w:pos="5040"/>
        </w:tabs>
        <w:ind w:left="5040" w:hanging="360"/>
      </w:pPr>
    </w:lvl>
    <w:lvl w:ilvl="7" w:tplc="AF1EAA48">
      <w:start w:val="1"/>
      <w:numFmt w:val="decimal"/>
      <w:lvlText w:val="%8."/>
      <w:lvlJc w:val="left"/>
      <w:pPr>
        <w:tabs>
          <w:tab w:val="num" w:pos="5760"/>
        </w:tabs>
        <w:ind w:left="5760" w:hanging="360"/>
      </w:pPr>
    </w:lvl>
    <w:lvl w:ilvl="8" w:tplc="1C2882BA">
      <w:start w:val="1"/>
      <w:numFmt w:val="decimal"/>
      <w:lvlText w:val="%9."/>
      <w:lvlJc w:val="left"/>
      <w:pPr>
        <w:tabs>
          <w:tab w:val="num" w:pos="6480"/>
        </w:tabs>
        <w:ind w:left="6480" w:hanging="360"/>
      </w:pPr>
    </w:lvl>
  </w:abstractNum>
  <w:abstractNum w:abstractNumId="9" w15:restartNumberingAfterBreak="0">
    <w:nsid w:val="0C1542AC"/>
    <w:multiLevelType w:val="multilevel"/>
    <w:tmpl w:val="242865A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C23570F"/>
    <w:multiLevelType w:val="hybridMultilevel"/>
    <w:tmpl w:val="2E062486"/>
    <w:lvl w:ilvl="0" w:tplc="6E0AFF7E">
      <w:start w:val="7"/>
      <w:numFmt w:val="decimal"/>
      <w:lvlText w:val="%1."/>
      <w:lvlJc w:val="left"/>
      <w:pPr>
        <w:tabs>
          <w:tab w:val="num" w:pos="720"/>
        </w:tabs>
        <w:ind w:left="720" w:hanging="360"/>
      </w:pPr>
    </w:lvl>
    <w:lvl w:ilvl="1" w:tplc="23306AE8">
      <w:start w:val="1"/>
      <w:numFmt w:val="decimal"/>
      <w:lvlText w:val="%2."/>
      <w:lvlJc w:val="left"/>
      <w:pPr>
        <w:tabs>
          <w:tab w:val="num" w:pos="1440"/>
        </w:tabs>
        <w:ind w:left="1440" w:hanging="360"/>
      </w:pPr>
    </w:lvl>
    <w:lvl w:ilvl="2" w:tplc="AEAEFC22">
      <w:start w:val="1"/>
      <w:numFmt w:val="decimal"/>
      <w:lvlText w:val="%3."/>
      <w:lvlJc w:val="left"/>
      <w:pPr>
        <w:tabs>
          <w:tab w:val="num" w:pos="2160"/>
        </w:tabs>
        <w:ind w:left="2160" w:hanging="360"/>
      </w:pPr>
    </w:lvl>
    <w:lvl w:ilvl="3" w:tplc="38349492">
      <w:start w:val="1"/>
      <w:numFmt w:val="decimal"/>
      <w:lvlText w:val="%4."/>
      <w:lvlJc w:val="left"/>
      <w:pPr>
        <w:tabs>
          <w:tab w:val="num" w:pos="2880"/>
        </w:tabs>
        <w:ind w:left="2880" w:hanging="360"/>
      </w:pPr>
    </w:lvl>
    <w:lvl w:ilvl="4" w:tplc="4AB6910E">
      <w:start w:val="1"/>
      <w:numFmt w:val="decimal"/>
      <w:lvlText w:val="%5."/>
      <w:lvlJc w:val="left"/>
      <w:pPr>
        <w:tabs>
          <w:tab w:val="num" w:pos="3600"/>
        </w:tabs>
        <w:ind w:left="3600" w:hanging="360"/>
      </w:pPr>
    </w:lvl>
    <w:lvl w:ilvl="5" w:tplc="54CCB150">
      <w:start w:val="1"/>
      <w:numFmt w:val="decimal"/>
      <w:lvlText w:val="%6."/>
      <w:lvlJc w:val="left"/>
      <w:pPr>
        <w:tabs>
          <w:tab w:val="num" w:pos="4320"/>
        </w:tabs>
        <w:ind w:left="4320" w:hanging="360"/>
      </w:pPr>
    </w:lvl>
    <w:lvl w:ilvl="6" w:tplc="F148FD78">
      <w:start w:val="1"/>
      <w:numFmt w:val="decimal"/>
      <w:lvlText w:val="%7."/>
      <w:lvlJc w:val="left"/>
      <w:pPr>
        <w:tabs>
          <w:tab w:val="num" w:pos="5040"/>
        </w:tabs>
        <w:ind w:left="5040" w:hanging="360"/>
      </w:pPr>
    </w:lvl>
    <w:lvl w:ilvl="7" w:tplc="8FDEA7C8">
      <w:start w:val="1"/>
      <w:numFmt w:val="decimal"/>
      <w:lvlText w:val="%8."/>
      <w:lvlJc w:val="left"/>
      <w:pPr>
        <w:tabs>
          <w:tab w:val="num" w:pos="5760"/>
        </w:tabs>
        <w:ind w:left="5760" w:hanging="360"/>
      </w:pPr>
    </w:lvl>
    <w:lvl w:ilvl="8" w:tplc="52F6FF74">
      <w:start w:val="1"/>
      <w:numFmt w:val="decimal"/>
      <w:lvlText w:val="%9."/>
      <w:lvlJc w:val="left"/>
      <w:pPr>
        <w:tabs>
          <w:tab w:val="num" w:pos="6480"/>
        </w:tabs>
        <w:ind w:left="6480" w:hanging="360"/>
      </w:pPr>
    </w:lvl>
  </w:abstractNum>
  <w:abstractNum w:abstractNumId="11" w15:restartNumberingAfterBreak="0">
    <w:nsid w:val="0D164992"/>
    <w:multiLevelType w:val="hybridMultilevel"/>
    <w:tmpl w:val="5A54A108"/>
    <w:lvl w:ilvl="0" w:tplc="53FA0DD0">
      <w:start w:val="3"/>
      <w:numFmt w:val="decimal"/>
      <w:lvlText w:val="%1."/>
      <w:lvlJc w:val="left"/>
      <w:pPr>
        <w:tabs>
          <w:tab w:val="num" w:pos="720"/>
        </w:tabs>
        <w:ind w:left="720" w:hanging="360"/>
      </w:pPr>
    </w:lvl>
    <w:lvl w:ilvl="1" w:tplc="63949246">
      <w:start w:val="1"/>
      <w:numFmt w:val="decimal"/>
      <w:lvlText w:val="%2."/>
      <w:lvlJc w:val="left"/>
      <w:pPr>
        <w:tabs>
          <w:tab w:val="num" w:pos="1440"/>
        </w:tabs>
        <w:ind w:left="1440" w:hanging="360"/>
      </w:pPr>
    </w:lvl>
    <w:lvl w:ilvl="2" w:tplc="15EA341E">
      <w:start w:val="1"/>
      <w:numFmt w:val="decimal"/>
      <w:lvlText w:val="%3."/>
      <w:lvlJc w:val="left"/>
      <w:pPr>
        <w:tabs>
          <w:tab w:val="num" w:pos="2160"/>
        </w:tabs>
        <w:ind w:left="2160" w:hanging="360"/>
      </w:pPr>
    </w:lvl>
    <w:lvl w:ilvl="3" w:tplc="E340BFCA">
      <w:start w:val="1"/>
      <w:numFmt w:val="decimal"/>
      <w:lvlText w:val="%4."/>
      <w:lvlJc w:val="left"/>
      <w:pPr>
        <w:tabs>
          <w:tab w:val="num" w:pos="2880"/>
        </w:tabs>
        <w:ind w:left="2880" w:hanging="360"/>
      </w:pPr>
    </w:lvl>
    <w:lvl w:ilvl="4" w:tplc="2966A39C">
      <w:start w:val="1"/>
      <w:numFmt w:val="decimal"/>
      <w:lvlText w:val="%5."/>
      <w:lvlJc w:val="left"/>
      <w:pPr>
        <w:tabs>
          <w:tab w:val="num" w:pos="3600"/>
        </w:tabs>
        <w:ind w:left="3600" w:hanging="360"/>
      </w:pPr>
    </w:lvl>
    <w:lvl w:ilvl="5" w:tplc="236AE4E2">
      <w:start w:val="1"/>
      <w:numFmt w:val="decimal"/>
      <w:lvlText w:val="%6."/>
      <w:lvlJc w:val="left"/>
      <w:pPr>
        <w:tabs>
          <w:tab w:val="num" w:pos="4320"/>
        </w:tabs>
        <w:ind w:left="4320" w:hanging="360"/>
      </w:pPr>
    </w:lvl>
    <w:lvl w:ilvl="6" w:tplc="36BAF3D0">
      <w:start w:val="1"/>
      <w:numFmt w:val="decimal"/>
      <w:lvlText w:val="%7."/>
      <w:lvlJc w:val="left"/>
      <w:pPr>
        <w:tabs>
          <w:tab w:val="num" w:pos="5040"/>
        </w:tabs>
        <w:ind w:left="5040" w:hanging="360"/>
      </w:pPr>
    </w:lvl>
    <w:lvl w:ilvl="7" w:tplc="040EF3EC">
      <w:start w:val="1"/>
      <w:numFmt w:val="decimal"/>
      <w:lvlText w:val="%8."/>
      <w:lvlJc w:val="left"/>
      <w:pPr>
        <w:tabs>
          <w:tab w:val="num" w:pos="5760"/>
        </w:tabs>
        <w:ind w:left="5760" w:hanging="360"/>
      </w:pPr>
    </w:lvl>
    <w:lvl w:ilvl="8" w:tplc="70583BB8">
      <w:start w:val="1"/>
      <w:numFmt w:val="decimal"/>
      <w:lvlText w:val="%9."/>
      <w:lvlJc w:val="left"/>
      <w:pPr>
        <w:tabs>
          <w:tab w:val="num" w:pos="6480"/>
        </w:tabs>
        <w:ind w:left="6480" w:hanging="360"/>
      </w:pPr>
    </w:lvl>
  </w:abstractNum>
  <w:abstractNum w:abstractNumId="12" w15:restartNumberingAfterBreak="0">
    <w:nsid w:val="0D5B7D96"/>
    <w:multiLevelType w:val="hybridMultilevel"/>
    <w:tmpl w:val="4A7A772E"/>
    <w:lvl w:ilvl="0" w:tplc="87069516">
      <w:start w:val="7"/>
      <w:numFmt w:val="decimal"/>
      <w:lvlText w:val="%1."/>
      <w:lvlJc w:val="left"/>
      <w:pPr>
        <w:tabs>
          <w:tab w:val="num" w:pos="720"/>
        </w:tabs>
        <w:ind w:left="720" w:hanging="360"/>
      </w:pPr>
    </w:lvl>
    <w:lvl w:ilvl="1" w:tplc="141CE274">
      <w:start w:val="1"/>
      <w:numFmt w:val="decimal"/>
      <w:lvlText w:val="%2."/>
      <w:lvlJc w:val="left"/>
      <w:pPr>
        <w:tabs>
          <w:tab w:val="num" w:pos="1440"/>
        </w:tabs>
        <w:ind w:left="1440" w:hanging="360"/>
      </w:pPr>
    </w:lvl>
    <w:lvl w:ilvl="2" w:tplc="13BA4120">
      <w:start w:val="1"/>
      <w:numFmt w:val="decimal"/>
      <w:lvlText w:val="%3."/>
      <w:lvlJc w:val="left"/>
      <w:pPr>
        <w:tabs>
          <w:tab w:val="num" w:pos="2160"/>
        </w:tabs>
        <w:ind w:left="2160" w:hanging="360"/>
      </w:pPr>
    </w:lvl>
    <w:lvl w:ilvl="3" w:tplc="E9C60D90">
      <w:start w:val="1"/>
      <w:numFmt w:val="decimal"/>
      <w:lvlText w:val="%4."/>
      <w:lvlJc w:val="left"/>
      <w:pPr>
        <w:tabs>
          <w:tab w:val="num" w:pos="2880"/>
        </w:tabs>
        <w:ind w:left="2880" w:hanging="360"/>
      </w:pPr>
    </w:lvl>
    <w:lvl w:ilvl="4" w:tplc="9A76336E">
      <w:start w:val="1"/>
      <w:numFmt w:val="decimal"/>
      <w:lvlText w:val="%5."/>
      <w:lvlJc w:val="left"/>
      <w:pPr>
        <w:tabs>
          <w:tab w:val="num" w:pos="3600"/>
        </w:tabs>
        <w:ind w:left="3600" w:hanging="360"/>
      </w:pPr>
    </w:lvl>
    <w:lvl w:ilvl="5" w:tplc="8D300F12">
      <w:start w:val="1"/>
      <w:numFmt w:val="decimal"/>
      <w:lvlText w:val="%6."/>
      <w:lvlJc w:val="left"/>
      <w:pPr>
        <w:tabs>
          <w:tab w:val="num" w:pos="4320"/>
        </w:tabs>
        <w:ind w:left="4320" w:hanging="360"/>
      </w:pPr>
    </w:lvl>
    <w:lvl w:ilvl="6" w:tplc="8A58C5DC">
      <w:start w:val="1"/>
      <w:numFmt w:val="decimal"/>
      <w:lvlText w:val="%7."/>
      <w:lvlJc w:val="left"/>
      <w:pPr>
        <w:tabs>
          <w:tab w:val="num" w:pos="5040"/>
        </w:tabs>
        <w:ind w:left="5040" w:hanging="360"/>
      </w:pPr>
    </w:lvl>
    <w:lvl w:ilvl="7" w:tplc="09A8C7BC">
      <w:start w:val="1"/>
      <w:numFmt w:val="decimal"/>
      <w:lvlText w:val="%8."/>
      <w:lvlJc w:val="left"/>
      <w:pPr>
        <w:tabs>
          <w:tab w:val="num" w:pos="5760"/>
        </w:tabs>
        <w:ind w:left="5760" w:hanging="360"/>
      </w:pPr>
    </w:lvl>
    <w:lvl w:ilvl="8" w:tplc="F7B45710">
      <w:start w:val="1"/>
      <w:numFmt w:val="decimal"/>
      <w:lvlText w:val="%9."/>
      <w:lvlJc w:val="left"/>
      <w:pPr>
        <w:tabs>
          <w:tab w:val="num" w:pos="6480"/>
        </w:tabs>
        <w:ind w:left="6480" w:hanging="360"/>
      </w:pPr>
    </w:lvl>
  </w:abstractNum>
  <w:abstractNum w:abstractNumId="13" w15:restartNumberingAfterBreak="0">
    <w:nsid w:val="0DB75C30"/>
    <w:multiLevelType w:val="multilevel"/>
    <w:tmpl w:val="EAF077F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DBC202A"/>
    <w:multiLevelType w:val="hybridMultilevel"/>
    <w:tmpl w:val="62C6C45C"/>
    <w:lvl w:ilvl="0" w:tplc="7388B75C">
      <w:start w:val="12"/>
      <w:numFmt w:val="decimal"/>
      <w:lvlText w:val="%1."/>
      <w:lvlJc w:val="left"/>
      <w:pPr>
        <w:tabs>
          <w:tab w:val="num" w:pos="720"/>
        </w:tabs>
        <w:ind w:left="720" w:hanging="360"/>
      </w:pPr>
    </w:lvl>
    <w:lvl w:ilvl="1" w:tplc="E6A4C5D4">
      <w:start w:val="1"/>
      <w:numFmt w:val="decimal"/>
      <w:lvlText w:val="%2."/>
      <w:lvlJc w:val="left"/>
      <w:pPr>
        <w:tabs>
          <w:tab w:val="num" w:pos="1440"/>
        </w:tabs>
        <w:ind w:left="1440" w:hanging="360"/>
      </w:pPr>
    </w:lvl>
    <w:lvl w:ilvl="2" w:tplc="0F5CA0C4">
      <w:start w:val="1"/>
      <w:numFmt w:val="decimal"/>
      <w:lvlText w:val="%3."/>
      <w:lvlJc w:val="left"/>
      <w:pPr>
        <w:tabs>
          <w:tab w:val="num" w:pos="2160"/>
        </w:tabs>
        <w:ind w:left="2160" w:hanging="360"/>
      </w:pPr>
    </w:lvl>
    <w:lvl w:ilvl="3" w:tplc="F4C27DE2">
      <w:start w:val="1"/>
      <w:numFmt w:val="decimal"/>
      <w:lvlText w:val="%4."/>
      <w:lvlJc w:val="left"/>
      <w:pPr>
        <w:tabs>
          <w:tab w:val="num" w:pos="2880"/>
        </w:tabs>
        <w:ind w:left="2880" w:hanging="360"/>
      </w:pPr>
    </w:lvl>
    <w:lvl w:ilvl="4" w:tplc="BB5AF29C">
      <w:start w:val="1"/>
      <w:numFmt w:val="decimal"/>
      <w:lvlText w:val="%5."/>
      <w:lvlJc w:val="left"/>
      <w:pPr>
        <w:tabs>
          <w:tab w:val="num" w:pos="3600"/>
        </w:tabs>
        <w:ind w:left="3600" w:hanging="360"/>
      </w:pPr>
    </w:lvl>
    <w:lvl w:ilvl="5" w:tplc="CDA6F41E">
      <w:start w:val="1"/>
      <w:numFmt w:val="decimal"/>
      <w:lvlText w:val="%6."/>
      <w:lvlJc w:val="left"/>
      <w:pPr>
        <w:tabs>
          <w:tab w:val="num" w:pos="4320"/>
        </w:tabs>
        <w:ind w:left="4320" w:hanging="360"/>
      </w:pPr>
    </w:lvl>
    <w:lvl w:ilvl="6" w:tplc="E35CE55A">
      <w:start w:val="1"/>
      <w:numFmt w:val="decimal"/>
      <w:lvlText w:val="%7."/>
      <w:lvlJc w:val="left"/>
      <w:pPr>
        <w:tabs>
          <w:tab w:val="num" w:pos="5040"/>
        </w:tabs>
        <w:ind w:left="5040" w:hanging="360"/>
      </w:pPr>
    </w:lvl>
    <w:lvl w:ilvl="7" w:tplc="3988A9B4">
      <w:start w:val="1"/>
      <w:numFmt w:val="decimal"/>
      <w:lvlText w:val="%8."/>
      <w:lvlJc w:val="left"/>
      <w:pPr>
        <w:tabs>
          <w:tab w:val="num" w:pos="5760"/>
        </w:tabs>
        <w:ind w:left="5760" w:hanging="360"/>
      </w:pPr>
    </w:lvl>
    <w:lvl w:ilvl="8" w:tplc="0346DB9A">
      <w:start w:val="1"/>
      <w:numFmt w:val="decimal"/>
      <w:lvlText w:val="%9."/>
      <w:lvlJc w:val="left"/>
      <w:pPr>
        <w:tabs>
          <w:tab w:val="num" w:pos="6480"/>
        </w:tabs>
        <w:ind w:left="6480" w:hanging="360"/>
      </w:pPr>
    </w:lvl>
  </w:abstractNum>
  <w:abstractNum w:abstractNumId="15" w15:restartNumberingAfterBreak="0">
    <w:nsid w:val="0FD75A17"/>
    <w:multiLevelType w:val="hybridMultilevel"/>
    <w:tmpl w:val="BF36134C"/>
    <w:lvl w:ilvl="0" w:tplc="CEA4E2DE">
      <w:start w:val="1"/>
      <w:numFmt w:val="bullet"/>
      <w:lvlText w:val=""/>
      <w:lvlJc w:val="left"/>
      <w:pPr>
        <w:tabs>
          <w:tab w:val="num" w:pos="720"/>
        </w:tabs>
        <w:ind w:left="720" w:hanging="360"/>
      </w:pPr>
      <w:rPr>
        <w:rFonts w:ascii="Symbol" w:hAnsi="Symbol" w:hint="default"/>
        <w:sz w:val="20"/>
      </w:rPr>
    </w:lvl>
    <w:lvl w:ilvl="1" w:tplc="E5269524">
      <w:start w:val="1"/>
      <w:numFmt w:val="bullet"/>
      <w:lvlText w:val="o"/>
      <w:lvlJc w:val="left"/>
      <w:pPr>
        <w:tabs>
          <w:tab w:val="num" w:pos="1440"/>
        </w:tabs>
        <w:ind w:left="1440" w:hanging="360"/>
      </w:pPr>
      <w:rPr>
        <w:rFonts w:ascii="Courier New" w:hAnsi="Courier New" w:hint="default"/>
        <w:sz w:val="20"/>
      </w:rPr>
    </w:lvl>
    <w:lvl w:ilvl="2" w:tplc="109CAE98">
      <w:start w:val="1"/>
      <w:numFmt w:val="bullet"/>
      <w:lvlText w:val=""/>
      <w:lvlJc w:val="left"/>
      <w:pPr>
        <w:tabs>
          <w:tab w:val="num" w:pos="2160"/>
        </w:tabs>
        <w:ind w:left="2160" w:hanging="360"/>
      </w:pPr>
      <w:rPr>
        <w:rFonts w:ascii="Wingdings" w:hAnsi="Wingdings" w:hint="default"/>
        <w:sz w:val="20"/>
      </w:rPr>
    </w:lvl>
    <w:lvl w:ilvl="3" w:tplc="B31CABBC">
      <w:start w:val="1"/>
      <w:numFmt w:val="bullet"/>
      <w:lvlText w:val=""/>
      <w:lvlJc w:val="left"/>
      <w:pPr>
        <w:tabs>
          <w:tab w:val="num" w:pos="2880"/>
        </w:tabs>
        <w:ind w:left="2880" w:hanging="360"/>
      </w:pPr>
      <w:rPr>
        <w:rFonts w:ascii="Wingdings" w:hAnsi="Wingdings" w:hint="default"/>
        <w:sz w:val="20"/>
      </w:rPr>
    </w:lvl>
    <w:lvl w:ilvl="4" w:tplc="EC96E73E">
      <w:start w:val="1"/>
      <w:numFmt w:val="bullet"/>
      <w:lvlText w:val=""/>
      <w:lvlJc w:val="left"/>
      <w:pPr>
        <w:tabs>
          <w:tab w:val="num" w:pos="3600"/>
        </w:tabs>
        <w:ind w:left="3600" w:hanging="360"/>
      </w:pPr>
      <w:rPr>
        <w:rFonts w:ascii="Wingdings" w:hAnsi="Wingdings" w:hint="default"/>
        <w:sz w:val="20"/>
      </w:rPr>
    </w:lvl>
    <w:lvl w:ilvl="5" w:tplc="C7861D9E">
      <w:start w:val="1"/>
      <w:numFmt w:val="bullet"/>
      <w:lvlText w:val=""/>
      <w:lvlJc w:val="left"/>
      <w:pPr>
        <w:tabs>
          <w:tab w:val="num" w:pos="4320"/>
        </w:tabs>
        <w:ind w:left="4320" w:hanging="360"/>
      </w:pPr>
      <w:rPr>
        <w:rFonts w:ascii="Wingdings" w:hAnsi="Wingdings" w:hint="default"/>
        <w:sz w:val="20"/>
      </w:rPr>
    </w:lvl>
    <w:lvl w:ilvl="6" w:tplc="79E276FE">
      <w:start w:val="1"/>
      <w:numFmt w:val="bullet"/>
      <w:lvlText w:val=""/>
      <w:lvlJc w:val="left"/>
      <w:pPr>
        <w:tabs>
          <w:tab w:val="num" w:pos="5040"/>
        </w:tabs>
        <w:ind w:left="5040" w:hanging="360"/>
      </w:pPr>
      <w:rPr>
        <w:rFonts w:ascii="Wingdings" w:hAnsi="Wingdings" w:hint="default"/>
        <w:sz w:val="20"/>
      </w:rPr>
    </w:lvl>
    <w:lvl w:ilvl="7" w:tplc="7BAE4402">
      <w:start w:val="1"/>
      <w:numFmt w:val="bullet"/>
      <w:lvlText w:val=""/>
      <w:lvlJc w:val="left"/>
      <w:pPr>
        <w:tabs>
          <w:tab w:val="num" w:pos="5760"/>
        </w:tabs>
        <w:ind w:left="5760" w:hanging="360"/>
      </w:pPr>
      <w:rPr>
        <w:rFonts w:ascii="Wingdings" w:hAnsi="Wingdings" w:hint="default"/>
        <w:sz w:val="20"/>
      </w:rPr>
    </w:lvl>
    <w:lvl w:ilvl="8" w:tplc="4CE085DC">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774E"/>
    <w:multiLevelType w:val="multilevel"/>
    <w:tmpl w:val="6F7A2AF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0B3590B"/>
    <w:multiLevelType w:val="hybridMultilevel"/>
    <w:tmpl w:val="8D346A86"/>
    <w:lvl w:ilvl="0" w:tplc="082E4760">
      <w:start w:val="8"/>
      <w:numFmt w:val="decimal"/>
      <w:lvlText w:val="%1."/>
      <w:lvlJc w:val="left"/>
      <w:pPr>
        <w:tabs>
          <w:tab w:val="num" w:pos="720"/>
        </w:tabs>
        <w:ind w:left="720" w:hanging="360"/>
      </w:pPr>
    </w:lvl>
    <w:lvl w:ilvl="1" w:tplc="86BC49A0">
      <w:start w:val="1"/>
      <w:numFmt w:val="decimal"/>
      <w:lvlText w:val="%2."/>
      <w:lvlJc w:val="left"/>
      <w:pPr>
        <w:tabs>
          <w:tab w:val="num" w:pos="1440"/>
        </w:tabs>
        <w:ind w:left="1440" w:hanging="360"/>
      </w:pPr>
    </w:lvl>
    <w:lvl w:ilvl="2" w:tplc="14EAB4E2">
      <w:start w:val="1"/>
      <w:numFmt w:val="decimal"/>
      <w:lvlText w:val="%3."/>
      <w:lvlJc w:val="left"/>
      <w:pPr>
        <w:tabs>
          <w:tab w:val="num" w:pos="2160"/>
        </w:tabs>
        <w:ind w:left="2160" w:hanging="360"/>
      </w:pPr>
    </w:lvl>
    <w:lvl w:ilvl="3" w:tplc="DC80AD64">
      <w:start w:val="1"/>
      <w:numFmt w:val="decimal"/>
      <w:lvlText w:val="%4."/>
      <w:lvlJc w:val="left"/>
      <w:pPr>
        <w:tabs>
          <w:tab w:val="num" w:pos="2880"/>
        </w:tabs>
        <w:ind w:left="2880" w:hanging="360"/>
      </w:pPr>
    </w:lvl>
    <w:lvl w:ilvl="4" w:tplc="84121666">
      <w:start w:val="1"/>
      <w:numFmt w:val="decimal"/>
      <w:lvlText w:val="%5."/>
      <w:lvlJc w:val="left"/>
      <w:pPr>
        <w:tabs>
          <w:tab w:val="num" w:pos="3600"/>
        </w:tabs>
        <w:ind w:left="3600" w:hanging="360"/>
      </w:pPr>
    </w:lvl>
    <w:lvl w:ilvl="5" w:tplc="A30A414A">
      <w:start w:val="1"/>
      <w:numFmt w:val="decimal"/>
      <w:lvlText w:val="%6."/>
      <w:lvlJc w:val="left"/>
      <w:pPr>
        <w:tabs>
          <w:tab w:val="num" w:pos="4320"/>
        </w:tabs>
        <w:ind w:left="4320" w:hanging="360"/>
      </w:pPr>
    </w:lvl>
    <w:lvl w:ilvl="6" w:tplc="3F18E1D6">
      <w:start w:val="1"/>
      <w:numFmt w:val="decimal"/>
      <w:lvlText w:val="%7."/>
      <w:lvlJc w:val="left"/>
      <w:pPr>
        <w:tabs>
          <w:tab w:val="num" w:pos="5040"/>
        </w:tabs>
        <w:ind w:left="5040" w:hanging="360"/>
      </w:pPr>
    </w:lvl>
    <w:lvl w:ilvl="7" w:tplc="549A18F4">
      <w:start w:val="1"/>
      <w:numFmt w:val="decimal"/>
      <w:lvlText w:val="%8."/>
      <w:lvlJc w:val="left"/>
      <w:pPr>
        <w:tabs>
          <w:tab w:val="num" w:pos="5760"/>
        </w:tabs>
        <w:ind w:left="5760" w:hanging="360"/>
      </w:pPr>
    </w:lvl>
    <w:lvl w:ilvl="8" w:tplc="A47A45E2">
      <w:start w:val="1"/>
      <w:numFmt w:val="decimal"/>
      <w:lvlText w:val="%9."/>
      <w:lvlJc w:val="left"/>
      <w:pPr>
        <w:tabs>
          <w:tab w:val="num" w:pos="6480"/>
        </w:tabs>
        <w:ind w:left="6480" w:hanging="360"/>
      </w:pPr>
    </w:lvl>
  </w:abstractNum>
  <w:abstractNum w:abstractNumId="18" w15:restartNumberingAfterBreak="0">
    <w:nsid w:val="11243D0C"/>
    <w:multiLevelType w:val="hybridMultilevel"/>
    <w:tmpl w:val="6032BB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370527A"/>
    <w:multiLevelType w:val="hybridMultilevel"/>
    <w:tmpl w:val="9E2ED8F4"/>
    <w:lvl w:ilvl="0" w:tplc="C2302C78">
      <w:start w:val="1"/>
      <w:numFmt w:val="bullet"/>
      <w:lvlText w:val=""/>
      <w:lvlJc w:val="left"/>
      <w:pPr>
        <w:tabs>
          <w:tab w:val="num" w:pos="720"/>
        </w:tabs>
        <w:ind w:left="720" w:hanging="360"/>
      </w:pPr>
      <w:rPr>
        <w:rFonts w:ascii="Symbol" w:hAnsi="Symbol" w:hint="default"/>
        <w:sz w:val="20"/>
      </w:rPr>
    </w:lvl>
    <w:lvl w:ilvl="1" w:tplc="61FC7CE0">
      <w:start w:val="1"/>
      <w:numFmt w:val="bullet"/>
      <w:lvlText w:val="o"/>
      <w:lvlJc w:val="left"/>
      <w:pPr>
        <w:tabs>
          <w:tab w:val="num" w:pos="1440"/>
        </w:tabs>
        <w:ind w:left="1440" w:hanging="360"/>
      </w:pPr>
      <w:rPr>
        <w:rFonts w:ascii="Courier New" w:hAnsi="Courier New" w:hint="default"/>
        <w:sz w:val="20"/>
      </w:rPr>
    </w:lvl>
    <w:lvl w:ilvl="2" w:tplc="25AA70CC">
      <w:start w:val="1"/>
      <w:numFmt w:val="bullet"/>
      <w:lvlText w:val=""/>
      <w:lvlJc w:val="left"/>
      <w:pPr>
        <w:tabs>
          <w:tab w:val="num" w:pos="2160"/>
        </w:tabs>
        <w:ind w:left="2160" w:hanging="360"/>
      </w:pPr>
      <w:rPr>
        <w:rFonts w:ascii="Wingdings" w:hAnsi="Wingdings" w:hint="default"/>
        <w:sz w:val="20"/>
      </w:rPr>
    </w:lvl>
    <w:lvl w:ilvl="3" w:tplc="D5B6338E">
      <w:start w:val="1"/>
      <w:numFmt w:val="bullet"/>
      <w:lvlText w:val=""/>
      <w:lvlJc w:val="left"/>
      <w:pPr>
        <w:tabs>
          <w:tab w:val="num" w:pos="2880"/>
        </w:tabs>
        <w:ind w:left="2880" w:hanging="360"/>
      </w:pPr>
      <w:rPr>
        <w:rFonts w:ascii="Wingdings" w:hAnsi="Wingdings" w:hint="default"/>
        <w:sz w:val="20"/>
      </w:rPr>
    </w:lvl>
    <w:lvl w:ilvl="4" w:tplc="31781BF6">
      <w:start w:val="1"/>
      <w:numFmt w:val="bullet"/>
      <w:lvlText w:val=""/>
      <w:lvlJc w:val="left"/>
      <w:pPr>
        <w:tabs>
          <w:tab w:val="num" w:pos="3600"/>
        </w:tabs>
        <w:ind w:left="3600" w:hanging="360"/>
      </w:pPr>
      <w:rPr>
        <w:rFonts w:ascii="Wingdings" w:hAnsi="Wingdings" w:hint="default"/>
        <w:sz w:val="20"/>
      </w:rPr>
    </w:lvl>
    <w:lvl w:ilvl="5" w:tplc="1FCAE722">
      <w:start w:val="1"/>
      <w:numFmt w:val="bullet"/>
      <w:lvlText w:val=""/>
      <w:lvlJc w:val="left"/>
      <w:pPr>
        <w:tabs>
          <w:tab w:val="num" w:pos="4320"/>
        </w:tabs>
        <w:ind w:left="4320" w:hanging="360"/>
      </w:pPr>
      <w:rPr>
        <w:rFonts w:ascii="Wingdings" w:hAnsi="Wingdings" w:hint="default"/>
        <w:sz w:val="20"/>
      </w:rPr>
    </w:lvl>
    <w:lvl w:ilvl="6" w:tplc="A1DE6D88">
      <w:start w:val="1"/>
      <w:numFmt w:val="bullet"/>
      <w:lvlText w:val=""/>
      <w:lvlJc w:val="left"/>
      <w:pPr>
        <w:tabs>
          <w:tab w:val="num" w:pos="5040"/>
        </w:tabs>
        <w:ind w:left="5040" w:hanging="360"/>
      </w:pPr>
      <w:rPr>
        <w:rFonts w:ascii="Wingdings" w:hAnsi="Wingdings" w:hint="default"/>
        <w:sz w:val="20"/>
      </w:rPr>
    </w:lvl>
    <w:lvl w:ilvl="7" w:tplc="6CD00922">
      <w:start w:val="1"/>
      <w:numFmt w:val="bullet"/>
      <w:lvlText w:val=""/>
      <w:lvlJc w:val="left"/>
      <w:pPr>
        <w:tabs>
          <w:tab w:val="num" w:pos="5760"/>
        </w:tabs>
        <w:ind w:left="5760" w:hanging="360"/>
      </w:pPr>
      <w:rPr>
        <w:rFonts w:ascii="Wingdings" w:hAnsi="Wingdings" w:hint="default"/>
        <w:sz w:val="20"/>
      </w:rPr>
    </w:lvl>
    <w:lvl w:ilvl="8" w:tplc="9C14117C">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805EB"/>
    <w:multiLevelType w:val="hybridMultilevel"/>
    <w:tmpl w:val="5C8252BE"/>
    <w:lvl w:ilvl="0" w:tplc="CD9A1618">
      <w:start w:val="10"/>
      <w:numFmt w:val="decimal"/>
      <w:lvlText w:val="%1."/>
      <w:lvlJc w:val="left"/>
      <w:pPr>
        <w:tabs>
          <w:tab w:val="num" w:pos="720"/>
        </w:tabs>
        <w:ind w:left="720" w:hanging="360"/>
      </w:pPr>
    </w:lvl>
    <w:lvl w:ilvl="1" w:tplc="DACC7E04">
      <w:start w:val="1"/>
      <w:numFmt w:val="decimal"/>
      <w:lvlText w:val="%2."/>
      <w:lvlJc w:val="left"/>
      <w:pPr>
        <w:tabs>
          <w:tab w:val="num" w:pos="1440"/>
        </w:tabs>
        <w:ind w:left="1440" w:hanging="360"/>
      </w:pPr>
    </w:lvl>
    <w:lvl w:ilvl="2" w:tplc="F2EC03C4">
      <w:start w:val="1"/>
      <w:numFmt w:val="decimal"/>
      <w:lvlText w:val="%3."/>
      <w:lvlJc w:val="left"/>
      <w:pPr>
        <w:tabs>
          <w:tab w:val="num" w:pos="2160"/>
        </w:tabs>
        <w:ind w:left="2160" w:hanging="360"/>
      </w:pPr>
    </w:lvl>
    <w:lvl w:ilvl="3" w:tplc="BDF277B2">
      <w:start w:val="1"/>
      <w:numFmt w:val="decimal"/>
      <w:lvlText w:val="%4."/>
      <w:lvlJc w:val="left"/>
      <w:pPr>
        <w:tabs>
          <w:tab w:val="num" w:pos="2880"/>
        </w:tabs>
        <w:ind w:left="2880" w:hanging="360"/>
      </w:pPr>
    </w:lvl>
    <w:lvl w:ilvl="4" w:tplc="639CE950">
      <w:start w:val="1"/>
      <w:numFmt w:val="decimal"/>
      <w:lvlText w:val="%5."/>
      <w:lvlJc w:val="left"/>
      <w:pPr>
        <w:tabs>
          <w:tab w:val="num" w:pos="3600"/>
        </w:tabs>
        <w:ind w:left="3600" w:hanging="360"/>
      </w:pPr>
    </w:lvl>
    <w:lvl w:ilvl="5" w:tplc="2738E016">
      <w:start w:val="1"/>
      <w:numFmt w:val="decimal"/>
      <w:lvlText w:val="%6."/>
      <w:lvlJc w:val="left"/>
      <w:pPr>
        <w:tabs>
          <w:tab w:val="num" w:pos="4320"/>
        </w:tabs>
        <w:ind w:left="4320" w:hanging="360"/>
      </w:pPr>
    </w:lvl>
    <w:lvl w:ilvl="6" w:tplc="453EF0A0">
      <w:start w:val="1"/>
      <w:numFmt w:val="decimal"/>
      <w:lvlText w:val="%7."/>
      <w:lvlJc w:val="left"/>
      <w:pPr>
        <w:tabs>
          <w:tab w:val="num" w:pos="5040"/>
        </w:tabs>
        <w:ind w:left="5040" w:hanging="360"/>
      </w:pPr>
    </w:lvl>
    <w:lvl w:ilvl="7" w:tplc="AC8A9D12">
      <w:start w:val="1"/>
      <w:numFmt w:val="decimal"/>
      <w:lvlText w:val="%8."/>
      <w:lvlJc w:val="left"/>
      <w:pPr>
        <w:tabs>
          <w:tab w:val="num" w:pos="5760"/>
        </w:tabs>
        <w:ind w:left="5760" w:hanging="360"/>
      </w:pPr>
    </w:lvl>
    <w:lvl w:ilvl="8" w:tplc="590694B2">
      <w:start w:val="1"/>
      <w:numFmt w:val="decimal"/>
      <w:lvlText w:val="%9."/>
      <w:lvlJc w:val="left"/>
      <w:pPr>
        <w:tabs>
          <w:tab w:val="num" w:pos="6480"/>
        </w:tabs>
        <w:ind w:left="6480" w:hanging="360"/>
      </w:pPr>
    </w:lvl>
  </w:abstractNum>
  <w:abstractNum w:abstractNumId="21" w15:restartNumberingAfterBreak="0">
    <w:nsid w:val="140E2340"/>
    <w:multiLevelType w:val="hybridMultilevel"/>
    <w:tmpl w:val="0C3CC9E4"/>
    <w:lvl w:ilvl="0" w:tplc="DA36C75A">
      <w:start w:val="3"/>
      <w:numFmt w:val="decimal"/>
      <w:lvlText w:val="%1."/>
      <w:lvlJc w:val="left"/>
      <w:pPr>
        <w:tabs>
          <w:tab w:val="num" w:pos="720"/>
        </w:tabs>
        <w:ind w:left="720" w:hanging="360"/>
      </w:pPr>
    </w:lvl>
    <w:lvl w:ilvl="1" w:tplc="43C4439C">
      <w:start w:val="1"/>
      <w:numFmt w:val="decimal"/>
      <w:lvlText w:val="%2."/>
      <w:lvlJc w:val="left"/>
      <w:pPr>
        <w:tabs>
          <w:tab w:val="num" w:pos="1440"/>
        </w:tabs>
        <w:ind w:left="1440" w:hanging="360"/>
      </w:pPr>
    </w:lvl>
    <w:lvl w:ilvl="2" w:tplc="31A62D4E">
      <w:start w:val="1"/>
      <w:numFmt w:val="decimal"/>
      <w:lvlText w:val="%3."/>
      <w:lvlJc w:val="left"/>
      <w:pPr>
        <w:tabs>
          <w:tab w:val="num" w:pos="2160"/>
        </w:tabs>
        <w:ind w:left="2160" w:hanging="360"/>
      </w:pPr>
    </w:lvl>
    <w:lvl w:ilvl="3" w:tplc="6608D186">
      <w:start w:val="1"/>
      <w:numFmt w:val="decimal"/>
      <w:lvlText w:val="%4."/>
      <w:lvlJc w:val="left"/>
      <w:pPr>
        <w:tabs>
          <w:tab w:val="num" w:pos="2880"/>
        </w:tabs>
        <w:ind w:left="2880" w:hanging="360"/>
      </w:pPr>
    </w:lvl>
    <w:lvl w:ilvl="4" w:tplc="7D92CFA0">
      <w:start w:val="1"/>
      <w:numFmt w:val="decimal"/>
      <w:lvlText w:val="%5."/>
      <w:lvlJc w:val="left"/>
      <w:pPr>
        <w:tabs>
          <w:tab w:val="num" w:pos="3600"/>
        </w:tabs>
        <w:ind w:left="3600" w:hanging="360"/>
      </w:pPr>
    </w:lvl>
    <w:lvl w:ilvl="5" w:tplc="B09A7158">
      <w:start w:val="1"/>
      <w:numFmt w:val="decimal"/>
      <w:lvlText w:val="%6."/>
      <w:lvlJc w:val="left"/>
      <w:pPr>
        <w:tabs>
          <w:tab w:val="num" w:pos="4320"/>
        </w:tabs>
        <w:ind w:left="4320" w:hanging="360"/>
      </w:pPr>
    </w:lvl>
    <w:lvl w:ilvl="6" w:tplc="DB7E1D52">
      <w:start w:val="1"/>
      <w:numFmt w:val="decimal"/>
      <w:lvlText w:val="%7."/>
      <w:lvlJc w:val="left"/>
      <w:pPr>
        <w:tabs>
          <w:tab w:val="num" w:pos="5040"/>
        </w:tabs>
        <w:ind w:left="5040" w:hanging="360"/>
      </w:pPr>
    </w:lvl>
    <w:lvl w:ilvl="7" w:tplc="1F848734">
      <w:start w:val="1"/>
      <w:numFmt w:val="decimal"/>
      <w:lvlText w:val="%8."/>
      <w:lvlJc w:val="left"/>
      <w:pPr>
        <w:tabs>
          <w:tab w:val="num" w:pos="5760"/>
        </w:tabs>
        <w:ind w:left="5760" w:hanging="360"/>
      </w:pPr>
    </w:lvl>
    <w:lvl w:ilvl="8" w:tplc="5CB891C2">
      <w:start w:val="1"/>
      <w:numFmt w:val="decimal"/>
      <w:lvlText w:val="%9."/>
      <w:lvlJc w:val="left"/>
      <w:pPr>
        <w:tabs>
          <w:tab w:val="num" w:pos="6480"/>
        </w:tabs>
        <w:ind w:left="6480" w:hanging="360"/>
      </w:pPr>
    </w:lvl>
  </w:abstractNum>
  <w:abstractNum w:abstractNumId="22" w15:restartNumberingAfterBreak="0">
    <w:nsid w:val="142B5BFD"/>
    <w:multiLevelType w:val="hybridMultilevel"/>
    <w:tmpl w:val="A368438C"/>
    <w:lvl w:ilvl="0" w:tplc="57BAE58C">
      <w:start w:val="1"/>
      <w:numFmt w:val="bullet"/>
      <w:lvlText w:val="o"/>
      <w:lvlJc w:val="left"/>
      <w:pPr>
        <w:ind w:left="720" w:hanging="360"/>
      </w:pPr>
      <w:rPr>
        <w:rFonts w:ascii="Courier New" w:hAnsi="Courier New" w:hint="default"/>
        <w:sz w:val="20"/>
      </w:rPr>
    </w:lvl>
    <w:lvl w:ilvl="1" w:tplc="FFFFFFFF">
      <w:start w:val="1"/>
      <w:numFmt w:val="bullet"/>
      <w:lvlText w:val="o"/>
      <w:lvlJc w:val="left"/>
      <w:pPr>
        <w:tabs>
          <w:tab w:val="num" w:pos="1440"/>
        </w:tabs>
        <w:ind w:left="1440" w:hanging="360"/>
      </w:pPr>
      <w:rPr>
        <w:rFonts w:ascii="Courier New" w:hAnsi="Courier New" w:hint="default"/>
        <w:sz w:val="20"/>
      </w:rPr>
    </w:lvl>
    <w:lvl w:ilvl="2" w:tplc="FFFFFFFF">
      <w:start w:val="1"/>
      <w:numFmt w:val="bullet"/>
      <w:lvlText w:val=""/>
      <w:lvlJc w:val="left"/>
      <w:pPr>
        <w:tabs>
          <w:tab w:val="num" w:pos="2160"/>
        </w:tabs>
        <w:ind w:left="2160" w:hanging="360"/>
      </w:pPr>
      <w:rPr>
        <w:rFonts w:ascii="Wingdings" w:hAnsi="Wingdings" w:hint="default"/>
        <w:sz w:val="20"/>
      </w:rPr>
    </w:lvl>
    <w:lvl w:ilvl="3" w:tplc="FFFFFFFF">
      <w:start w:val="1"/>
      <w:numFmt w:val="bullet"/>
      <w:lvlText w:val=""/>
      <w:lvlJc w:val="left"/>
      <w:pPr>
        <w:tabs>
          <w:tab w:val="num" w:pos="2880"/>
        </w:tabs>
        <w:ind w:left="2880" w:hanging="360"/>
      </w:pPr>
      <w:rPr>
        <w:rFonts w:ascii="Wingdings" w:hAnsi="Wingdings" w:hint="default"/>
        <w:sz w:val="20"/>
      </w:rPr>
    </w:lvl>
    <w:lvl w:ilvl="4" w:tplc="FFFFFFFF">
      <w:start w:val="1"/>
      <w:numFmt w:val="bullet"/>
      <w:lvlText w:val=""/>
      <w:lvlJc w:val="left"/>
      <w:pPr>
        <w:tabs>
          <w:tab w:val="num" w:pos="3600"/>
        </w:tabs>
        <w:ind w:left="3600" w:hanging="360"/>
      </w:pPr>
      <w:rPr>
        <w:rFonts w:ascii="Wingdings" w:hAnsi="Wingdings" w:hint="default"/>
        <w:sz w:val="20"/>
      </w:rPr>
    </w:lvl>
    <w:lvl w:ilvl="5" w:tplc="FFFFFFFF">
      <w:start w:val="1"/>
      <w:numFmt w:val="bullet"/>
      <w:lvlText w:val=""/>
      <w:lvlJc w:val="left"/>
      <w:pPr>
        <w:tabs>
          <w:tab w:val="num" w:pos="4320"/>
        </w:tabs>
        <w:ind w:left="4320" w:hanging="360"/>
      </w:pPr>
      <w:rPr>
        <w:rFonts w:ascii="Wingdings" w:hAnsi="Wingdings" w:hint="default"/>
        <w:sz w:val="20"/>
      </w:rPr>
    </w:lvl>
    <w:lvl w:ilvl="6" w:tplc="FFFFFFFF">
      <w:start w:val="1"/>
      <w:numFmt w:val="bullet"/>
      <w:lvlText w:val=""/>
      <w:lvlJc w:val="left"/>
      <w:pPr>
        <w:tabs>
          <w:tab w:val="num" w:pos="5040"/>
        </w:tabs>
        <w:ind w:left="5040" w:hanging="360"/>
      </w:pPr>
      <w:rPr>
        <w:rFonts w:ascii="Wingdings" w:hAnsi="Wingdings" w:hint="default"/>
        <w:sz w:val="20"/>
      </w:rPr>
    </w:lvl>
    <w:lvl w:ilvl="7" w:tplc="FFFFFFFF">
      <w:start w:val="1"/>
      <w:numFmt w:val="bullet"/>
      <w:lvlText w:val=""/>
      <w:lvlJc w:val="left"/>
      <w:pPr>
        <w:tabs>
          <w:tab w:val="num" w:pos="5760"/>
        </w:tabs>
        <w:ind w:left="5760" w:hanging="360"/>
      </w:pPr>
      <w:rPr>
        <w:rFonts w:ascii="Wingdings" w:hAnsi="Wingdings" w:hint="default"/>
        <w:sz w:val="20"/>
      </w:rPr>
    </w:lvl>
    <w:lvl w:ilvl="8" w:tplc="FFFFFFFF">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15185"/>
    <w:multiLevelType w:val="hybridMultilevel"/>
    <w:tmpl w:val="41CEEFC8"/>
    <w:lvl w:ilvl="0" w:tplc="86C0DB1C">
      <w:start w:val="2"/>
      <w:numFmt w:val="decimal"/>
      <w:lvlText w:val="%1."/>
      <w:lvlJc w:val="left"/>
      <w:pPr>
        <w:tabs>
          <w:tab w:val="num" w:pos="720"/>
        </w:tabs>
        <w:ind w:left="720" w:hanging="360"/>
      </w:pPr>
    </w:lvl>
    <w:lvl w:ilvl="1" w:tplc="6B449A6C">
      <w:start w:val="1"/>
      <w:numFmt w:val="decimal"/>
      <w:lvlText w:val="%2."/>
      <w:lvlJc w:val="left"/>
      <w:pPr>
        <w:tabs>
          <w:tab w:val="num" w:pos="1440"/>
        </w:tabs>
        <w:ind w:left="1440" w:hanging="360"/>
      </w:pPr>
    </w:lvl>
    <w:lvl w:ilvl="2" w:tplc="A2B43C4A">
      <w:start w:val="1"/>
      <w:numFmt w:val="decimal"/>
      <w:lvlText w:val="%3."/>
      <w:lvlJc w:val="left"/>
      <w:pPr>
        <w:tabs>
          <w:tab w:val="num" w:pos="2160"/>
        </w:tabs>
        <w:ind w:left="2160" w:hanging="360"/>
      </w:pPr>
    </w:lvl>
    <w:lvl w:ilvl="3" w:tplc="3912FB30">
      <w:start w:val="1"/>
      <w:numFmt w:val="decimal"/>
      <w:lvlText w:val="%4."/>
      <w:lvlJc w:val="left"/>
      <w:pPr>
        <w:tabs>
          <w:tab w:val="num" w:pos="2880"/>
        </w:tabs>
        <w:ind w:left="2880" w:hanging="360"/>
      </w:pPr>
    </w:lvl>
    <w:lvl w:ilvl="4" w:tplc="F42C06CE">
      <w:start w:val="1"/>
      <w:numFmt w:val="decimal"/>
      <w:lvlText w:val="%5."/>
      <w:lvlJc w:val="left"/>
      <w:pPr>
        <w:tabs>
          <w:tab w:val="num" w:pos="3600"/>
        </w:tabs>
        <w:ind w:left="3600" w:hanging="360"/>
      </w:pPr>
    </w:lvl>
    <w:lvl w:ilvl="5" w:tplc="5CF2314A">
      <w:start w:val="1"/>
      <w:numFmt w:val="decimal"/>
      <w:lvlText w:val="%6."/>
      <w:lvlJc w:val="left"/>
      <w:pPr>
        <w:tabs>
          <w:tab w:val="num" w:pos="4320"/>
        </w:tabs>
        <w:ind w:left="4320" w:hanging="360"/>
      </w:pPr>
    </w:lvl>
    <w:lvl w:ilvl="6" w:tplc="4690737E">
      <w:start w:val="1"/>
      <w:numFmt w:val="decimal"/>
      <w:lvlText w:val="%7."/>
      <w:lvlJc w:val="left"/>
      <w:pPr>
        <w:tabs>
          <w:tab w:val="num" w:pos="5040"/>
        </w:tabs>
        <w:ind w:left="5040" w:hanging="360"/>
      </w:pPr>
    </w:lvl>
    <w:lvl w:ilvl="7" w:tplc="2BF007F4">
      <w:start w:val="1"/>
      <w:numFmt w:val="decimal"/>
      <w:lvlText w:val="%8."/>
      <w:lvlJc w:val="left"/>
      <w:pPr>
        <w:tabs>
          <w:tab w:val="num" w:pos="5760"/>
        </w:tabs>
        <w:ind w:left="5760" w:hanging="360"/>
      </w:pPr>
    </w:lvl>
    <w:lvl w:ilvl="8" w:tplc="55CCE078">
      <w:start w:val="1"/>
      <w:numFmt w:val="decimal"/>
      <w:lvlText w:val="%9."/>
      <w:lvlJc w:val="left"/>
      <w:pPr>
        <w:tabs>
          <w:tab w:val="num" w:pos="6480"/>
        </w:tabs>
        <w:ind w:left="6480" w:hanging="360"/>
      </w:pPr>
    </w:lvl>
  </w:abstractNum>
  <w:abstractNum w:abstractNumId="24" w15:restartNumberingAfterBreak="0">
    <w:nsid w:val="15423FA8"/>
    <w:multiLevelType w:val="hybridMultilevel"/>
    <w:tmpl w:val="A87AC9B4"/>
    <w:lvl w:ilvl="0" w:tplc="8BC4447A">
      <w:start w:val="1"/>
      <w:numFmt w:val="decimal"/>
      <w:lvlText w:val="%1."/>
      <w:lvlJc w:val="left"/>
      <w:pPr>
        <w:tabs>
          <w:tab w:val="num" w:pos="720"/>
        </w:tabs>
        <w:ind w:left="720" w:hanging="360"/>
      </w:pPr>
    </w:lvl>
    <w:lvl w:ilvl="1" w:tplc="4A3E8FE0">
      <w:start w:val="1"/>
      <w:numFmt w:val="decimal"/>
      <w:lvlText w:val="%2."/>
      <w:lvlJc w:val="left"/>
      <w:pPr>
        <w:tabs>
          <w:tab w:val="num" w:pos="1440"/>
        </w:tabs>
        <w:ind w:left="1440" w:hanging="360"/>
      </w:pPr>
    </w:lvl>
    <w:lvl w:ilvl="2" w:tplc="ED1E2E90">
      <w:start w:val="1"/>
      <w:numFmt w:val="decimal"/>
      <w:lvlText w:val="%3."/>
      <w:lvlJc w:val="left"/>
      <w:pPr>
        <w:tabs>
          <w:tab w:val="num" w:pos="2160"/>
        </w:tabs>
        <w:ind w:left="2160" w:hanging="360"/>
      </w:pPr>
    </w:lvl>
    <w:lvl w:ilvl="3" w:tplc="C686976E">
      <w:start w:val="1"/>
      <w:numFmt w:val="decimal"/>
      <w:lvlText w:val="%4."/>
      <w:lvlJc w:val="left"/>
      <w:pPr>
        <w:tabs>
          <w:tab w:val="num" w:pos="2880"/>
        </w:tabs>
        <w:ind w:left="2880" w:hanging="360"/>
      </w:pPr>
    </w:lvl>
    <w:lvl w:ilvl="4" w:tplc="F89632E6">
      <w:start w:val="1"/>
      <w:numFmt w:val="decimal"/>
      <w:lvlText w:val="%5."/>
      <w:lvlJc w:val="left"/>
      <w:pPr>
        <w:tabs>
          <w:tab w:val="num" w:pos="3600"/>
        </w:tabs>
        <w:ind w:left="3600" w:hanging="360"/>
      </w:pPr>
    </w:lvl>
    <w:lvl w:ilvl="5" w:tplc="2BE2D7A0">
      <w:start w:val="1"/>
      <w:numFmt w:val="decimal"/>
      <w:lvlText w:val="%6."/>
      <w:lvlJc w:val="left"/>
      <w:pPr>
        <w:tabs>
          <w:tab w:val="num" w:pos="4320"/>
        </w:tabs>
        <w:ind w:left="4320" w:hanging="360"/>
      </w:pPr>
    </w:lvl>
    <w:lvl w:ilvl="6" w:tplc="B1DE0818">
      <w:start w:val="1"/>
      <w:numFmt w:val="decimal"/>
      <w:lvlText w:val="%7."/>
      <w:lvlJc w:val="left"/>
      <w:pPr>
        <w:tabs>
          <w:tab w:val="num" w:pos="5040"/>
        </w:tabs>
        <w:ind w:left="5040" w:hanging="360"/>
      </w:pPr>
    </w:lvl>
    <w:lvl w:ilvl="7" w:tplc="CD002746">
      <w:start w:val="1"/>
      <w:numFmt w:val="decimal"/>
      <w:lvlText w:val="%8."/>
      <w:lvlJc w:val="left"/>
      <w:pPr>
        <w:tabs>
          <w:tab w:val="num" w:pos="5760"/>
        </w:tabs>
        <w:ind w:left="5760" w:hanging="360"/>
      </w:pPr>
    </w:lvl>
    <w:lvl w:ilvl="8" w:tplc="ECA0620C">
      <w:start w:val="1"/>
      <w:numFmt w:val="decimal"/>
      <w:lvlText w:val="%9."/>
      <w:lvlJc w:val="left"/>
      <w:pPr>
        <w:tabs>
          <w:tab w:val="num" w:pos="6480"/>
        </w:tabs>
        <w:ind w:left="6480" w:hanging="360"/>
      </w:pPr>
    </w:lvl>
  </w:abstractNum>
  <w:abstractNum w:abstractNumId="25" w15:restartNumberingAfterBreak="0">
    <w:nsid w:val="15576F6D"/>
    <w:multiLevelType w:val="multilevel"/>
    <w:tmpl w:val="0B3C38C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5E05652"/>
    <w:multiLevelType w:val="multilevel"/>
    <w:tmpl w:val="7D685C9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699223C"/>
    <w:multiLevelType w:val="hybridMultilevel"/>
    <w:tmpl w:val="27A8E422"/>
    <w:lvl w:ilvl="0" w:tplc="76D2B926">
      <w:start w:val="4"/>
      <w:numFmt w:val="decimal"/>
      <w:lvlText w:val="%1."/>
      <w:lvlJc w:val="left"/>
      <w:pPr>
        <w:tabs>
          <w:tab w:val="num" w:pos="720"/>
        </w:tabs>
        <w:ind w:left="720" w:hanging="360"/>
      </w:pPr>
    </w:lvl>
    <w:lvl w:ilvl="1" w:tplc="8326E55E">
      <w:start w:val="1"/>
      <w:numFmt w:val="decimal"/>
      <w:lvlText w:val="%2."/>
      <w:lvlJc w:val="left"/>
      <w:pPr>
        <w:tabs>
          <w:tab w:val="num" w:pos="1440"/>
        </w:tabs>
        <w:ind w:left="1440" w:hanging="360"/>
      </w:pPr>
    </w:lvl>
    <w:lvl w:ilvl="2" w:tplc="D0445BD2">
      <w:start w:val="1"/>
      <w:numFmt w:val="decimal"/>
      <w:lvlText w:val="%3."/>
      <w:lvlJc w:val="left"/>
      <w:pPr>
        <w:tabs>
          <w:tab w:val="num" w:pos="2160"/>
        </w:tabs>
        <w:ind w:left="2160" w:hanging="360"/>
      </w:pPr>
    </w:lvl>
    <w:lvl w:ilvl="3" w:tplc="E6CCA7AC">
      <w:start w:val="1"/>
      <w:numFmt w:val="decimal"/>
      <w:lvlText w:val="%4."/>
      <w:lvlJc w:val="left"/>
      <w:pPr>
        <w:tabs>
          <w:tab w:val="num" w:pos="2880"/>
        </w:tabs>
        <w:ind w:left="2880" w:hanging="360"/>
      </w:pPr>
    </w:lvl>
    <w:lvl w:ilvl="4" w:tplc="FE468FE0">
      <w:start w:val="1"/>
      <w:numFmt w:val="decimal"/>
      <w:lvlText w:val="%5."/>
      <w:lvlJc w:val="left"/>
      <w:pPr>
        <w:tabs>
          <w:tab w:val="num" w:pos="3600"/>
        </w:tabs>
        <w:ind w:left="3600" w:hanging="360"/>
      </w:pPr>
    </w:lvl>
    <w:lvl w:ilvl="5" w:tplc="21064964">
      <w:start w:val="1"/>
      <w:numFmt w:val="decimal"/>
      <w:lvlText w:val="%6."/>
      <w:lvlJc w:val="left"/>
      <w:pPr>
        <w:tabs>
          <w:tab w:val="num" w:pos="4320"/>
        </w:tabs>
        <w:ind w:left="4320" w:hanging="360"/>
      </w:pPr>
    </w:lvl>
    <w:lvl w:ilvl="6" w:tplc="E6B0706A">
      <w:start w:val="1"/>
      <w:numFmt w:val="decimal"/>
      <w:lvlText w:val="%7."/>
      <w:lvlJc w:val="left"/>
      <w:pPr>
        <w:tabs>
          <w:tab w:val="num" w:pos="5040"/>
        </w:tabs>
        <w:ind w:left="5040" w:hanging="360"/>
      </w:pPr>
    </w:lvl>
    <w:lvl w:ilvl="7" w:tplc="F6907EA0">
      <w:start w:val="1"/>
      <w:numFmt w:val="decimal"/>
      <w:lvlText w:val="%8."/>
      <w:lvlJc w:val="left"/>
      <w:pPr>
        <w:tabs>
          <w:tab w:val="num" w:pos="5760"/>
        </w:tabs>
        <w:ind w:left="5760" w:hanging="360"/>
      </w:pPr>
    </w:lvl>
    <w:lvl w:ilvl="8" w:tplc="5F40780E">
      <w:start w:val="1"/>
      <w:numFmt w:val="decimal"/>
      <w:lvlText w:val="%9."/>
      <w:lvlJc w:val="left"/>
      <w:pPr>
        <w:tabs>
          <w:tab w:val="num" w:pos="6480"/>
        </w:tabs>
        <w:ind w:left="6480" w:hanging="360"/>
      </w:pPr>
    </w:lvl>
  </w:abstractNum>
  <w:abstractNum w:abstractNumId="28" w15:restartNumberingAfterBreak="0">
    <w:nsid w:val="187F0542"/>
    <w:multiLevelType w:val="multilevel"/>
    <w:tmpl w:val="59D24C6E"/>
    <w:lvl w:ilvl="0">
      <w:start w:val="1"/>
      <w:numFmt w:val="bullet"/>
      <w:pStyle w:val="Checklis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6F6A35"/>
    <w:multiLevelType w:val="multilevel"/>
    <w:tmpl w:val="A054678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B1B0069"/>
    <w:multiLevelType w:val="hybridMultilevel"/>
    <w:tmpl w:val="EE2463A8"/>
    <w:lvl w:ilvl="0" w:tplc="FFFFFFFF">
      <w:start w:val="10"/>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883498B8">
      <w:start w:val="1"/>
      <w:numFmt w:val="none"/>
      <w:lvlText w:val="1."/>
      <w:lvlJc w:val="left"/>
      <w:pPr>
        <w:ind w:left="360" w:hanging="360"/>
      </w:pPr>
      <w:rPr>
        <w:rFont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15:restartNumberingAfterBreak="0">
    <w:nsid w:val="1B8338EE"/>
    <w:multiLevelType w:val="hybridMultilevel"/>
    <w:tmpl w:val="A47A7638"/>
    <w:lvl w:ilvl="0" w:tplc="B29815D6">
      <w:start w:val="7"/>
      <w:numFmt w:val="decimal"/>
      <w:lvlText w:val="%1."/>
      <w:lvlJc w:val="left"/>
      <w:pPr>
        <w:tabs>
          <w:tab w:val="num" w:pos="720"/>
        </w:tabs>
        <w:ind w:left="720" w:hanging="360"/>
      </w:pPr>
    </w:lvl>
    <w:lvl w:ilvl="1" w:tplc="F5C63AA8">
      <w:start w:val="1"/>
      <w:numFmt w:val="decimal"/>
      <w:lvlText w:val="%2."/>
      <w:lvlJc w:val="left"/>
      <w:pPr>
        <w:tabs>
          <w:tab w:val="num" w:pos="1440"/>
        </w:tabs>
        <w:ind w:left="1440" w:hanging="360"/>
      </w:pPr>
    </w:lvl>
    <w:lvl w:ilvl="2" w:tplc="9B0E10FE">
      <w:start w:val="1"/>
      <w:numFmt w:val="decimal"/>
      <w:lvlText w:val="%3."/>
      <w:lvlJc w:val="left"/>
      <w:pPr>
        <w:tabs>
          <w:tab w:val="num" w:pos="2160"/>
        </w:tabs>
        <w:ind w:left="2160" w:hanging="360"/>
      </w:pPr>
    </w:lvl>
    <w:lvl w:ilvl="3" w:tplc="66D8E9A4">
      <w:start w:val="1"/>
      <w:numFmt w:val="decimal"/>
      <w:lvlText w:val="%4."/>
      <w:lvlJc w:val="left"/>
      <w:pPr>
        <w:tabs>
          <w:tab w:val="num" w:pos="2880"/>
        </w:tabs>
        <w:ind w:left="2880" w:hanging="360"/>
      </w:pPr>
    </w:lvl>
    <w:lvl w:ilvl="4" w:tplc="BC56A76E">
      <w:start w:val="1"/>
      <w:numFmt w:val="decimal"/>
      <w:lvlText w:val="%5."/>
      <w:lvlJc w:val="left"/>
      <w:pPr>
        <w:tabs>
          <w:tab w:val="num" w:pos="3600"/>
        </w:tabs>
        <w:ind w:left="3600" w:hanging="360"/>
      </w:pPr>
    </w:lvl>
    <w:lvl w:ilvl="5" w:tplc="BBA6686A">
      <w:start w:val="1"/>
      <w:numFmt w:val="decimal"/>
      <w:lvlText w:val="%6."/>
      <w:lvlJc w:val="left"/>
      <w:pPr>
        <w:tabs>
          <w:tab w:val="num" w:pos="4320"/>
        </w:tabs>
        <w:ind w:left="4320" w:hanging="360"/>
      </w:pPr>
    </w:lvl>
    <w:lvl w:ilvl="6" w:tplc="4AE21776">
      <w:start w:val="1"/>
      <w:numFmt w:val="decimal"/>
      <w:lvlText w:val="%7."/>
      <w:lvlJc w:val="left"/>
      <w:pPr>
        <w:tabs>
          <w:tab w:val="num" w:pos="5040"/>
        </w:tabs>
        <w:ind w:left="5040" w:hanging="360"/>
      </w:pPr>
    </w:lvl>
    <w:lvl w:ilvl="7" w:tplc="6846ACF0">
      <w:start w:val="1"/>
      <w:numFmt w:val="decimal"/>
      <w:lvlText w:val="%8."/>
      <w:lvlJc w:val="left"/>
      <w:pPr>
        <w:tabs>
          <w:tab w:val="num" w:pos="5760"/>
        </w:tabs>
        <w:ind w:left="5760" w:hanging="360"/>
      </w:pPr>
    </w:lvl>
    <w:lvl w:ilvl="8" w:tplc="069E3D26">
      <w:start w:val="1"/>
      <w:numFmt w:val="decimal"/>
      <w:lvlText w:val="%9."/>
      <w:lvlJc w:val="left"/>
      <w:pPr>
        <w:tabs>
          <w:tab w:val="num" w:pos="6480"/>
        </w:tabs>
        <w:ind w:left="6480" w:hanging="360"/>
      </w:pPr>
    </w:lvl>
  </w:abstractNum>
  <w:abstractNum w:abstractNumId="32" w15:restartNumberingAfterBreak="0">
    <w:nsid w:val="1B9C7688"/>
    <w:multiLevelType w:val="multilevel"/>
    <w:tmpl w:val="25AE09F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BB77295"/>
    <w:multiLevelType w:val="multilevel"/>
    <w:tmpl w:val="00F29E4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C3011B1"/>
    <w:multiLevelType w:val="hybridMultilevel"/>
    <w:tmpl w:val="B3AC6182"/>
    <w:lvl w:ilvl="0" w:tplc="371CB494">
      <w:start w:val="4"/>
      <w:numFmt w:val="decimal"/>
      <w:lvlText w:val="%1."/>
      <w:lvlJc w:val="left"/>
      <w:pPr>
        <w:tabs>
          <w:tab w:val="num" w:pos="720"/>
        </w:tabs>
        <w:ind w:left="720" w:hanging="360"/>
      </w:pPr>
    </w:lvl>
    <w:lvl w:ilvl="1" w:tplc="17624B82">
      <w:start w:val="1"/>
      <w:numFmt w:val="decimal"/>
      <w:lvlText w:val="%2."/>
      <w:lvlJc w:val="left"/>
      <w:pPr>
        <w:tabs>
          <w:tab w:val="num" w:pos="1440"/>
        </w:tabs>
        <w:ind w:left="1440" w:hanging="360"/>
      </w:pPr>
    </w:lvl>
    <w:lvl w:ilvl="2" w:tplc="1BA052A4">
      <w:start w:val="1"/>
      <w:numFmt w:val="decimal"/>
      <w:lvlText w:val="%3."/>
      <w:lvlJc w:val="left"/>
      <w:pPr>
        <w:tabs>
          <w:tab w:val="num" w:pos="2160"/>
        </w:tabs>
        <w:ind w:left="2160" w:hanging="360"/>
      </w:pPr>
    </w:lvl>
    <w:lvl w:ilvl="3" w:tplc="B20264B8">
      <w:start w:val="1"/>
      <w:numFmt w:val="decimal"/>
      <w:lvlText w:val="%4."/>
      <w:lvlJc w:val="left"/>
      <w:pPr>
        <w:tabs>
          <w:tab w:val="num" w:pos="2880"/>
        </w:tabs>
        <w:ind w:left="2880" w:hanging="360"/>
      </w:pPr>
    </w:lvl>
    <w:lvl w:ilvl="4" w:tplc="6344BE7E">
      <w:start w:val="1"/>
      <w:numFmt w:val="decimal"/>
      <w:lvlText w:val="%5."/>
      <w:lvlJc w:val="left"/>
      <w:pPr>
        <w:tabs>
          <w:tab w:val="num" w:pos="3600"/>
        </w:tabs>
        <w:ind w:left="3600" w:hanging="360"/>
      </w:pPr>
    </w:lvl>
    <w:lvl w:ilvl="5" w:tplc="87A8BFD8">
      <w:start w:val="1"/>
      <w:numFmt w:val="decimal"/>
      <w:lvlText w:val="%6."/>
      <w:lvlJc w:val="left"/>
      <w:pPr>
        <w:tabs>
          <w:tab w:val="num" w:pos="4320"/>
        </w:tabs>
        <w:ind w:left="4320" w:hanging="360"/>
      </w:pPr>
    </w:lvl>
    <w:lvl w:ilvl="6" w:tplc="51907CB6">
      <w:start w:val="1"/>
      <w:numFmt w:val="decimal"/>
      <w:lvlText w:val="%7."/>
      <w:lvlJc w:val="left"/>
      <w:pPr>
        <w:tabs>
          <w:tab w:val="num" w:pos="5040"/>
        </w:tabs>
        <w:ind w:left="5040" w:hanging="360"/>
      </w:pPr>
    </w:lvl>
    <w:lvl w:ilvl="7" w:tplc="F698E582">
      <w:start w:val="1"/>
      <w:numFmt w:val="decimal"/>
      <w:lvlText w:val="%8."/>
      <w:lvlJc w:val="left"/>
      <w:pPr>
        <w:tabs>
          <w:tab w:val="num" w:pos="5760"/>
        </w:tabs>
        <w:ind w:left="5760" w:hanging="360"/>
      </w:pPr>
    </w:lvl>
    <w:lvl w:ilvl="8" w:tplc="56BCCD9A">
      <w:start w:val="1"/>
      <w:numFmt w:val="decimal"/>
      <w:lvlText w:val="%9."/>
      <w:lvlJc w:val="left"/>
      <w:pPr>
        <w:tabs>
          <w:tab w:val="num" w:pos="6480"/>
        </w:tabs>
        <w:ind w:left="6480" w:hanging="360"/>
      </w:pPr>
    </w:lvl>
  </w:abstractNum>
  <w:abstractNum w:abstractNumId="35" w15:restartNumberingAfterBreak="0">
    <w:nsid w:val="1D771922"/>
    <w:multiLevelType w:val="multilevel"/>
    <w:tmpl w:val="E5D47D6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E0A2C56"/>
    <w:multiLevelType w:val="hybridMultilevel"/>
    <w:tmpl w:val="472CD32E"/>
    <w:lvl w:ilvl="0" w:tplc="2FDC5EA4">
      <w:start w:val="12"/>
      <w:numFmt w:val="decimal"/>
      <w:lvlText w:val="%1."/>
      <w:lvlJc w:val="left"/>
      <w:pPr>
        <w:tabs>
          <w:tab w:val="num" w:pos="720"/>
        </w:tabs>
        <w:ind w:left="720" w:hanging="360"/>
      </w:pPr>
    </w:lvl>
    <w:lvl w:ilvl="1" w:tplc="38AEB25E">
      <w:start w:val="1"/>
      <w:numFmt w:val="decimal"/>
      <w:lvlText w:val="%2."/>
      <w:lvlJc w:val="left"/>
      <w:pPr>
        <w:tabs>
          <w:tab w:val="num" w:pos="1440"/>
        </w:tabs>
        <w:ind w:left="1440" w:hanging="360"/>
      </w:pPr>
    </w:lvl>
    <w:lvl w:ilvl="2" w:tplc="7520DBC8">
      <w:start w:val="1"/>
      <w:numFmt w:val="decimal"/>
      <w:lvlText w:val="%3."/>
      <w:lvlJc w:val="left"/>
      <w:pPr>
        <w:tabs>
          <w:tab w:val="num" w:pos="2160"/>
        </w:tabs>
        <w:ind w:left="2160" w:hanging="360"/>
      </w:pPr>
    </w:lvl>
    <w:lvl w:ilvl="3" w:tplc="231089A2">
      <w:start w:val="1"/>
      <w:numFmt w:val="decimal"/>
      <w:lvlText w:val="%4."/>
      <w:lvlJc w:val="left"/>
      <w:pPr>
        <w:tabs>
          <w:tab w:val="num" w:pos="2880"/>
        </w:tabs>
        <w:ind w:left="2880" w:hanging="360"/>
      </w:pPr>
    </w:lvl>
    <w:lvl w:ilvl="4" w:tplc="90ACBD6A">
      <w:start w:val="1"/>
      <w:numFmt w:val="decimal"/>
      <w:lvlText w:val="%5."/>
      <w:lvlJc w:val="left"/>
      <w:pPr>
        <w:tabs>
          <w:tab w:val="num" w:pos="3600"/>
        </w:tabs>
        <w:ind w:left="3600" w:hanging="360"/>
      </w:pPr>
    </w:lvl>
    <w:lvl w:ilvl="5" w:tplc="13C48AE8">
      <w:start w:val="1"/>
      <w:numFmt w:val="decimal"/>
      <w:lvlText w:val="%6."/>
      <w:lvlJc w:val="left"/>
      <w:pPr>
        <w:tabs>
          <w:tab w:val="num" w:pos="4320"/>
        </w:tabs>
        <w:ind w:left="4320" w:hanging="360"/>
      </w:pPr>
    </w:lvl>
    <w:lvl w:ilvl="6" w:tplc="49D84FA6">
      <w:start w:val="1"/>
      <w:numFmt w:val="decimal"/>
      <w:lvlText w:val="%7."/>
      <w:lvlJc w:val="left"/>
      <w:pPr>
        <w:tabs>
          <w:tab w:val="num" w:pos="5040"/>
        </w:tabs>
        <w:ind w:left="5040" w:hanging="360"/>
      </w:pPr>
    </w:lvl>
    <w:lvl w:ilvl="7" w:tplc="EC46CE90">
      <w:start w:val="1"/>
      <w:numFmt w:val="decimal"/>
      <w:lvlText w:val="%8."/>
      <w:lvlJc w:val="left"/>
      <w:pPr>
        <w:tabs>
          <w:tab w:val="num" w:pos="5760"/>
        </w:tabs>
        <w:ind w:left="5760" w:hanging="360"/>
      </w:pPr>
    </w:lvl>
    <w:lvl w:ilvl="8" w:tplc="255A7960">
      <w:start w:val="1"/>
      <w:numFmt w:val="decimal"/>
      <w:lvlText w:val="%9."/>
      <w:lvlJc w:val="left"/>
      <w:pPr>
        <w:tabs>
          <w:tab w:val="num" w:pos="6480"/>
        </w:tabs>
        <w:ind w:left="6480" w:hanging="360"/>
      </w:pPr>
    </w:lvl>
  </w:abstractNum>
  <w:abstractNum w:abstractNumId="37" w15:restartNumberingAfterBreak="0">
    <w:nsid w:val="1FF41500"/>
    <w:multiLevelType w:val="hybridMultilevel"/>
    <w:tmpl w:val="B38A3352"/>
    <w:lvl w:ilvl="0" w:tplc="3FF4E8AC">
      <w:start w:val="11"/>
      <w:numFmt w:val="decimal"/>
      <w:lvlText w:val="%1."/>
      <w:lvlJc w:val="left"/>
      <w:pPr>
        <w:tabs>
          <w:tab w:val="num" w:pos="720"/>
        </w:tabs>
        <w:ind w:left="720" w:hanging="360"/>
      </w:pPr>
    </w:lvl>
    <w:lvl w:ilvl="1" w:tplc="B02AD520">
      <w:start w:val="1"/>
      <w:numFmt w:val="decimal"/>
      <w:lvlText w:val="%2."/>
      <w:lvlJc w:val="left"/>
      <w:pPr>
        <w:tabs>
          <w:tab w:val="num" w:pos="1440"/>
        </w:tabs>
        <w:ind w:left="1440" w:hanging="360"/>
      </w:pPr>
    </w:lvl>
    <w:lvl w:ilvl="2" w:tplc="B2669184">
      <w:start w:val="1"/>
      <w:numFmt w:val="decimal"/>
      <w:lvlText w:val="%3."/>
      <w:lvlJc w:val="left"/>
      <w:pPr>
        <w:tabs>
          <w:tab w:val="num" w:pos="2160"/>
        </w:tabs>
        <w:ind w:left="2160" w:hanging="360"/>
      </w:pPr>
    </w:lvl>
    <w:lvl w:ilvl="3" w:tplc="DFFA3C12">
      <w:start w:val="1"/>
      <w:numFmt w:val="decimal"/>
      <w:lvlText w:val="%4."/>
      <w:lvlJc w:val="left"/>
      <w:pPr>
        <w:tabs>
          <w:tab w:val="num" w:pos="2880"/>
        </w:tabs>
        <w:ind w:left="2880" w:hanging="360"/>
      </w:pPr>
    </w:lvl>
    <w:lvl w:ilvl="4" w:tplc="D69CB248">
      <w:start w:val="1"/>
      <w:numFmt w:val="decimal"/>
      <w:lvlText w:val="%5."/>
      <w:lvlJc w:val="left"/>
      <w:pPr>
        <w:tabs>
          <w:tab w:val="num" w:pos="3600"/>
        </w:tabs>
        <w:ind w:left="3600" w:hanging="360"/>
      </w:pPr>
    </w:lvl>
    <w:lvl w:ilvl="5" w:tplc="144057A2">
      <w:start w:val="1"/>
      <w:numFmt w:val="decimal"/>
      <w:lvlText w:val="%6."/>
      <w:lvlJc w:val="left"/>
      <w:pPr>
        <w:tabs>
          <w:tab w:val="num" w:pos="4320"/>
        </w:tabs>
        <w:ind w:left="4320" w:hanging="360"/>
      </w:pPr>
    </w:lvl>
    <w:lvl w:ilvl="6" w:tplc="3ABC9332">
      <w:start w:val="1"/>
      <w:numFmt w:val="decimal"/>
      <w:lvlText w:val="%7."/>
      <w:lvlJc w:val="left"/>
      <w:pPr>
        <w:tabs>
          <w:tab w:val="num" w:pos="5040"/>
        </w:tabs>
        <w:ind w:left="5040" w:hanging="360"/>
      </w:pPr>
    </w:lvl>
    <w:lvl w:ilvl="7" w:tplc="91505012">
      <w:start w:val="1"/>
      <w:numFmt w:val="decimal"/>
      <w:lvlText w:val="%8."/>
      <w:lvlJc w:val="left"/>
      <w:pPr>
        <w:tabs>
          <w:tab w:val="num" w:pos="5760"/>
        </w:tabs>
        <w:ind w:left="5760" w:hanging="360"/>
      </w:pPr>
    </w:lvl>
    <w:lvl w:ilvl="8" w:tplc="367CC46A">
      <w:start w:val="1"/>
      <w:numFmt w:val="decimal"/>
      <w:lvlText w:val="%9."/>
      <w:lvlJc w:val="left"/>
      <w:pPr>
        <w:tabs>
          <w:tab w:val="num" w:pos="6480"/>
        </w:tabs>
        <w:ind w:left="6480" w:hanging="360"/>
      </w:pPr>
    </w:lvl>
  </w:abstractNum>
  <w:abstractNum w:abstractNumId="38" w15:restartNumberingAfterBreak="0">
    <w:nsid w:val="20162B0A"/>
    <w:multiLevelType w:val="hybridMultilevel"/>
    <w:tmpl w:val="9348B1E6"/>
    <w:lvl w:ilvl="0" w:tplc="6D2EED86">
      <w:start w:val="12"/>
      <w:numFmt w:val="decimal"/>
      <w:lvlText w:val="%1."/>
      <w:lvlJc w:val="left"/>
      <w:pPr>
        <w:tabs>
          <w:tab w:val="num" w:pos="720"/>
        </w:tabs>
        <w:ind w:left="720" w:hanging="360"/>
      </w:pPr>
    </w:lvl>
    <w:lvl w:ilvl="1" w:tplc="AC98F99E">
      <w:start w:val="1"/>
      <w:numFmt w:val="decimal"/>
      <w:lvlText w:val="%2."/>
      <w:lvlJc w:val="left"/>
      <w:pPr>
        <w:tabs>
          <w:tab w:val="num" w:pos="1440"/>
        </w:tabs>
        <w:ind w:left="1440" w:hanging="360"/>
      </w:pPr>
    </w:lvl>
    <w:lvl w:ilvl="2" w:tplc="B49A20CE">
      <w:start w:val="1"/>
      <w:numFmt w:val="decimal"/>
      <w:lvlText w:val="%3."/>
      <w:lvlJc w:val="left"/>
      <w:pPr>
        <w:tabs>
          <w:tab w:val="num" w:pos="2160"/>
        </w:tabs>
        <w:ind w:left="2160" w:hanging="360"/>
      </w:pPr>
    </w:lvl>
    <w:lvl w:ilvl="3" w:tplc="C040EA68">
      <w:start w:val="1"/>
      <w:numFmt w:val="decimal"/>
      <w:lvlText w:val="%4."/>
      <w:lvlJc w:val="left"/>
      <w:pPr>
        <w:tabs>
          <w:tab w:val="num" w:pos="2880"/>
        </w:tabs>
        <w:ind w:left="2880" w:hanging="360"/>
      </w:pPr>
    </w:lvl>
    <w:lvl w:ilvl="4" w:tplc="5FE41D52">
      <w:start w:val="1"/>
      <w:numFmt w:val="decimal"/>
      <w:lvlText w:val="%5."/>
      <w:lvlJc w:val="left"/>
      <w:pPr>
        <w:tabs>
          <w:tab w:val="num" w:pos="3600"/>
        </w:tabs>
        <w:ind w:left="3600" w:hanging="360"/>
      </w:pPr>
    </w:lvl>
    <w:lvl w:ilvl="5" w:tplc="34A4F7DC">
      <w:start w:val="1"/>
      <w:numFmt w:val="decimal"/>
      <w:lvlText w:val="%6."/>
      <w:lvlJc w:val="left"/>
      <w:pPr>
        <w:tabs>
          <w:tab w:val="num" w:pos="4320"/>
        </w:tabs>
        <w:ind w:left="4320" w:hanging="360"/>
      </w:pPr>
    </w:lvl>
    <w:lvl w:ilvl="6" w:tplc="5BBCBACC">
      <w:start w:val="1"/>
      <w:numFmt w:val="decimal"/>
      <w:lvlText w:val="%7."/>
      <w:lvlJc w:val="left"/>
      <w:pPr>
        <w:tabs>
          <w:tab w:val="num" w:pos="5040"/>
        </w:tabs>
        <w:ind w:left="5040" w:hanging="360"/>
      </w:pPr>
    </w:lvl>
    <w:lvl w:ilvl="7" w:tplc="AA90DF34">
      <w:start w:val="1"/>
      <w:numFmt w:val="decimal"/>
      <w:lvlText w:val="%8."/>
      <w:lvlJc w:val="left"/>
      <w:pPr>
        <w:tabs>
          <w:tab w:val="num" w:pos="5760"/>
        </w:tabs>
        <w:ind w:left="5760" w:hanging="360"/>
      </w:pPr>
    </w:lvl>
    <w:lvl w:ilvl="8" w:tplc="781A1D4C">
      <w:start w:val="1"/>
      <w:numFmt w:val="decimal"/>
      <w:lvlText w:val="%9."/>
      <w:lvlJc w:val="left"/>
      <w:pPr>
        <w:tabs>
          <w:tab w:val="num" w:pos="6480"/>
        </w:tabs>
        <w:ind w:left="6480" w:hanging="360"/>
      </w:pPr>
    </w:lvl>
  </w:abstractNum>
  <w:abstractNum w:abstractNumId="39" w15:restartNumberingAfterBreak="0">
    <w:nsid w:val="205171F3"/>
    <w:multiLevelType w:val="hybridMultilevel"/>
    <w:tmpl w:val="24760910"/>
    <w:lvl w:ilvl="0" w:tplc="52F86716">
      <w:start w:val="5"/>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546752"/>
    <w:multiLevelType w:val="hybridMultilevel"/>
    <w:tmpl w:val="E1A29E8A"/>
    <w:lvl w:ilvl="0" w:tplc="B388EF6A">
      <w:start w:val="8"/>
      <w:numFmt w:val="decimal"/>
      <w:lvlText w:val="%1."/>
      <w:lvlJc w:val="left"/>
      <w:pPr>
        <w:tabs>
          <w:tab w:val="num" w:pos="720"/>
        </w:tabs>
        <w:ind w:left="720" w:hanging="360"/>
      </w:pPr>
    </w:lvl>
    <w:lvl w:ilvl="1" w:tplc="517A3B1C">
      <w:start w:val="1"/>
      <w:numFmt w:val="decimal"/>
      <w:lvlText w:val="%2."/>
      <w:lvlJc w:val="left"/>
      <w:pPr>
        <w:tabs>
          <w:tab w:val="num" w:pos="1440"/>
        </w:tabs>
        <w:ind w:left="1440" w:hanging="360"/>
      </w:pPr>
    </w:lvl>
    <w:lvl w:ilvl="2" w:tplc="15FE24BA">
      <w:start w:val="1"/>
      <w:numFmt w:val="decimal"/>
      <w:lvlText w:val="%3."/>
      <w:lvlJc w:val="left"/>
      <w:pPr>
        <w:tabs>
          <w:tab w:val="num" w:pos="2160"/>
        </w:tabs>
        <w:ind w:left="2160" w:hanging="360"/>
      </w:pPr>
    </w:lvl>
    <w:lvl w:ilvl="3" w:tplc="4204E268">
      <w:start w:val="1"/>
      <w:numFmt w:val="decimal"/>
      <w:lvlText w:val="%4."/>
      <w:lvlJc w:val="left"/>
      <w:pPr>
        <w:tabs>
          <w:tab w:val="num" w:pos="2880"/>
        </w:tabs>
        <w:ind w:left="2880" w:hanging="360"/>
      </w:pPr>
    </w:lvl>
    <w:lvl w:ilvl="4" w:tplc="30DCDA3E">
      <w:start w:val="1"/>
      <w:numFmt w:val="decimal"/>
      <w:lvlText w:val="%5."/>
      <w:lvlJc w:val="left"/>
      <w:pPr>
        <w:tabs>
          <w:tab w:val="num" w:pos="3600"/>
        </w:tabs>
        <w:ind w:left="3600" w:hanging="360"/>
      </w:pPr>
    </w:lvl>
    <w:lvl w:ilvl="5" w:tplc="395849E4">
      <w:start w:val="1"/>
      <w:numFmt w:val="decimal"/>
      <w:lvlText w:val="%6."/>
      <w:lvlJc w:val="left"/>
      <w:pPr>
        <w:tabs>
          <w:tab w:val="num" w:pos="4320"/>
        </w:tabs>
        <w:ind w:left="4320" w:hanging="360"/>
      </w:pPr>
    </w:lvl>
    <w:lvl w:ilvl="6" w:tplc="3C001818">
      <w:start w:val="1"/>
      <w:numFmt w:val="decimal"/>
      <w:lvlText w:val="%7."/>
      <w:lvlJc w:val="left"/>
      <w:pPr>
        <w:tabs>
          <w:tab w:val="num" w:pos="5040"/>
        </w:tabs>
        <w:ind w:left="5040" w:hanging="360"/>
      </w:pPr>
    </w:lvl>
    <w:lvl w:ilvl="7" w:tplc="CFE656F4">
      <w:start w:val="1"/>
      <w:numFmt w:val="decimal"/>
      <w:lvlText w:val="%8."/>
      <w:lvlJc w:val="left"/>
      <w:pPr>
        <w:tabs>
          <w:tab w:val="num" w:pos="5760"/>
        </w:tabs>
        <w:ind w:left="5760" w:hanging="360"/>
      </w:pPr>
    </w:lvl>
    <w:lvl w:ilvl="8" w:tplc="47366CD6">
      <w:start w:val="1"/>
      <w:numFmt w:val="decimal"/>
      <w:lvlText w:val="%9."/>
      <w:lvlJc w:val="left"/>
      <w:pPr>
        <w:tabs>
          <w:tab w:val="num" w:pos="6480"/>
        </w:tabs>
        <w:ind w:left="6480" w:hanging="360"/>
      </w:pPr>
    </w:lvl>
  </w:abstractNum>
  <w:abstractNum w:abstractNumId="41" w15:restartNumberingAfterBreak="0">
    <w:nsid w:val="20BE614B"/>
    <w:multiLevelType w:val="hybridMultilevel"/>
    <w:tmpl w:val="8794DA36"/>
    <w:lvl w:ilvl="0" w:tplc="CE7C0DBA">
      <w:start w:val="9"/>
      <w:numFmt w:val="decimal"/>
      <w:lvlText w:val="%1."/>
      <w:lvlJc w:val="left"/>
      <w:pPr>
        <w:tabs>
          <w:tab w:val="num" w:pos="720"/>
        </w:tabs>
        <w:ind w:left="720" w:hanging="360"/>
      </w:pPr>
    </w:lvl>
    <w:lvl w:ilvl="1" w:tplc="D3503082">
      <w:start w:val="1"/>
      <w:numFmt w:val="decimal"/>
      <w:lvlText w:val="%2."/>
      <w:lvlJc w:val="left"/>
      <w:pPr>
        <w:tabs>
          <w:tab w:val="num" w:pos="1440"/>
        </w:tabs>
        <w:ind w:left="1440" w:hanging="360"/>
      </w:pPr>
    </w:lvl>
    <w:lvl w:ilvl="2" w:tplc="4BD8301A">
      <w:start w:val="1"/>
      <w:numFmt w:val="decimal"/>
      <w:lvlText w:val="%3."/>
      <w:lvlJc w:val="left"/>
      <w:pPr>
        <w:tabs>
          <w:tab w:val="num" w:pos="2160"/>
        </w:tabs>
        <w:ind w:left="2160" w:hanging="360"/>
      </w:pPr>
    </w:lvl>
    <w:lvl w:ilvl="3" w:tplc="B4F476E8">
      <w:start w:val="1"/>
      <w:numFmt w:val="decimal"/>
      <w:lvlText w:val="%4."/>
      <w:lvlJc w:val="left"/>
      <w:pPr>
        <w:tabs>
          <w:tab w:val="num" w:pos="2880"/>
        </w:tabs>
        <w:ind w:left="2880" w:hanging="360"/>
      </w:pPr>
    </w:lvl>
    <w:lvl w:ilvl="4" w:tplc="11DEC1EE">
      <w:start w:val="1"/>
      <w:numFmt w:val="decimal"/>
      <w:lvlText w:val="%5."/>
      <w:lvlJc w:val="left"/>
      <w:pPr>
        <w:tabs>
          <w:tab w:val="num" w:pos="3600"/>
        </w:tabs>
        <w:ind w:left="3600" w:hanging="360"/>
      </w:pPr>
    </w:lvl>
    <w:lvl w:ilvl="5" w:tplc="72940148">
      <w:start w:val="1"/>
      <w:numFmt w:val="decimal"/>
      <w:lvlText w:val="%6."/>
      <w:lvlJc w:val="left"/>
      <w:pPr>
        <w:tabs>
          <w:tab w:val="num" w:pos="4320"/>
        </w:tabs>
        <w:ind w:left="4320" w:hanging="360"/>
      </w:pPr>
    </w:lvl>
    <w:lvl w:ilvl="6" w:tplc="8D14BBFE">
      <w:start w:val="1"/>
      <w:numFmt w:val="decimal"/>
      <w:lvlText w:val="%7."/>
      <w:lvlJc w:val="left"/>
      <w:pPr>
        <w:tabs>
          <w:tab w:val="num" w:pos="5040"/>
        </w:tabs>
        <w:ind w:left="5040" w:hanging="360"/>
      </w:pPr>
    </w:lvl>
    <w:lvl w:ilvl="7" w:tplc="7C483838">
      <w:start w:val="1"/>
      <w:numFmt w:val="decimal"/>
      <w:lvlText w:val="%8."/>
      <w:lvlJc w:val="left"/>
      <w:pPr>
        <w:tabs>
          <w:tab w:val="num" w:pos="5760"/>
        </w:tabs>
        <w:ind w:left="5760" w:hanging="360"/>
      </w:pPr>
    </w:lvl>
    <w:lvl w:ilvl="8" w:tplc="3E6C2CC6">
      <w:start w:val="1"/>
      <w:numFmt w:val="decimal"/>
      <w:lvlText w:val="%9."/>
      <w:lvlJc w:val="left"/>
      <w:pPr>
        <w:tabs>
          <w:tab w:val="num" w:pos="6480"/>
        </w:tabs>
        <w:ind w:left="6480" w:hanging="360"/>
      </w:pPr>
    </w:lvl>
  </w:abstractNum>
  <w:abstractNum w:abstractNumId="42" w15:restartNumberingAfterBreak="0">
    <w:nsid w:val="20E412B2"/>
    <w:multiLevelType w:val="hybridMultilevel"/>
    <w:tmpl w:val="FAE27062"/>
    <w:lvl w:ilvl="0" w:tplc="D5F8468C">
      <w:start w:val="7"/>
      <w:numFmt w:val="decimal"/>
      <w:lvlText w:val="%1."/>
      <w:lvlJc w:val="left"/>
      <w:pPr>
        <w:tabs>
          <w:tab w:val="num" w:pos="720"/>
        </w:tabs>
        <w:ind w:left="720" w:hanging="360"/>
      </w:pPr>
    </w:lvl>
    <w:lvl w:ilvl="1" w:tplc="B7EEC7E2">
      <w:start w:val="1"/>
      <w:numFmt w:val="decimal"/>
      <w:lvlText w:val="%2."/>
      <w:lvlJc w:val="left"/>
      <w:pPr>
        <w:tabs>
          <w:tab w:val="num" w:pos="1440"/>
        </w:tabs>
        <w:ind w:left="1440" w:hanging="360"/>
      </w:pPr>
    </w:lvl>
    <w:lvl w:ilvl="2" w:tplc="CA386842">
      <w:start w:val="1"/>
      <w:numFmt w:val="decimal"/>
      <w:lvlText w:val="%3."/>
      <w:lvlJc w:val="left"/>
      <w:pPr>
        <w:tabs>
          <w:tab w:val="num" w:pos="2160"/>
        </w:tabs>
        <w:ind w:left="2160" w:hanging="360"/>
      </w:pPr>
    </w:lvl>
    <w:lvl w:ilvl="3" w:tplc="1BE69F50">
      <w:start w:val="1"/>
      <w:numFmt w:val="decimal"/>
      <w:lvlText w:val="%4."/>
      <w:lvlJc w:val="left"/>
      <w:pPr>
        <w:tabs>
          <w:tab w:val="num" w:pos="2880"/>
        </w:tabs>
        <w:ind w:left="2880" w:hanging="360"/>
      </w:pPr>
    </w:lvl>
    <w:lvl w:ilvl="4" w:tplc="2F146A4C">
      <w:start w:val="1"/>
      <w:numFmt w:val="decimal"/>
      <w:lvlText w:val="%5."/>
      <w:lvlJc w:val="left"/>
      <w:pPr>
        <w:tabs>
          <w:tab w:val="num" w:pos="3600"/>
        </w:tabs>
        <w:ind w:left="3600" w:hanging="360"/>
      </w:pPr>
    </w:lvl>
    <w:lvl w:ilvl="5" w:tplc="533A470A">
      <w:start w:val="1"/>
      <w:numFmt w:val="decimal"/>
      <w:lvlText w:val="%6."/>
      <w:lvlJc w:val="left"/>
      <w:pPr>
        <w:tabs>
          <w:tab w:val="num" w:pos="4320"/>
        </w:tabs>
        <w:ind w:left="4320" w:hanging="360"/>
      </w:pPr>
    </w:lvl>
    <w:lvl w:ilvl="6" w:tplc="C69AB654">
      <w:start w:val="1"/>
      <w:numFmt w:val="decimal"/>
      <w:lvlText w:val="%7."/>
      <w:lvlJc w:val="left"/>
      <w:pPr>
        <w:tabs>
          <w:tab w:val="num" w:pos="5040"/>
        </w:tabs>
        <w:ind w:left="5040" w:hanging="360"/>
      </w:pPr>
    </w:lvl>
    <w:lvl w:ilvl="7" w:tplc="598A8646">
      <w:start w:val="1"/>
      <w:numFmt w:val="decimal"/>
      <w:lvlText w:val="%8."/>
      <w:lvlJc w:val="left"/>
      <w:pPr>
        <w:tabs>
          <w:tab w:val="num" w:pos="5760"/>
        </w:tabs>
        <w:ind w:left="5760" w:hanging="360"/>
      </w:pPr>
    </w:lvl>
    <w:lvl w:ilvl="8" w:tplc="BD7497F0">
      <w:start w:val="1"/>
      <w:numFmt w:val="decimal"/>
      <w:lvlText w:val="%9."/>
      <w:lvlJc w:val="left"/>
      <w:pPr>
        <w:tabs>
          <w:tab w:val="num" w:pos="6480"/>
        </w:tabs>
        <w:ind w:left="6480" w:hanging="360"/>
      </w:pPr>
    </w:lvl>
  </w:abstractNum>
  <w:abstractNum w:abstractNumId="43" w15:restartNumberingAfterBreak="0">
    <w:nsid w:val="22164C80"/>
    <w:multiLevelType w:val="hybridMultilevel"/>
    <w:tmpl w:val="0C0A3C86"/>
    <w:lvl w:ilvl="0" w:tplc="41247BF6">
      <w:start w:val="5"/>
      <w:numFmt w:val="decimal"/>
      <w:lvlText w:val="%1."/>
      <w:lvlJc w:val="left"/>
      <w:pPr>
        <w:tabs>
          <w:tab w:val="num" w:pos="720"/>
        </w:tabs>
        <w:ind w:left="720" w:hanging="360"/>
      </w:pPr>
    </w:lvl>
    <w:lvl w:ilvl="1" w:tplc="04F0D1C8">
      <w:start w:val="1"/>
      <w:numFmt w:val="decimal"/>
      <w:lvlText w:val="%2."/>
      <w:lvlJc w:val="left"/>
      <w:pPr>
        <w:tabs>
          <w:tab w:val="num" w:pos="1440"/>
        </w:tabs>
        <w:ind w:left="1440" w:hanging="360"/>
      </w:pPr>
    </w:lvl>
    <w:lvl w:ilvl="2" w:tplc="98B4DE54">
      <w:start w:val="1"/>
      <w:numFmt w:val="decimal"/>
      <w:lvlText w:val="%3."/>
      <w:lvlJc w:val="left"/>
      <w:pPr>
        <w:tabs>
          <w:tab w:val="num" w:pos="2160"/>
        </w:tabs>
        <w:ind w:left="2160" w:hanging="360"/>
      </w:pPr>
    </w:lvl>
    <w:lvl w:ilvl="3" w:tplc="FD903978">
      <w:start w:val="1"/>
      <w:numFmt w:val="decimal"/>
      <w:lvlText w:val="%4."/>
      <w:lvlJc w:val="left"/>
      <w:pPr>
        <w:tabs>
          <w:tab w:val="num" w:pos="2880"/>
        </w:tabs>
        <w:ind w:left="2880" w:hanging="360"/>
      </w:pPr>
    </w:lvl>
    <w:lvl w:ilvl="4" w:tplc="FB769D76">
      <w:start w:val="1"/>
      <w:numFmt w:val="decimal"/>
      <w:lvlText w:val="%5."/>
      <w:lvlJc w:val="left"/>
      <w:pPr>
        <w:tabs>
          <w:tab w:val="num" w:pos="3600"/>
        </w:tabs>
        <w:ind w:left="3600" w:hanging="360"/>
      </w:pPr>
    </w:lvl>
    <w:lvl w:ilvl="5" w:tplc="53902428">
      <w:start w:val="1"/>
      <w:numFmt w:val="decimal"/>
      <w:lvlText w:val="%6."/>
      <w:lvlJc w:val="left"/>
      <w:pPr>
        <w:tabs>
          <w:tab w:val="num" w:pos="4320"/>
        </w:tabs>
        <w:ind w:left="4320" w:hanging="360"/>
      </w:pPr>
    </w:lvl>
    <w:lvl w:ilvl="6" w:tplc="78D4D190">
      <w:start w:val="1"/>
      <w:numFmt w:val="decimal"/>
      <w:lvlText w:val="%7."/>
      <w:lvlJc w:val="left"/>
      <w:pPr>
        <w:tabs>
          <w:tab w:val="num" w:pos="5040"/>
        </w:tabs>
        <w:ind w:left="5040" w:hanging="360"/>
      </w:pPr>
    </w:lvl>
    <w:lvl w:ilvl="7" w:tplc="1A9AFF3E">
      <w:start w:val="1"/>
      <w:numFmt w:val="decimal"/>
      <w:lvlText w:val="%8."/>
      <w:lvlJc w:val="left"/>
      <w:pPr>
        <w:tabs>
          <w:tab w:val="num" w:pos="5760"/>
        </w:tabs>
        <w:ind w:left="5760" w:hanging="360"/>
      </w:pPr>
    </w:lvl>
    <w:lvl w:ilvl="8" w:tplc="8C506354">
      <w:start w:val="1"/>
      <w:numFmt w:val="decimal"/>
      <w:lvlText w:val="%9."/>
      <w:lvlJc w:val="left"/>
      <w:pPr>
        <w:tabs>
          <w:tab w:val="num" w:pos="6480"/>
        </w:tabs>
        <w:ind w:left="6480" w:hanging="360"/>
      </w:pPr>
    </w:lvl>
  </w:abstractNum>
  <w:abstractNum w:abstractNumId="44" w15:restartNumberingAfterBreak="0">
    <w:nsid w:val="225C4DBD"/>
    <w:multiLevelType w:val="hybridMultilevel"/>
    <w:tmpl w:val="FF46E0BE"/>
    <w:lvl w:ilvl="0" w:tplc="5FE06E08">
      <w:start w:val="2"/>
      <w:numFmt w:val="decimal"/>
      <w:lvlText w:val="%1."/>
      <w:lvlJc w:val="left"/>
      <w:pPr>
        <w:tabs>
          <w:tab w:val="num" w:pos="720"/>
        </w:tabs>
        <w:ind w:left="720" w:hanging="360"/>
      </w:pPr>
    </w:lvl>
    <w:lvl w:ilvl="1" w:tplc="92D8D3A8">
      <w:start w:val="1"/>
      <w:numFmt w:val="decimal"/>
      <w:lvlText w:val="%2."/>
      <w:lvlJc w:val="left"/>
      <w:pPr>
        <w:tabs>
          <w:tab w:val="num" w:pos="1440"/>
        </w:tabs>
        <w:ind w:left="1440" w:hanging="360"/>
      </w:pPr>
    </w:lvl>
    <w:lvl w:ilvl="2" w:tplc="6EFC4C28">
      <w:start w:val="1"/>
      <w:numFmt w:val="decimal"/>
      <w:lvlText w:val="%3."/>
      <w:lvlJc w:val="left"/>
      <w:pPr>
        <w:tabs>
          <w:tab w:val="num" w:pos="2160"/>
        </w:tabs>
        <w:ind w:left="2160" w:hanging="360"/>
      </w:pPr>
    </w:lvl>
    <w:lvl w:ilvl="3" w:tplc="3314ED48">
      <w:start w:val="1"/>
      <w:numFmt w:val="decimal"/>
      <w:lvlText w:val="%4."/>
      <w:lvlJc w:val="left"/>
      <w:pPr>
        <w:tabs>
          <w:tab w:val="num" w:pos="2880"/>
        </w:tabs>
        <w:ind w:left="2880" w:hanging="360"/>
      </w:pPr>
    </w:lvl>
    <w:lvl w:ilvl="4" w:tplc="95927A16">
      <w:start w:val="1"/>
      <w:numFmt w:val="decimal"/>
      <w:lvlText w:val="%5."/>
      <w:lvlJc w:val="left"/>
      <w:pPr>
        <w:tabs>
          <w:tab w:val="num" w:pos="3600"/>
        </w:tabs>
        <w:ind w:left="3600" w:hanging="360"/>
      </w:pPr>
    </w:lvl>
    <w:lvl w:ilvl="5" w:tplc="317E0270">
      <w:start w:val="1"/>
      <w:numFmt w:val="decimal"/>
      <w:lvlText w:val="%6."/>
      <w:lvlJc w:val="left"/>
      <w:pPr>
        <w:tabs>
          <w:tab w:val="num" w:pos="4320"/>
        </w:tabs>
        <w:ind w:left="4320" w:hanging="360"/>
      </w:pPr>
    </w:lvl>
    <w:lvl w:ilvl="6" w:tplc="CFB4E372">
      <w:start w:val="1"/>
      <w:numFmt w:val="decimal"/>
      <w:lvlText w:val="%7."/>
      <w:lvlJc w:val="left"/>
      <w:pPr>
        <w:tabs>
          <w:tab w:val="num" w:pos="5040"/>
        </w:tabs>
        <w:ind w:left="5040" w:hanging="360"/>
      </w:pPr>
    </w:lvl>
    <w:lvl w:ilvl="7" w:tplc="48346BDA">
      <w:start w:val="1"/>
      <w:numFmt w:val="decimal"/>
      <w:lvlText w:val="%8."/>
      <w:lvlJc w:val="left"/>
      <w:pPr>
        <w:tabs>
          <w:tab w:val="num" w:pos="5760"/>
        </w:tabs>
        <w:ind w:left="5760" w:hanging="360"/>
      </w:pPr>
    </w:lvl>
    <w:lvl w:ilvl="8" w:tplc="03983D0E">
      <w:start w:val="1"/>
      <w:numFmt w:val="decimal"/>
      <w:lvlText w:val="%9."/>
      <w:lvlJc w:val="left"/>
      <w:pPr>
        <w:tabs>
          <w:tab w:val="num" w:pos="6480"/>
        </w:tabs>
        <w:ind w:left="6480" w:hanging="360"/>
      </w:pPr>
    </w:lvl>
  </w:abstractNum>
  <w:abstractNum w:abstractNumId="45" w15:restartNumberingAfterBreak="0">
    <w:nsid w:val="22DF77D5"/>
    <w:multiLevelType w:val="hybridMultilevel"/>
    <w:tmpl w:val="DCB0F7D6"/>
    <w:lvl w:ilvl="0" w:tplc="605C3BBC">
      <w:start w:val="1"/>
      <w:numFmt w:val="decimal"/>
      <w:lvlText w:val="%1."/>
      <w:lvlJc w:val="left"/>
      <w:pPr>
        <w:tabs>
          <w:tab w:val="num" w:pos="720"/>
        </w:tabs>
        <w:ind w:left="720" w:hanging="360"/>
      </w:pPr>
    </w:lvl>
    <w:lvl w:ilvl="1" w:tplc="27B00DAE">
      <w:start w:val="1"/>
      <w:numFmt w:val="decimal"/>
      <w:lvlText w:val="%2."/>
      <w:lvlJc w:val="left"/>
      <w:pPr>
        <w:tabs>
          <w:tab w:val="num" w:pos="1440"/>
        </w:tabs>
        <w:ind w:left="1440" w:hanging="360"/>
      </w:pPr>
    </w:lvl>
    <w:lvl w:ilvl="2" w:tplc="0D7A5216">
      <w:start w:val="1"/>
      <w:numFmt w:val="decimal"/>
      <w:lvlText w:val="%3."/>
      <w:lvlJc w:val="left"/>
      <w:pPr>
        <w:tabs>
          <w:tab w:val="num" w:pos="2160"/>
        </w:tabs>
        <w:ind w:left="2160" w:hanging="360"/>
      </w:pPr>
    </w:lvl>
    <w:lvl w:ilvl="3" w:tplc="A76ECF12">
      <w:start w:val="1"/>
      <w:numFmt w:val="decimal"/>
      <w:lvlText w:val="%4."/>
      <w:lvlJc w:val="left"/>
      <w:pPr>
        <w:tabs>
          <w:tab w:val="num" w:pos="2880"/>
        </w:tabs>
        <w:ind w:left="2880" w:hanging="360"/>
      </w:pPr>
    </w:lvl>
    <w:lvl w:ilvl="4" w:tplc="59EC49A8">
      <w:start w:val="1"/>
      <w:numFmt w:val="decimal"/>
      <w:lvlText w:val="%5."/>
      <w:lvlJc w:val="left"/>
      <w:pPr>
        <w:tabs>
          <w:tab w:val="num" w:pos="3600"/>
        </w:tabs>
        <w:ind w:left="3600" w:hanging="360"/>
      </w:pPr>
    </w:lvl>
    <w:lvl w:ilvl="5" w:tplc="2F1A7BC0">
      <w:start w:val="1"/>
      <w:numFmt w:val="decimal"/>
      <w:lvlText w:val="%6."/>
      <w:lvlJc w:val="left"/>
      <w:pPr>
        <w:tabs>
          <w:tab w:val="num" w:pos="4320"/>
        </w:tabs>
        <w:ind w:left="4320" w:hanging="360"/>
      </w:pPr>
    </w:lvl>
    <w:lvl w:ilvl="6" w:tplc="E8F6A2CE">
      <w:start w:val="1"/>
      <w:numFmt w:val="decimal"/>
      <w:lvlText w:val="%7."/>
      <w:lvlJc w:val="left"/>
      <w:pPr>
        <w:tabs>
          <w:tab w:val="num" w:pos="5040"/>
        </w:tabs>
        <w:ind w:left="5040" w:hanging="360"/>
      </w:pPr>
    </w:lvl>
    <w:lvl w:ilvl="7" w:tplc="39607DF4">
      <w:start w:val="1"/>
      <w:numFmt w:val="decimal"/>
      <w:lvlText w:val="%8."/>
      <w:lvlJc w:val="left"/>
      <w:pPr>
        <w:tabs>
          <w:tab w:val="num" w:pos="5760"/>
        </w:tabs>
        <w:ind w:left="5760" w:hanging="360"/>
      </w:pPr>
    </w:lvl>
    <w:lvl w:ilvl="8" w:tplc="561C090A">
      <w:start w:val="1"/>
      <w:numFmt w:val="decimal"/>
      <w:lvlText w:val="%9."/>
      <w:lvlJc w:val="left"/>
      <w:pPr>
        <w:tabs>
          <w:tab w:val="num" w:pos="6480"/>
        </w:tabs>
        <w:ind w:left="6480" w:hanging="360"/>
      </w:pPr>
    </w:lvl>
  </w:abstractNum>
  <w:abstractNum w:abstractNumId="46" w15:restartNumberingAfterBreak="0">
    <w:nsid w:val="23646171"/>
    <w:multiLevelType w:val="hybridMultilevel"/>
    <w:tmpl w:val="F89297B0"/>
    <w:lvl w:ilvl="0" w:tplc="E104055E">
      <w:start w:val="4"/>
      <w:numFmt w:val="decimal"/>
      <w:lvlText w:val="%1."/>
      <w:lvlJc w:val="left"/>
      <w:pPr>
        <w:tabs>
          <w:tab w:val="num" w:pos="720"/>
        </w:tabs>
        <w:ind w:left="720" w:hanging="360"/>
      </w:pPr>
    </w:lvl>
    <w:lvl w:ilvl="1" w:tplc="401854D0">
      <w:start w:val="1"/>
      <w:numFmt w:val="decimal"/>
      <w:lvlText w:val="%2."/>
      <w:lvlJc w:val="left"/>
      <w:pPr>
        <w:tabs>
          <w:tab w:val="num" w:pos="1440"/>
        </w:tabs>
        <w:ind w:left="1440" w:hanging="360"/>
      </w:pPr>
    </w:lvl>
    <w:lvl w:ilvl="2" w:tplc="39FE0DB0">
      <w:start w:val="1"/>
      <w:numFmt w:val="decimal"/>
      <w:lvlText w:val="%3."/>
      <w:lvlJc w:val="left"/>
      <w:pPr>
        <w:tabs>
          <w:tab w:val="num" w:pos="2160"/>
        </w:tabs>
        <w:ind w:left="2160" w:hanging="360"/>
      </w:pPr>
    </w:lvl>
    <w:lvl w:ilvl="3" w:tplc="5D0883B6">
      <w:start w:val="1"/>
      <w:numFmt w:val="decimal"/>
      <w:lvlText w:val="%4."/>
      <w:lvlJc w:val="left"/>
      <w:pPr>
        <w:tabs>
          <w:tab w:val="num" w:pos="2880"/>
        </w:tabs>
        <w:ind w:left="2880" w:hanging="360"/>
      </w:pPr>
    </w:lvl>
    <w:lvl w:ilvl="4" w:tplc="447EE288">
      <w:start w:val="1"/>
      <w:numFmt w:val="decimal"/>
      <w:lvlText w:val="%5."/>
      <w:lvlJc w:val="left"/>
      <w:pPr>
        <w:tabs>
          <w:tab w:val="num" w:pos="3600"/>
        </w:tabs>
        <w:ind w:left="3600" w:hanging="360"/>
      </w:pPr>
    </w:lvl>
    <w:lvl w:ilvl="5" w:tplc="07DE1B84">
      <w:start w:val="1"/>
      <w:numFmt w:val="decimal"/>
      <w:lvlText w:val="%6."/>
      <w:lvlJc w:val="left"/>
      <w:pPr>
        <w:tabs>
          <w:tab w:val="num" w:pos="4320"/>
        </w:tabs>
        <w:ind w:left="4320" w:hanging="360"/>
      </w:pPr>
    </w:lvl>
    <w:lvl w:ilvl="6" w:tplc="FAD0A3B4">
      <w:start w:val="1"/>
      <w:numFmt w:val="decimal"/>
      <w:lvlText w:val="%7."/>
      <w:lvlJc w:val="left"/>
      <w:pPr>
        <w:tabs>
          <w:tab w:val="num" w:pos="5040"/>
        </w:tabs>
        <w:ind w:left="5040" w:hanging="360"/>
      </w:pPr>
    </w:lvl>
    <w:lvl w:ilvl="7" w:tplc="B80669AA">
      <w:start w:val="1"/>
      <w:numFmt w:val="decimal"/>
      <w:lvlText w:val="%8."/>
      <w:lvlJc w:val="left"/>
      <w:pPr>
        <w:tabs>
          <w:tab w:val="num" w:pos="5760"/>
        </w:tabs>
        <w:ind w:left="5760" w:hanging="360"/>
      </w:pPr>
    </w:lvl>
    <w:lvl w:ilvl="8" w:tplc="339C595C">
      <w:start w:val="1"/>
      <w:numFmt w:val="decimal"/>
      <w:lvlText w:val="%9."/>
      <w:lvlJc w:val="left"/>
      <w:pPr>
        <w:tabs>
          <w:tab w:val="num" w:pos="6480"/>
        </w:tabs>
        <w:ind w:left="6480" w:hanging="360"/>
      </w:pPr>
    </w:lvl>
  </w:abstractNum>
  <w:abstractNum w:abstractNumId="47" w15:restartNumberingAfterBreak="0">
    <w:nsid w:val="24CD780C"/>
    <w:multiLevelType w:val="hybridMultilevel"/>
    <w:tmpl w:val="80FA8148"/>
    <w:lvl w:ilvl="0" w:tplc="34364D48">
      <w:start w:val="11"/>
      <w:numFmt w:val="decimal"/>
      <w:lvlText w:val="%1."/>
      <w:lvlJc w:val="left"/>
      <w:pPr>
        <w:tabs>
          <w:tab w:val="num" w:pos="720"/>
        </w:tabs>
        <w:ind w:left="720" w:hanging="360"/>
      </w:pPr>
    </w:lvl>
    <w:lvl w:ilvl="1" w:tplc="5C36F908">
      <w:start w:val="1"/>
      <w:numFmt w:val="decimal"/>
      <w:lvlText w:val="%2."/>
      <w:lvlJc w:val="left"/>
      <w:pPr>
        <w:tabs>
          <w:tab w:val="num" w:pos="1440"/>
        </w:tabs>
        <w:ind w:left="1440" w:hanging="360"/>
      </w:pPr>
    </w:lvl>
    <w:lvl w:ilvl="2" w:tplc="32ECF656">
      <w:start w:val="1"/>
      <w:numFmt w:val="decimal"/>
      <w:lvlText w:val="%3."/>
      <w:lvlJc w:val="left"/>
      <w:pPr>
        <w:tabs>
          <w:tab w:val="num" w:pos="2160"/>
        </w:tabs>
        <w:ind w:left="2160" w:hanging="360"/>
      </w:pPr>
    </w:lvl>
    <w:lvl w:ilvl="3" w:tplc="F3F22D50">
      <w:start w:val="1"/>
      <w:numFmt w:val="decimal"/>
      <w:lvlText w:val="%4."/>
      <w:lvlJc w:val="left"/>
      <w:pPr>
        <w:tabs>
          <w:tab w:val="num" w:pos="2880"/>
        </w:tabs>
        <w:ind w:left="2880" w:hanging="360"/>
      </w:pPr>
    </w:lvl>
    <w:lvl w:ilvl="4" w:tplc="D16CDD08">
      <w:start w:val="1"/>
      <w:numFmt w:val="decimal"/>
      <w:lvlText w:val="%5."/>
      <w:lvlJc w:val="left"/>
      <w:pPr>
        <w:tabs>
          <w:tab w:val="num" w:pos="3600"/>
        </w:tabs>
        <w:ind w:left="3600" w:hanging="360"/>
      </w:pPr>
    </w:lvl>
    <w:lvl w:ilvl="5" w:tplc="287A5172">
      <w:start w:val="1"/>
      <w:numFmt w:val="decimal"/>
      <w:lvlText w:val="%6."/>
      <w:lvlJc w:val="left"/>
      <w:pPr>
        <w:tabs>
          <w:tab w:val="num" w:pos="4320"/>
        </w:tabs>
        <w:ind w:left="4320" w:hanging="360"/>
      </w:pPr>
    </w:lvl>
    <w:lvl w:ilvl="6" w:tplc="ECDE7FCA">
      <w:start w:val="1"/>
      <w:numFmt w:val="decimal"/>
      <w:lvlText w:val="%7."/>
      <w:lvlJc w:val="left"/>
      <w:pPr>
        <w:tabs>
          <w:tab w:val="num" w:pos="5040"/>
        </w:tabs>
        <w:ind w:left="5040" w:hanging="360"/>
      </w:pPr>
    </w:lvl>
    <w:lvl w:ilvl="7" w:tplc="E75EB550">
      <w:start w:val="1"/>
      <w:numFmt w:val="decimal"/>
      <w:lvlText w:val="%8."/>
      <w:lvlJc w:val="left"/>
      <w:pPr>
        <w:tabs>
          <w:tab w:val="num" w:pos="5760"/>
        </w:tabs>
        <w:ind w:left="5760" w:hanging="360"/>
      </w:pPr>
    </w:lvl>
    <w:lvl w:ilvl="8" w:tplc="64AEC744">
      <w:start w:val="1"/>
      <w:numFmt w:val="decimal"/>
      <w:lvlText w:val="%9."/>
      <w:lvlJc w:val="left"/>
      <w:pPr>
        <w:tabs>
          <w:tab w:val="num" w:pos="6480"/>
        </w:tabs>
        <w:ind w:left="6480" w:hanging="360"/>
      </w:pPr>
    </w:lvl>
  </w:abstractNum>
  <w:abstractNum w:abstractNumId="48" w15:restartNumberingAfterBreak="0">
    <w:nsid w:val="25433B12"/>
    <w:multiLevelType w:val="hybridMultilevel"/>
    <w:tmpl w:val="CDC6C3A6"/>
    <w:lvl w:ilvl="0" w:tplc="64DCB1C4">
      <w:start w:val="6"/>
      <w:numFmt w:val="decimal"/>
      <w:lvlText w:val="%1."/>
      <w:lvlJc w:val="left"/>
      <w:pPr>
        <w:tabs>
          <w:tab w:val="num" w:pos="720"/>
        </w:tabs>
        <w:ind w:left="720" w:hanging="360"/>
      </w:pPr>
    </w:lvl>
    <w:lvl w:ilvl="1" w:tplc="3E046826">
      <w:start w:val="1"/>
      <w:numFmt w:val="decimal"/>
      <w:lvlText w:val="%2."/>
      <w:lvlJc w:val="left"/>
      <w:pPr>
        <w:tabs>
          <w:tab w:val="num" w:pos="1440"/>
        </w:tabs>
        <w:ind w:left="1440" w:hanging="360"/>
      </w:pPr>
    </w:lvl>
    <w:lvl w:ilvl="2" w:tplc="DEBC8A16">
      <w:start w:val="1"/>
      <w:numFmt w:val="decimal"/>
      <w:lvlText w:val="%3."/>
      <w:lvlJc w:val="left"/>
      <w:pPr>
        <w:tabs>
          <w:tab w:val="num" w:pos="2160"/>
        </w:tabs>
        <w:ind w:left="2160" w:hanging="360"/>
      </w:pPr>
    </w:lvl>
    <w:lvl w:ilvl="3" w:tplc="DA22FD20">
      <w:start w:val="1"/>
      <w:numFmt w:val="decimal"/>
      <w:lvlText w:val="%4."/>
      <w:lvlJc w:val="left"/>
      <w:pPr>
        <w:tabs>
          <w:tab w:val="num" w:pos="2880"/>
        </w:tabs>
        <w:ind w:left="2880" w:hanging="360"/>
      </w:pPr>
    </w:lvl>
    <w:lvl w:ilvl="4" w:tplc="52306952">
      <w:start w:val="1"/>
      <w:numFmt w:val="decimal"/>
      <w:lvlText w:val="%5."/>
      <w:lvlJc w:val="left"/>
      <w:pPr>
        <w:tabs>
          <w:tab w:val="num" w:pos="3600"/>
        </w:tabs>
        <w:ind w:left="3600" w:hanging="360"/>
      </w:pPr>
    </w:lvl>
    <w:lvl w:ilvl="5" w:tplc="F1C6F754">
      <w:start w:val="1"/>
      <w:numFmt w:val="decimal"/>
      <w:lvlText w:val="%6."/>
      <w:lvlJc w:val="left"/>
      <w:pPr>
        <w:tabs>
          <w:tab w:val="num" w:pos="4320"/>
        </w:tabs>
        <w:ind w:left="4320" w:hanging="360"/>
      </w:pPr>
    </w:lvl>
    <w:lvl w:ilvl="6" w:tplc="DFFA0900">
      <w:start w:val="1"/>
      <w:numFmt w:val="decimal"/>
      <w:lvlText w:val="%7."/>
      <w:lvlJc w:val="left"/>
      <w:pPr>
        <w:tabs>
          <w:tab w:val="num" w:pos="5040"/>
        </w:tabs>
        <w:ind w:left="5040" w:hanging="360"/>
      </w:pPr>
    </w:lvl>
    <w:lvl w:ilvl="7" w:tplc="961EA2C0">
      <w:start w:val="1"/>
      <w:numFmt w:val="decimal"/>
      <w:lvlText w:val="%8."/>
      <w:lvlJc w:val="left"/>
      <w:pPr>
        <w:tabs>
          <w:tab w:val="num" w:pos="5760"/>
        </w:tabs>
        <w:ind w:left="5760" w:hanging="360"/>
      </w:pPr>
    </w:lvl>
    <w:lvl w:ilvl="8" w:tplc="3DF689DC">
      <w:start w:val="1"/>
      <w:numFmt w:val="decimal"/>
      <w:lvlText w:val="%9."/>
      <w:lvlJc w:val="left"/>
      <w:pPr>
        <w:tabs>
          <w:tab w:val="num" w:pos="6480"/>
        </w:tabs>
        <w:ind w:left="6480" w:hanging="360"/>
      </w:pPr>
    </w:lvl>
  </w:abstractNum>
  <w:abstractNum w:abstractNumId="49" w15:restartNumberingAfterBreak="0">
    <w:nsid w:val="26EF5C59"/>
    <w:multiLevelType w:val="hybridMultilevel"/>
    <w:tmpl w:val="166C8B04"/>
    <w:lvl w:ilvl="0" w:tplc="B596EB8E">
      <w:start w:val="4"/>
      <w:numFmt w:val="decimal"/>
      <w:lvlText w:val="%1."/>
      <w:lvlJc w:val="left"/>
      <w:pPr>
        <w:tabs>
          <w:tab w:val="num" w:pos="720"/>
        </w:tabs>
        <w:ind w:left="720" w:hanging="360"/>
      </w:pPr>
    </w:lvl>
    <w:lvl w:ilvl="1" w:tplc="3836C5A2">
      <w:start w:val="1"/>
      <w:numFmt w:val="decimal"/>
      <w:lvlText w:val="%2."/>
      <w:lvlJc w:val="left"/>
      <w:pPr>
        <w:tabs>
          <w:tab w:val="num" w:pos="1440"/>
        </w:tabs>
        <w:ind w:left="1440" w:hanging="360"/>
      </w:pPr>
    </w:lvl>
    <w:lvl w:ilvl="2" w:tplc="764A5716">
      <w:start w:val="1"/>
      <w:numFmt w:val="decimal"/>
      <w:lvlText w:val="%3."/>
      <w:lvlJc w:val="left"/>
      <w:pPr>
        <w:tabs>
          <w:tab w:val="num" w:pos="2160"/>
        </w:tabs>
        <w:ind w:left="2160" w:hanging="360"/>
      </w:pPr>
    </w:lvl>
    <w:lvl w:ilvl="3" w:tplc="49747344">
      <w:start w:val="1"/>
      <w:numFmt w:val="decimal"/>
      <w:lvlText w:val="%4."/>
      <w:lvlJc w:val="left"/>
      <w:pPr>
        <w:tabs>
          <w:tab w:val="num" w:pos="2880"/>
        </w:tabs>
        <w:ind w:left="2880" w:hanging="360"/>
      </w:pPr>
    </w:lvl>
    <w:lvl w:ilvl="4" w:tplc="6F1CF1AE">
      <w:start w:val="1"/>
      <w:numFmt w:val="decimal"/>
      <w:lvlText w:val="%5."/>
      <w:lvlJc w:val="left"/>
      <w:pPr>
        <w:tabs>
          <w:tab w:val="num" w:pos="3600"/>
        </w:tabs>
        <w:ind w:left="3600" w:hanging="360"/>
      </w:pPr>
    </w:lvl>
    <w:lvl w:ilvl="5" w:tplc="6988F3B6">
      <w:start w:val="1"/>
      <w:numFmt w:val="decimal"/>
      <w:lvlText w:val="%6."/>
      <w:lvlJc w:val="left"/>
      <w:pPr>
        <w:tabs>
          <w:tab w:val="num" w:pos="4320"/>
        </w:tabs>
        <w:ind w:left="4320" w:hanging="360"/>
      </w:pPr>
    </w:lvl>
    <w:lvl w:ilvl="6" w:tplc="3D36C254">
      <w:start w:val="1"/>
      <w:numFmt w:val="decimal"/>
      <w:lvlText w:val="%7."/>
      <w:lvlJc w:val="left"/>
      <w:pPr>
        <w:tabs>
          <w:tab w:val="num" w:pos="5040"/>
        </w:tabs>
        <w:ind w:left="5040" w:hanging="360"/>
      </w:pPr>
    </w:lvl>
    <w:lvl w:ilvl="7" w:tplc="9C96A904">
      <w:start w:val="1"/>
      <w:numFmt w:val="decimal"/>
      <w:lvlText w:val="%8."/>
      <w:lvlJc w:val="left"/>
      <w:pPr>
        <w:tabs>
          <w:tab w:val="num" w:pos="5760"/>
        </w:tabs>
        <w:ind w:left="5760" w:hanging="360"/>
      </w:pPr>
    </w:lvl>
    <w:lvl w:ilvl="8" w:tplc="8E04BEDC">
      <w:start w:val="1"/>
      <w:numFmt w:val="decimal"/>
      <w:lvlText w:val="%9."/>
      <w:lvlJc w:val="left"/>
      <w:pPr>
        <w:tabs>
          <w:tab w:val="num" w:pos="6480"/>
        </w:tabs>
        <w:ind w:left="6480" w:hanging="360"/>
      </w:pPr>
    </w:lvl>
  </w:abstractNum>
  <w:abstractNum w:abstractNumId="50" w15:restartNumberingAfterBreak="0">
    <w:nsid w:val="28015AB3"/>
    <w:multiLevelType w:val="hybridMultilevel"/>
    <w:tmpl w:val="B3BCD19E"/>
    <w:lvl w:ilvl="0" w:tplc="150E369E">
      <w:start w:val="6"/>
      <w:numFmt w:val="decimal"/>
      <w:lvlText w:val="%1."/>
      <w:lvlJc w:val="left"/>
      <w:pPr>
        <w:tabs>
          <w:tab w:val="num" w:pos="720"/>
        </w:tabs>
        <w:ind w:left="720" w:hanging="360"/>
      </w:pPr>
    </w:lvl>
    <w:lvl w:ilvl="1" w:tplc="DB387F80">
      <w:start w:val="1"/>
      <w:numFmt w:val="decimal"/>
      <w:lvlText w:val="%2."/>
      <w:lvlJc w:val="left"/>
      <w:pPr>
        <w:tabs>
          <w:tab w:val="num" w:pos="1440"/>
        </w:tabs>
        <w:ind w:left="1440" w:hanging="360"/>
      </w:pPr>
    </w:lvl>
    <w:lvl w:ilvl="2" w:tplc="C88E9410">
      <w:start w:val="1"/>
      <w:numFmt w:val="decimal"/>
      <w:lvlText w:val="%3."/>
      <w:lvlJc w:val="left"/>
      <w:pPr>
        <w:tabs>
          <w:tab w:val="num" w:pos="2160"/>
        </w:tabs>
        <w:ind w:left="2160" w:hanging="360"/>
      </w:pPr>
    </w:lvl>
    <w:lvl w:ilvl="3" w:tplc="BC56C8D4">
      <w:start w:val="1"/>
      <w:numFmt w:val="decimal"/>
      <w:lvlText w:val="%4."/>
      <w:lvlJc w:val="left"/>
      <w:pPr>
        <w:tabs>
          <w:tab w:val="num" w:pos="2880"/>
        </w:tabs>
        <w:ind w:left="2880" w:hanging="360"/>
      </w:pPr>
    </w:lvl>
    <w:lvl w:ilvl="4" w:tplc="1DE2BC06">
      <w:start w:val="1"/>
      <w:numFmt w:val="decimal"/>
      <w:lvlText w:val="%5."/>
      <w:lvlJc w:val="left"/>
      <w:pPr>
        <w:tabs>
          <w:tab w:val="num" w:pos="3600"/>
        </w:tabs>
        <w:ind w:left="3600" w:hanging="360"/>
      </w:pPr>
    </w:lvl>
    <w:lvl w:ilvl="5" w:tplc="BEE4EC40">
      <w:start w:val="1"/>
      <w:numFmt w:val="decimal"/>
      <w:lvlText w:val="%6."/>
      <w:lvlJc w:val="left"/>
      <w:pPr>
        <w:tabs>
          <w:tab w:val="num" w:pos="4320"/>
        </w:tabs>
        <w:ind w:left="4320" w:hanging="360"/>
      </w:pPr>
    </w:lvl>
    <w:lvl w:ilvl="6" w:tplc="FADA3F42">
      <w:start w:val="1"/>
      <w:numFmt w:val="decimal"/>
      <w:lvlText w:val="%7."/>
      <w:lvlJc w:val="left"/>
      <w:pPr>
        <w:tabs>
          <w:tab w:val="num" w:pos="5040"/>
        </w:tabs>
        <w:ind w:left="5040" w:hanging="360"/>
      </w:pPr>
    </w:lvl>
    <w:lvl w:ilvl="7" w:tplc="597EAC66">
      <w:start w:val="1"/>
      <w:numFmt w:val="decimal"/>
      <w:lvlText w:val="%8."/>
      <w:lvlJc w:val="left"/>
      <w:pPr>
        <w:tabs>
          <w:tab w:val="num" w:pos="5760"/>
        </w:tabs>
        <w:ind w:left="5760" w:hanging="360"/>
      </w:pPr>
    </w:lvl>
    <w:lvl w:ilvl="8" w:tplc="656C5220">
      <w:start w:val="1"/>
      <w:numFmt w:val="decimal"/>
      <w:lvlText w:val="%9."/>
      <w:lvlJc w:val="left"/>
      <w:pPr>
        <w:tabs>
          <w:tab w:val="num" w:pos="6480"/>
        </w:tabs>
        <w:ind w:left="6480" w:hanging="360"/>
      </w:pPr>
    </w:lvl>
  </w:abstractNum>
  <w:abstractNum w:abstractNumId="51" w15:restartNumberingAfterBreak="0">
    <w:nsid w:val="285B5DF5"/>
    <w:multiLevelType w:val="multilevel"/>
    <w:tmpl w:val="B6BA6E9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29194C64"/>
    <w:multiLevelType w:val="hybridMultilevel"/>
    <w:tmpl w:val="978C7E0C"/>
    <w:lvl w:ilvl="0" w:tplc="08306064">
      <w:start w:val="5"/>
      <w:numFmt w:val="decimal"/>
      <w:lvlText w:val="%1."/>
      <w:lvlJc w:val="left"/>
      <w:pPr>
        <w:tabs>
          <w:tab w:val="num" w:pos="720"/>
        </w:tabs>
        <w:ind w:left="720" w:hanging="360"/>
      </w:pPr>
    </w:lvl>
    <w:lvl w:ilvl="1" w:tplc="45705C00">
      <w:start w:val="1"/>
      <w:numFmt w:val="decimal"/>
      <w:lvlText w:val="%2."/>
      <w:lvlJc w:val="left"/>
      <w:pPr>
        <w:tabs>
          <w:tab w:val="num" w:pos="1440"/>
        </w:tabs>
        <w:ind w:left="1440" w:hanging="360"/>
      </w:pPr>
    </w:lvl>
    <w:lvl w:ilvl="2" w:tplc="EED0286E">
      <w:start w:val="1"/>
      <w:numFmt w:val="decimal"/>
      <w:lvlText w:val="%3."/>
      <w:lvlJc w:val="left"/>
      <w:pPr>
        <w:tabs>
          <w:tab w:val="num" w:pos="2160"/>
        </w:tabs>
        <w:ind w:left="2160" w:hanging="360"/>
      </w:pPr>
    </w:lvl>
    <w:lvl w:ilvl="3" w:tplc="9034B776">
      <w:start w:val="1"/>
      <w:numFmt w:val="decimal"/>
      <w:lvlText w:val="%4."/>
      <w:lvlJc w:val="left"/>
      <w:pPr>
        <w:tabs>
          <w:tab w:val="num" w:pos="2880"/>
        </w:tabs>
        <w:ind w:left="2880" w:hanging="360"/>
      </w:pPr>
    </w:lvl>
    <w:lvl w:ilvl="4" w:tplc="AB682EDE">
      <w:start w:val="1"/>
      <w:numFmt w:val="decimal"/>
      <w:lvlText w:val="%5."/>
      <w:lvlJc w:val="left"/>
      <w:pPr>
        <w:tabs>
          <w:tab w:val="num" w:pos="3600"/>
        </w:tabs>
        <w:ind w:left="3600" w:hanging="360"/>
      </w:pPr>
    </w:lvl>
    <w:lvl w:ilvl="5" w:tplc="86E0BD84">
      <w:start w:val="1"/>
      <w:numFmt w:val="decimal"/>
      <w:lvlText w:val="%6."/>
      <w:lvlJc w:val="left"/>
      <w:pPr>
        <w:tabs>
          <w:tab w:val="num" w:pos="4320"/>
        </w:tabs>
        <w:ind w:left="4320" w:hanging="360"/>
      </w:pPr>
    </w:lvl>
    <w:lvl w:ilvl="6" w:tplc="235286A4">
      <w:start w:val="1"/>
      <w:numFmt w:val="decimal"/>
      <w:lvlText w:val="%7."/>
      <w:lvlJc w:val="left"/>
      <w:pPr>
        <w:tabs>
          <w:tab w:val="num" w:pos="5040"/>
        </w:tabs>
        <w:ind w:left="5040" w:hanging="360"/>
      </w:pPr>
    </w:lvl>
    <w:lvl w:ilvl="7" w:tplc="BBBE10EE">
      <w:start w:val="1"/>
      <w:numFmt w:val="decimal"/>
      <w:lvlText w:val="%8."/>
      <w:lvlJc w:val="left"/>
      <w:pPr>
        <w:tabs>
          <w:tab w:val="num" w:pos="5760"/>
        </w:tabs>
        <w:ind w:left="5760" w:hanging="360"/>
      </w:pPr>
    </w:lvl>
    <w:lvl w:ilvl="8" w:tplc="E31E8056">
      <w:start w:val="1"/>
      <w:numFmt w:val="decimal"/>
      <w:lvlText w:val="%9."/>
      <w:lvlJc w:val="left"/>
      <w:pPr>
        <w:tabs>
          <w:tab w:val="num" w:pos="6480"/>
        </w:tabs>
        <w:ind w:left="6480" w:hanging="360"/>
      </w:pPr>
    </w:lvl>
  </w:abstractNum>
  <w:abstractNum w:abstractNumId="53" w15:restartNumberingAfterBreak="0">
    <w:nsid w:val="291D6BA4"/>
    <w:multiLevelType w:val="hybridMultilevel"/>
    <w:tmpl w:val="5E6CDD8E"/>
    <w:lvl w:ilvl="0" w:tplc="0A56F24A">
      <w:start w:val="4"/>
      <w:numFmt w:val="decimal"/>
      <w:lvlText w:val="%1."/>
      <w:lvlJc w:val="left"/>
      <w:pPr>
        <w:tabs>
          <w:tab w:val="num" w:pos="720"/>
        </w:tabs>
        <w:ind w:left="720" w:hanging="360"/>
      </w:pPr>
    </w:lvl>
    <w:lvl w:ilvl="1" w:tplc="B268E226">
      <w:start w:val="1"/>
      <w:numFmt w:val="decimal"/>
      <w:lvlText w:val="%2."/>
      <w:lvlJc w:val="left"/>
      <w:pPr>
        <w:tabs>
          <w:tab w:val="num" w:pos="1440"/>
        </w:tabs>
        <w:ind w:left="1440" w:hanging="360"/>
      </w:pPr>
    </w:lvl>
    <w:lvl w:ilvl="2" w:tplc="50D6A41C">
      <w:start w:val="1"/>
      <w:numFmt w:val="decimal"/>
      <w:lvlText w:val="%3."/>
      <w:lvlJc w:val="left"/>
      <w:pPr>
        <w:tabs>
          <w:tab w:val="num" w:pos="2160"/>
        </w:tabs>
        <w:ind w:left="2160" w:hanging="360"/>
      </w:pPr>
    </w:lvl>
    <w:lvl w:ilvl="3" w:tplc="390A9732">
      <w:start w:val="1"/>
      <w:numFmt w:val="decimal"/>
      <w:lvlText w:val="%4."/>
      <w:lvlJc w:val="left"/>
      <w:pPr>
        <w:tabs>
          <w:tab w:val="num" w:pos="2880"/>
        </w:tabs>
        <w:ind w:left="2880" w:hanging="360"/>
      </w:pPr>
    </w:lvl>
    <w:lvl w:ilvl="4" w:tplc="D7D6DCE4">
      <w:start w:val="1"/>
      <w:numFmt w:val="decimal"/>
      <w:lvlText w:val="%5."/>
      <w:lvlJc w:val="left"/>
      <w:pPr>
        <w:tabs>
          <w:tab w:val="num" w:pos="3600"/>
        </w:tabs>
        <w:ind w:left="3600" w:hanging="360"/>
      </w:pPr>
    </w:lvl>
    <w:lvl w:ilvl="5" w:tplc="977AC7AE">
      <w:start w:val="1"/>
      <w:numFmt w:val="decimal"/>
      <w:lvlText w:val="%6."/>
      <w:lvlJc w:val="left"/>
      <w:pPr>
        <w:tabs>
          <w:tab w:val="num" w:pos="4320"/>
        </w:tabs>
        <w:ind w:left="4320" w:hanging="360"/>
      </w:pPr>
    </w:lvl>
    <w:lvl w:ilvl="6" w:tplc="EF401ABA">
      <w:start w:val="1"/>
      <w:numFmt w:val="decimal"/>
      <w:lvlText w:val="%7."/>
      <w:lvlJc w:val="left"/>
      <w:pPr>
        <w:tabs>
          <w:tab w:val="num" w:pos="5040"/>
        </w:tabs>
        <w:ind w:left="5040" w:hanging="360"/>
      </w:pPr>
    </w:lvl>
    <w:lvl w:ilvl="7" w:tplc="CCAC5784">
      <w:start w:val="1"/>
      <w:numFmt w:val="decimal"/>
      <w:lvlText w:val="%8."/>
      <w:lvlJc w:val="left"/>
      <w:pPr>
        <w:tabs>
          <w:tab w:val="num" w:pos="5760"/>
        </w:tabs>
        <w:ind w:left="5760" w:hanging="360"/>
      </w:pPr>
    </w:lvl>
    <w:lvl w:ilvl="8" w:tplc="BC14BF52">
      <w:start w:val="1"/>
      <w:numFmt w:val="decimal"/>
      <w:lvlText w:val="%9."/>
      <w:lvlJc w:val="left"/>
      <w:pPr>
        <w:tabs>
          <w:tab w:val="num" w:pos="6480"/>
        </w:tabs>
        <w:ind w:left="6480" w:hanging="360"/>
      </w:pPr>
    </w:lvl>
  </w:abstractNum>
  <w:abstractNum w:abstractNumId="54" w15:restartNumberingAfterBreak="0">
    <w:nsid w:val="295E3EB2"/>
    <w:multiLevelType w:val="multilevel"/>
    <w:tmpl w:val="C31A31F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9A4283D"/>
    <w:multiLevelType w:val="multilevel"/>
    <w:tmpl w:val="D242D60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29CB1A35"/>
    <w:multiLevelType w:val="hybridMultilevel"/>
    <w:tmpl w:val="18B8B51E"/>
    <w:lvl w:ilvl="0" w:tplc="D0C0F54C">
      <w:start w:val="8"/>
      <w:numFmt w:val="decimal"/>
      <w:lvlText w:val="%1."/>
      <w:lvlJc w:val="left"/>
      <w:pPr>
        <w:tabs>
          <w:tab w:val="num" w:pos="720"/>
        </w:tabs>
        <w:ind w:left="720" w:hanging="360"/>
      </w:pPr>
    </w:lvl>
    <w:lvl w:ilvl="1" w:tplc="1D720764">
      <w:start w:val="1"/>
      <w:numFmt w:val="decimal"/>
      <w:lvlText w:val="%2."/>
      <w:lvlJc w:val="left"/>
      <w:pPr>
        <w:tabs>
          <w:tab w:val="num" w:pos="1440"/>
        </w:tabs>
        <w:ind w:left="1440" w:hanging="360"/>
      </w:pPr>
    </w:lvl>
    <w:lvl w:ilvl="2" w:tplc="C052A8B4">
      <w:start w:val="1"/>
      <w:numFmt w:val="decimal"/>
      <w:lvlText w:val="%3."/>
      <w:lvlJc w:val="left"/>
      <w:pPr>
        <w:tabs>
          <w:tab w:val="num" w:pos="2160"/>
        </w:tabs>
        <w:ind w:left="2160" w:hanging="360"/>
      </w:pPr>
    </w:lvl>
    <w:lvl w:ilvl="3" w:tplc="71EE1B36">
      <w:start w:val="1"/>
      <w:numFmt w:val="decimal"/>
      <w:lvlText w:val="%4."/>
      <w:lvlJc w:val="left"/>
      <w:pPr>
        <w:tabs>
          <w:tab w:val="num" w:pos="2880"/>
        </w:tabs>
        <w:ind w:left="2880" w:hanging="360"/>
      </w:pPr>
    </w:lvl>
    <w:lvl w:ilvl="4" w:tplc="6AA827CC">
      <w:start w:val="1"/>
      <w:numFmt w:val="decimal"/>
      <w:lvlText w:val="%5."/>
      <w:lvlJc w:val="left"/>
      <w:pPr>
        <w:tabs>
          <w:tab w:val="num" w:pos="3600"/>
        </w:tabs>
        <w:ind w:left="3600" w:hanging="360"/>
      </w:pPr>
    </w:lvl>
    <w:lvl w:ilvl="5" w:tplc="033E9E14">
      <w:start w:val="1"/>
      <w:numFmt w:val="decimal"/>
      <w:lvlText w:val="%6."/>
      <w:lvlJc w:val="left"/>
      <w:pPr>
        <w:tabs>
          <w:tab w:val="num" w:pos="4320"/>
        </w:tabs>
        <w:ind w:left="4320" w:hanging="360"/>
      </w:pPr>
    </w:lvl>
    <w:lvl w:ilvl="6" w:tplc="EFC4DE9A">
      <w:start w:val="1"/>
      <w:numFmt w:val="decimal"/>
      <w:lvlText w:val="%7."/>
      <w:lvlJc w:val="left"/>
      <w:pPr>
        <w:tabs>
          <w:tab w:val="num" w:pos="5040"/>
        </w:tabs>
        <w:ind w:left="5040" w:hanging="360"/>
      </w:pPr>
    </w:lvl>
    <w:lvl w:ilvl="7" w:tplc="4BA687C8">
      <w:start w:val="1"/>
      <w:numFmt w:val="decimal"/>
      <w:lvlText w:val="%8."/>
      <w:lvlJc w:val="left"/>
      <w:pPr>
        <w:tabs>
          <w:tab w:val="num" w:pos="5760"/>
        </w:tabs>
        <w:ind w:left="5760" w:hanging="360"/>
      </w:pPr>
    </w:lvl>
    <w:lvl w:ilvl="8" w:tplc="94A61BA4">
      <w:start w:val="1"/>
      <w:numFmt w:val="decimal"/>
      <w:lvlText w:val="%9."/>
      <w:lvlJc w:val="left"/>
      <w:pPr>
        <w:tabs>
          <w:tab w:val="num" w:pos="6480"/>
        </w:tabs>
        <w:ind w:left="6480" w:hanging="360"/>
      </w:pPr>
    </w:lvl>
  </w:abstractNum>
  <w:abstractNum w:abstractNumId="57" w15:restartNumberingAfterBreak="0">
    <w:nsid w:val="2A071800"/>
    <w:multiLevelType w:val="multilevel"/>
    <w:tmpl w:val="CB68DD4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2BFE6D75"/>
    <w:multiLevelType w:val="hybridMultilevel"/>
    <w:tmpl w:val="DD7EB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125E2D"/>
    <w:multiLevelType w:val="multilevel"/>
    <w:tmpl w:val="660654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2CE756F4"/>
    <w:multiLevelType w:val="hybridMultilevel"/>
    <w:tmpl w:val="47C483A0"/>
    <w:lvl w:ilvl="0" w:tplc="33DCCD82">
      <w:start w:val="11"/>
      <w:numFmt w:val="decimal"/>
      <w:lvlText w:val="%1."/>
      <w:lvlJc w:val="left"/>
      <w:pPr>
        <w:tabs>
          <w:tab w:val="num" w:pos="720"/>
        </w:tabs>
        <w:ind w:left="720" w:hanging="360"/>
      </w:pPr>
    </w:lvl>
    <w:lvl w:ilvl="1" w:tplc="A4DAABF0">
      <w:start w:val="1"/>
      <w:numFmt w:val="decimal"/>
      <w:lvlText w:val="%2."/>
      <w:lvlJc w:val="left"/>
      <w:pPr>
        <w:tabs>
          <w:tab w:val="num" w:pos="1440"/>
        </w:tabs>
        <w:ind w:left="1440" w:hanging="360"/>
      </w:pPr>
    </w:lvl>
    <w:lvl w:ilvl="2" w:tplc="8D6C0A9C">
      <w:start w:val="1"/>
      <w:numFmt w:val="decimal"/>
      <w:lvlText w:val="%3."/>
      <w:lvlJc w:val="left"/>
      <w:pPr>
        <w:tabs>
          <w:tab w:val="num" w:pos="2160"/>
        </w:tabs>
        <w:ind w:left="2160" w:hanging="360"/>
      </w:pPr>
    </w:lvl>
    <w:lvl w:ilvl="3" w:tplc="634A7AA0">
      <w:start w:val="1"/>
      <w:numFmt w:val="decimal"/>
      <w:lvlText w:val="%4."/>
      <w:lvlJc w:val="left"/>
      <w:pPr>
        <w:tabs>
          <w:tab w:val="num" w:pos="2880"/>
        </w:tabs>
        <w:ind w:left="2880" w:hanging="360"/>
      </w:pPr>
    </w:lvl>
    <w:lvl w:ilvl="4" w:tplc="E36E8458">
      <w:start w:val="1"/>
      <w:numFmt w:val="decimal"/>
      <w:lvlText w:val="%5."/>
      <w:lvlJc w:val="left"/>
      <w:pPr>
        <w:tabs>
          <w:tab w:val="num" w:pos="3600"/>
        </w:tabs>
        <w:ind w:left="3600" w:hanging="360"/>
      </w:pPr>
    </w:lvl>
    <w:lvl w:ilvl="5" w:tplc="B818FABE">
      <w:start w:val="1"/>
      <w:numFmt w:val="decimal"/>
      <w:lvlText w:val="%6."/>
      <w:lvlJc w:val="left"/>
      <w:pPr>
        <w:tabs>
          <w:tab w:val="num" w:pos="4320"/>
        </w:tabs>
        <w:ind w:left="4320" w:hanging="360"/>
      </w:pPr>
    </w:lvl>
    <w:lvl w:ilvl="6" w:tplc="EA52E038">
      <w:start w:val="1"/>
      <w:numFmt w:val="decimal"/>
      <w:lvlText w:val="%7."/>
      <w:lvlJc w:val="left"/>
      <w:pPr>
        <w:tabs>
          <w:tab w:val="num" w:pos="5040"/>
        </w:tabs>
        <w:ind w:left="5040" w:hanging="360"/>
      </w:pPr>
    </w:lvl>
    <w:lvl w:ilvl="7" w:tplc="7DF241F4">
      <w:start w:val="1"/>
      <w:numFmt w:val="decimal"/>
      <w:lvlText w:val="%8."/>
      <w:lvlJc w:val="left"/>
      <w:pPr>
        <w:tabs>
          <w:tab w:val="num" w:pos="5760"/>
        </w:tabs>
        <w:ind w:left="5760" w:hanging="360"/>
      </w:pPr>
    </w:lvl>
    <w:lvl w:ilvl="8" w:tplc="78C81AB8">
      <w:start w:val="1"/>
      <w:numFmt w:val="decimal"/>
      <w:lvlText w:val="%9."/>
      <w:lvlJc w:val="left"/>
      <w:pPr>
        <w:tabs>
          <w:tab w:val="num" w:pos="6480"/>
        </w:tabs>
        <w:ind w:left="6480" w:hanging="360"/>
      </w:pPr>
    </w:lvl>
  </w:abstractNum>
  <w:abstractNum w:abstractNumId="61" w15:restartNumberingAfterBreak="0">
    <w:nsid w:val="2DAF5C58"/>
    <w:multiLevelType w:val="multilevel"/>
    <w:tmpl w:val="E90AAC9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DD572C4"/>
    <w:multiLevelType w:val="hybridMultilevel"/>
    <w:tmpl w:val="47EC9422"/>
    <w:lvl w:ilvl="0" w:tplc="580058EE">
      <w:start w:val="1"/>
      <w:numFmt w:val="bullet"/>
      <w:lvlText w:val=""/>
      <w:lvlJc w:val="left"/>
      <w:pPr>
        <w:tabs>
          <w:tab w:val="num" w:pos="1080"/>
        </w:tabs>
        <w:ind w:left="1080" w:hanging="360"/>
      </w:pPr>
      <w:rPr>
        <w:rFonts w:ascii="Symbol" w:hAnsi="Symbol" w:hint="default"/>
        <w:sz w:val="20"/>
      </w:rPr>
    </w:lvl>
    <w:lvl w:ilvl="1" w:tplc="0F58FD70">
      <w:start w:val="1"/>
      <w:numFmt w:val="bullet"/>
      <w:lvlText w:val="o"/>
      <w:lvlJc w:val="left"/>
      <w:pPr>
        <w:tabs>
          <w:tab w:val="num" w:pos="1800"/>
        </w:tabs>
        <w:ind w:left="1800" w:hanging="360"/>
      </w:pPr>
      <w:rPr>
        <w:rFonts w:ascii="Courier New" w:hAnsi="Courier New" w:hint="default"/>
        <w:sz w:val="20"/>
      </w:rPr>
    </w:lvl>
    <w:lvl w:ilvl="2" w:tplc="6D500D72">
      <w:start w:val="1"/>
      <w:numFmt w:val="bullet"/>
      <w:lvlText w:val=""/>
      <w:lvlJc w:val="left"/>
      <w:pPr>
        <w:tabs>
          <w:tab w:val="num" w:pos="2520"/>
        </w:tabs>
        <w:ind w:left="2520" w:hanging="360"/>
      </w:pPr>
      <w:rPr>
        <w:rFonts w:ascii="Wingdings" w:hAnsi="Wingdings" w:hint="default"/>
        <w:sz w:val="20"/>
      </w:rPr>
    </w:lvl>
    <w:lvl w:ilvl="3" w:tplc="2D6E4690">
      <w:start w:val="1"/>
      <w:numFmt w:val="bullet"/>
      <w:lvlText w:val=""/>
      <w:lvlJc w:val="left"/>
      <w:pPr>
        <w:tabs>
          <w:tab w:val="num" w:pos="3240"/>
        </w:tabs>
        <w:ind w:left="3240" w:hanging="360"/>
      </w:pPr>
      <w:rPr>
        <w:rFonts w:ascii="Wingdings" w:hAnsi="Wingdings" w:hint="default"/>
        <w:sz w:val="20"/>
      </w:rPr>
    </w:lvl>
    <w:lvl w:ilvl="4" w:tplc="542CA340">
      <w:start w:val="1"/>
      <w:numFmt w:val="bullet"/>
      <w:lvlText w:val=""/>
      <w:lvlJc w:val="left"/>
      <w:pPr>
        <w:tabs>
          <w:tab w:val="num" w:pos="3960"/>
        </w:tabs>
        <w:ind w:left="3960" w:hanging="360"/>
      </w:pPr>
      <w:rPr>
        <w:rFonts w:ascii="Wingdings" w:hAnsi="Wingdings" w:hint="default"/>
        <w:sz w:val="20"/>
      </w:rPr>
    </w:lvl>
    <w:lvl w:ilvl="5" w:tplc="6074D26C">
      <w:start w:val="1"/>
      <w:numFmt w:val="bullet"/>
      <w:lvlText w:val=""/>
      <w:lvlJc w:val="left"/>
      <w:pPr>
        <w:tabs>
          <w:tab w:val="num" w:pos="4680"/>
        </w:tabs>
        <w:ind w:left="4680" w:hanging="360"/>
      </w:pPr>
      <w:rPr>
        <w:rFonts w:ascii="Wingdings" w:hAnsi="Wingdings" w:hint="default"/>
        <w:sz w:val="20"/>
      </w:rPr>
    </w:lvl>
    <w:lvl w:ilvl="6" w:tplc="1E9A656E">
      <w:start w:val="1"/>
      <w:numFmt w:val="bullet"/>
      <w:lvlText w:val=""/>
      <w:lvlJc w:val="left"/>
      <w:pPr>
        <w:tabs>
          <w:tab w:val="num" w:pos="5400"/>
        </w:tabs>
        <w:ind w:left="5400" w:hanging="360"/>
      </w:pPr>
      <w:rPr>
        <w:rFonts w:ascii="Wingdings" w:hAnsi="Wingdings" w:hint="default"/>
        <w:sz w:val="20"/>
      </w:rPr>
    </w:lvl>
    <w:lvl w:ilvl="7" w:tplc="BC2C8420">
      <w:start w:val="1"/>
      <w:numFmt w:val="bullet"/>
      <w:lvlText w:val=""/>
      <w:lvlJc w:val="left"/>
      <w:pPr>
        <w:tabs>
          <w:tab w:val="num" w:pos="6120"/>
        </w:tabs>
        <w:ind w:left="6120" w:hanging="360"/>
      </w:pPr>
      <w:rPr>
        <w:rFonts w:ascii="Wingdings" w:hAnsi="Wingdings" w:hint="default"/>
        <w:sz w:val="20"/>
      </w:rPr>
    </w:lvl>
    <w:lvl w:ilvl="8" w:tplc="2794CCC4">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2DDF043B"/>
    <w:multiLevelType w:val="hybridMultilevel"/>
    <w:tmpl w:val="FE92E56C"/>
    <w:lvl w:ilvl="0" w:tplc="05CA8396">
      <w:start w:val="5"/>
      <w:numFmt w:val="decimal"/>
      <w:lvlText w:val="%1."/>
      <w:lvlJc w:val="left"/>
      <w:pPr>
        <w:tabs>
          <w:tab w:val="num" w:pos="720"/>
        </w:tabs>
        <w:ind w:left="720" w:hanging="360"/>
      </w:pPr>
    </w:lvl>
    <w:lvl w:ilvl="1" w:tplc="AD30AA96">
      <w:start w:val="1"/>
      <w:numFmt w:val="decimal"/>
      <w:lvlText w:val="%2."/>
      <w:lvlJc w:val="left"/>
      <w:pPr>
        <w:tabs>
          <w:tab w:val="num" w:pos="1440"/>
        </w:tabs>
        <w:ind w:left="1440" w:hanging="360"/>
      </w:pPr>
    </w:lvl>
    <w:lvl w:ilvl="2" w:tplc="ED428502">
      <w:start w:val="1"/>
      <w:numFmt w:val="decimal"/>
      <w:lvlText w:val="%3."/>
      <w:lvlJc w:val="left"/>
      <w:pPr>
        <w:tabs>
          <w:tab w:val="num" w:pos="2160"/>
        </w:tabs>
        <w:ind w:left="2160" w:hanging="360"/>
      </w:pPr>
    </w:lvl>
    <w:lvl w:ilvl="3" w:tplc="1A347DEA">
      <w:start w:val="1"/>
      <w:numFmt w:val="decimal"/>
      <w:lvlText w:val="%4."/>
      <w:lvlJc w:val="left"/>
      <w:pPr>
        <w:tabs>
          <w:tab w:val="num" w:pos="2880"/>
        </w:tabs>
        <w:ind w:left="2880" w:hanging="360"/>
      </w:pPr>
    </w:lvl>
    <w:lvl w:ilvl="4" w:tplc="0498B60A">
      <w:start w:val="1"/>
      <w:numFmt w:val="decimal"/>
      <w:lvlText w:val="%5."/>
      <w:lvlJc w:val="left"/>
      <w:pPr>
        <w:tabs>
          <w:tab w:val="num" w:pos="3600"/>
        </w:tabs>
        <w:ind w:left="3600" w:hanging="360"/>
      </w:pPr>
    </w:lvl>
    <w:lvl w:ilvl="5" w:tplc="3F680BC6">
      <w:start w:val="1"/>
      <w:numFmt w:val="decimal"/>
      <w:lvlText w:val="%6."/>
      <w:lvlJc w:val="left"/>
      <w:pPr>
        <w:tabs>
          <w:tab w:val="num" w:pos="4320"/>
        </w:tabs>
        <w:ind w:left="4320" w:hanging="360"/>
      </w:pPr>
    </w:lvl>
    <w:lvl w:ilvl="6" w:tplc="2992541C">
      <w:start w:val="1"/>
      <w:numFmt w:val="decimal"/>
      <w:lvlText w:val="%7."/>
      <w:lvlJc w:val="left"/>
      <w:pPr>
        <w:tabs>
          <w:tab w:val="num" w:pos="5040"/>
        </w:tabs>
        <w:ind w:left="5040" w:hanging="360"/>
      </w:pPr>
    </w:lvl>
    <w:lvl w:ilvl="7" w:tplc="1D8E43D4">
      <w:start w:val="1"/>
      <w:numFmt w:val="decimal"/>
      <w:lvlText w:val="%8."/>
      <w:lvlJc w:val="left"/>
      <w:pPr>
        <w:tabs>
          <w:tab w:val="num" w:pos="5760"/>
        </w:tabs>
        <w:ind w:left="5760" w:hanging="360"/>
      </w:pPr>
    </w:lvl>
    <w:lvl w:ilvl="8" w:tplc="67E67748">
      <w:start w:val="1"/>
      <w:numFmt w:val="decimal"/>
      <w:lvlText w:val="%9."/>
      <w:lvlJc w:val="left"/>
      <w:pPr>
        <w:tabs>
          <w:tab w:val="num" w:pos="6480"/>
        </w:tabs>
        <w:ind w:left="6480" w:hanging="360"/>
      </w:pPr>
    </w:lvl>
  </w:abstractNum>
  <w:abstractNum w:abstractNumId="64" w15:restartNumberingAfterBreak="0">
    <w:nsid w:val="2E227762"/>
    <w:multiLevelType w:val="hybridMultilevel"/>
    <w:tmpl w:val="8B769EDA"/>
    <w:lvl w:ilvl="0" w:tplc="BF129F64">
      <w:start w:val="13"/>
      <w:numFmt w:val="decimal"/>
      <w:lvlText w:val="%1."/>
      <w:lvlJc w:val="left"/>
      <w:pPr>
        <w:tabs>
          <w:tab w:val="num" w:pos="720"/>
        </w:tabs>
        <w:ind w:left="720" w:hanging="360"/>
      </w:pPr>
    </w:lvl>
    <w:lvl w:ilvl="1" w:tplc="4B52F942">
      <w:start w:val="1"/>
      <w:numFmt w:val="decimal"/>
      <w:lvlText w:val="%2."/>
      <w:lvlJc w:val="left"/>
      <w:pPr>
        <w:tabs>
          <w:tab w:val="num" w:pos="1440"/>
        </w:tabs>
        <w:ind w:left="1440" w:hanging="360"/>
      </w:pPr>
    </w:lvl>
    <w:lvl w:ilvl="2" w:tplc="E21A9BE4">
      <w:start w:val="1"/>
      <w:numFmt w:val="decimal"/>
      <w:lvlText w:val="%3."/>
      <w:lvlJc w:val="left"/>
      <w:pPr>
        <w:tabs>
          <w:tab w:val="num" w:pos="2160"/>
        </w:tabs>
        <w:ind w:left="2160" w:hanging="360"/>
      </w:pPr>
    </w:lvl>
    <w:lvl w:ilvl="3" w:tplc="126C3138">
      <w:start w:val="1"/>
      <w:numFmt w:val="decimal"/>
      <w:lvlText w:val="%4."/>
      <w:lvlJc w:val="left"/>
      <w:pPr>
        <w:tabs>
          <w:tab w:val="num" w:pos="2880"/>
        </w:tabs>
        <w:ind w:left="2880" w:hanging="360"/>
      </w:pPr>
    </w:lvl>
    <w:lvl w:ilvl="4" w:tplc="B4C0E0C0">
      <w:start w:val="1"/>
      <w:numFmt w:val="decimal"/>
      <w:lvlText w:val="%5."/>
      <w:lvlJc w:val="left"/>
      <w:pPr>
        <w:tabs>
          <w:tab w:val="num" w:pos="3600"/>
        </w:tabs>
        <w:ind w:left="3600" w:hanging="360"/>
      </w:pPr>
    </w:lvl>
    <w:lvl w:ilvl="5" w:tplc="BAF017AC">
      <w:start w:val="1"/>
      <w:numFmt w:val="decimal"/>
      <w:lvlText w:val="%6."/>
      <w:lvlJc w:val="left"/>
      <w:pPr>
        <w:tabs>
          <w:tab w:val="num" w:pos="4320"/>
        </w:tabs>
        <w:ind w:left="4320" w:hanging="360"/>
      </w:pPr>
    </w:lvl>
    <w:lvl w:ilvl="6" w:tplc="80B2AFB6">
      <w:start w:val="1"/>
      <w:numFmt w:val="decimal"/>
      <w:lvlText w:val="%7."/>
      <w:lvlJc w:val="left"/>
      <w:pPr>
        <w:tabs>
          <w:tab w:val="num" w:pos="5040"/>
        </w:tabs>
        <w:ind w:left="5040" w:hanging="360"/>
      </w:pPr>
    </w:lvl>
    <w:lvl w:ilvl="7" w:tplc="4E162E12">
      <w:start w:val="1"/>
      <w:numFmt w:val="decimal"/>
      <w:lvlText w:val="%8."/>
      <w:lvlJc w:val="left"/>
      <w:pPr>
        <w:tabs>
          <w:tab w:val="num" w:pos="5760"/>
        </w:tabs>
        <w:ind w:left="5760" w:hanging="360"/>
      </w:pPr>
    </w:lvl>
    <w:lvl w:ilvl="8" w:tplc="C2A6EE54">
      <w:start w:val="1"/>
      <w:numFmt w:val="decimal"/>
      <w:lvlText w:val="%9."/>
      <w:lvlJc w:val="left"/>
      <w:pPr>
        <w:tabs>
          <w:tab w:val="num" w:pos="6480"/>
        </w:tabs>
        <w:ind w:left="6480" w:hanging="360"/>
      </w:pPr>
    </w:lvl>
  </w:abstractNum>
  <w:abstractNum w:abstractNumId="65" w15:restartNumberingAfterBreak="0">
    <w:nsid w:val="2FE93568"/>
    <w:multiLevelType w:val="multilevel"/>
    <w:tmpl w:val="251AB8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306B42F8"/>
    <w:multiLevelType w:val="hybridMultilevel"/>
    <w:tmpl w:val="D17639DC"/>
    <w:lvl w:ilvl="0" w:tplc="05E6BB74">
      <w:start w:val="4"/>
      <w:numFmt w:val="decimal"/>
      <w:lvlText w:val="%1."/>
      <w:lvlJc w:val="left"/>
      <w:pPr>
        <w:tabs>
          <w:tab w:val="num" w:pos="720"/>
        </w:tabs>
        <w:ind w:left="720" w:hanging="360"/>
      </w:pPr>
    </w:lvl>
    <w:lvl w:ilvl="1" w:tplc="E9342972">
      <w:start w:val="1"/>
      <w:numFmt w:val="decimal"/>
      <w:lvlText w:val="%2."/>
      <w:lvlJc w:val="left"/>
      <w:pPr>
        <w:tabs>
          <w:tab w:val="num" w:pos="1440"/>
        </w:tabs>
        <w:ind w:left="1440" w:hanging="360"/>
      </w:pPr>
    </w:lvl>
    <w:lvl w:ilvl="2" w:tplc="8612071C">
      <w:start w:val="1"/>
      <w:numFmt w:val="decimal"/>
      <w:lvlText w:val="%3."/>
      <w:lvlJc w:val="left"/>
      <w:pPr>
        <w:tabs>
          <w:tab w:val="num" w:pos="2160"/>
        </w:tabs>
        <w:ind w:left="2160" w:hanging="360"/>
      </w:pPr>
    </w:lvl>
    <w:lvl w:ilvl="3" w:tplc="033C93CA">
      <w:start w:val="1"/>
      <w:numFmt w:val="decimal"/>
      <w:lvlText w:val="%4."/>
      <w:lvlJc w:val="left"/>
      <w:pPr>
        <w:tabs>
          <w:tab w:val="num" w:pos="2880"/>
        </w:tabs>
        <w:ind w:left="2880" w:hanging="360"/>
      </w:pPr>
    </w:lvl>
    <w:lvl w:ilvl="4" w:tplc="30544BFE">
      <w:start w:val="1"/>
      <w:numFmt w:val="decimal"/>
      <w:lvlText w:val="%5."/>
      <w:lvlJc w:val="left"/>
      <w:pPr>
        <w:tabs>
          <w:tab w:val="num" w:pos="3600"/>
        </w:tabs>
        <w:ind w:left="3600" w:hanging="360"/>
      </w:pPr>
    </w:lvl>
    <w:lvl w:ilvl="5" w:tplc="AB4C2BDA">
      <w:start w:val="1"/>
      <w:numFmt w:val="decimal"/>
      <w:lvlText w:val="%6."/>
      <w:lvlJc w:val="left"/>
      <w:pPr>
        <w:tabs>
          <w:tab w:val="num" w:pos="4320"/>
        </w:tabs>
        <w:ind w:left="4320" w:hanging="360"/>
      </w:pPr>
    </w:lvl>
    <w:lvl w:ilvl="6" w:tplc="D9C60DCC">
      <w:start w:val="1"/>
      <w:numFmt w:val="decimal"/>
      <w:lvlText w:val="%7."/>
      <w:lvlJc w:val="left"/>
      <w:pPr>
        <w:tabs>
          <w:tab w:val="num" w:pos="5040"/>
        </w:tabs>
        <w:ind w:left="5040" w:hanging="360"/>
      </w:pPr>
    </w:lvl>
    <w:lvl w:ilvl="7" w:tplc="B7CCB4D6">
      <w:start w:val="1"/>
      <w:numFmt w:val="decimal"/>
      <w:lvlText w:val="%8."/>
      <w:lvlJc w:val="left"/>
      <w:pPr>
        <w:tabs>
          <w:tab w:val="num" w:pos="5760"/>
        </w:tabs>
        <w:ind w:left="5760" w:hanging="360"/>
      </w:pPr>
    </w:lvl>
    <w:lvl w:ilvl="8" w:tplc="FAAAD562">
      <w:start w:val="1"/>
      <w:numFmt w:val="decimal"/>
      <w:lvlText w:val="%9."/>
      <w:lvlJc w:val="left"/>
      <w:pPr>
        <w:tabs>
          <w:tab w:val="num" w:pos="6480"/>
        </w:tabs>
        <w:ind w:left="6480" w:hanging="360"/>
      </w:pPr>
    </w:lvl>
  </w:abstractNum>
  <w:abstractNum w:abstractNumId="67" w15:restartNumberingAfterBreak="0">
    <w:nsid w:val="31245F77"/>
    <w:multiLevelType w:val="hybridMultilevel"/>
    <w:tmpl w:val="62C21BE2"/>
    <w:lvl w:ilvl="0" w:tplc="0D7CCFCA">
      <w:start w:val="6"/>
      <w:numFmt w:val="decimal"/>
      <w:lvlText w:val="%1."/>
      <w:lvlJc w:val="left"/>
      <w:pPr>
        <w:tabs>
          <w:tab w:val="num" w:pos="720"/>
        </w:tabs>
        <w:ind w:left="720" w:hanging="360"/>
      </w:pPr>
    </w:lvl>
    <w:lvl w:ilvl="1" w:tplc="F754DEE0">
      <w:start w:val="1"/>
      <w:numFmt w:val="decimal"/>
      <w:lvlText w:val="%2."/>
      <w:lvlJc w:val="left"/>
      <w:pPr>
        <w:tabs>
          <w:tab w:val="num" w:pos="1440"/>
        </w:tabs>
        <w:ind w:left="1440" w:hanging="360"/>
      </w:pPr>
    </w:lvl>
    <w:lvl w:ilvl="2" w:tplc="D49E662C">
      <w:start w:val="1"/>
      <w:numFmt w:val="decimal"/>
      <w:lvlText w:val="%3."/>
      <w:lvlJc w:val="left"/>
      <w:pPr>
        <w:tabs>
          <w:tab w:val="num" w:pos="2160"/>
        </w:tabs>
        <w:ind w:left="2160" w:hanging="360"/>
      </w:pPr>
    </w:lvl>
    <w:lvl w:ilvl="3" w:tplc="0FC07B52">
      <w:start w:val="1"/>
      <w:numFmt w:val="decimal"/>
      <w:lvlText w:val="%4."/>
      <w:lvlJc w:val="left"/>
      <w:pPr>
        <w:tabs>
          <w:tab w:val="num" w:pos="2880"/>
        </w:tabs>
        <w:ind w:left="2880" w:hanging="360"/>
      </w:pPr>
    </w:lvl>
    <w:lvl w:ilvl="4" w:tplc="77CA05D6">
      <w:start w:val="1"/>
      <w:numFmt w:val="decimal"/>
      <w:lvlText w:val="%5."/>
      <w:lvlJc w:val="left"/>
      <w:pPr>
        <w:tabs>
          <w:tab w:val="num" w:pos="3600"/>
        </w:tabs>
        <w:ind w:left="3600" w:hanging="360"/>
      </w:pPr>
    </w:lvl>
    <w:lvl w:ilvl="5" w:tplc="60FE50FA">
      <w:start w:val="1"/>
      <w:numFmt w:val="decimal"/>
      <w:lvlText w:val="%6."/>
      <w:lvlJc w:val="left"/>
      <w:pPr>
        <w:tabs>
          <w:tab w:val="num" w:pos="4320"/>
        </w:tabs>
        <w:ind w:left="4320" w:hanging="360"/>
      </w:pPr>
    </w:lvl>
    <w:lvl w:ilvl="6" w:tplc="19F42908">
      <w:start w:val="1"/>
      <w:numFmt w:val="decimal"/>
      <w:lvlText w:val="%7."/>
      <w:lvlJc w:val="left"/>
      <w:pPr>
        <w:tabs>
          <w:tab w:val="num" w:pos="5040"/>
        </w:tabs>
        <w:ind w:left="5040" w:hanging="360"/>
      </w:pPr>
    </w:lvl>
    <w:lvl w:ilvl="7" w:tplc="5F083F1A">
      <w:start w:val="1"/>
      <w:numFmt w:val="decimal"/>
      <w:lvlText w:val="%8."/>
      <w:lvlJc w:val="left"/>
      <w:pPr>
        <w:tabs>
          <w:tab w:val="num" w:pos="5760"/>
        </w:tabs>
        <w:ind w:left="5760" w:hanging="360"/>
      </w:pPr>
    </w:lvl>
    <w:lvl w:ilvl="8" w:tplc="4F143452">
      <w:start w:val="1"/>
      <w:numFmt w:val="decimal"/>
      <w:lvlText w:val="%9."/>
      <w:lvlJc w:val="left"/>
      <w:pPr>
        <w:tabs>
          <w:tab w:val="num" w:pos="6480"/>
        </w:tabs>
        <w:ind w:left="6480" w:hanging="360"/>
      </w:pPr>
    </w:lvl>
  </w:abstractNum>
  <w:abstractNum w:abstractNumId="68" w15:restartNumberingAfterBreak="0">
    <w:nsid w:val="32971836"/>
    <w:multiLevelType w:val="hybridMultilevel"/>
    <w:tmpl w:val="12ACA29C"/>
    <w:lvl w:ilvl="0" w:tplc="D5E430A0">
      <w:start w:val="5"/>
      <w:numFmt w:val="decimal"/>
      <w:lvlText w:val="%1."/>
      <w:lvlJc w:val="left"/>
      <w:pPr>
        <w:tabs>
          <w:tab w:val="num" w:pos="720"/>
        </w:tabs>
        <w:ind w:left="720" w:hanging="360"/>
      </w:pPr>
    </w:lvl>
    <w:lvl w:ilvl="1" w:tplc="C2000E22">
      <w:start w:val="1"/>
      <w:numFmt w:val="decimal"/>
      <w:lvlText w:val="%2."/>
      <w:lvlJc w:val="left"/>
      <w:pPr>
        <w:tabs>
          <w:tab w:val="num" w:pos="1440"/>
        </w:tabs>
        <w:ind w:left="1440" w:hanging="360"/>
      </w:pPr>
    </w:lvl>
    <w:lvl w:ilvl="2" w:tplc="8C54E302">
      <w:start w:val="1"/>
      <w:numFmt w:val="decimal"/>
      <w:lvlText w:val="%3."/>
      <w:lvlJc w:val="left"/>
      <w:pPr>
        <w:tabs>
          <w:tab w:val="num" w:pos="2160"/>
        </w:tabs>
        <w:ind w:left="2160" w:hanging="360"/>
      </w:pPr>
    </w:lvl>
    <w:lvl w:ilvl="3" w:tplc="4BDA4AC6">
      <w:start w:val="1"/>
      <w:numFmt w:val="decimal"/>
      <w:lvlText w:val="%4."/>
      <w:lvlJc w:val="left"/>
      <w:pPr>
        <w:tabs>
          <w:tab w:val="num" w:pos="2880"/>
        </w:tabs>
        <w:ind w:left="2880" w:hanging="360"/>
      </w:pPr>
    </w:lvl>
    <w:lvl w:ilvl="4" w:tplc="E53A6ED2">
      <w:start w:val="1"/>
      <w:numFmt w:val="decimal"/>
      <w:lvlText w:val="%5."/>
      <w:lvlJc w:val="left"/>
      <w:pPr>
        <w:tabs>
          <w:tab w:val="num" w:pos="3600"/>
        </w:tabs>
        <w:ind w:left="3600" w:hanging="360"/>
      </w:pPr>
    </w:lvl>
    <w:lvl w:ilvl="5" w:tplc="F3C09476">
      <w:start w:val="1"/>
      <w:numFmt w:val="decimal"/>
      <w:lvlText w:val="%6."/>
      <w:lvlJc w:val="left"/>
      <w:pPr>
        <w:tabs>
          <w:tab w:val="num" w:pos="4320"/>
        </w:tabs>
        <w:ind w:left="4320" w:hanging="360"/>
      </w:pPr>
    </w:lvl>
    <w:lvl w:ilvl="6" w:tplc="EB70E3B0">
      <w:start w:val="1"/>
      <w:numFmt w:val="decimal"/>
      <w:lvlText w:val="%7."/>
      <w:lvlJc w:val="left"/>
      <w:pPr>
        <w:tabs>
          <w:tab w:val="num" w:pos="5040"/>
        </w:tabs>
        <w:ind w:left="5040" w:hanging="360"/>
      </w:pPr>
    </w:lvl>
    <w:lvl w:ilvl="7" w:tplc="73445C38">
      <w:start w:val="1"/>
      <w:numFmt w:val="decimal"/>
      <w:lvlText w:val="%8."/>
      <w:lvlJc w:val="left"/>
      <w:pPr>
        <w:tabs>
          <w:tab w:val="num" w:pos="5760"/>
        </w:tabs>
        <w:ind w:left="5760" w:hanging="360"/>
      </w:pPr>
    </w:lvl>
    <w:lvl w:ilvl="8" w:tplc="4D0C191C">
      <w:start w:val="1"/>
      <w:numFmt w:val="decimal"/>
      <w:lvlText w:val="%9."/>
      <w:lvlJc w:val="left"/>
      <w:pPr>
        <w:tabs>
          <w:tab w:val="num" w:pos="6480"/>
        </w:tabs>
        <w:ind w:left="6480" w:hanging="360"/>
      </w:pPr>
    </w:lvl>
  </w:abstractNum>
  <w:abstractNum w:abstractNumId="69" w15:restartNumberingAfterBreak="0">
    <w:nsid w:val="3298212B"/>
    <w:multiLevelType w:val="hybridMultilevel"/>
    <w:tmpl w:val="2AA0867E"/>
    <w:lvl w:ilvl="0" w:tplc="F148F900">
      <w:start w:val="5"/>
      <w:numFmt w:val="decimal"/>
      <w:lvlText w:val="%1."/>
      <w:lvlJc w:val="left"/>
      <w:pPr>
        <w:tabs>
          <w:tab w:val="num" w:pos="720"/>
        </w:tabs>
        <w:ind w:left="720" w:hanging="360"/>
      </w:pPr>
    </w:lvl>
    <w:lvl w:ilvl="1" w:tplc="05F25414">
      <w:start w:val="1"/>
      <w:numFmt w:val="decimal"/>
      <w:lvlText w:val="%2."/>
      <w:lvlJc w:val="left"/>
      <w:pPr>
        <w:tabs>
          <w:tab w:val="num" w:pos="1440"/>
        </w:tabs>
        <w:ind w:left="1440" w:hanging="360"/>
      </w:pPr>
    </w:lvl>
    <w:lvl w:ilvl="2" w:tplc="F5A20C12">
      <w:start w:val="1"/>
      <w:numFmt w:val="decimal"/>
      <w:lvlText w:val="%3."/>
      <w:lvlJc w:val="left"/>
      <w:pPr>
        <w:tabs>
          <w:tab w:val="num" w:pos="2160"/>
        </w:tabs>
        <w:ind w:left="2160" w:hanging="360"/>
      </w:pPr>
    </w:lvl>
    <w:lvl w:ilvl="3" w:tplc="6F0CB1CC">
      <w:start w:val="1"/>
      <w:numFmt w:val="decimal"/>
      <w:lvlText w:val="%4."/>
      <w:lvlJc w:val="left"/>
      <w:pPr>
        <w:tabs>
          <w:tab w:val="num" w:pos="2880"/>
        </w:tabs>
        <w:ind w:left="2880" w:hanging="360"/>
      </w:pPr>
    </w:lvl>
    <w:lvl w:ilvl="4" w:tplc="551EF6C6">
      <w:start w:val="1"/>
      <w:numFmt w:val="decimal"/>
      <w:lvlText w:val="%5."/>
      <w:lvlJc w:val="left"/>
      <w:pPr>
        <w:tabs>
          <w:tab w:val="num" w:pos="3600"/>
        </w:tabs>
        <w:ind w:left="3600" w:hanging="360"/>
      </w:pPr>
    </w:lvl>
    <w:lvl w:ilvl="5" w:tplc="B67C5604">
      <w:start w:val="1"/>
      <w:numFmt w:val="decimal"/>
      <w:lvlText w:val="%6."/>
      <w:lvlJc w:val="left"/>
      <w:pPr>
        <w:tabs>
          <w:tab w:val="num" w:pos="4320"/>
        </w:tabs>
        <w:ind w:left="4320" w:hanging="360"/>
      </w:pPr>
    </w:lvl>
    <w:lvl w:ilvl="6" w:tplc="63B6BA8E">
      <w:start w:val="1"/>
      <w:numFmt w:val="decimal"/>
      <w:lvlText w:val="%7."/>
      <w:lvlJc w:val="left"/>
      <w:pPr>
        <w:tabs>
          <w:tab w:val="num" w:pos="5040"/>
        </w:tabs>
        <w:ind w:left="5040" w:hanging="360"/>
      </w:pPr>
    </w:lvl>
    <w:lvl w:ilvl="7" w:tplc="77C419D2">
      <w:start w:val="1"/>
      <w:numFmt w:val="decimal"/>
      <w:lvlText w:val="%8."/>
      <w:lvlJc w:val="left"/>
      <w:pPr>
        <w:tabs>
          <w:tab w:val="num" w:pos="5760"/>
        </w:tabs>
        <w:ind w:left="5760" w:hanging="360"/>
      </w:pPr>
    </w:lvl>
    <w:lvl w:ilvl="8" w:tplc="F34A00E0">
      <w:start w:val="1"/>
      <w:numFmt w:val="decimal"/>
      <w:lvlText w:val="%9."/>
      <w:lvlJc w:val="left"/>
      <w:pPr>
        <w:tabs>
          <w:tab w:val="num" w:pos="6480"/>
        </w:tabs>
        <w:ind w:left="6480" w:hanging="360"/>
      </w:pPr>
    </w:lvl>
  </w:abstractNum>
  <w:abstractNum w:abstractNumId="70" w15:restartNumberingAfterBreak="0">
    <w:nsid w:val="341B31A8"/>
    <w:multiLevelType w:val="hybridMultilevel"/>
    <w:tmpl w:val="137AAFF6"/>
    <w:lvl w:ilvl="0" w:tplc="95F2C7FA">
      <w:start w:val="2"/>
      <w:numFmt w:val="decimal"/>
      <w:lvlText w:val="%1."/>
      <w:lvlJc w:val="left"/>
      <w:pPr>
        <w:ind w:left="0" w:firstLine="0"/>
      </w:pPr>
      <w:rPr>
        <w:rFonts w:ascii="Arial" w:hAnsi="Arial" w:cs="Aria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1" w15:restartNumberingAfterBreak="0">
    <w:nsid w:val="35A006C2"/>
    <w:multiLevelType w:val="hybridMultilevel"/>
    <w:tmpl w:val="E4C4F994"/>
    <w:lvl w:ilvl="0" w:tplc="5ACCC5C0">
      <w:start w:val="1"/>
      <w:numFmt w:val="decimal"/>
      <w:lvlText w:val="%1."/>
      <w:lvlJc w:val="left"/>
      <w:pPr>
        <w:tabs>
          <w:tab w:val="num" w:pos="2880"/>
        </w:tabs>
        <w:ind w:left="2880" w:hanging="360"/>
      </w:pPr>
    </w:lvl>
    <w:lvl w:ilvl="1" w:tplc="0A56D95C">
      <w:start w:val="1"/>
      <w:numFmt w:val="decimal"/>
      <w:lvlText w:val="%2."/>
      <w:lvlJc w:val="left"/>
      <w:pPr>
        <w:tabs>
          <w:tab w:val="num" w:pos="3600"/>
        </w:tabs>
        <w:ind w:left="3600" w:hanging="360"/>
      </w:pPr>
    </w:lvl>
    <w:lvl w:ilvl="2" w:tplc="17B616B2">
      <w:start w:val="1"/>
      <w:numFmt w:val="decimal"/>
      <w:lvlText w:val="%3."/>
      <w:lvlJc w:val="left"/>
      <w:pPr>
        <w:tabs>
          <w:tab w:val="num" w:pos="4320"/>
        </w:tabs>
        <w:ind w:left="4320" w:hanging="360"/>
      </w:pPr>
    </w:lvl>
    <w:lvl w:ilvl="3" w:tplc="F4002460">
      <w:start w:val="1"/>
      <w:numFmt w:val="decimal"/>
      <w:lvlText w:val="%4."/>
      <w:lvlJc w:val="left"/>
      <w:pPr>
        <w:tabs>
          <w:tab w:val="num" w:pos="5040"/>
        </w:tabs>
        <w:ind w:left="5040" w:hanging="360"/>
      </w:pPr>
    </w:lvl>
    <w:lvl w:ilvl="4" w:tplc="E01AFC14">
      <w:start w:val="1"/>
      <w:numFmt w:val="decimal"/>
      <w:lvlText w:val="%5."/>
      <w:lvlJc w:val="left"/>
      <w:pPr>
        <w:tabs>
          <w:tab w:val="num" w:pos="5760"/>
        </w:tabs>
        <w:ind w:left="5760" w:hanging="360"/>
      </w:pPr>
    </w:lvl>
    <w:lvl w:ilvl="5" w:tplc="38E616D6">
      <w:start w:val="1"/>
      <w:numFmt w:val="decimal"/>
      <w:lvlText w:val="%6."/>
      <w:lvlJc w:val="left"/>
      <w:pPr>
        <w:tabs>
          <w:tab w:val="num" w:pos="6480"/>
        </w:tabs>
        <w:ind w:left="6480" w:hanging="360"/>
      </w:pPr>
    </w:lvl>
    <w:lvl w:ilvl="6" w:tplc="926CDCC2">
      <w:start w:val="1"/>
      <w:numFmt w:val="decimal"/>
      <w:lvlText w:val="%7."/>
      <w:lvlJc w:val="left"/>
      <w:pPr>
        <w:tabs>
          <w:tab w:val="num" w:pos="7200"/>
        </w:tabs>
        <w:ind w:left="7200" w:hanging="360"/>
      </w:pPr>
    </w:lvl>
    <w:lvl w:ilvl="7" w:tplc="AD08AA8C">
      <w:start w:val="1"/>
      <w:numFmt w:val="decimal"/>
      <w:lvlText w:val="%8."/>
      <w:lvlJc w:val="left"/>
      <w:pPr>
        <w:tabs>
          <w:tab w:val="num" w:pos="7920"/>
        </w:tabs>
        <w:ind w:left="7920" w:hanging="360"/>
      </w:pPr>
    </w:lvl>
    <w:lvl w:ilvl="8" w:tplc="521E9FE6">
      <w:start w:val="1"/>
      <w:numFmt w:val="decimal"/>
      <w:lvlText w:val="%9."/>
      <w:lvlJc w:val="left"/>
      <w:pPr>
        <w:tabs>
          <w:tab w:val="num" w:pos="8640"/>
        </w:tabs>
        <w:ind w:left="8640" w:hanging="360"/>
      </w:pPr>
    </w:lvl>
  </w:abstractNum>
  <w:abstractNum w:abstractNumId="72" w15:restartNumberingAfterBreak="0">
    <w:nsid w:val="35E664FC"/>
    <w:multiLevelType w:val="multilevel"/>
    <w:tmpl w:val="B3C29D9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37822AEA"/>
    <w:multiLevelType w:val="hybridMultilevel"/>
    <w:tmpl w:val="343AE210"/>
    <w:lvl w:ilvl="0" w:tplc="41BE6CCE">
      <w:start w:val="10"/>
      <w:numFmt w:val="decimal"/>
      <w:lvlText w:val="%1."/>
      <w:lvlJc w:val="left"/>
      <w:pPr>
        <w:tabs>
          <w:tab w:val="num" w:pos="720"/>
        </w:tabs>
        <w:ind w:left="720" w:hanging="360"/>
      </w:pPr>
    </w:lvl>
    <w:lvl w:ilvl="1" w:tplc="B1E2C846">
      <w:start w:val="1"/>
      <w:numFmt w:val="decimal"/>
      <w:lvlText w:val="%2."/>
      <w:lvlJc w:val="left"/>
      <w:pPr>
        <w:tabs>
          <w:tab w:val="num" w:pos="1440"/>
        </w:tabs>
        <w:ind w:left="1440" w:hanging="360"/>
      </w:pPr>
    </w:lvl>
    <w:lvl w:ilvl="2" w:tplc="98649F2C">
      <w:start w:val="1"/>
      <w:numFmt w:val="decimal"/>
      <w:lvlText w:val="%3."/>
      <w:lvlJc w:val="left"/>
      <w:pPr>
        <w:tabs>
          <w:tab w:val="num" w:pos="2160"/>
        </w:tabs>
        <w:ind w:left="2160" w:hanging="360"/>
      </w:pPr>
    </w:lvl>
    <w:lvl w:ilvl="3" w:tplc="E17630B0">
      <w:start w:val="1"/>
      <w:numFmt w:val="decimal"/>
      <w:lvlText w:val="%4."/>
      <w:lvlJc w:val="left"/>
      <w:pPr>
        <w:tabs>
          <w:tab w:val="num" w:pos="2880"/>
        </w:tabs>
        <w:ind w:left="2880" w:hanging="360"/>
      </w:pPr>
    </w:lvl>
    <w:lvl w:ilvl="4" w:tplc="18420960">
      <w:start w:val="1"/>
      <w:numFmt w:val="decimal"/>
      <w:lvlText w:val="%5."/>
      <w:lvlJc w:val="left"/>
      <w:pPr>
        <w:tabs>
          <w:tab w:val="num" w:pos="3600"/>
        </w:tabs>
        <w:ind w:left="3600" w:hanging="360"/>
      </w:pPr>
    </w:lvl>
    <w:lvl w:ilvl="5" w:tplc="1F0446B6">
      <w:start w:val="1"/>
      <w:numFmt w:val="decimal"/>
      <w:lvlText w:val="%6."/>
      <w:lvlJc w:val="left"/>
      <w:pPr>
        <w:tabs>
          <w:tab w:val="num" w:pos="4320"/>
        </w:tabs>
        <w:ind w:left="4320" w:hanging="360"/>
      </w:pPr>
    </w:lvl>
    <w:lvl w:ilvl="6" w:tplc="25F209AA">
      <w:start w:val="1"/>
      <w:numFmt w:val="decimal"/>
      <w:lvlText w:val="%7."/>
      <w:lvlJc w:val="left"/>
      <w:pPr>
        <w:tabs>
          <w:tab w:val="num" w:pos="5040"/>
        </w:tabs>
        <w:ind w:left="5040" w:hanging="360"/>
      </w:pPr>
    </w:lvl>
    <w:lvl w:ilvl="7" w:tplc="29BA4500">
      <w:start w:val="1"/>
      <w:numFmt w:val="decimal"/>
      <w:lvlText w:val="%8."/>
      <w:lvlJc w:val="left"/>
      <w:pPr>
        <w:tabs>
          <w:tab w:val="num" w:pos="5760"/>
        </w:tabs>
        <w:ind w:left="5760" w:hanging="360"/>
      </w:pPr>
    </w:lvl>
    <w:lvl w:ilvl="8" w:tplc="8AA4532C">
      <w:start w:val="1"/>
      <w:numFmt w:val="decimal"/>
      <w:lvlText w:val="%9."/>
      <w:lvlJc w:val="left"/>
      <w:pPr>
        <w:tabs>
          <w:tab w:val="num" w:pos="6480"/>
        </w:tabs>
        <w:ind w:left="6480" w:hanging="360"/>
      </w:pPr>
    </w:lvl>
  </w:abstractNum>
  <w:abstractNum w:abstractNumId="74" w15:restartNumberingAfterBreak="0">
    <w:nsid w:val="387176B2"/>
    <w:multiLevelType w:val="hybridMultilevel"/>
    <w:tmpl w:val="C06A27EC"/>
    <w:lvl w:ilvl="0" w:tplc="03E84B46">
      <w:start w:val="4"/>
      <w:numFmt w:val="decimal"/>
      <w:lvlText w:val="%1."/>
      <w:lvlJc w:val="left"/>
      <w:pPr>
        <w:tabs>
          <w:tab w:val="num" w:pos="720"/>
        </w:tabs>
        <w:ind w:left="720" w:hanging="360"/>
      </w:pPr>
    </w:lvl>
    <w:lvl w:ilvl="1" w:tplc="120E2814">
      <w:start w:val="1"/>
      <w:numFmt w:val="decimal"/>
      <w:lvlText w:val="%2."/>
      <w:lvlJc w:val="left"/>
      <w:pPr>
        <w:tabs>
          <w:tab w:val="num" w:pos="1440"/>
        </w:tabs>
        <w:ind w:left="1440" w:hanging="360"/>
      </w:pPr>
    </w:lvl>
    <w:lvl w:ilvl="2" w:tplc="0354E878">
      <w:start w:val="1"/>
      <w:numFmt w:val="decimal"/>
      <w:lvlText w:val="%3."/>
      <w:lvlJc w:val="left"/>
      <w:pPr>
        <w:tabs>
          <w:tab w:val="num" w:pos="2160"/>
        </w:tabs>
        <w:ind w:left="2160" w:hanging="360"/>
      </w:pPr>
    </w:lvl>
    <w:lvl w:ilvl="3" w:tplc="EA20594E">
      <w:start w:val="1"/>
      <w:numFmt w:val="decimal"/>
      <w:lvlText w:val="%4."/>
      <w:lvlJc w:val="left"/>
      <w:pPr>
        <w:tabs>
          <w:tab w:val="num" w:pos="2880"/>
        </w:tabs>
        <w:ind w:left="2880" w:hanging="360"/>
      </w:pPr>
    </w:lvl>
    <w:lvl w:ilvl="4" w:tplc="8320CE40">
      <w:start w:val="1"/>
      <w:numFmt w:val="decimal"/>
      <w:lvlText w:val="%5."/>
      <w:lvlJc w:val="left"/>
      <w:pPr>
        <w:tabs>
          <w:tab w:val="num" w:pos="3600"/>
        </w:tabs>
        <w:ind w:left="3600" w:hanging="360"/>
      </w:pPr>
    </w:lvl>
    <w:lvl w:ilvl="5" w:tplc="10BA1DF0">
      <w:start w:val="1"/>
      <w:numFmt w:val="decimal"/>
      <w:lvlText w:val="%6."/>
      <w:lvlJc w:val="left"/>
      <w:pPr>
        <w:tabs>
          <w:tab w:val="num" w:pos="4320"/>
        </w:tabs>
        <w:ind w:left="4320" w:hanging="360"/>
      </w:pPr>
    </w:lvl>
    <w:lvl w:ilvl="6" w:tplc="FC4C9C34">
      <w:start w:val="1"/>
      <w:numFmt w:val="decimal"/>
      <w:lvlText w:val="%7."/>
      <w:lvlJc w:val="left"/>
      <w:pPr>
        <w:tabs>
          <w:tab w:val="num" w:pos="5040"/>
        </w:tabs>
        <w:ind w:left="5040" w:hanging="360"/>
      </w:pPr>
    </w:lvl>
    <w:lvl w:ilvl="7" w:tplc="24262CBA">
      <w:start w:val="1"/>
      <w:numFmt w:val="decimal"/>
      <w:lvlText w:val="%8."/>
      <w:lvlJc w:val="left"/>
      <w:pPr>
        <w:tabs>
          <w:tab w:val="num" w:pos="5760"/>
        </w:tabs>
        <w:ind w:left="5760" w:hanging="360"/>
      </w:pPr>
    </w:lvl>
    <w:lvl w:ilvl="8" w:tplc="42504BC4">
      <w:start w:val="1"/>
      <w:numFmt w:val="decimal"/>
      <w:lvlText w:val="%9."/>
      <w:lvlJc w:val="left"/>
      <w:pPr>
        <w:tabs>
          <w:tab w:val="num" w:pos="6480"/>
        </w:tabs>
        <w:ind w:left="6480" w:hanging="360"/>
      </w:pPr>
    </w:lvl>
  </w:abstractNum>
  <w:abstractNum w:abstractNumId="75" w15:restartNumberingAfterBreak="0">
    <w:nsid w:val="38892843"/>
    <w:multiLevelType w:val="multilevel"/>
    <w:tmpl w:val="7D32708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3BB66381"/>
    <w:multiLevelType w:val="hybridMultilevel"/>
    <w:tmpl w:val="18DABF86"/>
    <w:lvl w:ilvl="0" w:tplc="F26CD764">
      <w:start w:val="2"/>
      <w:numFmt w:val="decimal"/>
      <w:lvlText w:val="%1."/>
      <w:lvlJc w:val="left"/>
      <w:pPr>
        <w:tabs>
          <w:tab w:val="num" w:pos="720"/>
        </w:tabs>
        <w:ind w:left="720" w:hanging="360"/>
      </w:pPr>
    </w:lvl>
    <w:lvl w:ilvl="1" w:tplc="C6D0BCE8">
      <w:start w:val="1"/>
      <w:numFmt w:val="decimal"/>
      <w:lvlText w:val="%2."/>
      <w:lvlJc w:val="left"/>
      <w:pPr>
        <w:tabs>
          <w:tab w:val="num" w:pos="1440"/>
        </w:tabs>
        <w:ind w:left="1440" w:hanging="360"/>
      </w:pPr>
    </w:lvl>
    <w:lvl w:ilvl="2" w:tplc="C262AAF2">
      <w:start w:val="1"/>
      <w:numFmt w:val="decimal"/>
      <w:lvlText w:val="%3."/>
      <w:lvlJc w:val="left"/>
      <w:pPr>
        <w:tabs>
          <w:tab w:val="num" w:pos="2160"/>
        </w:tabs>
        <w:ind w:left="2160" w:hanging="360"/>
      </w:pPr>
    </w:lvl>
    <w:lvl w:ilvl="3" w:tplc="9F8E7F08">
      <w:start w:val="1"/>
      <w:numFmt w:val="decimal"/>
      <w:lvlText w:val="%4."/>
      <w:lvlJc w:val="left"/>
      <w:pPr>
        <w:tabs>
          <w:tab w:val="num" w:pos="2880"/>
        </w:tabs>
        <w:ind w:left="2880" w:hanging="360"/>
      </w:pPr>
    </w:lvl>
    <w:lvl w:ilvl="4" w:tplc="F9A03B26">
      <w:start w:val="1"/>
      <w:numFmt w:val="decimal"/>
      <w:lvlText w:val="%5."/>
      <w:lvlJc w:val="left"/>
      <w:pPr>
        <w:tabs>
          <w:tab w:val="num" w:pos="3600"/>
        </w:tabs>
        <w:ind w:left="3600" w:hanging="360"/>
      </w:pPr>
    </w:lvl>
    <w:lvl w:ilvl="5" w:tplc="8AB0E5EC">
      <w:start w:val="1"/>
      <w:numFmt w:val="decimal"/>
      <w:lvlText w:val="%6."/>
      <w:lvlJc w:val="left"/>
      <w:pPr>
        <w:tabs>
          <w:tab w:val="num" w:pos="4320"/>
        </w:tabs>
        <w:ind w:left="4320" w:hanging="360"/>
      </w:pPr>
    </w:lvl>
    <w:lvl w:ilvl="6" w:tplc="1FA4539C">
      <w:start w:val="1"/>
      <w:numFmt w:val="decimal"/>
      <w:lvlText w:val="%7."/>
      <w:lvlJc w:val="left"/>
      <w:pPr>
        <w:tabs>
          <w:tab w:val="num" w:pos="5040"/>
        </w:tabs>
        <w:ind w:left="5040" w:hanging="360"/>
      </w:pPr>
    </w:lvl>
    <w:lvl w:ilvl="7" w:tplc="0C543E6C">
      <w:start w:val="1"/>
      <w:numFmt w:val="decimal"/>
      <w:lvlText w:val="%8."/>
      <w:lvlJc w:val="left"/>
      <w:pPr>
        <w:tabs>
          <w:tab w:val="num" w:pos="5760"/>
        </w:tabs>
        <w:ind w:left="5760" w:hanging="360"/>
      </w:pPr>
    </w:lvl>
    <w:lvl w:ilvl="8" w:tplc="1A78E108">
      <w:start w:val="1"/>
      <w:numFmt w:val="decimal"/>
      <w:lvlText w:val="%9."/>
      <w:lvlJc w:val="left"/>
      <w:pPr>
        <w:tabs>
          <w:tab w:val="num" w:pos="6480"/>
        </w:tabs>
        <w:ind w:left="6480" w:hanging="360"/>
      </w:pPr>
    </w:lvl>
  </w:abstractNum>
  <w:abstractNum w:abstractNumId="77" w15:restartNumberingAfterBreak="0">
    <w:nsid w:val="3BC95E1A"/>
    <w:multiLevelType w:val="hybridMultilevel"/>
    <w:tmpl w:val="9776FF44"/>
    <w:lvl w:ilvl="0" w:tplc="86968826">
      <w:start w:val="10"/>
      <w:numFmt w:val="decimal"/>
      <w:lvlText w:val="%1."/>
      <w:lvlJc w:val="left"/>
      <w:pPr>
        <w:tabs>
          <w:tab w:val="num" w:pos="720"/>
        </w:tabs>
        <w:ind w:left="720" w:hanging="360"/>
      </w:pPr>
    </w:lvl>
    <w:lvl w:ilvl="1" w:tplc="BF9662B8">
      <w:start w:val="1"/>
      <w:numFmt w:val="decimal"/>
      <w:lvlText w:val="%2."/>
      <w:lvlJc w:val="left"/>
      <w:pPr>
        <w:tabs>
          <w:tab w:val="num" w:pos="1440"/>
        </w:tabs>
        <w:ind w:left="1440" w:hanging="360"/>
      </w:pPr>
    </w:lvl>
    <w:lvl w:ilvl="2" w:tplc="A48405AE">
      <w:start w:val="1"/>
      <w:numFmt w:val="decimal"/>
      <w:lvlText w:val="%3."/>
      <w:lvlJc w:val="left"/>
      <w:pPr>
        <w:tabs>
          <w:tab w:val="num" w:pos="2160"/>
        </w:tabs>
        <w:ind w:left="2160" w:hanging="360"/>
      </w:pPr>
    </w:lvl>
    <w:lvl w:ilvl="3" w:tplc="48F67B5A">
      <w:start w:val="1"/>
      <w:numFmt w:val="decimal"/>
      <w:lvlText w:val="%4."/>
      <w:lvlJc w:val="left"/>
      <w:pPr>
        <w:tabs>
          <w:tab w:val="num" w:pos="2880"/>
        </w:tabs>
        <w:ind w:left="2880" w:hanging="360"/>
      </w:pPr>
    </w:lvl>
    <w:lvl w:ilvl="4" w:tplc="A58212C6">
      <w:start w:val="1"/>
      <w:numFmt w:val="decimal"/>
      <w:lvlText w:val="%5."/>
      <w:lvlJc w:val="left"/>
      <w:pPr>
        <w:tabs>
          <w:tab w:val="num" w:pos="3600"/>
        </w:tabs>
        <w:ind w:left="3600" w:hanging="360"/>
      </w:pPr>
    </w:lvl>
    <w:lvl w:ilvl="5" w:tplc="AFAE4CBC">
      <w:start w:val="1"/>
      <w:numFmt w:val="decimal"/>
      <w:lvlText w:val="%6."/>
      <w:lvlJc w:val="left"/>
      <w:pPr>
        <w:tabs>
          <w:tab w:val="num" w:pos="4320"/>
        </w:tabs>
        <w:ind w:left="4320" w:hanging="360"/>
      </w:pPr>
    </w:lvl>
    <w:lvl w:ilvl="6" w:tplc="20301370">
      <w:start w:val="1"/>
      <w:numFmt w:val="decimal"/>
      <w:lvlText w:val="%7."/>
      <w:lvlJc w:val="left"/>
      <w:pPr>
        <w:tabs>
          <w:tab w:val="num" w:pos="5040"/>
        </w:tabs>
        <w:ind w:left="5040" w:hanging="360"/>
      </w:pPr>
    </w:lvl>
    <w:lvl w:ilvl="7" w:tplc="2C04EF64">
      <w:start w:val="1"/>
      <w:numFmt w:val="decimal"/>
      <w:lvlText w:val="%8."/>
      <w:lvlJc w:val="left"/>
      <w:pPr>
        <w:tabs>
          <w:tab w:val="num" w:pos="5760"/>
        </w:tabs>
        <w:ind w:left="5760" w:hanging="360"/>
      </w:pPr>
    </w:lvl>
    <w:lvl w:ilvl="8" w:tplc="58A632DE">
      <w:start w:val="1"/>
      <w:numFmt w:val="decimal"/>
      <w:lvlText w:val="%9."/>
      <w:lvlJc w:val="left"/>
      <w:pPr>
        <w:tabs>
          <w:tab w:val="num" w:pos="6480"/>
        </w:tabs>
        <w:ind w:left="6480" w:hanging="360"/>
      </w:pPr>
    </w:lvl>
  </w:abstractNum>
  <w:abstractNum w:abstractNumId="78" w15:restartNumberingAfterBreak="0">
    <w:nsid w:val="3C2509A0"/>
    <w:multiLevelType w:val="multilevel"/>
    <w:tmpl w:val="C458D63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3CD73340"/>
    <w:multiLevelType w:val="hybridMultilevel"/>
    <w:tmpl w:val="B70E07CA"/>
    <w:lvl w:ilvl="0" w:tplc="4DEA68FE">
      <w:start w:val="6"/>
      <w:numFmt w:val="decimal"/>
      <w:lvlText w:val="%1."/>
      <w:lvlJc w:val="left"/>
      <w:pPr>
        <w:tabs>
          <w:tab w:val="num" w:pos="720"/>
        </w:tabs>
        <w:ind w:left="720" w:hanging="360"/>
      </w:pPr>
    </w:lvl>
    <w:lvl w:ilvl="1" w:tplc="3808D76C">
      <w:start w:val="1"/>
      <w:numFmt w:val="decimal"/>
      <w:lvlText w:val="%2."/>
      <w:lvlJc w:val="left"/>
      <w:pPr>
        <w:tabs>
          <w:tab w:val="num" w:pos="1440"/>
        </w:tabs>
        <w:ind w:left="1440" w:hanging="360"/>
      </w:pPr>
    </w:lvl>
    <w:lvl w:ilvl="2" w:tplc="F19A5842">
      <w:start w:val="1"/>
      <w:numFmt w:val="decimal"/>
      <w:lvlText w:val="%3."/>
      <w:lvlJc w:val="left"/>
      <w:pPr>
        <w:tabs>
          <w:tab w:val="num" w:pos="2160"/>
        </w:tabs>
        <w:ind w:left="2160" w:hanging="360"/>
      </w:pPr>
    </w:lvl>
    <w:lvl w:ilvl="3" w:tplc="2D0EE33C">
      <w:start w:val="1"/>
      <w:numFmt w:val="decimal"/>
      <w:lvlText w:val="%4."/>
      <w:lvlJc w:val="left"/>
      <w:pPr>
        <w:tabs>
          <w:tab w:val="num" w:pos="2880"/>
        </w:tabs>
        <w:ind w:left="2880" w:hanging="360"/>
      </w:pPr>
    </w:lvl>
    <w:lvl w:ilvl="4" w:tplc="F1AE28A0">
      <w:start w:val="1"/>
      <w:numFmt w:val="decimal"/>
      <w:lvlText w:val="%5."/>
      <w:lvlJc w:val="left"/>
      <w:pPr>
        <w:tabs>
          <w:tab w:val="num" w:pos="3600"/>
        </w:tabs>
        <w:ind w:left="3600" w:hanging="360"/>
      </w:pPr>
    </w:lvl>
    <w:lvl w:ilvl="5" w:tplc="DE1C7B88">
      <w:start w:val="1"/>
      <w:numFmt w:val="decimal"/>
      <w:lvlText w:val="%6."/>
      <w:lvlJc w:val="left"/>
      <w:pPr>
        <w:tabs>
          <w:tab w:val="num" w:pos="4320"/>
        </w:tabs>
        <w:ind w:left="4320" w:hanging="360"/>
      </w:pPr>
    </w:lvl>
    <w:lvl w:ilvl="6" w:tplc="97587102">
      <w:start w:val="1"/>
      <w:numFmt w:val="decimal"/>
      <w:lvlText w:val="%7."/>
      <w:lvlJc w:val="left"/>
      <w:pPr>
        <w:tabs>
          <w:tab w:val="num" w:pos="5040"/>
        </w:tabs>
        <w:ind w:left="5040" w:hanging="360"/>
      </w:pPr>
    </w:lvl>
    <w:lvl w:ilvl="7" w:tplc="C2862F6C">
      <w:start w:val="1"/>
      <w:numFmt w:val="decimal"/>
      <w:lvlText w:val="%8."/>
      <w:lvlJc w:val="left"/>
      <w:pPr>
        <w:tabs>
          <w:tab w:val="num" w:pos="5760"/>
        </w:tabs>
        <w:ind w:left="5760" w:hanging="360"/>
      </w:pPr>
    </w:lvl>
    <w:lvl w:ilvl="8" w:tplc="C388DE86">
      <w:start w:val="1"/>
      <w:numFmt w:val="decimal"/>
      <w:lvlText w:val="%9."/>
      <w:lvlJc w:val="left"/>
      <w:pPr>
        <w:tabs>
          <w:tab w:val="num" w:pos="6480"/>
        </w:tabs>
        <w:ind w:left="6480" w:hanging="360"/>
      </w:pPr>
    </w:lvl>
  </w:abstractNum>
  <w:abstractNum w:abstractNumId="80" w15:restartNumberingAfterBreak="0">
    <w:nsid w:val="3D872E79"/>
    <w:multiLevelType w:val="multilevel"/>
    <w:tmpl w:val="3208AA7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DCB5C0D"/>
    <w:multiLevelType w:val="multilevel"/>
    <w:tmpl w:val="3BC08C6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3E086CF5"/>
    <w:multiLevelType w:val="hybridMultilevel"/>
    <w:tmpl w:val="9CF86020"/>
    <w:lvl w:ilvl="0" w:tplc="0A9EC4CE">
      <w:start w:val="3"/>
      <w:numFmt w:val="decimal"/>
      <w:lvlText w:val="%1."/>
      <w:lvlJc w:val="left"/>
      <w:pPr>
        <w:tabs>
          <w:tab w:val="num" w:pos="720"/>
        </w:tabs>
        <w:ind w:left="720" w:hanging="360"/>
      </w:pPr>
    </w:lvl>
    <w:lvl w:ilvl="1" w:tplc="B87E6BA2">
      <w:start w:val="1"/>
      <w:numFmt w:val="decimal"/>
      <w:lvlText w:val="%2."/>
      <w:lvlJc w:val="left"/>
      <w:pPr>
        <w:tabs>
          <w:tab w:val="num" w:pos="1440"/>
        </w:tabs>
        <w:ind w:left="1440" w:hanging="360"/>
      </w:pPr>
    </w:lvl>
    <w:lvl w:ilvl="2" w:tplc="B94AD056">
      <w:start w:val="1"/>
      <w:numFmt w:val="decimal"/>
      <w:lvlText w:val="%3."/>
      <w:lvlJc w:val="left"/>
      <w:pPr>
        <w:tabs>
          <w:tab w:val="num" w:pos="2160"/>
        </w:tabs>
        <w:ind w:left="2160" w:hanging="360"/>
      </w:pPr>
    </w:lvl>
    <w:lvl w:ilvl="3" w:tplc="F6C2226C">
      <w:start w:val="1"/>
      <w:numFmt w:val="decimal"/>
      <w:lvlText w:val="%4."/>
      <w:lvlJc w:val="left"/>
      <w:pPr>
        <w:tabs>
          <w:tab w:val="num" w:pos="2880"/>
        </w:tabs>
        <w:ind w:left="2880" w:hanging="360"/>
      </w:pPr>
    </w:lvl>
    <w:lvl w:ilvl="4" w:tplc="D772BA5C">
      <w:start w:val="1"/>
      <w:numFmt w:val="decimal"/>
      <w:lvlText w:val="%5."/>
      <w:lvlJc w:val="left"/>
      <w:pPr>
        <w:tabs>
          <w:tab w:val="num" w:pos="3600"/>
        </w:tabs>
        <w:ind w:left="3600" w:hanging="360"/>
      </w:pPr>
    </w:lvl>
    <w:lvl w:ilvl="5" w:tplc="F5A445C4">
      <w:start w:val="1"/>
      <w:numFmt w:val="decimal"/>
      <w:lvlText w:val="%6."/>
      <w:lvlJc w:val="left"/>
      <w:pPr>
        <w:tabs>
          <w:tab w:val="num" w:pos="4320"/>
        </w:tabs>
        <w:ind w:left="4320" w:hanging="360"/>
      </w:pPr>
    </w:lvl>
    <w:lvl w:ilvl="6" w:tplc="DD12A0E4">
      <w:start w:val="1"/>
      <w:numFmt w:val="decimal"/>
      <w:lvlText w:val="%7."/>
      <w:lvlJc w:val="left"/>
      <w:pPr>
        <w:tabs>
          <w:tab w:val="num" w:pos="5040"/>
        </w:tabs>
        <w:ind w:left="5040" w:hanging="360"/>
      </w:pPr>
    </w:lvl>
    <w:lvl w:ilvl="7" w:tplc="C4AA5A1A">
      <w:start w:val="1"/>
      <w:numFmt w:val="decimal"/>
      <w:lvlText w:val="%8."/>
      <w:lvlJc w:val="left"/>
      <w:pPr>
        <w:tabs>
          <w:tab w:val="num" w:pos="5760"/>
        </w:tabs>
        <w:ind w:left="5760" w:hanging="360"/>
      </w:pPr>
    </w:lvl>
    <w:lvl w:ilvl="8" w:tplc="1FE6393E">
      <w:start w:val="1"/>
      <w:numFmt w:val="decimal"/>
      <w:lvlText w:val="%9."/>
      <w:lvlJc w:val="left"/>
      <w:pPr>
        <w:tabs>
          <w:tab w:val="num" w:pos="6480"/>
        </w:tabs>
        <w:ind w:left="6480" w:hanging="360"/>
      </w:pPr>
    </w:lvl>
  </w:abstractNum>
  <w:abstractNum w:abstractNumId="83" w15:restartNumberingAfterBreak="0">
    <w:nsid w:val="3E493607"/>
    <w:multiLevelType w:val="hybridMultilevel"/>
    <w:tmpl w:val="D0ACFC9E"/>
    <w:lvl w:ilvl="0" w:tplc="D6505CBA">
      <w:start w:val="14"/>
      <w:numFmt w:val="decimal"/>
      <w:lvlText w:val="%1."/>
      <w:lvlJc w:val="left"/>
      <w:pPr>
        <w:tabs>
          <w:tab w:val="num" w:pos="720"/>
        </w:tabs>
        <w:ind w:left="720" w:hanging="360"/>
      </w:pPr>
    </w:lvl>
    <w:lvl w:ilvl="1" w:tplc="D5ACE186">
      <w:start w:val="1"/>
      <w:numFmt w:val="decimal"/>
      <w:lvlText w:val="%2."/>
      <w:lvlJc w:val="left"/>
      <w:pPr>
        <w:tabs>
          <w:tab w:val="num" w:pos="1440"/>
        </w:tabs>
        <w:ind w:left="1440" w:hanging="360"/>
      </w:pPr>
    </w:lvl>
    <w:lvl w:ilvl="2" w:tplc="8D8219FE">
      <w:start w:val="1"/>
      <w:numFmt w:val="decimal"/>
      <w:lvlText w:val="%3."/>
      <w:lvlJc w:val="left"/>
      <w:pPr>
        <w:tabs>
          <w:tab w:val="num" w:pos="2160"/>
        </w:tabs>
        <w:ind w:left="2160" w:hanging="360"/>
      </w:pPr>
    </w:lvl>
    <w:lvl w:ilvl="3" w:tplc="691CDA7A">
      <w:start w:val="1"/>
      <w:numFmt w:val="decimal"/>
      <w:lvlText w:val="%4."/>
      <w:lvlJc w:val="left"/>
      <w:pPr>
        <w:tabs>
          <w:tab w:val="num" w:pos="2880"/>
        </w:tabs>
        <w:ind w:left="2880" w:hanging="360"/>
      </w:pPr>
    </w:lvl>
    <w:lvl w:ilvl="4" w:tplc="0C940CE4">
      <w:start w:val="1"/>
      <w:numFmt w:val="decimal"/>
      <w:lvlText w:val="%5."/>
      <w:lvlJc w:val="left"/>
      <w:pPr>
        <w:tabs>
          <w:tab w:val="num" w:pos="3600"/>
        </w:tabs>
        <w:ind w:left="3600" w:hanging="360"/>
      </w:pPr>
    </w:lvl>
    <w:lvl w:ilvl="5" w:tplc="DCB6F312">
      <w:start w:val="1"/>
      <w:numFmt w:val="decimal"/>
      <w:lvlText w:val="%6."/>
      <w:lvlJc w:val="left"/>
      <w:pPr>
        <w:tabs>
          <w:tab w:val="num" w:pos="4320"/>
        </w:tabs>
        <w:ind w:left="4320" w:hanging="360"/>
      </w:pPr>
    </w:lvl>
    <w:lvl w:ilvl="6" w:tplc="90B4F788">
      <w:start w:val="1"/>
      <w:numFmt w:val="decimal"/>
      <w:lvlText w:val="%7."/>
      <w:lvlJc w:val="left"/>
      <w:pPr>
        <w:tabs>
          <w:tab w:val="num" w:pos="5040"/>
        </w:tabs>
        <w:ind w:left="5040" w:hanging="360"/>
      </w:pPr>
    </w:lvl>
    <w:lvl w:ilvl="7" w:tplc="E406707E">
      <w:start w:val="1"/>
      <w:numFmt w:val="decimal"/>
      <w:lvlText w:val="%8."/>
      <w:lvlJc w:val="left"/>
      <w:pPr>
        <w:tabs>
          <w:tab w:val="num" w:pos="5760"/>
        </w:tabs>
        <w:ind w:left="5760" w:hanging="360"/>
      </w:pPr>
    </w:lvl>
    <w:lvl w:ilvl="8" w:tplc="2514B644">
      <w:start w:val="1"/>
      <w:numFmt w:val="decimal"/>
      <w:lvlText w:val="%9."/>
      <w:lvlJc w:val="left"/>
      <w:pPr>
        <w:tabs>
          <w:tab w:val="num" w:pos="6480"/>
        </w:tabs>
        <w:ind w:left="6480" w:hanging="360"/>
      </w:pPr>
    </w:lvl>
  </w:abstractNum>
  <w:abstractNum w:abstractNumId="84" w15:restartNumberingAfterBreak="0">
    <w:nsid w:val="3F2936C5"/>
    <w:multiLevelType w:val="hybridMultilevel"/>
    <w:tmpl w:val="9E20A6C2"/>
    <w:lvl w:ilvl="0" w:tplc="F6D26BB6">
      <w:start w:val="10"/>
      <w:numFmt w:val="decimal"/>
      <w:lvlText w:val="%1."/>
      <w:lvlJc w:val="left"/>
      <w:pPr>
        <w:tabs>
          <w:tab w:val="num" w:pos="720"/>
        </w:tabs>
        <w:ind w:left="720" w:hanging="360"/>
      </w:pPr>
    </w:lvl>
    <w:lvl w:ilvl="1" w:tplc="B5E83482">
      <w:start w:val="1"/>
      <w:numFmt w:val="decimal"/>
      <w:lvlText w:val="%2."/>
      <w:lvlJc w:val="left"/>
      <w:pPr>
        <w:tabs>
          <w:tab w:val="num" w:pos="1440"/>
        </w:tabs>
        <w:ind w:left="1440" w:hanging="360"/>
      </w:pPr>
    </w:lvl>
    <w:lvl w:ilvl="2" w:tplc="BE52F7C0">
      <w:start w:val="1"/>
      <w:numFmt w:val="decimal"/>
      <w:lvlText w:val="%3."/>
      <w:lvlJc w:val="left"/>
      <w:pPr>
        <w:tabs>
          <w:tab w:val="num" w:pos="2160"/>
        </w:tabs>
        <w:ind w:left="2160" w:hanging="360"/>
      </w:pPr>
    </w:lvl>
    <w:lvl w:ilvl="3" w:tplc="2A3CAE64">
      <w:start w:val="1"/>
      <w:numFmt w:val="decimal"/>
      <w:lvlText w:val="%4."/>
      <w:lvlJc w:val="left"/>
      <w:pPr>
        <w:tabs>
          <w:tab w:val="num" w:pos="2880"/>
        </w:tabs>
        <w:ind w:left="2880" w:hanging="360"/>
      </w:pPr>
    </w:lvl>
    <w:lvl w:ilvl="4" w:tplc="E482DD82">
      <w:start w:val="1"/>
      <w:numFmt w:val="decimal"/>
      <w:lvlText w:val="%5."/>
      <w:lvlJc w:val="left"/>
      <w:pPr>
        <w:tabs>
          <w:tab w:val="num" w:pos="3600"/>
        </w:tabs>
        <w:ind w:left="3600" w:hanging="360"/>
      </w:pPr>
    </w:lvl>
    <w:lvl w:ilvl="5" w:tplc="46C8B662">
      <w:start w:val="1"/>
      <w:numFmt w:val="decimal"/>
      <w:lvlText w:val="%6."/>
      <w:lvlJc w:val="left"/>
      <w:pPr>
        <w:tabs>
          <w:tab w:val="num" w:pos="4320"/>
        </w:tabs>
        <w:ind w:left="4320" w:hanging="360"/>
      </w:pPr>
    </w:lvl>
    <w:lvl w:ilvl="6" w:tplc="85D83F60">
      <w:start w:val="1"/>
      <w:numFmt w:val="decimal"/>
      <w:lvlText w:val="%7."/>
      <w:lvlJc w:val="left"/>
      <w:pPr>
        <w:tabs>
          <w:tab w:val="num" w:pos="5040"/>
        </w:tabs>
        <w:ind w:left="5040" w:hanging="360"/>
      </w:pPr>
    </w:lvl>
    <w:lvl w:ilvl="7" w:tplc="95E0459C">
      <w:start w:val="1"/>
      <w:numFmt w:val="decimal"/>
      <w:lvlText w:val="%8."/>
      <w:lvlJc w:val="left"/>
      <w:pPr>
        <w:tabs>
          <w:tab w:val="num" w:pos="5760"/>
        </w:tabs>
        <w:ind w:left="5760" w:hanging="360"/>
      </w:pPr>
    </w:lvl>
    <w:lvl w:ilvl="8" w:tplc="F20C6758">
      <w:start w:val="1"/>
      <w:numFmt w:val="decimal"/>
      <w:lvlText w:val="%9."/>
      <w:lvlJc w:val="left"/>
      <w:pPr>
        <w:tabs>
          <w:tab w:val="num" w:pos="6480"/>
        </w:tabs>
        <w:ind w:left="6480" w:hanging="360"/>
      </w:pPr>
    </w:lvl>
  </w:abstractNum>
  <w:abstractNum w:abstractNumId="85" w15:restartNumberingAfterBreak="0">
    <w:nsid w:val="3F7645C4"/>
    <w:multiLevelType w:val="hybridMultilevel"/>
    <w:tmpl w:val="58681FE0"/>
    <w:lvl w:ilvl="0" w:tplc="58F2C886">
      <w:start w:val="1"/>
      <w:numFmt w:val="bullet"/>
      <w:lvlText w:val=""/>
      <w:lvlJc w:val="left"/>
      <w:pPr>
        <w:tabs>
          <w:tab w:val="num" w:pos="720"/>
        </w:tabs>
        <w:ind w:left="720" w:hanging="360"/>
      </w:pPr>
      <w:rPr>
        <w:rFonts w:ascii="Symbol" w:hAnsi="Symbol" w:hint="default"/>
        <w:sz w:val="20"/>
      </w:rPr>
    </w:lvl>
    <w:lvl w:ilvl="1" w:tplc="7A8CE1E4">
      <w:start w:val="1"/>
      <w:numFmt w:val="bullet"/>
      <w:lvlText w:val="o"/>
      <w:lvlJc w:val="left"/>
      <w:pPr>
        <w:tabs>
          <w:tab w:val="num" w:pos="1440"/>
        </w:tabs>
        <w:ind w:left="1440" w:hanging="360"/>
      </w:pPr>
      <w:rPr>
        <w:rFonts w:ascii="Courier New" w:hAnsi="Courier New" w:hint="default"/>
        <w:sz w:val="20"/>
      </w:rPr>
    </w:lvl>
    <w:lvl w:ilvl="2" w:tplc="AE3490FE">
      <w:start w:val="1"/>
      <w:numFmt w:val="bullet"/>
      <w:lvlText w:val=""/>
      <w:lvlJc w:val="left"/>
      <w:pPr>
        <w:tabs>
          <w:tab w:val="num" w:pos="2160"/>
        </w:tabs>
        <w:ind w:left="2160" w:hanging="360"/>
      </w:pPr>
      <w:rPr>
        <w:rFonts w:ascii="Wingdings" w:hAnsi="Wingdings" w:hint="default"/>
        <w:sz w:val="20"/>
      </w:rPr>
    </w:lvl>
    <w:lvl w:ilvl="3" w:tplc="ED4AC164">
      <w:start w:val="1"/>
      <w:numFmt w:val="bullet"/>
      <w:lvlText w:val=""/>
      <w:lvlJc w:val="left"/>
      <w:pPr>
        <w:tabs>
          <w:tab w:val="num" w:pos="2880"/>
        </w:tabs>
        <w:ind w:left="2880" w:hanging="360"/>
      </w:pPr>
      <w:rPr>
        <w:rFonts w:ascii="Wingdings" w:hAnsi="Wingdings" w:hint="default"/>
        <w:sz w:val="20"/>
      </w:rPr>
    </w:lvl>
    <w:lvl w:ilvl="4" w:tplc="C13E1CCA">
      <w:start w:val="1"/>
      <w:numFmt w:val="bullet"/>
      <w:lvlText w:val=""/>
      <w:lvlJc w:val="left"/>
      <w:pPr>
        <w:tabs>
          <w:tab w:val="num" w:pos="3600"/>
        </w:tabs>
        <w:ind w:left="3600" w:hanging="360"/>
      </w:pPr>
      <w:rPr>
        <w:rFonts w:ascii="Wingdings" w:hAnsi="Wingdings" w:hint="default"/>
        <w:sz w:val="20"/>
      </w:rPr>
    </w:lvl>
    <w:lvl w:ilvl="5" w:tplc="DD5EF522">
      <w:start w:val="1"/>
      <w:numFmt w:val="bullet"/>
      <w:lvlText w:val=""/>
      <w:lvlJc w:val="left"/>
      <w:pPr>
        <w:tabs>
          <w:tab w:val="num" w:pos="4320"/>
        </w:tabs>
        <w:ind w:left="4320" w:hanging="360"/>
      </w:pPr>
      <w:rPr>
        <w:rFonts w:ascii="Wingdings" w:hAnsi="Wingdings" w:hint="default"/>
        <w:sz w:val="20"/>
      </w:rPr>
    </w:lvl>
    <w:lvl w:ilvl="6" w:tplc="B096E69E">
      <w:start w:val="1"/>
      <w:numFmt w:val="bullet"/>
      <w:lvlText w:val=""/>
      <w:lvlJc w:val="left"/>
      <w:pPr>
        <w:tabs>
          <w:tab w:val="num" w:pos="5040"/>
        </w:tabs>
        <w:ind w:left="5040" w:hanging="360"/>
      </w:pPr>
      <w:rPr>
        <w:rFonts w:ascii="Wingdings" w:hAnsi="Wingdings" w:hint="default"/>
        <w:sz w:val="20"/>
      </w:rPr>
    </w:lvl>
    <w:lvl w:ilvl="7" w:tplc="D07A784E">
      <w:start w:val="1"/>
      <w:numFmt w:val="bullet"/>
      <w:lvlText w:val=""/>
      <w:lvlJc w:val="left"/>
      <w:pPr>
        <w:tabs>
          <w:tab w:val="num" w:pos="5760"/>
        </w:tabs>
        <w:ind w:left="5760" w:hanging="360"/>
      </w:pPr>
      <w:rPr>
        <w:rFonts w:ascii="Wingdings" w:hAnsi="Wingdings" w:hint="default"/>
        <w:sz w:val="20"/>
      </w:rPr>
    </w:lvl>
    <w:lvl w:ilvl="8" w:tplc="C5E4459E">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AF4DCF"/>
    <w:multiLevelType w:val="hybridMultilevel"/>
    <w:tmpl w:val="6D2EF632"/>
    <w:lvl w:ilvl="0" w:tplc="75827364">
      <w:start w:val="3"/>
      <w:numFmt w:val="decimal"/>
      <w:lvlText w:val="%1."/>
      <w:lvlJc w:val="left"/>
      <w:pPr>
        <w:tabs>
          <w:tab w:val="num" w:pos="720"/>
        </w:tabs>
        <w:ind w:left="720" w:hanging="360"/>
      </w:pPr>
    </w:lvl>
    <w:lvl w:ilvl="1" w:tplc="2F92419C">
      <w:start w:val="1"/>
      <w:numFmt w:val="decimal"/>
      <w:lvlText w:val="%2."/>
      <w:lvlJc w:val="left"/>
      <w:pPr>
        <w:tabs>
          <w:tab w:val="num" w:pos="1440"/>
        </w:tabs>
        <w:ind w:left="1440" w:hanging="360"/>
      </w:pPr>
    </w:lvl>
    <w:lvl w:ilvl="2" w:tplc="5EEA93A6">
      <w:start w:val="1"/>
      <w:numFmt w:val="decimal"/>
      <w:lvlText w:val="%3."/>
      <w:lvlJc w:val="left"/>
      <w:pPr>
        <w:tabs>
          <w:tab w:val="num" w:pos="2160"/>
        </w:tabs>
        <w:ind w:left="2160" w:hanging="360"/>
      </w:pPr>
    </w:lvl>
    <w:lvl w:ilvl="3" w:tplc="D7849F5E">
      <w:start w:val="1"/>
      <w:numFmt w:val="decimal"/>
      <w:lvlText w:val="%4."/>
      <w:lvlJc w:val="left"/>
      <w:pPr>
        <w:tabs>
          <w:tab w:val="num" w:pos="2880"/>
        </w:tabs>
        <w:ind w:left="2880" w:hanging="360"/>
      </w:pPr>
    </w:lvl>
    <w:lvl w:ilvl="4" w:tplc="6298CB3C">
      <w:start w:val="1"/>
      <w:numFmt w:val="decimal"/>
      <w:lvlText w:val="%5."/>
      <w:lvlJc w:val="left"/>
      <w:pPr>
        <w:tabs>
          <w:tab w:val="num" w:pos="3600"/>
        </w:tabs>
        <w:ind w:left="3600" w:hanging="360"/>
      </w:pPr>
    </w:lvl>
    <w:lvl w:ilvl="5" w:tplc="54DCDBDA">
      <w:start w:val="1"/>
      <w:numFmt w:val="decimal"/>
      <w:lvlText w:val="%6."/>
      <w:lvlJc w:val="left"/>
      <w:pPr>
        <w:tabs>
          <w:tab w:val="num" w:pos="4320"/>
        </w:tabs>
        <w:ind w:left="4320" w:hanging="360"/>
      </w:pPr>
    </w:lvl>
    <w:lvl w:ilvl="6" w:tplc="B69C0F14">
      <w:start w:val="1"/>
      <w:numFmt w:val="decimal"/>
      <w:lvlText w:val="%7."/>
      <w:lvlJc w:val="left"/>
      <w:pPr>
        <w:tabs>
          <w:tab w:val="num" w:pos="5040"/>
        </w:tabs>
        <w:ind w:left="5040" w:hanging="360"/>
      </w:pPr>
    </w:lvl>
    <w:lvl w:ilvl="7" w:tplc="EB6630A0">
      <w:start w:val="1"/>
      <w:numFmt w:val="decimal"/>
      <w:lvlText w:val="%8."/>
      <w:lvlJc w:val="left"/>
      <w:pPr>
        <w:tabs>
          <w:tab w:val="num" w:pos="5760"/>
        </w:tabs>
        <w:ind w:left="5760" w:hanging="360"/>
      </w:pPr>
    </w:lvl>
    <w:lvl w:ilvl="8" w:tplc="F40E6F86">
      <w:start w:val="1"/>
      <w:numFmt w:val="decimal"/>
      <w:lvlText w:val="%9."/>
      <w:lvlJc w:val="left"/>
      <w:pPr>
        <w:tabs>
          <w:tab w:val="num" w:pos="6480"/>
        </w:tabs>
        <w:ind w:left="6480" w:hanging="360"/>
      </w:pPr>
    </w:lvl>
  </w:abstractNum>
  <w:abstractNum w:abstractNumId="87" w15:restartNumberingAfterBreak="0">
    <w:nsid w:val="40652974"/>
    <w:multiLevelType w:val="hybridMultilevel"/>
    <w:tmpl w:val="298A1216"/>
    <w:lvl w:ilvl="0" w:tplc="52085068">
      <w:start w:val="10"/>
      <w:numFmt w:val="decimal"/>
      <w:lvlText w:val="%1."/>
      <w:lvlJc w:val="left"/>
      <w:pPr>
        <w:tabs>
          <w:tab w:val="num" w:pos="720"/>
        </w:tabs>
        <w:ind w:left="720" w:hanging="360"/>
      </w:pPr>
    </w:lvl>
    <w:lvl w:ilvl="1" w:tplc="12D8418E">
      <w:start w:val="1"/>
      <w:numFmt w:val="decimal"/>
      <w:lvlText w:val="%2."/>
      <w:lvlJc w:val="left"/>
      <w:pPr>
        <w:tabs>
          <w:tab w:val="num" w:pos="1440"/>
        </w:tabs>
        <w:ind w:left="1440" w:hanging="360"/>
      </w:pPr>
    </w:lvl>
    <w:lvl w:ilvl="2" w:tplc="6D105B7A">
      <w:start w:val="1"/>
      <w:numFmt w:val="decimal"/>
      <w:lvlText w:val="%3."/>
      <w:lvlJc w:val="left"/>
      <w:pPr>
        <w:tabs>
          <w:tab w:val="num" w:pos="2160"/>
        </w:tabs>
        <w:ind w:left="2160" w:hanging="360"/>
      </w:pPr>
    </w:lvl>
    <w:lvl w:ilvl="3" w:tplc="EB721C6C">
      <w:start w:val="1"/>
      <w:numFmt w:val="decimal"/>
      <w:lvlText w:val="%4."/>
      <w:lvlJc w:val="left"/>
      <w:pPr>
        <w:tabs>
          <w:tab w:val="num" w:pos="2880"/>
        </w:tabs>
        <w:ind w:left="2880" w:hanging="360"/>
      </w:pPr>
    </w:lvl>
    <w:lvl w:ilvl="4" w:tplc="D06096EE">
      <w:start w:val="1"/>
      <w:numFmt w:val="decimal"/>
      <w:lvlText w:val="%5."/>
      <w:lvlJc w:val="left"/>
      <w:pPr>
        <w:tabs>
          <w:tab w:val="num" w:pos="3600"/>
        </w:tabs>
        <w:ind w:left="3600" w:hanging="360"/>
      </w:pPr>
    </w:lvl>
    <w:lvl w:ilvl="5" w:tplc="9E7A28DA">
      <w:start w:val="1"/>
      <w:numFmt w:val="decimal"/>
      <w:lvlText w:val="%6."/>
      <w:lvlJc w:val="left"/>
      <w:pPr>
        <w:tabs>
          <w:tab w:val="num" w:pos="4320"/>
        </w:tabs>
        <w:ind w:left="4320" w:hanging="360"/>
      </w:pPr>
    </w:lvl>
    <w:lvl w:ilvl="6" w:tplc="791494FC">
      <w:start w:val="1"/>
      <w:numFmt w:val="decimal"/>
      <w:lvlText w:val="%7."/>
      <w:lvlJc w:val="left"/>
      <w:pPr>
        <w:tabs>
          <w:tab w:val="num" w:pos="5040"/>
        </w:tabs>
        <w:ind w:left="5040" w:hanging="360"/>
      </w:pPr>
    </w:lvl>
    <w:lvl w:ilvl="7" w:tplc="06D43732">
      <w:start w:val="1"/>
      <w:numFmt w:val="decimal"/>
      <w:lvlText w:val="%8."/>
      <w:lvlJc w:val="left"/>
      <w:pPr>
        <w:tabs>
          <w:tab w:val="num" w:pos="5760"/>
        </w:tabs>
        <w:ind w:left="5760" w:hanging="360"/>
      </w:pPr>
    </w:lvl>
    <w:lvl w:ilvl="8" w:tplc="F426FABA">
      <w:start w:val="1"/>
      <w:numFmt w:val="decimal"/>
      <w:lvlText w:val="%9."/>
      <w:lvlJc w:val="left"/>
      <w:pPr>
        <w:tabs>
          <w:tab w:val="num" w:pos="6480"/>
        </w:tabs>
        <w:ind w:left="6480" w:hanging="360"/>
      </w:pPr>
    </w:lvl>
  </w:abstractNum>
  <w:abstractNum w:abstractNumId="88" w15:restartNumberingAfterBreak="0">
    <w:nsid w:val="40956757"/>
    <w:multiLevelType w:val="hybridMultilevel"/>
    <w:tmpl w:val="695C4FAC"/>
    <w:lvl w:ilvl="0" w:tplc="D884C44C">
      <w:start w:val="2"/>
      <w:numFmt w:val="decimal"/>
      <w:lvlText w:val="%1."/>
      <w:lvlJc w:val="left"/>
      <w:pPr>
        <w:tabs>
          <w:tab w:val="num" w:pos="720"/>
        </w:tabs>
        <w:ind w:left="720" w:hanging="360"/>
      </w:pPr>
    </w:lvl>
    <w:lvl w:ilvl="1" w:tplc="19869E44">
      <w:start w:val="1"/>
      <w:numFmt w:val="decimal"/>
      <w:lvlText w:val="%2."/>
      <w:lvlJc w:val="left"/>
      <w:pPr>
        <w:tabs>
          <w:tab w:val="num" w:pos="1440"/>
        </w:tabs>
        <w:ind w:left="1440" w:hanging="360"/>
      </w:pPr>
    </w:lvl>
    <w:lvl w:ilvl="2" w:tplc="381A9EC8">
      <w:start w:val="1"/>
      <w:numFmt w:val="decimal"/>
      <w:lvlText w:val="%3."/>
      <w:lvlJc w:val="left"/>
      <w:pPr>
        <w:tabs>
          <w:tab w:val="num" w:pos="2160"/>
        </w:tabs>
        <w:ind w:left="2160" w:hanging="360"/>
      </w:pPr>
    </w:lvl>
    <w:lvl w:ilvl="3" w:tplc="D3B42FC4">
      <w:start w:val="1"/>
      <w:numFmt w:val="decimal"/>
      <w:lvlText w:val="%4."/>
      <w:lvlJc w:val="left"/>
      <w:pPr>
        <w:tabs>
          <w:tab w:val="num" w:pos="2880"/>
        </w:tabs>
        <w:ind w:left="2880" w:hanging="360"/>
      </w:pPr>
    </w:lvl>
    <w:lvl w:ilvl="4" w:tplc="F5CE795A">
      <w:start w:val="1"/>
      <w:numFmt w:val="decimal"/>
      <w:lvlText w:val="%5."/>
      <w:lvlJc w:val="left"/>
      <w:pPr>
        <w:tabs>
          <w:tab w:val="num" w:pos="3600"/>
        </w:tabs>
        <w:ind w:left="3600" w:hanging="360"/>
      </w:pPr>
    </w:lvl>
    <w:lvl w:ilvl="5" w:tplc="F4BA3D6C">
      <w:start w:val="1"/>
      <w:numFmt w:val="decimal"/>
      <w:lvlText w:val="%6."/>
      <w:lvlJc w:val="left"/>
      <w:pPr>
        <w:tabs>
          <w:tab w:val="num" w:pos="4320"/>
        </w:tabs>
        <w:ind w:left="4320" w:hanging="360"/>
      </w:pPr>
    </w:lvl>
    <w:lvl w:ilvl="6" w:tplc="C9A45292">
      <w:start w:val="1"/>
      <w:numFmt w:val="decimal"/>
      <w:lvlText w:val="%7."/>
      <w:lvlJc w:val="left"/>
      <w:pPr>
        <w:tabs>
          <w:tab w:val="num" w:pos="5040"/>
        </w:tabs>
        <w:ind w:left="5040" w:hanging="360"/>
      </w:pPr>
    </w:lvl>
    <w:lvl w:ilvl="7" w:tplc="36B6452C">
      <w:start w:val="1"/>
      <w:numFmt w:val="decimal"/>
      <w:lvlText w:val="%8."/>
      <w:lvlJc w:val="left"/>
      <w:pPr>
        <w:tabs>
          <w:tab w:val="num" w:pos="5760"/>
        </w:tabs>
        <w:ind w:left="5760" w:hanging="360"/>
      </w:pPr>
    </w:lvl>
    <w:lvl w:ilvl="8" w:tplc="31285780">
      <w:start w:val="1"/>
      <w:numFmt w:val="decimal"/>
      <w:lvlText w:val="%9."/>
      <w:lvlJc w:val="left"/>
      <w:pPr>
        <w:tabs>
          <w:tab w:val="num" w:pos="6480"/>
        </w:tabs>
        <w:ind w:left="6480" w:hanging="360"/>
      </w:pPr>
    </w:lvl>
  </w:abstractNum>
  <w:abstractNum w:abstractNumId="89" w15:restartNumberingAfterBreak="0">
    <w:nsid w:val="40F52F66"/>
    <w:multiLevelType w:val="hybridMultilevel"/>
    <w:tmpl w:val="30E07F4E"/>
    <w:lvl w:ilvl="0" w:tplc="65CCC4B6">
      <w:start w:val="8"/>
      <w:numFmt w:val="decimal"/>
      <w:lvlText w:val="%1."/>
      <w:lvlJc w:val="left"/>
      <w:pPr>
        <w:tabs>
          <w:tab w:val="num" w:pos="720"/>
        </w:tabs>
        <w:ind w:left="720" w:hanging="360"/>
      </w:pPr>
    </w:lvl>
    <w:lvl w:ilvl="1" w:tplc="0284F108">
      <w:start w:val="1"/>
      <w:numFmt w:val="decimal"/>
      <w:lvlText w:val="%2."/>
      <w:lvlJc w:val="left"/>
      <w:pPr>
        <w:tabs>
          <w:tab w:val="num" w:pos="1440"/>
        </w:tabs>
        <w:ind w:left="1440" w:hanging="360"/>
      </w:pPr>
    </w:lvl>
    <w:lvl w:ilvl="2" w:tplc="5B621346">
      <w:start w:val="1"/>
      <w:numFmt w:val="decimal"/>
      <w:lvlText w:val="%3."/>
      <w:lvlJc w:val="left"/>
      <w:pPr>
        <w:tabs>
          <w:tab w:val="num" w:pos="2160"/>
        </w:tabs>
        <w:ind w:left="2160" w:hanging="360"/>
      </w:pPr>
    </w:lvl>
    <w:lvl w:ilvl="3" w:tplc="DA3261DA">
      <w:start w:val="1"/>
      <w:numFmt w:val="decimal"/>
      <w:lvlText w:val="%4."/>
      <w:lvlJc w:val="left"/>
      <w:pPr>
        <w:tabs>
          <w:tab w:val="num" w:pos="2880"/>
        </w:tabs>
        <w:ind w:left="2880" w:hanging="360"/>
      </w:pPr>
    </w:lvl>
    <w:lvl w:ilvl="4" w:tplc="4A2AB83C">
      <w:start w:val="1"/>
      <w:numFmt w:val="decimal"/>
      <w:lvlText w:val="%5."/>
      <w:lvlJc w:val="left"/>
      <w:pPr>
        <w:tabs>
          <w:tab w:val="num" w:pos="3600"/>
        </w:tabs>
        <w:ind w:left="3600" w:hanging="360"/>
      </w:pPr>
    </w:lvl>
    <w:lvl w:ilvl="5" w:tplc="44A62A26">
      <w:start w:val="1"/>
      <w:numFmt w:val="decimal"/>
      <w:lvlText w:val="%6."/>
      <w:lvlJc w:val="left"/>
      <w:pPr>
        <w:tabs>
          <w:tab w:val="num" w:pos="4320"/>
        </w:tabs>
        <w:ind w:left="4320" w:hanging="360"/>
      </w:pPr>
    </w:lvl>
    <w:lvl w:ilvl="6" w:tplc="7CB0CC76">
      <w:start w:val="1"/>
      <w:numFmt w:val="decimal"/>
      <w:lvlText w:val="%7."/>
      <w:lvlJc w:val="left"/>
      <w:pPr>
        <w:tabs>
          <w:tab w:val="num" w:pos="5040"/>
        </w:tabs>
        <w:ind w:left="5040" w:hanging="360"/>
      </w:pPr>
    </w:lvl>
    <w:lvl w:ilvl="7" w:tplc="4E9E5350">
      <w:start w:val="1"/>
      <w:numFmt w:val="decimal"/>
      <w:lvlText w:val="%8."/>
      <w:lvlJc w:val="left"/>
      <w:pPr>
        <w:tabs>
          <w:tab w:val="num" w:pos="5760"/>
        </w:tabs>
        <w:ind w:left="5760" w:hanging="360"/>
      </w:pPr>
    </w:lvl>
    <w:lvl w:ilvl="8" w:tplc="AFACF91E">
      <w:start w:val="1"/>
      <w:numFmt w:val="decimal"/>
      <w:lvlText w:val="%9."/>
      <w:lvlJc w:val="left"/>
      <w:pPr>
        <w:tabs>
          <w:tab w:val="num" w:pos="6480"/>
        </w:tabs>
        <w:ind w:left="6480" w:hanging="360"/>
      </w:pPr>
    </w:lvl>
  </w:abstractNum>
  <w:abstractNum w:abstractNumId="90" w15:restartNumberingAfterBreak="0">
    <w:nsid w:val="428D6405"/>
    <w:multiLevelType w:val="multilevel"/>
    <w:tmpl w:val="AFA600C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42CA0841"/>
    <w:multiLevelType w:val="hybridMultilevel"/>
    <w:tmpl w:val="C10096A4"/>
    <w:lvl w:ilvl="0" w:tplc="92FC554C">
      <w:start w:val="3"/>
      <w:numFmt w:val="decimal"/>
      <w:lvlText w:val="%1."/>
      <w:lvlJc w:val="left"/>
      <w:pPr>
        <w:tabs>
          <w:tab w:val="num" w:pos="720"/>
        </w:tabs>
        <w:ind w:left="720" w:hanging="360"/>
      </w:pPr>
    </w:lvl>
    <w:lvl w:ilvl="1" w:tplc="99F48E36">
      <w:start w:val="1"/>
      <w:numFmt w:val="decimal"/>
      <w:lvlText w:val="%2."/>
      <w:lvlJc w:val="left"/>
      <w:pPr>
        <w:tabs>
          <w:tab w:val="num" w:pos="1440"/>
        </w:tabs>
        <w:ind w:left="1440" w:hanging="360"/>
      </w:pPr>
    </w:lvl>
    <w:lvl w:ilvl="2" w:tplc="54A83530">
      <w:start w:val="1"/>
      <w:numFmt w:val="decimal"/>
      <w:lvlText w:val="%3."/>
      <w:lvlJc w:val="left"/>
      <w:pPr>
        <w:tabs>
          <w:tab w:val="num" w:pos="2160"/>
        </w:tabs>
        <w:ind w:left="2160" w:hanging="360"/>
      </w:pPr>
    </w:lvl>
    <w:lvl w:ilvl="3" w:tplc="EB2C9252">
      <w:start w:val="1"/>
      <w:numFmt w:val="decimal"/>
      <w:lvlText w:val="%4."/>
      <w:lvlJc w:val="left"/>
      <w:pPr>
        <w:tabs>
          <w:tab w:val="num" w:pos="2880"/>
        </w:tabs>
        <w:ind w:left="2880" w:hanging="360"/>
      </w:pPr>
    </w:lvl>
    <w:lvl w:ilvl="4" w:tplc="DC14A324">
      <w:start w:val="1"/>
      <w:numFmt w:val="decimal"/>
      <w:lvlText w:val="%5."/>
      <w:lvlJc w:val="left"/>
      <w:pPr>
        <w:tabs>
          <w:tab w:val="num" w:pos="3600"/>
        </w:tabs>
        <w:ind w:left="3600" w:hanging="360"/>
      </w:pPr>
    </w:lvl>
    <w:lvl w:ilvl="5" w:tplc="09A0C0A0">
      <w:start w:val="1"/>
      <w:numFmt w:val="decimal"/>
      <w:lvlText w:val="%6."/>
      <w:lvlJc w:val="left"/>
      <w:pPr>
        <w:tabs>
          <w:tab w:val="num" w:pos="4320"/>
        </w:tabs>
        <w:ind w:left="4320" w:hanging="360"/>
      </w:pPr>
    </w:lvl>
    <w:lvl w:ilvl="6" w:tplc="6570FE0E">
      <w:start w:val="1"/>
      <w:numFmt w:val="decimal"/>
      <w:lvlText w:val="%7."/>
      <w:lvlJc w:val="left"/>
      <w:pPr>
        <w:tabs>
          <w:tab w:val="num" w:pos="5040"/>
        </w:tabs>
        <w:ind w:left="5040" w:hanging="360"/>
      </w:pPr>
    </w:lvl>
    <w:lvl w:ilvl="7" w:tplc="07D6F094">
      <w:start w:val="1"/>
      <w:numFmt w:val="decimal"/>
      <w:lvlText w:val="%8."/>
      <w:lvlJc w:val="left"/>
      <w:pPr>
        <w:tabs>
          <w:tab w:val="num" w:pos="5760"/>
        </w:tabs>
        <w:ind w:left="5760" w:hanging="360"/>
      </w:pPr>
    </w:lvl>
    <w:lvl w:ilvl="8" w:tplc="04188BB4">
      <w:start w:val="1"/>
      <w:numFmt w:val="decimal"/>
      <w:lvlText w:val="%9."/>
      <w:lvlJc w:val="left"/>
      <w:pPr>
        <w:tabs>
          <w:tab w:val="num" w:pos="6480"/>
        </w:tabs>
        <w:ind w:left="6480" w:hanging="360"/>
      </w:pPr>
    </w:lvl>
  </w:abstractNum>
  <w:abstractNum w:abstractNumId="92" w15:restartNumberingAfterBreak="0">
    <w:nsid w:val="441B7FAE"/>
    <w:multiLevelType w:val="multilevel"/>
    <w:tmpl w:val="37005A9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447451D4"/>
    <w:multiLevelType w:val="hybridMultilevel"/>
    <w:tmpl w:val="D9D42F2C"/>
    <w:lvl w:ilvl="0" w:tplc="1F346CB4">
      <w:start w:val="10"/>
      <w:numFmt w:val="decimal"/>
      <w:lvlText w:val="%1."/>
      <w:lvlJc w:val="left"/>
      <w:pPr>
        <w:tabs>
          <w:tab w:val="num" w:pos="720"/>
        </w:tabs>
        <w:ind w:left="720" w:hanging="360"/>
      </w:pPr>
    </w:lvl>
    <w:lvl w:ilvl="1" w:tplc="CFDA5318">
      <w:start w:val="1"/>
      <w:numFmt w:val="decimal"/>
      <w:lvlText w:val="%2."/>
      <w:lvlJc w:val="left"/>
      <w:pPr>
        <w:tabs>
          <w:tab w:val="num" w:pos="1440"/>
        </w:tabs>
        <w:ind w:left="1440" w:hanging="360"/>
      </w:pPr>
    </w:lvl>
    <w:lvl w:ilvl="2" w:tplc="344A802A">
      <w:start w:val="1"/>
      <w:numFmt w:val="decimal"/>
      <w:lvlText w:val="%3."/>
      <w:lvlJc w:val="left"/>
      <w:pPr>
        <w:tabs>
          <w:tab w:val="num" w:pos="2160"/>
        </w:tabs>
        <w:ind w:left="2160" w:hanging="360"/>
      </w:pPr>
    </w:lvl>
    <w:lvl w:ilvl="3" w:tplc="63063FA4">
      <w:start w:val="1"/>
      <w:numFmt w:val="decimal"/>
      <w:lvlText w:val="%4."/>
      <w:lvlJc w:val="left"/>
      <w:pPr>
        <w:tabs>
          <w:tab w:val="num" w:pos="2880"/>
        </w:tabs>
        <w:ind w:left="2880" w:hanging="360"/>
      </w:pPr>
    </w:lvl>
    <w:lvl w:ilvl="4" w:tplc="088C29D4">
      <w:start w:val="1"/>
      <w:numFmt w:val="decimal"/>
      <w:lvlText w:val="%5."/>
      <w:lvlJc w:val="left"/>
      <w:pPr>
        <w:tabs>
          <w:tab w:val="num" w:pos="3600"/>
        </w:tabs>
        <w:ind w:left="3600" w:hanging="360"/>
      </w:pPr>
    </w:lvl>
    <w:lvl w:ilvl="5" w:tplc="F3A22D6E">
      <w:start w:val="1"/>
      <w:numFmt w:val="decimal"/>
      <w:lvlText w:val="%6."/>
      <w:lvlJc w:val="left"/>
      <w:pPr>
        <w:tabs>
          <w:tab w:val="num" w:pos="4320"/>
        </w:tabs>
        <w:ind w:left="4320" w:hanging="360"/>
      </w:pPr>
    </w:lvl>
    <w:lvl w:ilvl="6" w:tplc="2DE04A0C">
      <w:start w:val="1"/>
      <w:numFmt w:val="decimal"/>
      <w:lvlText w:val="%7."/>
      <w:lvlJc w:val="left"/>
      <w:pPr>
        <w:tabs>
          <w:tab w:val="num" w:pos="5040"/>
        </w:tabs>
        <w:ind w:left="5040" w:hanging="360"/>
      </w:pPr>
    </w:lvl>
    <w:lvl w:ilvl="7" w:tplc="3C1C6D6E">
      <w:start w:val="1"/>
      <w:numFmt w:val="decimal"/>
      <w:lvlText w:val="%8."/>
      <w:lvlJc w:val="left"/>
      <w:pPr>
        <w:tabs>
          <w:tab w:val="num" w:pos="5760"/>
        </w:tabs>
        <w:ind w:left="5760" w:hanging="360"/>
      </w:pPr>
    </w:lvl>
    <w:lvl w:ilvl="8" w:tplc="7BD2AAD0">
      <w:start w:val="1"/>
      <w:numFmt w:val="decimal"/>
      <w:lvlText w:val="%9."/>
      <w:lvlJc w:val="left"/>
      <w:pPr>
        <w:tabs>
          <w:tab w:val="num" w:pos="6480"/>
        </w:tabs>
        <w:ind w:left="6480" w:hanging="360"/>
      </w:pPr>
    </w:lvl>
  </w:abstractNum>
  <w:abstractNum w:abstractNumId="94" w15:restartNumberingAfterBreak="0">
    <w:nsid w:val="44B3370A"/>
    <w:multiLevelType w:val="hybridMultilevel"/>
    <w:tmpl w:val="5A3C1548"/>
    <w:lvl w:ilvl="0" w:tplc="D51C5230">
      <w:start w:val="9"/>
      <w:numFmt w:val="decimal"/>
      <w:lvlText w:val="%1."/>
      <w:lvlJc w:val="left"/>
      <w:pPr>
        <w:tabs>
          <w:tab w:val="num" w:pos="720"/>
        </w:tabs>
        <w:ind w:left="720" w:hanging="360"/>
      </w:pPr>
    </w:lvl>
    <w:lvl w:ilvl="1" w:tplc="8FAAD6D4">
      <w:start w:val="1"/>
      <w:numFmt w:val="decimal"/>
      <w:lvlText w:val="%2."/>
      <w:lvlJc w:val="left"/>
      <w:pPr>
        <w:tabs>
          <w:tab w:val="num" w:pos="1440"/>
        </w:tabs>
        <w:ind w:left="1440" w:hanging="360"/>
      </w:pPr>
    </w:lvl>
    <w:lvl w:ilvl="2" w:tplc="2E469BE4">
      <w:start w:val="1"/>
      <w:numFmt w:val="decimal"/>
      <w:lvlText w:val="%3."/>
      <w:lvlJc w:val="left"/>
      <w:pPr>
        <w:tabs>
          <w:tab w:val="num" w:pos="2160"/>
        </w:tabs>
        <w:ind w:left="2160" w:hanging="360"/>
      </w:pPr>
    </w:lvl>
    <w:lvl w:ilvl="3" w:tplc="02C47466">
      <w:start w:val="1"/>
      <w:numFmt w:val="decimal"/>
      <w:lvlText w:val="%4."/>
      <w:lvlJc w:val="left"/>
      <w:pPr>
        <w:tabs>
          <w:tab w:val="num" w:pos="2880"/>
        </w:tabs>
        <w:ind w:left="2880" w:hanging="360"/>
      </w:pPr>
    </w:lvl>
    <w:lvl w:ilvl="4" w:tplc="FD4AC0CA">
      <w:start w:val="1"/>
      <w:numFmt w:val="decimal"/>
      <w:lvlText w:val="%5."/>
      <w:lvlJc w:val="left"/>
      <w:pPr>
        <w:tabs>
          <w:tab w:val="num" w:pos="3600"/>
        </w:tabs>
        <w:ind w:left="3600" w:hanging="360"/>
      </w:pPr>
    </w:lvl>
    <w:lvl w:ilvl="5" w:tplc="B6649A64">
      <w:start w:val="1"/>
      <w:numFmt w:val="decimal"/>
      <w:lvlText w:val="%6."/>
      <w:lvlJc w:val="left"/>
      <w:pPr>
        <w:tabs>
          <w:tab w:val="num" w:pos="4320"/>
        </w:tabs>
        <w:ind w:left="4320" w:hanging="360"/>
      </w:pPr>
    </w:lvl>
    <w:lvl w:ilvl="6" w:tplc="9E7470F2">
      <w:start w:val="1"/>
      <w:numFmt w:val="decimal"/>
      <w:lvlText w:val="%7."/>
      <w:lvlJc w:val="left"/>
      <w:pPr>
        <w:tabs>
          <w:tab w:val="num" w:pos="5040"/>
        </w:tabs>
        <w:ind w:left="5040" w:hanging="360"/>
      </w:pPr>
    </w:lvl>
    <w:lvl w:ilvl="7" w:tplc="4D6E0198">
      <w:start w:val="1"/>
      <w:numFmt w:val="decimal"/>
      <w:lvlText w:val="%8."/>
      <w:lvlJc w:val="left"/>
      <w:pPr>
        <w:tabs>
          <w:tab w:val="num" w:pos="5760"/>
        </w:tabs>
        <w:ind w:left="5760" w:hanging="360"/>
      </w:pPr>
    </w:lvl>
    <w:lvl w:ilvl="8" w:tplc="6BECD040">
      <w:start w:val="1"/>
      <w:numFmt w:val="decimal"/>
      <w:lvlText w:val="%9."/>
      <w:lvlJc w:val="left"/>
      <w:pPr>
        <w:tabs>
          <w:tab w:val="num" w:pos="6480"/>
        </w:tabs>
        <w:ind w:left="6480" w:hanging="360"/>
      </w:pPr>
    </w:lvl>
  </w:abstractNum>
  <w:abstractNum w:abstractNumId="95" w15:restartNumberingAfterBreak="0">
    <w:nsid w:val="45E813C9"/>
    <w:multiLevelType w:val="hybridMultilevel"/>
    <w:tmpl w:val="ADF292D4"/>
    <w:lvl w:ilvl="0" w:tplc="E924A926">
      <w:start w:val="7"/>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62C4680"/>
    <w:multiLevelType w:val="hybridMultilevel"/>
    <w:tmpl w:val="CF904DB8"/>
    <w:lvl w:ilvl="0" w:tplc="F70AD382">
      <w:start w:val="15"/>
      <w:numFmt w:val="decimal"/>
      <w:lvlText w:val="%1."/>
      <w:lvlJc w:val="left"/>
      <w:pPr>
        <w:tabs>
          <w:tab w:val="num" w:pos="720"/>
        </w:tabs>
        <w:ind w:left="720" w:hanging="360"/>
      </w:pPr>
    </w:lvl>
    <w:lvl w:ilvl="1" w:tplc="A71689C2">
      <w:start w:val="1"/>
      <w:numFmt w:val="decimal"/>
      <w:lvlText w:val="%2."/>
      <w:lvlJc w:val="left"/>
      <w:pPr>
        <w:tabs>
          <w:tab w:val="num" w:pos="1440"/>
        </w:tabs>
        <w:ind w:left="1440" w:hanging="360"/>
      </w:pPr>
    </w:lvl>
    <w:lvl w:ilvl="2" w:tplc="489C023E">
      <w:start w:val="1"/>
      <w:numFmt w:val="decimal"/>
      <w:lvlText w:val="%3."/>
      <w:lvlJc w:val="left"/>
      <w:pPr>
        <w:tabs>
          <w:tab w:val="num" w:pos="2160"/>
        </w:tabs>
        <w:ind w:left="2160" w:hanging="360"/>
      </w:pPr>
    </w:lvl>
    <w:lvl w:ilvl="3" w:tplc="4BD818FE">
      <w:start w:val="1"/>
      <w:numFmt w:val="decimal"/>
      <w:lvlText w:val="%4."/>
      <w:lvlJc w:val="left"/>
      <w:pPr>
        <w:tabs>
          <w:tab w:val="num" w:pos="2880"/>
        </w:tabs>
        <w:ind w:left="2880" w:hanging="360"/>
      </w:pPr>
    </w:lvl>
    <w:lvl w:ilvl="4" w:tplc="21786BFC">
      <w:start w:val="1"/>
      <w:numFmt w:val="decimal"/>
      <w:lvlText w:val="%5."/>
      <w:lvlJc w:val="left"/>
      <w:pPr>
        <w:tabs>
          <w:tab w:val="num" w:pos="3600"/>
        </w:tabs>
        <w:ind w:left="3600" w:hanging="360"/>
      </w:pPr>
    </w:lvl>
    <w:lvl w:ilvl="5" w:tplc="08A60144">
      <w:start w:val="1"/>
      <w:numFmt w:val="decimal"/>
      <w:lvlText w:val="%6."/>
      <w:lvlJc w:val="left"/>
      <w:pPr>
        <w:tabs>
          <w:tab w:val="num" w:pos="4320"/>
        </w:tabs>
        <w:ind w:left="4320" w:hanging="360"/>
      </w:pPr>
    </w:lvl>
    <w:lvl w:ilvl="6" w:tplc="04B4A85E">
      <w:start w:val="1"/>
      <w:numFmt w:val="decimal"/>
      <w:lvlText w:val="%7."/>
      <w:lvlJc w:val="left"/>
      <w:pPr>
        <w:tabs>
          <w:tab w:val="num" w:pos="5040"/>
        </w:tabs>
        <w:ind w:left="5040" w:hanging="360"/>
      </w:pPr>
    </w:lvl>
    <w:lvl w:ilvl="7" w:tplc="C06A51B2">
      <w:start w:val="1"/>
      <w:numFmt w:val="decimal"/>
      <w:lvlText w:val="%8."/>
      <w:lvlJc w:val="left"/>
      <w:pPr>
        <w:tabs>
          <w:tab w:val="num" w:pos="5760"/>
        </w:tabs>
        <w:ind w:left="5760" w:hanging="360"/>
      </w:pPr>
    </w:lvl>
    <w:lvl w:ilvl="8" w:tplc="AC5261DE">
      <w:start w:val="1"/>
      <w:numFmt w:val="decimal"/>
      <w:lvlText w:val="%9."/>
      <w:lvlJc w:val="left"/>
      <w:pPr>
        <w:tabs>
          <w:tab w:val="num" w:pos="6480"/>
        </w:tabs>
        <w:ind w:left="6480" w:hanging="360"/>
      </w:pPr>
    </w:lvl>
  </w:abstractNum>
  <w:abstractNum w:abstractNumId="97" w15:restartNumberingAfterBreak="0">
    <w:nsid w:val="467F460D"/>
    <w:multiLevelType w:val="hybridMultilevel"/>
    <w:tmpl w:val="3E76C11C"/>
    <w:lvl w:ilvl="0" w:tplc="F3C8C680">
      <w:start w:val="10"/>
      <w:numFmt w:val="decimal"/>
      <w:lvlText w:val="%1."/>
      <w:lvlJc w:val="left"/>
      <w:pPr>
        <w:tabs>
          <w:tab w:val="num" w:pos="720"/>
        </w:tabs>
        <w:ind w:left="720" w:hanging="360"/>
      </w:pPr>
    </w:lvl>
    <w:lvl w:ilvl="1" w:tplc="9CD65628">
      <w:start w:val="1"/>
      <w:numFmt w:val="decimal"/>
      <w:lvlText w:val="%2."/>
      <w:lvlJc w:val="left"/>
      <w:pPr>
        <w:tabs>
          <w:tab w:val="num" w:pos="1440"/>
        </w:tabs>
        <w:ind w:left="1440" w:hanging="360"/>
      </w:pPr>
    </w:lvl>
    <w:lvl w:ilvl="2" w:tplc="BEDCAE9C">
      <w:start w:val="1"/>
      <w:numFmt w:val="decimal"/>
      <w:lvlText w:val="%3."/>
      <w:lvlJc w:val="left"/>
      <w:pPr>
        <w:tabs>
          <w:tab w:val="num" w:pos="2160"/>
        </w:tabs>
        <w:ind w:left="2160" w:hanging="360"/>
      </w:pPr>
    </w:lvl>
    <w:lvl w:ilvl="3" w:tplc="1EC6F246">
      <w:start w:val="1"/>
      <w:numFmt w:val="decimal"/>
      <w:lvlText w:val="%4."/>
      <w:lvlJc w:val="left"/>
      <w:pPr>
        <w:tabs>
          <w:tab w:val="num" w:pos="2880"/>
        </w:tabs>
        <w:ind w:left="2880" w:hanging="360"/>
      </w:pPr>
    </w:lvl>
    <w:lvl w:ilvl="4" w:tplc="F31E6402">
      <w:start w:val="1"/>
      <w:numFmt w:val="decimal"/>
      <w:lvlText w:val="%5."/>
      <w:lvlJc w:val="left"/>
      <w:pPr>
        <w:tabs>
          <w:tab w:val="num" w:pos="3600"/>
        </w:tabs>
        <w:ind w:left="3600" w:hanging="360"/>
      </w:pPr>
    </w:lvl>
    <w:lvl w:ilvl="5" w:tplc="365020E8">
      <w:start w:val="1"/>
      <w:numFmt w:val="decimal"/>
      <w:lvlText w:val="%6."/>
      <w:lvlJc w:val="left"/>
      <w:pPr>
        <w:tabs>
          <w:tab w:val="num" w:pos="4320"/>
        </w:tabs>
        <w:ind w:left="4320" w:hanging="360"/>
      </w:pPr>
    </w:lvl>
    <w:lvl w:ilvl="6" w:tplc="E3945626">
      <w:start w:val="1"/>
      <w:numFmt w:val="decimal"/>
      <w:lvlText w:val="%7."/>
      <w:lvlJc w:val="left"/>
      <w:pPr>
        <w:tabs>
          <w:tab w:val="num" w:pos="5040"/>
        </w:tabs>
        <w:ind w:left="5040" w:hanging="360"/>
      </w:pPr>
    </w:lvl>
    <w:lvl w:ilvl="7" w:tplc="71CE8794">
      <w:start w:val="1"/>
      <w:numFmt w:val="decimal"/>
      <w:lvlText w:val="%8."/>
      <w:lvlJc w:val="left"/>
      <w:pPr>
        <w:tabs>
          <w:tab w:val="num" w:pos="5760"/>
        </w:tabs>
        <w:ind w:left="5760" w:hanging="360"/>
      </w:pPr>
    </w:lvl>
    <w:lvl w:ilvl="8" w:tplc="AAD8B1D2">
      <w:start w:val="1"/>
      <w:numFmt w:val="decimal"/>
      <w:lvlText w:val="%9."/>
      <w:lvlJc w:val="left"/>
      <w:pPr>
        <w:tabs>
          <w:tab w:val="num" w:pos="6480"/>
        </w:tabs>
        <w:ind w:left="6480" w:hanging="360"/>
      </w:pPr>
    </w:lvl>
  </w:abstractNum>
  <w:abstractNum w:abstractNumId="98" w15:restartNumberingAfterBreak="0">
    <w:nsid w:val="46AE421D"/>
    <w:multiLevelType w:val="multilevel"/>
    <w:tmpl w:val="33DCC6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480A5D73"/>
    <w:multiLevelType w:val="multilevel"/>
    <w:tmpl w:val="BD7A751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48260FB2"/>
    <w:multiLevelType w:val="hybridMultilevel"/>
    <w:tmpl w:val="85720AE2"/>
    <w:lvl w:ilvl="0" w:tplc="0036527C">
      <w:start w:val="7"/>
      <w:numFmt w:val="decimal"/>
      <w:lvlText w:val="%1."/>
      <w:lvlJc w:val="left"/>
      <w:pPr>
        <w:tabs>
          <w:tab w:val="num" w:pos="720"/>
        </w:tabs>
        <w:ind w:left="720" w:hanging="360"/>
      </w:pPr>
    </w:lvl>
    <w:lvl w:ilvl="1" w:tplc="E3EEA302">
      <w:start w:val="1"/>
      <w:numFmt w:val="decimal"/>
      <w:lvlText w:val="%2."/>
      <w:lvlJc w:val="left"/>
      <w:pPr>
        <w:tabs>
          <w:tab w:val="num" w:pos="1440"/>
        </w:tabs>
        <w:ind w:left="1440" w:hanging="360"/>
      </w:pPr>
    </w:lvl>
    <w:lvl w:ilvl="2" w:tplc="EC7603BA">
      <w:start w:val="1"/>
      <w:numFmt w:val="decimal"/>
      <w:lvlText w:val="%3."/>
      <w:lvlJc w:val="left"/>
      <w:pPr>
        <w:tabs>
          <w:tab w:val="num" w:pos="2160"/>
        </w:tabs>
        <w:ind w:left="2160" w:hanging="360"/>
      </w:pPr>
    </w:lvl>
    <w:lvl w:ilvl="3" w:tplc="50645F64">
      <w:start w:val="1"/>
      <w:numFmt w:val="decimal"/>
      <w:lvlText w:val="%4."/>
      <w:lvlJc w:val="left"/>
      <w:pPr>
        <w:tabs>
          <w:tab w:val="num" w:pos="2880"/>
        </w:tabs>
        <w:ind w:left="2880" w:hanging="360"/>
      </w:pPr>
    </w:lvl>
    <w:lvl w:ilvl="4" w:tplc="EBF265EA">
      <w:start w:val="1"/>
      <w:numFmt w:val="decimal"/>
      <w:lvlText w:val="%5."/>
      <w:lvlJc w:val="left"/>
      <w:pPr>
        <w:tabs>
          <w:tab w:val="num" w:pos="3600"/>
        </w:tabs>
        <w:ind w:left="3600" w:hanging="360"/>
      </w:pPr>
    </w:lvl>
    <w:lvl w:ilvl="5" w:tplc="373E97CE">
      <w:start w:val="1"/>
      <w:numFmt w:val="decimal"/>
      <w:lvlText w:val="%6."/>
      <w:lvlJc w:val="left"/>
      <w:pPr>
        <w:tabs>
          <w:tab w:val="num" w:pos="4320"/>
        </w:tabs>
        <w:ind w:left="4320" w:hanging="360"/>
      </w:pPr>
    </w:lvl>
    <w:lvl w:ilvl="6" w:tplc="4CD26F76">
      <w:start w:val="1"/>
      <w:numFmt w:val="decimal"/>
      <w:lvlText w:val="%7."/>
      <w:lvlJc w:val="left"/>
      <w:pPr>
        <w:tabs>
          <w:tab w:val="num" w:pos="5040"/>
        </w:tabs>
        <w:ind w:left="5040" w:hanging="360"/>
      </w:pPr>
    </w:lvl>
    <w:lvl w:ilvl="7" w:tplc="91C49838">
      <w:start w:val="1"/>
      <w:numFmt w:val="decimal"/>
      <w:lvlText w:val="%8."/>
      <w:lvlJc w:val="left"/>
      <w:pPr>
        <w:tabs>
          <w:tab w:val="num" w:pos="5760"/>
        </w:tabs>
        <w:ind w:left="5760" w:hanging="360"/>
      </w:pPr>
    </w:lvl>
    <w:lvl w:ilvl="8" w:tplc="4C6A127A">
      <w:start w:val="1"/>
      <w:numFmt w:val="decimal"/>
      <w:lvlText w:val="%9."/>
      <w:lvlJc w:val="left"/>
      <w:pPr>
        <w:tabs>
          <w:tab w:val="num" w:pos="6480"/>
        </w:tabs>
        <w:ind w:left="6480" w:hanging="360"/>
      </w:pPr>
    </w:lvl>
  </w:abstractNum>
  <w:abstractNum w:abstractNumId="101" w15:restartNumberingAfterBreak="0">
    <w:nsid w:val="48496422"/>
    <w:multiLevelType w:val="hybridMultilevel"/>
    <w:tmpl w:val="55E003CA"/>
    <w:lvl w:ilvl="0" w:tplc="BD00634A">
      <w:start w:val="5"/>
      <w:numFmt w:val="decimal"/>
      <w:lvlText w:val="%1."/>
      <w:lvlJc w:val="left"/>
      <w:pPr>
        <w:tabs>
          <w:tab w:val="num" w:pos="720"/>
        </w:tabs>
        <w:ind w:left="720" w:hanging="360"/>
      </w:pPr>
    </w:lvl>
    <w:lvl w:ilvl="1" w:tplc="88DA7478">
      <w:start w:val="1"/>
      <w:numFmt w:val="decimal"/>
      <w:lvlText w:val="%2."/>
      <w:lvlJc w:val="left"/>
      <w:pPr>
        <w:tabs>
          <w:tab w:val="num" w:pos="1440"/>
        </w:tabs>
        <w:ind w:left="1440" w:hanging="360"/>
      </w:pPr>
    </w:lvl>
    <w:lvl w:ilvl="2" w:tplc="7B82AFE2">
      <w:start w:val="1"/>
      <w:numFmt w:val="decimal"/>
      <w:lvlText w:val="%3."/>
      <w:lvlJc w:val="left"/>
      <w:pPr>
        <w:tabs>
          <w:tab w:val="num" w:pos="2160"/>
        </w:tabs>
        <w:ind w:left="2160" w:hanging="360"/>
      </w:pPr>
    </w:lvl>
    <w:lvl w:ilvl="3" w:tplc="078CE318">
      <w:start w:val="1"/>
      <w:numFmt w:val="decimal"/>
      <w:lvlText w:val="%4."/>
      <w:lvlJc w:val="left"/>
      <w:pPr>
        <w:tabs>
          <w:tab w:val="num" w:pos="2880"/>
        </w:tabs>
        <w:ind w:left="2880" w:hanging="360"/>
      </w:pPr>
    </w:lvl>
    <w:lvl w:ilvl="4" w:tplc="CCB280A8">
      <w:start w:val="1"/>
      <w:numFmt w:val="decimal"/>
      <w:lvlText w:val="%5."/>
      <w:lvlJc w:val="left"/>
      <w:pPr>
        <w:tabs>
          <w:tab w:val="num" w:pos="3600"/>
        </w:tabs>
        <w:ind w:left="3600" w:hanging="360"/>
      </w:pPr>
    </w:lvl>
    <w:lvl w:ilvl="5" w:tplc="24F4263C">
      <w:start w:val="1"/>
      <w:numFmt w:val="decimal"/>
      <w:lvlText w:val="%6."/>
      <w:lvlJc w:val="left"/>
      <w:pPr>
        <w:tabs>
          <w:tab w:val="num" w:pos="4320"/>
        </w:tabs>
        <w:ind w:left="4320" w:hanging="360"/>
      </w:pPr>
    </w:lvl>
    <w:lvl w:ilvl="6" w:tplc="174E81C4">
      <w:start w:val="1"/>
      <w:numFmt w:val="decimal"/>
      <w:lvlText w:val="%7."/>
      <w:lvlJc w:val="left"/>
      <w:pPr>
        <w:tabs>
          <w:tab w:val="num" w:pos="5040"/>
        </w:tabs>
        <w:ind w:left="5040" w:hanging="360"/>
      </w:pPr>
    </w:lvl>
    <w:lvl w:ilvl="7" w:tplc="9D881708">
      <w:start w:val="1"/>
      <w:numFmt w:val="decimal"/>
      <w:lvlText w:val="%8."/>
      <w:lvlJc w:val="left"/>
      <w:pPr>
        <w:tabs>
          <w:tab w:val="num" w:pos="5760"/>
        </w:tabs>
        <w:ind w:left="5760" w:hanging="360"/>
      </w:pPr>
    </w:lvl>
    <w:lvl w:ilvl="8" w:tplc="E1E239FA">
      <w:start w:val="1"/>
      <w:numFmt w:val="decimal"/>
      <w:lvlText w:val="%9."/>
      <w:lvlJc w:val="left"/>
      <w:pPr>
        <w:tabs>
          <w:tab w:val="num" w:pos="6480"/>
        </w:tabs>
        <w:ind w:left="6480" w:hanging="360"/>
      </w:pPr>
    </w:lvl>
  </w:abstractNum>
  <w:abstractNum w:abstractNumId="102" w15:restartNumberingAfterBreak="0">
    <w:nsid w:val="495B7908"/>
    <w:multiLevelType w:val="hybridMultilevel"/>
    <w:tmpl w:val="013CA030"/>
    <w:lvl w:ilvl="0" w:tplc="D8BA01CA">
      <w:start w:val="10"/>
      <w:numFmt w:val="decimal"/>
      <w:lvlText w:val="%1."/>
      <w:lvlJc w:val="left"/>
      <w:pPr>
        <w:tabs>
          <w:tab w:val="num" w:pos="720"/>
        </w:tabs>
        <w:ind w:left="720" w:hanging="360"/>
      </w:pPr>
    </w:lvl>
    <w:lvl w:ilvl="1" w:tplc="089A4070">
      <w:start w:val="1"/>
      <w:numFmt w:val="decimal"/>
      <w:lvlText w:val="%2."/>
      <w:lvlJc w:val="left"/>
      <w:pPr>
        <w:tabs>
          <w:tab w:val="num" w:pos="1440"/>
        </w:tabs>
        <w:ind w:left="1440" w:hanging="360"/>
      </w:pPr>
    </w:lvl>
    <w:lvl w:ilvl="2" w:tplc="8298A866">
      <w:start w:val="1"/>
      <w:numFmt w:val="decimal"/>
      <w:lvlText w:val="%3."/>
      <w:lvlJc w:val="left"/>
      <w:pPr>
        <w:tabs>
          <w:tab w:val="num" w:pos="2160"/>
        </w:tabs>
        <w:ind w:left="2160" w:hanging="360"/>
      </w:pPr>
    </w:lvl>
    <w:lvl w:ilvl="3" w:tplc="D6D2B568">
      <w:start w:val="1"/>
      <w:numFmt w:val="decimal"/>
      <w:lvlText w:val="%4."/>
      <w:lvlJc w:val="left"/>
      <w:pPr>
        <w:tabs>
          <w:tab w:val="num" w:pos="2880"/>
        </w:tabs>
        <w:ind w:left="2880" w:hanging="360"/>
      </w:pPr>
    </w:lvl>
    <w:lvl w:ilvl="4" w:tplc="093EE554">
      <w:start w:val="1"/>
      <w:numFmt w:val="decimal"/>
      <w:lvlText w:val="%5."/>
      <w:lvlJc w:val="left"/>
      <w:pPr>
        <w:tabs>
          <w:tab w:val="num" w:pos="3600"/>
        </w:tabs>
        <w:ind w:left="3600" w:hanging="360"/>
      </w:pPr>
    </w:lvl>
    <w:lvl w:ilvl="5" w:tplc="8456764E">
      <w:start w:val="1"/>
      <w:numFmt w:val="decimal"/>
      <w:lvlText w:val="%6."/>
      <w:lvlJc w:val="left"/>
      <w:pPr>
        <w:tabs>
          <w:tab w:val="num" w:pos="4320"/>
        </w:tabs>
        <w:ind w:left="4320" w:hanging="360"/>
      </w:pPr>
    </w:lvl>
    <w:lvl w:ilvl="6" w:tplc="1FA2D80E">
      <w:start w:val="1"/>
      <w:numFmt w:val="decimal"/>
      <w:lvlText w:val="%7."/>
      <w:lvlJc w:val="left"/>
      <w:pPr>
        <w:tabs>
          <w:tab w:val="num" w:pos="5040"/>
        </w:tabs>
        <w:ind w:left="5040" w:hanging="360"/>
      </w:pPr>
    </w:lvl>
    <w:lvl w:ilvl="7" w:tplc="45F2A33E">
      <w:start w:val="1"/>
      <w:numFmt w:val="decimal"/>
      <w:lvlText w:val="%8."/>
      <w:lvlJc w:val="left"/>
      <w:pPr>
        <w:tabs>
          <w:tab w:val="num" w:pos="5760"/>
        </w:tabs>
        <w:ind w:left="5760" w:hanging="360"/>
      </w:pPr>
    </w:lvl>
    <w:lvl w:ilvl="8" w:tplc="EAEE3A92">
      <w:start w:val="1"/>
      <w:numFmt w:val="decimal"/>
      <w:lvlText w:val="%9."/>
      <w:lvlJc w:val="left"/>
      <w:pPr>
        <w:tabs>
          <w:tab w:val="num" w:pos="6480"/>
        </w:tabs>
        <w:ind w:left="6480" w:hanging="360"/>
      </w:pPr>
    </w:lvl>
  </w:abstractNum>
  <w:abstractNum w:abstractNumId="103" w15:restartNumberingAfterBreak="0">
    <w:nsid w:val="49CA7CC8"/>
    <w:multiLevelType w:val="hybridMultilevel"/>
    <w:tmpl w:val="A73645BA"/>
    <w:lvl w:ilvl="0" w:tplc="6E30C67E">
      <w:start w:val="3"/>
      <w:numFmt w:val="decimal"/>
      <w:lvlText w:val="%1."/>
      <w:lvlJc w:val="left"/>
      <w:pPr>
        <w:tabs>
          <w:tab w:val="num" w:pos="720"/>
        </w:tabs>
        <w:ind w:left="720" w:hanging="360"/>
      </w:pPr>
    </w:lvl>
    <w:lvl w:ilvl="1" w:tplc="81D2DC34">
      <w:start w:val="1"/>
      <w:numFmt w:val="decimal"/>
      <w:lvlText w:val="%2."/>
      <w:lvlJc w:val="left"/>
      <w:pPr>
        <w:tabs>
          <w:tab w:val="num" w:pos="1440"/>
        </w:tabs>
        <w:ind w:left="1440" w:hanging="360"/>
      </w:pPr>
    </w:lvl>
    <w:lvl w:ilvl="2" w:tplc="7390D5B0">
      <w:start w:val="1"/>
      <w:numFmt w:val="decimal"/>
      <w:lvlText w:val="%3."/>
      <w:lvlJc w:val="left"/>
      <w:pPr>
        <w:tabs>
          <w:tab w:val="num" w:pos="2160"/>
        </w:tabs>
        <w:ind w:left="2160" w:hanging="360"/>
      </w:pPr>
    </w:lvl>
    <w:lvl w:ilvl="3" w:tplc="64FCA722">
      <w:start w:val="1"/>
      <w:numFmt w:val="decimal"/>
      <w:lvlText w:val="%4."/>
      <w:lvlJc w:val="left"/>
      <w:pPr>
        <w:tabs>
          <w:tab w:val="num" w:pos="2880"/>
        </w:tabs>
        <w:ind w:left="2880" w:hanging="360"/>
      </w:pPr>
    </w:lvl>
    <w:lvl w:ilvl="4" w:tplc="3650065C">
      <w:start w:val="1"/>
      <w:numFmt w:val="decimal"/>
      <w:lvlText w:val="%5."/>
      <w:lvlJc w:val="left"/>
      <w:pPr>
        <w:tabs>
          <w:tab w:val="num" w:pos="3600"/>
        </w:tabs>
        <w:ind w:left="3600" w:hanging="360"/>
      </w:pPr>
    </w:lvl>
    <w:lvl w:ilvl="5" w:tplc="56C42A38">
      <w:start w:val="1"/>
      <w:numFmt w:val="decimal"/>
      <w:lvlText w:val="%6."/>
      <w:lvlJc w:val="left"/>
      <w:pPr>
        <w:tabs>
          <w:tab w:val="num" w:pos="4320"/>
        </w:tabs>
        <w:ind w:left="4320" w:hanging="360"/>
      </w:pPr>
    </w:lvl>
    <w:lvl w:ilvl="6" w:tplc="0310E3B4">
      <w:start w:val="1"/>
      <w:numFmt w:val="decimal"/>
      <w:lvlText w:val="%7."/>
      <w:lvlJc w:val="left"/>
      <w:pPr>
        <w:tabs>
          <w:tab w:val="num" w:pos="5040"/>
        </w:tabs>
        <w:ind w:left="5040" w:hanging="360"/>
      </w:pPr>
    </w:lvl>
    <w:lvl w:ilvl="7" w:tplc="26A4ABF4">
      <w:start w:val="1"/>
      <w:numFmt w:val="decimal"/>
      <w:lvlText w:val="%8."/>
      <w:lvlJc w:val="left"/>
      <w:pPr>
        <w:tabs>
          <w:tab w:val="num" w:pos="5760"/>
        </w:tabs>
        <w:ind w:left="5760" w:hanging="360"/>
      </w:pPr>
    </w:lvl>
    <w:lvl w:ilvl="8" w:tplc="41E07DFA">
      <w:start w:val="1"/>
      <w:numFmt w:val="decimal"/>
      <w:lvlText w:val="%9."/>
      <w:lvlJc w:val="left"/>
      <w:pPr>
        <w:tabs>
          <w:tab w:val="num" w:pos="6480"/>
        </w:tabs>
        <w:ind w:left="6480" w:hanging="360"/>
      </w:pPr>
    </w:lvl>
  </w:abstractNum>
  <w:abstractNum w:abstractNumId="104" w15:restartNumberingAfterBreak="0">
    <w:nsid w:val="49F75FE5"/>
    <w:multiLevelType w:val="multilevel"/>
    <w:tmpl w:val="1B0CE73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4B9F550B"/>
    <w:multiLevelType w:val="multilevel"/>
    <w:tmpl w:val="8F4E12F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4C3014A5"/>
    <w:multiLevelType w:val="multilevel"/>
    <w:tmpl w:val="7664440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4CC61619"/>
    <w:multiLevelType w:val="hybridMultilevel"/>
    <w:tmpl w:val="F9FE2AF6"/>
    <w:lvl w:ilvl="0" w:tplc="9958605E">
      <w:start w:val="4"/>
      <w:numFmt w:val="decimal"/>
      <w:lvlText w:val="%1."/>
      <w:lvlJc w:val="left"/>
      <w:pPr>
        <w:tabs>
          <w:tab w:val="num" w:pos="720"/>
        </w:tabs>
        <w:ind w:left="720" w:hanging="360"/>
      </w:pPr>
    </w:lvl>
    <w:lvl w:ilvl="1" w:tplc="49EC575C">
      <w:start w:val="1"/>
      <w:numFmt w:val="decimal"/>
      <w:lvlText w:val="%2."/>
      <w:lvlJc w:val="left"/>
      <w:pPr>
        <w:tabs>
          <w:tab w:val="num" w:pos="1440"/>
        </w:tabs>
        <w:ind w:left="1440" w:hanging="360"/>
      </w:pPr>
    </w:lvl>
    <w:lvl w:ilvl="2" w:tplc="F0E89618">
      <w:start w:val="1"/>
      <w:numFmt w:val="decimal"/>
      <w:lvlText w:val="%3."/>
      <w:lvlJc w:val="left"/>
      <w:pPr>
        <w:tabs>
          <w:tab w:val="num" w:pos="2160"/>
        </w:tabs>
        <w:ind w:left="2160" w:hanging="360"/>
      </w:pPr>
    </w:lvl>
    <w:lvl w:ilvl="3" w:tplc="8EC24E66">
      <w:start w:val="1"/>
      <w:numFmt w:val="decimal"/>
      <w:lvlText w:val="%4."/>
      <w:lvlJc w:val="left"/>
      <w:pPr>
        <w:tabs>
          <w:tab w:val="num" w:pos="2880"/>
        </w:tabs>
        <w:ind w:left="2880" w:hanging="360"/>
      </w:pPr>
    </w:lvl>
    <w:lvl w:ilvl="4" w:tplc="30FA4362">
      <w:start w:val="1"/>
      <w:numFmt w:val="decimal"/>
      <w:lvlText w:val="%5."/>
      <w:lvlJc w:val="left"/>
      <w:pPr>
        <w:tabs>
          <w:tab w:val="num" w:pos="3600"/>
        </w:tabs>
        <w:ind w:left="3600" w:hanging="360"/>
      </w:pPr>
    </w:lvl>
    <w:lvl w:ilvl="5" w:tplc="5972DB4C">
      <w:start w:val="1"/>
      <w:numFmt w:val="decimal"/>
      <w:lvlText w:val="%6."/>
      <w:lvlJc w:val="left"/>
      <w:pPr>
        <w:tabs>
          <w:tab w:val="num" w:pos="4320"/>
        </w:tabs>
        <w:ind w:left="4320" w:hanging="360"/>
      </w:pPr>
    </w:lvl>
    <w:lvl w:ilvl="6" w:tplc="908E41C2">
      <w:start w:val="1"/>
      <w:numFmt w:val="decimal"/>
      <w:lvlText w:val="%7."/>
      <w:lvlJc w:val="left"/>
      <w:pPr>
        <w:tabs>
          <w:tab w:val="num" w:pos="5040"/>
        </w:tabs>
        <w:ind w:left="5040" w:hanging="360"/>
      </w:pPr>
    </w:lvl>
    <w:lvl w:ilvl="7" w:tplc="24AADD44">
      <w:start w:val="1"/>
      <w:numFmt w:val="decimal"/>
      <w:lvlText w:val="%8."/>
      <w:lvlJc w:val="left"/>
      <w:pPr>
        <w:tabs>
          <w:tab w:val="num" w:pos="5760"/>
        </w:tabs>
        <w:ind w:left="5760" w:hanging="360"/>
      </w:pPr>
    </w:lvl>
    <w:lvl w:ilvl="8" w:tplc="2330716C">
      <w:start w:val="1"/>
      <w:numFmt w:val="decimal"/>
      <w:lvlText w:val="%9."/>
      <w:lvlJc w:val="left"/>
      <w:pPr>
        <w:tabs>
          <w:tab w:val="num" w:pos="6480"/>
        </w:tabs>
        <w:ind w:left="6480" w:hanging="360"/>
      </w:pPr>
    </w:lvl>
  </w:abstractNum>
  <w:abstractNum w:abstractNumId="108" w15:restartNumberingAfterBreak="0">
    <w:nsid w:val="4CD4230D"/>
    <w:multiLevelType w:val="hybridMultilevel"/>
    <w:tmpl w:val="C518E362"/>
    <w:lvl w:ilvl="0" w:tplc="B262068E">
      <w:start w:val="9"/>
      <w:numFmt w:val="decimal"/>
      <w:lvlText w:val="%1."/>
      <w:lvlJc w:val="left"/>
      <w:pPr>
        <w:tabs>
          <w:tab w:val="num" w:pos="720"/>
        </w:tabs>
        <w:ind w:left="720" w:hanging="360"/>
      </w:pPr>
    </w:lvl>
    <w:lvl w:ilvl="1" w:tplc="E14CAA56">
      <w:start w:val="1"/>
      <w:numFmt w:val="decimal"/>
      <w:lvlText w:val="%2."/>
      <w:lvlJc w:val="left"/>
      <w:pPr>
        <w:tabs>
          <w:tab w:val="num" w:pos="1440"/>
        </w:tabs>
        <w:ind w:left="1440" w:hanging="360"/>
      </w:pPr>
    </w:lvl>
    <w:lvl w:ilvl="2" w:tplc="1AC6650E">
      <w:start w:val="1"/>
      <w:numFmt w:val="decimal"/>
      <w:lvlText w:val="%3."/>
      <w:lvlJc w:val="left"/>
      <w:pPr>
        <w:tabs>
          <w:tab w:val="num" w:pos="2160"/>
        </w:tabs>
        <w:ind w:left="2160" w:hanging="360"/>
      </w:pPr>
    </w:lvl>
    <w:lvl w:ilvl="3" w:tplc="56683842">
      <w:start w:val="1"/>
      <w:numFmt w:val="decimal"/>
      <w:lvlText w:val="%4."/>
      <w:lvlJc w:val="left"/>
      <w:pPr>
        <w:tabs>
          <w:tab w:val="num" w:pos="2880"/>
        </w:tabs>
        <w:ind w:left="2880" w:hanging="360"/>
      </w:pPr>
    </w:lvl>
    <w:lvl w:ilvl="4" w:tplc="974E05E2">
      <w:start w:val="1"/>
      <w:numFmt w:val="decimal"/>
      <w:lvlText w:val="%5."/>
      <w:lvlJc w:val="left"/>
      <w:pPr>
        <w:tabs>
          <w:tab w:val="num" w:pos="3600"/>
        </w:tabs>
        <w:ind w:left="3600" w:hanging="360"/>
      </w:pPr>
    </w:lvl>
    <w:lvl w:ilvl="5" w:tplc="0824BD3E">
      <w:start w:val="1"/>
      <w:numFmt w:val="decimal"/>
      <w:lvlText w:val="%6."/>
      <w:lvlJc w:val="left"/>
      <w:pPr>
        <w:tabs>
          <w:tab w:val="num" w:pos="4320"/>
        </w:tabs>
        <w:ind w:left="4320" w:hanging="360"/>
      </w:pPr>
    </w:lvl>
    <w:lvl w:ilvl="6" w:tplc="82464C5E">
      <w:start w:val="1"/>
      <w:numFmt w:val="decimal"/>
      <w:lvlText w:val="%7."/>
      <w:lvlJc w:val="left"/>
      <w:pPr>
        <w:tabs>
          <w:tab w:val="num" w:pos="5040"/>
        </w:tabs>
        <w:ind w:left="5040" w:hanging="360"/>
      </w:pPr>
    </w:lvl>
    <w:lvl w:ilvl="7" w:tplc="3EA467A2">
      <w:start w:val="1"/>
      <w:numFmt w:val="decimal"/>
      <w:lvlText w:val="%8."/>
      <w:lvlJc w:val="left"/>
      <w:pPr>
        <w:tabs>
          <w:tab w:val="num" w:pos="5760"/>
        </w:tabs>
        <w:ind w:left="5760" w:hanging="360"/>
      </w:pPr>
    </w:lvl>
    <w:lvl w:ilvl="8" w:tplc="3F9E1262">
      <w:start w:val="1"/>
      <w:numFmt w:val="decimal"/>
      <w:lvlText w:val="%9."/>
      <w:lvlJc w:val="left"/>
      <w:pPr>
        <w:tabs>
          <w:tab w:val="num" w:pos="6480"/>
        </w:tabs>
        <w:ind w:left="6480" w:hanging="360"/>
      </w:pPr>
    </w:lvl>
  </w:abstractNum>
  <w:abstractNum w:abstractNumId="109" w15:restartNumberingAfterBreak="0">
    <w:nsid w:val="4D711D8D"/>
    <w:multiLevelType w:val="hybridMultilevel"/>
    <w:tmpl w:val="C570D892"/>
    <w:lvl w:ilvl="0" w:tplc="D5EEC992">
      <w:start w:val="7"/>
      <w:numFmt w:val="decimal"/>
      <w:lvlText w:val="%1."/>
      <w:lvlJc w:val="left"/>
      <w:pPr>
        <w:tabs>
          <w:tab w:val="num" w:pos="720"/>
        </w:tabs>
        <w:ind w:left="720" w:hanging="360"/>
      </w:pPr>
    </w:lvl>
    <w:lvl w:ilvl="1" w:tplc="93D00776">
      <w:start w:val="1"/>
      <w:numFmt w:val="decimal"/>
      <w:lvlText w:val="%2."/>
      <w:lvlJc w:val="left"/>
      <w:pPr>
        <w:tabs>
          <w:tab w:val="num" w:pos="1440"/>
        </w:tabs>
        <w:ind w:left="1440" w:hanging="360"/>
      </w:pPr>
    </w:lvl>
    <w:lvl w:ilvl="2" w:tplc="A2226684">
      <w:start w:val="1"/>
      <w:numFmt w:val="decimal"/>
      <w:lvlText w:val="%3."/>
      <w:lvlJc w:val="left"/>
      <w:pPr>
        <w:tabs>
          <w:tab w:val="num" w:pos="2160"/>
        </w:tabs>
        <w:ind w:left="2160" w:hanging="360"/>
      </w:pPr>
    </w:lvl>
    <w:lvl w:ilvl="3" w:tplc="3A24F1C8">
      <w:start w:val="1"/>
      <w:numFmt w:val="decimal"/>
      <w:lvlText w:val="%4."/>
      <w:lvlJc w:val="left"/>
      <w:pPr>
        <w:tabs>
          <w:tab w:val="num" w:pos="2880"/>
        </w:tabs>
        <w:ind w:left="2880" w:hanging="360"/>
      </w:pPr>
    </w:lvl>
    <w:lvl w:ilvl="4" w:tplc="15C2362A">
      <w:start w:val="1"/>
      <w:numFmt w:val="decimal"/>
      <w:lvlText w:val="%5."/>
      <w:lvlJc w:val="left"/>
      <w:pPr>
        <w:tabs>
          <w:tab w:val="num" w:pos="3600"/>
        </w:tabs>
        <w:ind w:left="3600" w:hanging="360"/>
      </w:pPr>
    </w:lvl>
    <w:lvl w:ilvl="5" w:tplc="66427B60">
      <w:start w:val="1"/>
      <w:numFmt w:val="decimal"/>
      <w:lvlText w:val="%6."/>
      <w:lvlJc w:val="left"/>
      <w:pPr>
        <w:tabs>
          <w:tab w:val="num" w:pos="4320"/>
        </w:tabs>
        <w:ind w:left="4320" w:hanging="360"/>
      </w:pPr>
    </w:lvl>
    <w:lvl w:ilvl="6" w:tplc="915AB806">
      <w:start w:val="1"/>
      <w:numFmt w:val="decimal"/>
      <w:lvlText w:val="%7."/>
      <w:lvlJc w:val="left"/>
      <w:pPr>
        <w:tabs>
          <w:tab w:val="num" w:pos="5040"/>
        </w:tabs>
        <w:ind w:left="5040" w:hanging="360"/>
      </w:pPr>
    </w:lvl>
    <w:lvl w:ilvl="7" w:tplc="63E8393C">
      <w:start w:val="1"/>
      <w:numFmt w:val="decimal"/>
      <w:lvlText w:val="%8."/>
      <w:lvlJc w:val="left"/>
      <w:pPr>
        <w:tabs>
          <w:tab w:val="num" w:pos="5760"/>
        </w:tabs>
        <w:ind w:left="5760" w:hanging="360"/>
      </w:pPr>
    </w:lvl>
    <w:lvl w:ilvl="8" w:tplc="3D50A7B8">
      <w:start w:val="1"/>
      <w:numFmt w:val="decimal"/>
      <w:lvlText w:val="%9."/>
      <w:lvlJc w:val="left"/>
      <w:pPr>
        <w:tabs>
          <w:tab w:val="num" w:pos="6480"/>
        </w:tabs>
        <w:ind w:left="6480" w:hanging="360"/>
      </w:pPr>
    </w:lvl>
  </w:abstractNum>
  <w:abstractNum w:abstractNumId="110" w15:restartNumberingAfterBreak="0">
    <w:nsid w:val="4EAC538F"/>
    <w:multiLevelType w:val="multilevel"/>
    <w:tmpl w:val="A9BC20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4EC94470"/>
    <w:multiLevelType w:val="multilevel"/>
    <w:tmpl w:val="87765E7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4FBD4CDA"/>
    <w:multiLevelType w:val="multilevel"/>
    <w:tmpl w:val="27C4DDA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50760A37"/>
    <w:multiLevelType w:val="hybridMultilevel"/>
    <w:tmpl w:val="3D5EB2F4"/>
    <w:lvl w:ilvl="0" w:tplc="B3F202AA">
      <w:start w:val="9"/>
      <w:numFmt w:val="decimal"/>
      <w:lvlText w:val="%1."/>
      <w:lvlJc w:val="left"/>
      <w:pPr>
        <w:tabs>
          <w:tab w:val="num" w:pos="720"/>
        </w:tabs>
        <w:ind w:left="720" w:hanging="360"/>
      </w:pPr>
    </w:lvl>
    <w:lvl w:ilvl="1" w:tplc="1EA01FD8">
      <w:start w:val="1"/>
      <w:numFmt w:val="decimal"/>
      <w:lvlText w:val="%2."/>
      <w:lvlJc w:val="left"/>
      <w:pPr>
        <w:tabs>
          <w:tab w:val="num" w:pos="1440"/>
        </w:tabs>
        <w:ind w:left="1440" w:hanging="360"/>
      </w:pPr>
    </w:lvl>
    <w:lvl w:ilvl="2" w:tplc="FDDCA134">
      <w:start w:val="1"/>
      <w:numFmt w:val="decimal"/>
      <w:lvlText w:val="%3."/>
      <w:lvlJc w:val="left"/>
      <w:pPr>
        <w:tabs>
          <w:tab w:val="num" w:pos="2160"/>
        </w:tabs>
        <w:ind w:left="2160" w:hanging="360"/>
      </w:pPr>
    </w:lvl>
    <w:lvl w:ilvl="3" w:tplc="B98CB9E6">
      <w:start w:val="1"/>
      <w:numFmt w:val="decimal"/>
      <w:lvlText w:val="%4."/>
      <w:lvlJc w:val="left"/>
      <w:pPr>
        <w:tabs>
          <w:tab w:val="num" w:pos="2880"/>
        </w:tabs>
        <w:ind w:left="2880" w:hanging="360"/>
      </w:pPr>
    </w:lvl>
    <w:lvl w:ilvl="4" w:tplc="52D64174">
      <w:start w:val="1"/>
      <w:numFmt w:val="decimal"/>
      <w:lvlText w:val="%5."/>
      <w:lvlJc w:val="left"/>
      <w:pPr>
        <w:tabs>
          <w:tab w:val="num" w:pos="3600"/>
        </w:tabs>
        <w:ind w:left="3600" w:hanging="360"/>
      </w:pPr>
    </w:lvl>
    <w:lvl w:ilvl="5" w:tplc="6CDEDEB8">
      <w:start w:val="1"/>
      <w:numFmt w:val="decimal"/>
      <w:lvlText w:val="%6."/>
      <w:lvlJc w:val="left"/>
      <w:pPr>
        <w:tabs>
          <w:tab w:val="num" w:pos="4320"/>
        </w:tabs>
        <w:ind w:left="4320" w:hanging="360"/>
      </w:pPr>
    </w:lvl>
    <w:lvl w:ilvl="6" w:tplc="C5668AF8">
      <w:start w:val="1"/>
      <w:numFmt w:val="decimal"/>
      <w:lvlText w:val="%7."/>
      <w:lvlJc w:val="left"/>
      <w:pPr>
        <w:tabs>
          <w:tab w:val="num" w:pos="5040"/>
        </w:tabs>
        <w:ind w:left="5040" w:hanging="360"/>
      </w:pPr>
    </w:lvl>
    <w:lvl w:ilvl="7" w:tplc="E10652BC">
      <w:start w:val="1"/>
      <w:numFmt w:val="decimal"/>
      <w:lvlText w:val="%8."/>
      <w:lvlJc w:val="left"/>
      <w:pPr>
        <w:tabs>
          <w:tab w:val="num" w:pos="5760"/>
        </w:tabs>
        <w:ind w:left="5760" w:hanging="360"/>
      </w:pPr>
    </w:lvl>
    <w:lvl w:ilvl="8" w:tplc="82AA2B04">
      <w:start w:val="1"/>
      <w:numFmt w:val="decimal"/>
      <w:lvlText w:val="%9."/>
      <w:lvlJc w:val="left"/>
      <w:pPr>
        <w:tabs>
          <w:tab w:val="num" w:pos="6480"/>
        </w:tabs>
        <w:ind w:left="6480" w:hanging="360"/>
      </w:pPr>
    </w:lvl>
  </w:abstractNum>
  <w:abstractNum w:abstractNumId="114" w15:restartNumberingAfterBreak="0">
    <w:nsid w:val="5363434F"/>
    <w:multiLevelType w:val="multilevel"/>
    <w:tmpl w:val="DB26E06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547B2A88"/>
    <w:multiLevelType w:val="hybridMultilevel"/>
    <w:tmpl w:val="C97A07FC"/>
    <w:lvl w:ilvl="0" w:tplc="C7E6482A">
      <w:start w:val="11"/>
      <w:numFmt w:val="decimal"/>
      <w:lvlText w:val="%1."/>
      <w:lvlJc w:val="left"/>
      <w:pPr>
        <w:tabs>
          <w:tab w:val="num" w:pos="720"/>
        </w:tabs>
        <w:ind w:left="720" w:hanging="360"/>
      </w:pPr>
    </w:lvl>
    <w:lvl w:ilvl="1" w:tplc="05EC8774">
      <w:start w:val="1"/>
      <w:numFmt w:val="decimal"/>
      <w:lvlText w:val="%2."/>
      <w:lvlJc w:val="left"/>
      <w:pPr>
        <w:tabs>
          <w:tab w:val="num" w:pos="1440"/>
        </w:tabs>
        <w:ind w:left="1440" w:hanging="360"/>
      </w:pPr>
    </w:lvl>
    <w:lvl w:ilvl="2" w:tplc="DC206664">
      <w:start w:val="1"/>
      <w:numFmt w:val="decimal"/>
      <w:lvlText w:val="%3."/>
      <w:lvlJc w:val="left"/>
      <w:pPr>
        <w:tabs>
          <w:tab w:val="num" w:pos="2160"/>
        </w:tabs>
        <w:ind w:left="2160" w:hanging="360"/>
      </w:pPr>
    </w:lvl>
    <w:lvl w:ilvl="3" w:tplc="A1942838">
      <w:start w:val="1"/>
      <w:numFmt w:val="decimal"/>
      <w:lvlText w:val="%4."/>
      <w:lvlJc w:val="left"/>
      <w:pPr>
        <w:tabs>
          <w:tab w:val="num" w:pos="2880"/>
        </w:tabs>
        <w:ind w:left="2880" w:hanging="360"/>
      </w:pPr>
    </w:lvl>
    <w:lvl w:ilvl="4" w:tplc="361635A2">
      <w:start w:val="1"/>
      <w:numFmt w:val="decimal"/>
      <w:lvlText w:val="%5."/>
      <w:lvlJc w:val="left"/>
      <w:pPr>
        <w:tabs>
          <w:tab w:val="num" w:pos="3600"/>
        </w:tabs>
        <w:ind w:left="3600" w:hanging="360"/>
      </w:pPr>
    </w:lvl>
    <w:lvl w:ilvl="5" w:tplc="F5A670D8">
      <w:start w:val="1"/>
      <w:numFmt w:val="decimal"/>
      <w:lvlText w:val="%6."/>
      <w:lvlJc w:val="left"/>
      <w:pPr>
        <w:tabs>
          <w:tab w:val="num" w:pos="4320"/>
        </w:tabs>
        <w:ind w:left="4320" w:hanging="360"/>
      </w:pPr>
    </w:lvl>
    <w:lvl w:ilvl="6" w:tplc="696A747A">
      <w:start w:val="1"/>
      <w:numFmt w:val="decimal"/>
      <w:lvlText w:val="%7."/>
      <w:lvlJc w:val="left"/>
      <w:pPr>
        <w:tabs>
          <w:tab w:val="num" w:pos="5040"/>
        </w:tabs>
        <w:ind w:left="5040" w:hanging="360"/>
      </w:pPr>
    </w:lvl>
    <w:lvl w:ilvl="7" w:tplc="CF4411C8">
      <w:start w:val="1"/>
      <w:numFmt w:val="decimal"/>
      <w:lvlText w:val="%8."/>
      <w:lvlJc w:val="left"/>
      <w:pPr>
        <w:tabs>
          <w:tab w:val="num" w:pos="5760"/>
        </w:tabs>
        <w:ind w:left="5760" w:hanging="360"/>
      </w:pPr>
    </w:lvl>
    <w:lvl w:ilvl="8" w:tplc="7E5633B8">
      <w:start w:val="1"/>
      <w:numFmt w:val="decimal"/>
      <w:lvlText w:val="%9."/>
      <w:lvlJc w:val="left"/>
      <w:pPr>
        <w:tabs>
          <w:tab w:val="num" w:pos="6480"/>
        </w:tabs>
        <w:ind w:left="6480" w:hanging="360"/>
      </w:pPr>
    </w:lvl>
  </w:abstractNum>
  <w:abstractNum w:abstractNumId="116" w15:restartNumberingAfterBreak="0">
    <w:nsid w:val="557D5A87"/>
    <w:multiLevelType w:val="multilevel"/>
    <w:tmpl w:val="67A8253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56FA772D"/>
    <w:multiLevelType w:val="hybridMultilevel"/>
    <w:tmpl w:val="781C2F5C"/>
    <w:lvl w:ilvl="0" w:tplc="4268E950">
      <w:start w:val="1"/>
      <w:numFmt w:val="bullet"/>
      <w:lvlText w:val=""/>
      <w:lvlJc w:val="left"/>
      <w:pPr>
        <w:tabs>
          <w:tab w:val="num" w:pos="720"/>
        </w:tabs>
        <w:ind w:left="720" w:hanging="360"/>
      </w:pPr>
      <w:rPr>
        <w:rFonts w:ascii="Symbol" w:hAnsi="Symbol" w:hint="default"/>
        <w:sz w:val="20"/>
      </w:rPr>
    </w:lvl>
    <w:lvl w:ilvl="1" w:tplc="3D14BAB8">
      <w:start w:val="1"/>
      <w:numFmt w:val="bullet"/>
      <w:lvlText w:val="o"/>
      <w:lvlJc w:val="left"/>
      <w:pPr>
        <w:tabs>
          <w:tab w:val="num" w:pos="1440"/>
        </w:tabs>
        <w:ind w:left="1440" w:hanging="360"/>
      </w:pPr>
      <w:rPr>
        <w:rFonts w:ascii="Courier New" w:hAnsi="Courier New" w:hint="default"/>
        <w:sz w:val="20"/>
      </w:rPr>
    </w:lvl>
    <w:lvl w:ilvl="2" w:tplc="DF904B24">
      <w:start w:val="1"/>
      <w:numFmt w:val="bullet"/>
      <w:lvlText w:val=""/>
      <w:lvlJc w:val="left"/>
      <w:pPr>
        <w:tabs>
          <w:tab w:val="num" w:pos="2160"/>
        </w:tabs>
        <w:ind w:left="2160" w:hanging="360"/>
      </w:pPr>
      <w:rPr>
        <w:rFonts w:ascii="Wingdings" w:hAnsi="Wingdings" w:hint="default"/>
        <w:sz w:val="20"/>
      </w:rPr>
    </w:lvl>
    <w:lvl w:ilvl="3" w:tplc="0B343EB8">
      <w:start w:val="1"/>
      <w:numFmt w:val="bullet"/>
      <w:lvlText w:val=""/>
      <w:lvlJc w:val="left"/>
      <w:pPr>
        <w:tabs>
          <w:tab w:val="num" w:pos="2880"/>
        </w:tabs>
        <w:ind w:left="2880" w:hanging="360"/>
      </w:pPr>
      <w:rPr>
        <w:rFonts w:ascii="Wingdings" w:hAnsi="Wingdings" w:hint="default"/>
        <w:sz w:val="20"/>
      </w:rPr>
    </w:lvl>
    <w:lvl w:ilvl="4" w:tplc="8EB4150E">
      <w:start w:val="1"/>
      <w:numFmt w:val="bullet"/>
      <w:lvlText w:val=""/>
      <w:lvlJc w:val="left"/>
      <w:pPr>
        <w:tabs>
          <w:tab w:val="num" w:pos="3600"/>
        </w:tabs>
        <w:ind w:left="3600" w:hanging="360"/>
      </w:pPr>
      <w:rPr>
        <w:rFonts w:ascii="Wingdings" w:hAnsi="Wingdings" w:hint="default"/>
        <w:sz w:val="20"/>
      </w:rPr>
    </w:lvl>
    <w:lvl w:ilvl="5" w:tplc="3B00F33C">
      <w:start w:val="1"/>
      <w:numFmt w:val="bullet"/>
      <w:lvlText w:val=""/>
      <w:lvlJc w:val="left"/>
      <w:pPr>
        <w:tabs>
          <w:tab w:val="num" w:pos="4320"/>
        </w:tabs>
        <w:ind w:left="4320" w:hanging="360"/>
      </w:pPr>
      <w:rPr>
        <w:rFonts w:ascii="Wingdings" w:hAnsi="Wingdings" w:hint="default"/>
        <w:sz w:val="20"/>
      </w:rPr>
    </w:lvl>
    <w:lvl w:ilvl="6" w:tplc="EBF8469A">
      <w:start w:val="1"/>
      <w:numFmt w:val="bullet"/>
      <w:lvlText w:val=""/>
      <w:lvlJc w:val="left"/>
      <w:pPr>
        <w:tabs>
          <w:tab w:val="num" w:pos="5040"/>
        </w:tabs>
        <w:ind w:left="5040" w:hanging="360"/>
      </w:pPr>
      <w:rPr>
        <w:rFonts w:ascii="Wingdings" w:hAnsi="Wingdings" w:hint="default"/>
        <w:sz w:val="20"/>
      </w:rPr>
    </w:lvl>
    <w:lvl w:ilvl="7" w:tplc="F092B1D4">
      <w:start w:val="1"/>
      <w:numFmt w:val="bullet"/>
      <w:lvlText w:val=""/>
      <w:lvlJc w:val="left"/>
      <w:pPr>
        <w:tabs>
          <w:tab w:val="num" w:pos="5760"/>
        </w:tabs>
        <w:ind w:left="5760" w:hanging="360"/>
      </w:pPr>
      <w:rPr>
        <w:rFonts w:ascii="Wingdings" w:hAnsi="Wingdings" w:hint="default"/>
        <w:sz w:val="20"/>
      </w:rPr>
    </w:lvl>
    <w:lvl w:ilvl="8" w:tplc="9F506FBE">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5D4F1F"/>
    <w:multiLevelType w:val="hybridMultilevel"/>
    <w:tmpl w:val="390C0B04"/>
    <w:lvl w:ilvl="0" w:tplc="19F06A58">
      <w:start w:val="4"/>
      <w:numFmt w:val="decimal"/>
      <w:lvlText w:val="%1."/>
      <w:lvlJc w:val="left"/>
      <w:pPr>
        <w:tabs>
          <w:tab w:val="num" w:pos="720"/>
        </w:tabs>
        <w:ind w:left="720" w:hanging="360"/>
      </w:pPr>
    </w:lvl>
    <w:lvl w:ilvl="1" w:tplc="27F8CE1E">
      <w:start w:val="1"/>
      <w:numFmt w:val="decimal"/>
      <w:lvlText w:val="%2."/>
      <w:lvlJc w:val="left"/>
      <w:pPr>
        <w:tabs>
          <w:tab w:val="num" w:pos="1440"/>
        </w:tabs>
        <w:ind w:left="1440" w:hanging="360"/>
      </w:pPr>
    </w:lvl>
    <w:lvl w:ilvl="2" w:tplc="E66A0AC4">
      <w:start w:val="1"/>
      <w:numFmt w:val="decimal"/>
      <w:lvlText w:val="%3."/>
      <w:lvlJc w:val="left"/>
      <w:pPr>
        <w:tabs>
          <w:tab w:val="num" w:pos="2160"/>
        </w:tabs>
        <w:ind w:left="2160" w:hanging="360"/>
      </w:pPr>
    </w:lvl>
    <w:lvl w:ilvl="3" w:tplc="499C3406">
      <w:start w:val="1"/>
      <w:numFmt w:val="decimal"/>
      <w:lvlText w:val="%4."/>
      <w:lvlJc w:val="left"/>
      <w:pPr>
        <w:tabs>
          <w:tab w:val="num" w:pos="2880"/>
        </w:tabs>
        <w:ind w:left="2880" w:hanging="360"/>
      </w:pPr>
    </w:lvl>
    <w:lvl w:ilvl="4" w:tplc="2B441B64">
      <w:start w:val="1"/>
      <w:numFmt w:val="decimal"/>
      <w:lvlText w:val="%5."/>
      <w:lvlJc w:val="left"/>
      <w:pPr>
        <w:tabs>
          <w:tab w:val="num" w:pos="3600"/>
        </w:tabs>
        <w:ind w:left="3600" w:hanging="360"/>
      </w:pPr>
    </w:lvl>
    <w:lvl w:ilvl="5" w:tplc="4A620E68">
      <w:start w:val="1"/>
      <w:numFmt w:val="decimal"/>
      <w:lvlText w:val="%6."/>
      <w:lvlJc w:val="left"/>
      <w:pPr>
        <w:tabs>
          <w:tab w:val="num" w:pos="4320"/>
        </w:tabs>
        <w:ind w:left="4320" w:hanging="360"/>
      </w:pPr>
    </w:lvl>
    <w:lvl w:ilvl="6" w:tplc="15E68CCC">
      <w:start w:val="1"/>
      <w:numFmt w:val="decimal"/>
      <w:lvlText w:val="%7."/>
      <w:lvlJc w:val="left"/>
      <w:pPr>
        <w:tabs>
          <w:tab w:val="num" w:pos="5040"/>
        </w:tabs>
        <w:ind w:left="5040" w:hanging="360"/>
      </w:pPr>
    </w:lvl>
    <w:lvl w:ilvl="7" w:tplc="07080334">
      <w:start w:val="1"/>
      <w:numFmt w:val="decimal"/>
      <w:lvlText w:val="%8."/>
      <w:lvlJc w:val="left"/>
      <w:pPr>
        <w:tabs>
          <w:tab w:val="num" w:pos="5760"/>
        </w:tabs>
        <w:ind w:left="5760" w:hanging="360"/>
      </w:pPr>
    </w:lvl>
    <w:lvl w:ilvl="8" w:tplc="4A56251C">
      <w:start w:val="1"/>
      <w:numFmt w:val="decimal"/>
      <w:lvlText w:val="%9."/>
      <w:lvlJc w:val="left"/>
      <w:pPr>
        <w:tabs>
          <w:tab w:val="num" w:pos="6480"/>
        </w:tabs>
        <w:ind w:left="6480" w:hanging="360"/>
      </w:pPr>
    </w:lvl>
  </w:abstractNum>
  <w:abstractNum w:abstractNumId="119" w15:restartNumberingAfterBreak="0">
    <w:nsid w:val="576C2234"/>
    <w:multiLevelType w:val="hybridMultilevel"/>
    <w:tmpl w:val="A790BE28"/>
    <w:lvl w:ilvl="0" w:tplc="7F6264AC">
      <w:start w:val="8"/>
      <w:numFmt w:val="decimal"/>
      <w:lvlText w:val="%1."/>
      <w:lvlJc w:val="left"/>
      <w:pPr>
        <w:tabs>
          <w:tab w:val="num" w:pos="720"/>
        </w:tabs>
        <w:ind w:left="720" w:hanging="360"/>
      </w:pPr>
    </w:lvl>
    <w:lvl w:ilvl="1" w:tplc="8CD0AE22">
      <w:start w:val="1"/>
      <w:numFmt w:val="decimal"/>
      <w:lvlText w:val="%2."/>
      <w:lvlJc w:val="left"/>
      <w:pPr>
        <w:tabs>
          <w:tab w:val="num" w:pos="1440"/>
        </w:tabs>
        <w:ind w:left="1440" w:hanging="360"/>
      </w:pPr>
    </w:lvl>
    <w:lvl w:ilvl="2" w:tplc="DB82BB22">
      <w:start w:val="1"/>
      <w:numFmt w:val="decimal"/>
      <w:lvlText w:val="%3."/>
      <w:lvlJc w:val="left"/>
      <w:pPr>
        <w:tabs>
          <w:tab w:val="num" w:pos="2160"/>
        </w:tabs>
        <w:ind w:left="2160" w:hanging="360"/>
      </w:pPr>
    </w:lvl>
    <w:lvl w:ilvl="3" w:tplc="B700043E">
      <w:start w:val="1"/>
      <w:numFmt w:val="decimal"/>
      <w:lvlText w:val="%4."/>
      <w:lvlJc w:val="left"/>
      <w:pPr>
        <w:tabs>
          <w:tab w:val="num" w:pos="2880"/>
        </w:tabs>
        <w:ind w:left="2880" w:hanging="360"/>
      </w:pPr>
    </w:lvl>
    <w:lvl w:ilvl="4" w:tplc="2AE4EDB6">
      <w:start w:val="1"/>
      <w:numFmt w:val="decimal"/>
      <w:lvlText w:val="%5."/>
      <w:lvlJc w:val="left"/>
      <w:pPr>
        <w:tabs>
          <w:tab w:val="num" w:pos="3600"/>
        </w:tabs>
        <w:ind w:left="3600" w:hanging="360"/>
      </w:pPr>
    </w:lvl>
    <w:lvl w:ilvl="5" w:tplc="284AFE90">
      <w:start w:val="1"/>
      <w:numFmt w:val="decimal"/>
      <w:lvlText w:val="%6."/>
      <w:lvlJc w:val="left"/>
      <w:pPr>
        <w:tabs>
          <w:tab w:val="num" w:pos="4320"/>
        </w:tabs>
        <w:ind w:left="4320" w:hanging="360"/>
      </w:pPr>
    </w:lvl>
    <w:lvl w:ilvl="6" w:tplc="A55431E8">
      <w:start w:val="1"/>
      <w:numFmt w:val="decimal"/>
      <w:lvlText w:val="%7."/>
      <w:lvlJc w:val="left"/>
      <w:pPr>
        <w:tabs>
          <w:tab w:val="num" w:pos="5040"/>
        </w:tabs>
        <w:ind w:left="5040" w:hanging="360"/>
      </w:pPr>
    </w:lvl>
    <w:lvl w:ilvl="7" w:tplc="E80A45B0">
      <w:start w:val="1"/>
      <w:numFmt w:val="decimal"/>
      <w:lvlText w:val="%8."/>
      <w:lvlJc w:val="left"/>
      <w:pPr>
        <w:tabs>
          <w:tab w:val="num" w:pos="5760"/>
        </w:tabs>
        <w:ind w:left="5760" w:hanging="360"/>
      </w:pPr>
    </w:lvl>
    <w:lvl w:ilvl="8" w:tplc="CA3AC81A">
      <w:start w:val="1"/>
      <w:numFmt w:val="decimal"/>
      <w:lvlText w:val="%9."/>
      <w:lvlJc w:val="left"/>
      <w:pPr>
        <w:tabs>
          <w:tab w:val="num" w:pos="6480"/>
        </w:tabs>
        <w:ind w:left="6480" w:hanging="360"/>
      </w:pPr>
    </w:lvl>
  </w:abstractNum>
  <w:abstractNum w:abstractNumId="120" w15:restartNumberingAfterBreak="0">
    <w:nsid w:val="58115BA2"/>
    <w:multiLevelType w:val="hybridMultilevel"/>
    <w:tmpl w:val="5CC09278"/>
    <w:lvl w:ilvl="0" w:tplc="785CF318">
      <w:start w:val="11"/>
      <w:numFmt w:val="decimal"/>
      <w:lvlText w:val="%1."/>
      <w:lvlJc w:val="left"/>
      <w:pPr>
        <w:tabs>
          <w:tab w:val="num" w:pos="720"/>
        </w:tabs>
        <w:ind w:left="720" w:hanging="360"/>
      </w:pPr>
    </w:lvl>
    <w:lvl w:ilvl="1" w:tplc="683A181C">
      <w:start w:val="1"/>
      <w:numFmt w:val="decimal"/>
      <w:lvlText w:val="%2."/>
      <w:lvlJc w:val="left"/>
      <w:pPr>
        <w:tabs>
          <w:tab w:val="num" w:pos="1440"/>
        </w:tabs>
        <w:ind w:left="1440" w:hanging="360"/>
      </w:pPr>
    </w:lvl>
    <w:lvl w:ilvl="2" w:tplc="7310972E">
      <w:start w:val="1"/>
      <w:numFmt w:val="decimal"/>
      <w:lvlText w:val="%3."/>
      <w:lvlJc w:val="left"/>
      <w:pPr>
        <w:tabs>
          <w:tab w:val="num" w:pos="2160"/>
        </w:tabs>
        <w:ind w:left="2160" w:hanging="360"/>
      </w:pPr>
    </w:lvl>
    <w:lvl w:ilvl="3" w:tplc="5114E77C">
      <w:start w:val="1"/>
      <w:numFmt w:val="decimal"/>
      <w:lvlText w:val="%4."/>
      <w:lvlJc w:val="left"/>
      <w:pPr>
        <w:tabs>
          <w:tab w:val="num" w:pos="2880"/>
        </w:tabs>
        <w:ind w:left="2880" w:hanging="360"/>
      </w:pPr>
    </w:lvl>
    <w:lvl w:ilvl="4" w:tplc="44828DF8">
      <w:start w:val="1"/>
      <w:numFmt w:val="decimal"/>
      <w:lvlText w:val="%5."/>
      <w:lvlJc w:val="left"/>
      <w:pPr>
        <w:tabs>
          <w:tab w:val="num" w:pos="3600"/>
        </w:tabs>
        <w:ind w:left="3600" w:hanging="360"/>
      </w:pPr>
    </w:lvl>
    <w:lvl w:ilvl="5" w:tplc="F8208144">
      <w:start w:val="1"/>
      <w:numFmt w:val="decimal"/>
      <w:lvlText w:val="%6."/>
      <w:lvlJc w:val="left"/>
      <w:pPr>
        <w:tabs>
          <w:tab w:val="num" w:pos="4320"/>
        </w:tabs>
        <w:ind w:left="4320" w:hanging="360"/>
      </w:pPr>
    </w:lvl>
    <w:lvl w:ilvl="6" w:tplc="84367EF6">
      <w:start w:val="1"/>
      <w:numFmt w:val="decimal"/>
      <w:lvlText w:val="%7."/>
      <w:lvlJc w:val="left"/>
      <w:pPr>
        <w:tabs>
          <w:tab w:val="num" w:pos="5040"/>
        </w:tabs>
        <w:ind w:left="5040" w:hanging="360"/>
      </w:pPr>
    </w:lvl>
    <w:lvl w:ilvl="7" w:tplc="1CF65D90">
      <w:start w:val="1"/>
      <w:numFmt w:val="decimal"/>
      <w:lvlText w:val="%8."/>
      <w:lvlJc w:val="left"/>
      <w:pPr>
        <w:tabs>
          <w:tab w:val="num" w:pos="5760"/>
        </w:tabs>
        <w:ind w:left="5760" w:hanging="360"/>
      </w:pPr>
    </w:lvl>
    <w:lvl w:ilvl="8" w:tplc="BE8C9596">
      <w:start w:val="1"/>
      <w:numFmt w:val="decimal"/>
      <w:lvlText w:val="%9."/>
      <w:lvlJc w:val="left"/>
      <w:pPr>
        <w:tabs>
          <w:tab w:val="num" w:pos="6480"/>
        </w:tabs>
        <w:ind w:left="6480" w:hanging="360"/>
      </w:pPr>
    </w:lvl>
  </w:abstractNum>
  <w:abstractNum w:abstractNumId="121" w15:restartNumberingAfterBreak="0">
    <w:nsid w:val="59613596"/>
    <w:multiLevelType w:val="multilevel"/>
    <w:tmpl w:val="D054B1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599864CE"/>
    <w:multiLevelType w:val="hybridMultilevel"/>
    <w:tmpl w:val="2280D40E"/>
    <w:lvl w:ilvl="0" w:tplc="A6E08A3E">
      <w:start w:val="6"/>
      <w:numFmt w:val="decimal"/>
      <w:lvlText w:val="%1."/>
      <w:lvlJc w:val="left"/>
      <w:pPr>
        <w:tabs>
          <w:tab w:val="num" w:pos="720"/>
        </w:tabs>
        <w:ind w:left="720" w:hanging="360"/>
      </w:pPr>
    </w:lvl>
    <w:lvl w:ilvl="1" w:tplc="D2848FBE">
      <w:start w:val="1"/>
      <w:numFmt w:val="decimal"/>
      <w:lvlText w:val="%2."/>
      <w:lvlJc w:val="left"/>
      <w:pPr>
        <w:tabs>
          <w:tab w:val="num" w:pos="1440"/>
        </w:tabs>
        <w:ind w:left="1440" w:hanging="360"/>
      </w:pPr>
    </w:lvl>
    <w:lvl w:ilvl="2" w:tplc="E7147CB4">
      <w:start w:val="1"/>
      <w:numFmt w:val="decimal"/>
      <w:lvlText w:val="%3."/>
      <w:lvlJc w:val="left"/>
      <w:pPr>
        <w:tabs>
          <w:tab w:val="num" w:pos="2160"/>
        </w:tabs>
        <w:ind w:left="2160" w:hanging="360"/>
      </w:pPr>
    </w:lvl>
    <w:lvl w:ilvl="3" w:tplc="809C6E9A">
      <w:start w:val="1"/>
      <w:numFmt w:val="decimal"/>
      <w:lvlText w:val="%4."/>
      <w:lvlJc w:val="left"/>
      <w:pPr>
        <w:tabs>
          <w:tab w:val="num" w:pos="2880"/>
        </w:tabs>
        <w:ind w:left="2880" w:hanging="360"/>
      </w:pPr>
    </w:lvl>
    <w:lvl w:ilvl="4" w:tplc="A0706624">
      <w:start w:val="1"/>
      <w:numFmt w:val="decimal"/>
      <w:lvlText w:val="%5."/>
      <w:lvlJc w:val="left"/>
      <w:pPr>
        <w:tabs>
          <w:tab w:val="num" w:pos="3600"/>
        </w:tabs>
        <w:ind w:left="3600" w:hanging="360"/>
      </w:pPr>
    </w:lvl>
    <w:lvl w:ilvl="5" w:tplc="F05465E0">
      <w:start w:val="1"/>
      <w:numFmt w:val="decimal"/>
      <w:lvlText w:val="%6."/>
      <w:lvlJc w:val="left"/>
      <w:pPr>
        <w:tabs>
          <w:tab w:val="num" w:pos="4320"/>
        </w:tabs>
        <w:ind w:left="4320" w:hanging="360"/>
      </w:pPr>
    </w:lvl>
    <w:lvl w:ilvl="6" w:tplc="A6F0BD22">
      <w:start w:val="1"/>
      <w:numFmt w:val="decimal"/>
      <w:lvlText w:val="%7."/>
      <w:lvlJc w:val="left"/>
      <w:pPr>
        <w:tabs>
          <w:tab w:val="num" w:pos="5040"/>
        </w:tabs>
        <w:ind w:left="5040" w:hanging="360"/>
      </w:pPr>
    </w:lvl>
    <w:lvl w:ilvl="7" w:tplc="4EB62590">
      <w:start w:val="1"/>
      <w:numFmt w:val="decimal"/>
      <w:lvlText w:val="%8."/>
      <w:lvlJc w:val="left"/>
      <w:pPr>
        <w:tabs>
          <w:tab w:val="num" w:pos="5760"/>
        </w:tabs>
        <w:ind w:left="5760" w:hanging="360"/>
      </w:pPr>
    </w:lvl>
    <w:lvl w:ilvl="8" w:tplc="55FAD880">
      <w:start w:val="1"/>
      <w:numFmt w:val="decimal"/>
      <w:lvlText w:val="%9."/>
      <w:lvlJc w:val="left"/>
      <w:pPr>
        <w:tabs>
          <w:tab w:val="num" w:pos="6480"/>
        </w:tabs>
        <w:ind w:left="6480" w:hanging="360"/>
      </w:pPr>
    </w:lvl>
  </w:abstractNum>
  <w:abstractNum w:abstractNumId="123" w15:restartNumberingAfterBreak="0">
    <w:nsid w:val="59B54684"/>
    <w:multiLevelType w:val="hybridMultilevel"/>
    <w:tmpl w:val="E91441D4"/>
    <w:lvl w:ilvl="0" w:tplc="CA70D3D8">
      <w:start w:val="5"/>
      <w:numFmt w:val="decimal"/>
      <w:lvlText w:val="%1."/>
      <w:lvlJc w:val="left"/>
      <w:pPr>
        <w:tabs>
          <w:tab w:val="num" w:pos="720"/>
        </w:tabs>
        <w:ind w:left="720" w:hanging="360"/>
      </w:pPr>
    </w:lvl>
    <w:lvl w:ilvl="1" w:tplc="A61AE4EC">
      <w:start w:val="1"/>
      <w:numFmt w:val="decimal"/>
      <w:lvlText w:val="%2."/>
      <w:lvlJc w:val="left"/>
      <w:pPr>
        <w:tabs>
          <w:tab w:val="num" w:pos="1440"/>
        </w:tabs>
        <w:ind w:left="1440" w:hanging="360"/>
      </w:pPr>
    </w:lvl>
    <w:lvl w:ilvl="2" w:tplc="D4682660">
      <w:start w:val="1"/>
      <w:numFmt w:val="decimal"/>
      <w:lvlText w:val="%3."/>
      <w:lvlJc w:val="left"/>
      <w:pPr>
        <w:tabs>
          <w:tab w:val="num" w:pos="2160"/>
        </w:tabs>
        <w:ind w:left="2160" w:hanging="360"/>
      </w:pPr>
    </w:lvl>
    <w:lvl w:ilvl="3" w:tplc="8E2469C4">
      <w:start w:val="1"/>
      <w:numFmt w:val="decimal"/>
      <w:lvlText w:val="%4."/>
      <w:lvlJc w:val="left"/>
      <w:pPr>
        <w:tabs>
          <w:tab w:val="num" w:pos="2880"/>
        </w:tabs>
        <w:ind w:left="2880" w:hanging="360"/>
      </w:pPr>
    </w:lvl>
    <w:lvl w:ilvl="4" w:tplc="0AE2E94C">
      <w:start w:val="1"/>
      <w:numFmt w:val="decimal"/>
      <w:lvlText w:val="%5."/>
      <w:lvlJc w:val="left"/>
      <w:pPr>
        <w:tabs>
          <w:tab w:val="num" w:pos="3600"/>
        </w:tabs>
        <w:ind w:left="3600" w:hanging="360"/>
      </w:pPr>
    </w:lvl>
    <w:lvl w:ilvl="5" w:tplc="ABDA5862">
      <w:start w:val="1"/>
      <w:numFmt w:val="decimal"/>
      <w:lvlText w:val="%6."/>
      <w:lvlJc w:val="left"/>
      <w:pPr>
        <w:tabs>
          <w:tab w:val="num" w:pos="4320"/>
        </w:tabs>
        <w:ind w:left="4320" w:hanging="360"/>
      </w:pPr>
    </w:lvl>
    <w:lvl w:ilvl="6" w:tplc="3244BFDA">
      <w:start w:val="1"/>
      <w:numFmt w:val="decimal"/>
      <w:lvlText w:val="%7."/>
      <w:lvlJc w:val="left"/>
      <w:pPr>
        <w:tabs>
          <w:tab w:val="num" w:pos="5040"/>
        </w:tabs>
        <w:ind w:left="5040" w:hanging="360"/>
      </w:pPr>
    </w:lvl>
    <w:lvl w:ilvl="7" w:tplc="B7D6281A">
      <w:start w:val="1"/>
      <w:numFmt w:val="decimal"/>
      <w:lvlText w:val="%8."/>
      <w:lvlJc w:val="left"/>
      <w:pPr>
        <w:tabs>
          <w:tab w:val="num" w:pos="5760"/>
        </w:tabs>
        <w:ind w:left="5760" w:hanging="360"/>
      </w:pPr>
    </w:lvl>
    <w:lvl w:ilvl="8" w:tplc="C73CD9C6">
      <w:start w:val="1"/>
      <w:numFmt w:val="decimal"/>
      <w:lvlText w:val="%9."/>
      <w:lvlJc w:val="left"/>
      <w:pPr>
        <w:tabs>
          <w:tab w:val="num" w:pos="6480"/>
        </w:tabs>
        <w:ind w:left="6480" w:hanging="360"/>
      </w:pPr>
    </w:lvl>
  </w:abstractNum>
  <w:abstractNum w:abstractNumId="124" w15:restartNumberingAfterBreak="0">
    <w:nsid w:val="59DE5686"/>
    <w:multiLevelType w:val="multilevel"/>
    <w:tmpl w:val="28385B6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15:restartNumberingAfterBreak="0">
    <w:nsid w:val="5A040354"/>
    <w:multiLevelType w:val="multilevel"/>
    <w:tmpl w:val="9D56631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5A4C6D9B"/>
    <w:multiLevelType w:val="hybridMultilevel"/>
    <w:tmpl w:val="2DBE2000"/>
    <w:lvl w:ilvl="0" w:tplc="1B723A10">
      <w:start w:val="6"/>
      <w:numFmt w:val="decimal"/>
      <w:lvlText w:val="%1."/>
      <w:lvlJc w:val="left"/>
      <w:pPr>
        <w:tabs>
          <w:tab w:val="num" w:pos="720"/>
        </w:tabs>
        <w:ind w:left="720" w:hanging="360"/>
      </w:pPr>
    </w:lvl>
    <w:lvl w:ilvl="1" w:tplc="DB74AEF8">
      <w:start w:val="1"/>
      <w:numFmt w:val="decimal"/>
      <w:lvlText w:val="%2."/>
      <w:lvlJc w:val="left"/>
      <w:pPr>
        <w:tabs>
          <w:tab w:val="num" w:pos="1440"/>
        </w:tabs>
        <w:ind w:left="1440" w:hanging="360"/>
      </w:pPr>
    </w:lvl>
    <w:lvl w:ilvl="2" w:tplc="EB2EEBB4">
      <w:start w:val="1"/>
      <w:numFmt w:val="decimal"/>
      <w:lvlText w:val="%3."/>
      <w:lvlJc w:val="left"/>
      <w:pPr>
        <w:tabs>
          <w:tab w:val="num" w:pos="2160"/>
        </w:tabs>
        <w:ind w:left="2160" w:hanging="360"/>
      </w:pPr>
    </w:lvl>
    <w:lvl w:ilvl="3" w:tplc="0EE4B38E">
      <w:start w:val="1"/>
      <w:numFmt w:val="decimal"/>
      <w:lvlText w:val="%4."/>
      <w:lvlJc w:val="left"/>
      <w:pPr>
        <w:tabs>
          <w:tab w:val="num" w:pos="2880"/>
        </w:tabs>
        <w:ind w:left="2880" w:hanging="360"/>
      </w:pPr>
    </w:lvl>
    <w:lvl w:ilvl="4" w:tplc="D2A6B780">
      <w:start w:val="1"/>
      <w:numFmt w:val="decimal"/>
      <w:lvlText w:val="%5."/>
      <w:lvlJc w:val="left"/>
      <w:pPr>
        <w:tabs>
          <w:tab w:val="num" w:pos="3600"/>
        </w:tabs>
        <w:ind w:left="3600" w:hanging="360"/>
      </w:pPr>
    </w:lvl>
    <w:lvl w:ilvl="5" w:tplc="5824F37C">
      <w:start w:val="1"/>
      <w:numFmt w:val="decimal"/>
      <w:lvlText w:val="%6."/>
      <w:lvlJc w:val="left"/>
      <w:pPr>
        <w:tabs>
          <w:tab w:val="num" w:pos="4320"/>
        </w:tabs>
        <w:ind w:left="4320" w:hanging="360"/>
      </w:pPr>
    </w:lvl>
    <w:lvl w:ilvl="6" w:tplc="8096931C">
      <w:start w:val="1"/>
      <w:numFmt w:val="decimal"/>
      <w:lvlText w:val="%7."/>
      <w:lvlJc w:val="left"/>
      <w:pPr>
        <w:tabs>
          <w:tab w:val="num" w:pos="5040"/>
        </w:tabs>
        <w:ind w:left="5040" w:hanging="360"/>
      </w:pPr>
    </w:lvl>
    <w:lvl w:ilvl="7" w:tplc="10ACE6B8">
      <w:start w:val="1"/>
      <w:numFmt w:val="decimal"/>
      <w:lvlText w:val="%8."/>
      <w:lvlJc w:val="left"/>
      <w:pPr>
        <w:tabs>
          <w:tab w:val="num" w:pos="5760"/>
        </w:tabs>
        <w:ind w:left="5760" w:hanging="360"/>
      </w:pPr>
    </w:lvl>
    <w:lvl w:ilvl="8" w:tplc="BDFACFF4">
      <w:start w:val="1"/>
      <w:numFmt w:val="decimal"/>
      <w:lvlText w:val="%9."/>
      <w:lvlJc w:val="left"/>
      <w:pPr>
        <w:tabs>
          <w:tab w:val="num" w:pos="6480"/>
        </w:tabs>
        <w:ind w:left="6480" w:hanging="360"/>
      </w:pPr>
    </w:lvl>
  </w:abstractNum>
  <w:abstractNum w:abstractNumId="127" w15:restartNumberingAfterBreak="0">
    <w:nsid w:val="5B854613"/>
    <w:multiLevelType w:val="hybridMultilevel"/>
    <w:tmpl w:val="1D0E10AA"/>
    <w:lvl w:ilvl="0" w:tplc="B08EBE06">
      <w:start w:val="2"/>
      <w:numFmt w:val="decimal"/>
      <w:lvlText w:val="%1."/>
      <w:lvlJc w:val="left"/>
      <w:pPr>
        <w:tabs>
          <w:tab w:val="num" w:pos="720"/>
        </w:tabs>
        <w:ind w:left="720" w:hanging="360"/>
      </w:pPr>
    </w:lvl>
    <w:lvl w:ilvl="1" w:tplc="72F80E50">
      <w:start w:val="1"/>
      <w:numFmt w:val="decimal"/>
      <w:lvlText w:val="%2."/>
      <w:lvlJc w:val="left"/>
      <w:pPr>
        <w:tabs>
          <w:tab w:val="num" w:pos="1440"/>
        </w:tabs>
        <w:ind w:left="1440" w:hanging="360"/>
      </w:pPr>
    </w:lvl>
    <w:lvl w:ilvl="2" w:tplc="52D2AD82">
      <w:start w:val="1"/>
      <w:numFmt w:val="decimal"/>
      <w:lvlText w:val="%3."/>
      <w:lvlJc w:val="left"/>
      <w:pPr>
        <w:tabs>
          <w:tab w:val="num" w:pos="2160"/>
        </w:tabs>
        <w:ind w:left="2160" w:hanging="360"/>
      </w:pPr>
    </w:lvl>
    <w:lvl w:ilvl="3" w:tplc="D42E6492">
      <w:start w:val="1"/>
      <w:numFmt w:val="decimal"/>
      <w:lvlText w:val="%4."/>
      <w:lvlJc w:val="left"/>
      <w:pPr>
        <w:tabs>
          <w:tab w:val="num" w:pos="2880"/>
        </w:tabs>
        <w:ind w:left="2880" w:hanging="360"/>
      </w:pPr>
    </w:lvl>
    <w:lvl w:ilvl="4" w:tplc="AB2EADA6">
      <w:start w:val="1"/>
      <w:numFmt w:val="decimal"/>
      <w:lvlText w:val="%5."/>
      <w:lvlJc w:val="left"/>
      <w:pPr>
        <w:tabs>
          <w:tab w:val="num" w:pos="3600"/>
        </w:tabs>
        <w:ind w:left="3600" w:hanging="360"/>
      </w:pPr>
    </w:lvl>
    <w:lvl w:ilvl="5" w:tplc="5AB06430">
      <w:start w:val="1"/>
      <w:numFmt w:val="decimal"/>
      <w:lvlText w:val="%6."/>
      <w:lvlJc w:val="left"/>
      <w:pPr>
        <w:tabs>
          <w:tab w:val="num" w:pos="4320"/>
        </w:tabs>
        <w:ind w:left="4320" w:hanging="360"/>
      </w:pPr>
    </w:lvl>
    <w:lvl w:ilvl="6" w:tplc="F410CC4E">
      <w:start w:val="1"/>
      <w:numFmt w:val="decimal"/>
      <w:lvlText w:val="%7."/>
      <w:lvlJc w:val="left"/>
      <w:pPr>
        <w:tabs>
          <w:tab w:val="num" w:pos="5040"/>
        </w:tabs>
        <w:ind w:left="5040" w:hanging="360"/>
      </w:pPr>
    </w:lvl>
    <w:lvl w:ilvl="7" w:tplc="88F49E12">
      <w:start w:val="1"/>
      <w:numFmt w:val="decimal"/>
      <w:lvlText w:val="%8."/>
      <w:lvlJc w:val="left"/>
      <w:pPr>
        <w:tabs>
          <w:tab w:val="num" w:pos="5760"/>
        </w:tabs>
        <w:ind w:left="5760" w:hanging="360"/>
      </w:pPr>
    </w:lvl>
    <w:lvl w:ilvl="8" w:tplc="BBA89382">
      <w:start w:val="1"/>
      <w:numFmt w:val="decimal"/>
      <w:lvlText w:val="%9."/>
      <w:lvlJc w:val="left"/>
      <w:pPr>
        <w:tabs>
          <w:tab w:val="num" w:pos="6480"/>
        </w:tabs>
        <w:ind w:left="6480" w:hanging="360"/>
      </w:pPr>
    </w:lvl>
  </w:abstractNum>
  <w:abstractNum w:abstractNumId="128" w15:restartNumberingAfterBreak="0">
    <w:nsid w:val="5BA34253"/>
    <w:multiLevelType w:val="hybridMultilevel"/>
    <w:tmpl w:val="34389D32"/>
    <w:lvl w:ilvl="0" w:tplc="01DCBEF8">
      <w:start w:val="2"/>
      <w:numFmt w:val="decimal"/>
      <w:lvlText w:val="%1."/>
      <w:lvlJc w:val="left"/>
      <w:pPr>
        <w:tabs>
          <w:tab w:val="num" w:pos="720"/>
        </w:tabs>
        <w:ind w:left="720" w:hanging="360"/>
      </w:pPr>
    </w:lvl>
    <w:lvl w:ilvl="1" w:tplc="D5D63580">
      <w:start w:val="1"/>
      <w:numFmt w:val="decimal"/>
      <w:lvlText w:val="%2."/>
      <w:lvlJc w:val="left"/>
      <w:pPr>
        <w:tabs>
          <w:tab w:val="num" w:pos="1440"/>
        </w:tabs>
        <w:ind w:left="1440" w:hanging="360"/>
      </w:pPr>
    </w:lvl>
    <w:lvl w:ilvl="2" w:tplc="F3E0840C">
      <w:start w:val="1"/>
      <w:numFmt w:val="decimal"/>
      <w:lvlText w:val="%3."/>
      <w:lvlJc w:val="left"/>
      <w:pPr>
        <w:tabs>
          <w:tab w:val="num" w:pos="2160"/>
        </w:tabs>
        <w:ind w:left="2160" w:hanging="360"/>
      </w:pPr>
    </w:lvl>
    <w:lvl w:ilvl="3" w:tplc="5420B5E4">
      <w:start w:val="1"/>
      <w:numFmt w:val="decimal"/>
      <w:lvlText w:val="%4."/>
      <w:lvlJc w:val="left"/>
      <w:pPr>
        <w:tabs>
          <w:tab w:val="num" w:pos="2880"/>
        </w:tabs>
        <w:ind w:left="2880" w:hanging="360"/>
      </w:pPr>
    </w:lvl>
    <w:lvl w:ilvl="4" w:tplc="74207C3C">
      <w:start w:val="1"/>
      <w:numFmt w:val="decimal"/>
      <w:lvlText w:val="%5."/>
      <w:lvlJc w:val="left"/>
      <w:pPr>
        <w:tabs>
          <w:tab w:val="num" w:pos="3600"/>
        </w:tabs>
        <w:ind w:left="3600" w:hanging="360"/>
      </w:pPr>
    </w:lvl>
    <w:lvl w:ilvl="5" w:tplc="7722ED1C">
      <w:start w:val="1"/>
      <w:numFmt w:val="decimal"/>
      <w:lvlText w:val="%6."/>
      <w:lvlJc w:val="left"/>
      <w:pPr>
        <w:tabs>
          <w:tab w:val="num" w:pos="4320"/>
        </w:tabs>
        <w:ind w:left="4320" w:hanging="360"/>
      </w:pPr>
    </w:lvl>
    <w:lvl w:ilvl="6" w:tplc="FACAD082">
      <w:start w:val="1"/>
      <w:numFmt w:val="decimal"/>
      <w:lvlText w:val="%7."/>
      <w:lvlJc w:val="left"/>
      <w:pPr>
        <w:tabs>
          <w:tab w:val="num" w:pos="5040"/>
        </w:tabs>
        <w:ind w:left="5040" w:hanging="360"/>
      </w:pPr>
    </w:lvl>
    <w:lvl w:ilvl="7" w:tplc="A3DEFCD8">
      <w:start w:val="1"/>
      <w:numFmt w:val="decimal"/>
      <w:lvlText w:val="%8."/>
      <w:lvlJc w:val="left"/>
      <w:pPr>
        <w:tabs>
          <w:tab w:val="num" w:pos="5760"/>
        </w:tabs>
        <w:ind w:left="5760" w:hanging="360"/>
      </w:pPr>
    </w:lvl>
    <w:lvl w:ilvl="8" w:tplc="A2922E3C">
      <w:start w:val="1"/>
      <w:numFmt w:val="decimal"/>
      <w:lvlText w:val="%9."/>
      <w:lvlJc w:val="left"/>
      <w:pPr>
        <w:tabs>
          <w:tab w:val="num" w:pos="6480"/>
        </w:tabs>
        <w:ind w:left="6480" w:hanging="360"/>
      </w:pPr>
    </w:lvl>
  </w:abstractNum>
  <w:abstractNum w:abstractNumId="129" w15:restartNumberingAfterBreak="0">
    <w:nsid w:val="5C3706E4"/>
    <w:multiLevelType w:val="hybridMultilevel"/>
    <w:tmpl w:val="2ED4C2FE"/>
    <w:lvl w:ilvl="0" w:tplc="09BEFE7C">
      <w:start w:val="1"/>
      <w:numFmt w:val="decimal"/>
      <w:lvlText w:val="%1."/>
      <w:lvlJc w:val="left"/>
      <w:pPr>
        <w:tabs>
          <w:tab w:val="num" w:pos="720"/>
        </w:tabs>
        <w:ind w:left="720" w:hanging="360"/>
      </w:pPr>
    </w:lvl>
    <w:lvl w:ilvl="1" w:tplc="7F0EE300">
      <w:start w:val="1"/>
      <w:numFmt w:val="decimal"/>
      <w:lvlText w:val="%2."/>
      <w:lvlJc w:val="left"/>
      <w:pPr>
        <w:tabs>
          <w:tab w:val="num" w:pos="1440"/>
        </w:tabs>
        <w:ind w:left="1440" w:hanging="360"/>
      </w:pPr>
    </w:lvl>
    <w:lvl w:ilvl="2" w:tplc="18640384">
      <w:start w:val="1"/>
      <w:numFmt w:val="decimal"/>
      <w:lvlText w:val="%3."/>
      <w:lvlJc w:val="left"/>
      <w:pPr>
        <w:tabs>
          <w:tab w:val="num" w:pos="2160"/>
        </w:tabs>
        <w:ind w:left="2160" w:hanging="360"/>
      </w:pPr>
    </w:lvl>
    <w:lvl w:ilvl="3" w:tplc="1B3ACD6A">
      <w:start w:val="1"/>
      <w:numFmt w:val="decimal"/>
      <w:lvlText w:val="%4."/>
      <w:lvlJc w:val="left"/>
      <w:pPr>
        <w:tabs>
          <w:tab w:val="num" w:pos="2880"/>
        </w:tabs>
        <w:ind w:left="2880" w:hanging="360"/>
      </w:pPr>
    </w:lvl>
    <w:lvl w:ilvl="4" w:tplc="EC0651B2">
      <w:start w:val="1"/>
      <w:numFmt w:val="decimal"/>
      <w:lvlText w:val="%5."/>
      <w:lvlJc w:val="left"/>
      <w:pPr>
        <w:tabs>
          <w:tab w:val="num" w:pos="3600"/>
        </w:tabs>
        <w:ind w:left="3600" w:hanging="360"/>
      </w:pPr>
    </w:lvl>
    <w:lvl w:ilvl="5" w:tplc="97B4519A">
      <w:start w:val="1"/>
      <w:numFmt w:val="decimal"/>
      <w:lvlText w:val="%6."/>
      <w:lvlJc w:val="left"/>
      <w:pPr>
        <w:tabs>
          <w:tab w:val="num" w:pos="4320"/>
        </w:tabs>
        <w:ind w:left="4320" w:hanging="360"/>
      </w:pPr>
    </w:lvl>
    <w:lvl w:ilvl="6" w:tplc="E11A6148">
      <w:start w:val="1"/>
      <w:numFmt w:val="decimal"/>
      <w:lvlText w:val="%7."/>
      <w:lvlJc w:val="left"/>
      <w:pPr>
        <w:tabs>
          <w:tab w:val="num" w:pos="5040"/>
        </w:tabs>
        <w:ind w:left="5040" w:hanging="360"/>
      </w:pPr>
    </w:lvl>
    <w:lvl w:ilvl="7" w:tplc="771CE1E6">
      <w:start w:val="1"/>
      <w:numFmt w:val="decimal"/>
      <w:lvlText w:val="%8."/>
      <w:lvlJc w:val="left"/>
      <w:pPr>
        <w:tabs>
          <w:tab w:val="num" w:pos="5760"/>
        </w:tabs>
        <w:ind w:left="5760" w:hanging="360"/>
      </w:pPr>
    </w:lvl>
    <w:lvl w:ilvl="8" w:tplc="C7605CB2">
      <w:start w:val="1"/>
      <w:numFmt w:val="decimal"/>
      <w:lvlText w:val="%9."/>
      <w:lvlJc w:val="left"/>
      <w:pPr>
        <w:tabs>
          <w:tab w:val="num" w:pos="6480"/>
        </w:tabs>
        <w:ind w:left="6480" w:hanging="360"/>
      </w:pPr>
    </w:lvl>
  </w:abstractNum>
  <w:abstractNum w:abstractNumId="130" w15:restartNumberingAfterBreak="0">
    <w:nsid w:val="5C73792E"/>
    <w:multiLevelType w:val="hybridMultilevel"/>
    <w:tmpl w:val="A7DADC04"/>
    <w:lvl w:ilvl="0" w:tplc="9EA6F47A">
      <w:start w:val="1"/>
      <w:numFmt w:val="decimal"/>
      <w:lvlText w:val="%1."/>
      <w:lvlJc w:val="left"/>
      <w:pPr>
        <w:ind w:left="360" w:hanging="360"/>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D427FB4"/>
    <w:multiLevelType w:val="hybridMultilevel"/>
    <w:tmpl w:val="04C6A31A"/>
    <w:lvl w:ilvl="0" w:tplc="C07E339C">
      <w:start w:val="3"/>
      <w:numFmt w:val="decimal"/>
      <w:lvlText w:val="%1."/>
      <w:lvlJc w:val="left"/>
      <w:pPr>
        <w:tabs>
          <w:tab w:val="num" w:pos="720"/>
        </w:tabs>
        <w:ind w:left="720" w:hanging="360"/>
      </w:pPr>
    </w:lvl>
    <w:lvl w:ilvl="1" w:tplc="373EB74C">
      <w:start w:val="1"/>
      <w:numFmt w:val="decimal"/>
      <w:lvlText w:val="%2."/>
      <w:lvlJc w:val="left"/>
      <w:pPr>
        <w:tabs>
          <w:tab w:val="num" w:pos="1440"/>
        </w:tabs>
        <w:ind w:left="1440" w:hanging="360"/>
      </w:pPr>
    </w:lvl>
    <w:lvl w:ilvl="2" w:tplc="6366B4B6">
      <w:start w:val="1"/>
      <w:numFmt w:val="decimal"/>
      <w:lvlText w:val="%3."/>
      <w:lvlJc w:val="left"/>
      <w:pPr>
        <w:tabs>
          <w:tab w:val="num" w:pos="2160"/>
        </w:tabs>
        <w:ind w:left="2160" w:hanging="360"/>
      </w:pPr>
    </w:lvl>
    <w:lvl w:ilvl="3" w:tplc="3EA4682C">
      <w:start w:val="1"/>
      <w:numFmt w:val="decimal"/>
      <w:lvlText w:val="%4."/>
      <w:lvlJc w:val="left"/>
      <w:pPr>
        <w:tabs>
          <w:tab w:val="num" w:pos="2880"/>
        </w:tabs>
        <w:ind w:left="2880" w:hanging="360"/>
      </w:pPr>
    </w:lvl>
    <w:lvl w:ilvl="4" w:tplc="CA70B278">
      <w:start w:val="1"/>
      <w:numFmt w:val="decimal"/>
      <w:lvlText w:val="%5."/>
      <w:lvlJc w:val="left"/>
      <w:pPr>
        <w:tabs>
          <w:tab w:val="num" w:pos="3600"/>
        </w:tabs>
        <w:ind w:left="3600" w:hanging="360"/>
      </w:pPr>
    </w:lvl>
    <w:lvl w:ilvl="5" w:tplc="58CC04B0">
      <w:start w:val="1"/>
      <w:numFmt w:val="decimal"/>
      <w:lvlText w:val="%6."/>
      <w:lvlJc w:val="left"/>
      <w:pPr>
        <w:tabs>
          <w:tab w:val="num" w:pos="4320"/>
        </w:tabs>
        <w:ind w:left="4320" w:hanging="360"/>
      </w:pPr>
    </w:lvl>
    <w:lvl w:ilvl="6" w:tplc="1A1ADC5E">
      <w:start w:val="1"/>
      <w:numFmt w:val="decimal"/>
      <w:lvlText w:val="%7."/>
      <w:lvlJc w:val="left"/>
      <w:pPr>
        <w:tabs>
          <w:tab w:val="num" w:pos="5040"/>
        </w:tabs>
        <w:ind w:left="5040" w:hanging="360"/>
      </w:pPr>
    </w:lvl>
    <w:lvl w:ilvl="7" w:tplc="A6F822D2">
      <w:start w:val="1"/>
      <w:numFmt w:val="decimal"/>
      <w:lvlText w:val="%8."/>
      <w:lvlJc w:val="left"/>
      <w:pPr>
        <w:tabs>
          <w:tab w:val="num" w:pos="5760"/>
        </w:tabs>
        <w:ind w:left="5760" w:hanging="360"/>
      </w:pPr>
    </w:lvl>
    <w:lvl w:ilvl="8" w:tplc="2AE6FD58">
      <w:start w:val="1"/>
      <w:numFmt w:val="decimal"/>
      <w:lvlText w:val="%9."/>
      <w:lvlJc w:val="left"/>
      <w:pPr>
        <w:tabs>
          <w:tab w:val="num" w:pos="6480"/>
        </w:tabs>
        <w:ind w:left="6480" w:hanging="360"/>
      </w:pPr>
    </w:lvl>
  </w:abstractNum>
  <w:abstractNum w:abstractNumId="132" w15:restartNumberingAfterBreak="0">
    <w:nsid w:val="5DA248F8"/>
    <w:multiLevelType w:val="hybridMultilevel"/>
    <w:tmpl w:val="44F868BC"/>
    <w:lvl w:ilvl="0" w:tplc="89E81350">
      <w:start w:val="16"/>
      <w:numFmt w:val="decimal"/>
      <w:lvlText w:val="%1."/>
      <w:lvlJc w:val="left"/>
      <w:pPr>
        <w:tabs>
          <w:tab w:val="num" w:pos="720"/>
        </w:tabs>
        <w:ind w:left="720" w:hanging="360"/>
      </w:pPr>
    </w:lvl>
    <w:lvl w:ilvl="1" w:tplc="2822EDEA">
      <w:start w:val="1"/>
      <w:numFmt w:val="decimal"/>
      <w:lvlText w:val="%2."/>
      <w:lvlJc w:val="left"/>
      <w:pPr>
        <w:tabs>
          <w:tab w:val="num" w:pos="1440"/>
        </w:tabs>
        <w:ind w:left="1440" w:hanging="360"/>
      </w:pPr>
    </w:lvl>
    <w:lvl w:ilvl="2" w:tplc="D398EF30">
      <w:start w:val="1"/>
      <w:numFmt w:val="decimal"/>
      <w:lvlText w:val="%3."/>
      <w:lvlJc w:val="left"/>
      <w:pPr>
        <w:tabs>
          <w:tab w:val="num" w:pos="2160"/>
        </w:tabs>
        <w:ind w:left="2160" w:hanging="360"/>
      </w:pPr>
    </w:lvl>
    <w:lvl w:ilvl="3" w:tplc="AED84034">
      <w:start w:val="1"/>
      <w:numFmt w:val="decimal"/>
      <w:lvlText w:val="%4."/>
      <w:lvlJc w:val="left"/>
      <w:pPr>
        <w:tabs>
          <w:tab w:val="num" w:pos="2880"/>
        </w:tabs>
        <w:ind w:left="2880" w:hanging="360"/>
      </w:pPr>
    </w:lvl>
    <w:lvl w:ilvl="4" w:tplc="63762AAC">
      <w:start w:val="1"/>
      <w:numFmt w:val="decimal"/>
      <w:lvlText w:val="%5."/>
      <w:lvlJc w:val="left"/>
      <w:pPr>
        <w:tabs>
          <w:tab w:val="num" w:pos="3600"/>
        </w:tabs>
        <w:ind w:left="3600" w:hanging="360"/>
      </w:pPr>
    </w:lvl>
    <w:lvl w:ilvl="5" w:tplc="81CA8C34">
      <w:start w:val="1"/>
      <w:numFmt w:val="decimal"/>
      <w:lvlText w:val="%6."/>
      <w:lvlJc w:val="left"/>
      <w:pPr>
        <w:tabs>
          <w:tab w:val="num" w:pos="4320"/>
        </w:tabs>
        <w:ind w:left="4320" w:hanging="360"/>
      </w:pPr>
    </w:lvl>
    <w:lvl w:ilvl="6" w:tplc="41B29398">
      <w:start w:val="1"/>
      <w:numFmt w:val="decimal"/>
      <w:lvlText w:val="%7."/>
      <w:lvlJc w:val="left"/>
      <w:pPr>
        <w:tabs>
          <w:tab w:val="num" w:pos="5040"/>
        </w:tabs>
        <w:ind w:left="5040" w:hanging="360"/>
      </w:pPr>
    </w:lvl>
    <w:lvl w:ilvl="7" w:tplc="9AF2E386">
      <w:start w:val="1"/>
      <w:numFmt w:val="decimal"/>
      <w:lvlText w:val="%8."/>
      <w:lvlJc w:val="left"/>
      <w:pPr>
        <w:tabs>
          <w:tab w:val="num" w:pos="5760"/>
        </w:tabs>
        <w:ind w:left="5760" w:hanging="360"/>
      </w:pPr>
    </w:lvl>
    <w:lvl w:ilvl="8" w:tplc="19400FFC">
      <w:start w:val="1"/>
      <w:numFmt w:val="decimal"/>
      <w:lvlText w:val="%9."/>
      <w:lvlJc w:val="left"/>
      <w:pPr>
        <w:tabs>
          <w:tab w:val="num" w:pos="6480"/>
        </w:tabs>
        <w:ind w:left="6480" w:hanging="360"/>
      </w:pPr>
    </w:lvl>
  </w:abstractNum>
  <w:abstractNum w:abstractNumId="133" w15:restartNumberingAfterBreak="0">
    <w:nsid w:val="5DC04A89"/>
    <w:multiLevelType w:val="multilevel"/>
    <w:tmpl w:val="7CBE02B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5E053AE3"/>
    <w:multiLevelType w:val="hybridMultilevel"/>
    <w:tmpl w:val="CE2873B2"/>
    <w:lvl w:ilvl="0" w:tplc="EEEEA30A">
      <w:start w:val="4"/>
      <w:numFmt w:val="decimal"/>
      <w:lvlText w:val="%1."/>
      <w:lvlJc w:val="left"/>
      <w:pPr>
        <w:tabs>
          <w:tab w:val="num" w:pos="720"/>
        </w:tabs>
        <w:ind w:left="720" w:hanging="360"/>
      </w:pPr>
    </w:lvl>
    <w:lvl w:ilvl="1" w:tplc="323A69E2">
      <w:start w:val="1"/>
      <w:numFmt w:val="decimal"/>
      <w:lvlText w:val="%2."/>
      <w:lvlJc w:val="left"/>
      <w:pPr>
        <w:tabs>
          <w:tab w:val="num" w:pos="1440"/>
        </w:tabs>
        <w:ind w:left="1440" w:hanging="360"/>
      </w:pPr>
    </w:lvl>
    <w:lvl w:ilvl="2" w:tplc="7D64EA38">
      <w:start w:val="1"/>
      <w:numFmt w:val="decimal"/>
      <w:lvlText w:val="%3."/>
      <w:lvlJc w:val="left"/>
      <w:pPr>
        <w:tabs>
          <w:tab w:val="num" w:pos="2160"/>
        </w:tabs>
        <w:ind w:left="2160" w:hanging="360"/>
      </w:pPr>
    </w:lvl>
    <w:lvl w:ilvl="3" w:tplc="F1142F64">
      <w:start w:val="1"/>
      <w:numFmt w:val="decimal"/>
      <w:lvlText w:val="%4."/>
      <w:lvlJc w:val="left"/>
      <w:pPr>
        <w:tabs>
          <w:tab w:val="num" w:pos="2880"/>
        </w:tabs>
        <w:ind w:left="2880" w:hanging="360"/>
      </w:pPr>
    </w:lvl>
    <w:lvl w:ilvl="4" w:tplc="8E90965E">
      <w:start w:val="1"/>
      <w:numFmt w:val="decimal"/>
      <w:lvlText w:val="%5."/>
      <w:lvlJc w:val="left"/>
      <w:pPr>
        <w:tabs>
          <w:tab w:val="num" w:pos="3600"/>
        </w:tabs>
        <w:ind w:left="3600" w:hanging="360"/>
      </w:pPr>
    </w:lvl>
    <w:lvl w:ilvl="5" w:tplc="0BFE6E70">
      <w:start w:val="1"/>
      <w:numFmt w:val="decimal"/>
      <w:lvlText w:val="%6."/>
      <w:lvlJc w:val="left"/>
      <w:pPr>
        <w:tabs>
          <w:tab w:val="num" w:pos="4320"/>
        </w:tabs>
        <w:ind w:left="4320" w:hanging="360"/>
      </w:pPr>
    </w:lvl>
    <w:lvl w:ilvl="6" w:tplc="299C9FB0">
      <w:start w:val="1"/>
      <w:numFmt w:val="decimal"/>
      <w:lvlText w:val="%7."/>
      <w:lvlJc w:val="left"/>
      <w:pPr>
        <w:tabs>
          <w:tab w:val="num" w:pos="5040"/>
        </w:tabs>
        <w:ind w:left="5040" w:hanging="360"/>
      </w:pPr>
    </w:lvl>
    <w:lvl w:ilvl="7" w:tplc="C0A4FD44">
      <w:start w:val="1"/>
      <w:numFmt w:val="decimal"/>
      <w:lvlText w:val="%8."/>
      <w:lvlJc w:val="left"/>
      <w:pPr>
        <w:tabs>
          <w:tab w:val="num" w:pos="5760"/>
        </w:tabs>
        <w:ind w:left="5760" w:hanging="360"/>
      </w:pPr>
    </w:lvl>
    <w:lvl w:ilvl="8" w:tplc="B680FB92">
      <w:start w:val="1"/>
      <w:numFmt w:val="decimal"/>
      <w:lvlText w:val="%9."/>
      <w:lvlJc w:val="left"/>
      <w:pPr>
        <w:tabs>
          <w:tab w:val="num" w:pos="6480"/>
        </w:tabs>
        <w:ind w:left="6480" w:hanging="360"/>
      </w:pPr>
    </w:lvl>
  </w:abstractNum>
  <w:abstractNum w:abstractNumId="135" w15:restartNumberingAfterBreak="0">
    <w:nsid w:val="5FA746BB"/>
    <w:multiLevelType w:val="hybridMultilevel"/>
    <w:tmpl w:val="5A968990"/>
    <w:lvl w:ilvl="0" w:tplc="D1A8A522">
      <w:start w:val="6"/>
      <w:numFmt w:val="decimal"/>
      <w:lvlText w:val="%1."/>
      <w:lvlJc w:val="left"/>
      <w:pPr>
        <w:tabs>
          <w:tab w:val="num" w:pos="720"/>
        </w:tabs>
        <w:ind w:left="720" w:hanging="360"/>
      </w:pPr>
    </w:lvl>
    <w:lvl w:ilvl="1" w:tplc="8188D806">
      <w:start w:val="1"/>
      <w:numFmt w:val="decimal"/>
      <w:lvlText w:val="%2."/>
      <w:lvlJc w:val="left"/>
      <w:pPr>
        <w:tabs>
          <w:tab w:val="num" w:pos="1440"/>
        </w:tabs>
        <w:ind w:left="1440" w:hanging="360"/>
      </w:pPr>
    </w:lvl>
    <w:lvl w:ilvl="2" w:tplc="09B60D62">
      <w:start w:val="1"/>
      <w:numFmt w:val="decimal"/>
      <w:lvlText w:val="%3."/>
      <w:lvlJc w:val="left"/>
      <w:pPr>
        <w:tabs>
          <w:tab w:val="num" w:pos="2160"/>
        </w:tabs>
        <w:ind w:left="2160" w:hanging="360"/>
      </w:pPr>
    </w:lvl>
    <w:lvl w:ilvl="3" w:tplc="DF0E9A0E">
      <w:start w:val="1"/>
      <w:numFmt w:val="decimal"/>
      <w:lvlText w:val="%4."/>
      <w:lvlJc w:val="left"/>
      <w:pPr>
        <w:tabs>
          <w:tab w:val="num" w:pos="2880"/>
        </w:tabs>
        <w:ind w:left="2880" w:hanging="360"/>
      </w:pPr>
    </w:lvl>
    <w:lvl w:ilvl="4" w:tplc="9564C96A">
      <w:start w:val="1"/>
      <w:numFmt w:val="decimal"/>
      <w:lvlText w:val="%5."/>
      <w:lvlJc w:val="left"/>
      <w:pPr>
        <w:tabs>
          <w:tab w:val="num" w:pos="3600"/>
        </w:tabs>
        <w:ind w:left="3600" w:hanging="360"/>
      </w:pPr>
    </w:lvl>
    <w:lvl w:ilvl="5" w:tplc="650CD21C">
      <w:start w:val="1"/>
      <w:numFmt w:val="decimal"/>
      <w:lvlText w:val="%6."/>
      <w:lvlJc w:val="left"/>
      <w:pPr>
        <w:tabs>
          <w:tab w:val="num" w:pos="4320"/>
        </w:tabs>
        <w:ind w:left="4320" w:hanging="360"/>
      </w:pPr>
    </w:lvl>
    <w:lvl w:ilvl="6" w:tplc="F9049664">
      <w:start w:val="1"/>
      <w:numFmt w:val="decimal"/>
      <w:lvlText w:val="%7."/>
      <w:lvlJc w:val="left"/>
      <w:pPr>
        <w:tabs>
          <w:tab w:val="num" w:pos="5040"/>
        </w:tabs>
        <w:ind w:left="5040" w:hanging="360"/>
      </w:pPr>
    </w:lvl>
    <w:lvl w:ilvl="7" w:tplc="07720E7A">
      <w:start w:val="1"/>
      <w:numFmt w:val="decimal"/>
      <w:lvlText w:val="%8."/>
      <w:lvlJc w:val="left"/>
      <w:pPr>
        <w:tabs>
          <w:tab w:val="num" w:pos="5760"/>
        </w:tabs>
        <w:ind w:left="5760" w:hanging="360"/>
      </w:pPr>
    </w:lvl>
    <w:lvl w:ilvl="8" w:tplc="A526505C">
      <w:start w:val="1"/>
      <w:numFmt w:val="decimal"/>
      <w:lvlText w:val="%9."/>
      <w:lvlJc w:val="left"/>
      <w:pPr>
        <w:tabs>
          <w:tab w:val="num" w:pos="6480"/>
        </w:tabs>
        <w:ind w:left="6480" w:hanging="360"/>
      </w:pPr>
    </w:lvl>
  </w:abstractNum>
  <w:abstractNum w:abstractNumId="136" w15:restartNumberingAfterBreak="0">
    <w:nsid w:val="60F61968"/>
    <w:multiLevelType w:val="hybridMultilevel"/>
    <w:tmpl w:val="7EDE6D72"/>
    <w:lvl w:ilvl="0" w:tplc="57BAE58C">
      <w:start w:val="1"/>
      <w:numFmt w:val="bullet"/>
      <w:lvlText w:val="o"/>
      <w:lvlJc w:val="left"/>
      <w:pPr>
        <w:ind w:left="720" w:hanging="360"/>
      </w:pPr>
      <w:rPr>
        <w:rFonts w:ascii="Courier New" w:hAnsi="Courier New" w:hint="default"/>
        <w:sz w:val="20"/>
      </w:rPr>
    </w:lvl>
    <w:lvl w:ilvl="1" w:tplc="FFFFFFFF">
      <w:start w:val="1"/>
      <w:numFmt w:val="bullet"/>
      <w:lvlText w:val="o"/>
      <w:lvlJc w:val="left"/>
      <w:pPr>
        <w:tabs>
          <w:tab w:val="num" w:pos="1440"/>
        </w:tabs>
        <w:ind w:left="1440" w:hanging="360"/>
      </w:pPr>
      <w:rPr>
        <w:rFonts w:ascii="Courier New" w:hAnsi="Courier New" w:hint="default"/>
        <w:sz w:val="20"/>
      </w:rPr>
    </w:lvl>
    <w:lvl w:ilvl="2" w:tplc="FFFFFFFF">
      <w:start w:val="1"/>
      <w:numFmt w:val="bullet"/>
      <w:lvlText w:val=""/>
      <w:lvlJc w:val="left"/>
      <w:pPr>
        <w:tabs>
          <w:tab w:val="num" w:pos="2160"/>
        </w:tabs>
        <w:ind w:left="2160" w:hanging="360"/>
      </w:pPr>
      <w:rPr>
        <w:rFonts w:ascii="Wingdings" w:hAnsi="Wingdings" w:hint="default"/>
        <w:sz w:val="20"/>
      </w:rPr>
    </w:lvl>
    <w:lvl w:ilvl="3" w:tplc="FFFFFFFF">
      <w:start w:val="1"/>
      <w:numFmt w:val="bullet"/>
      <w:lvlText w:val=""/>
      <w:lvlJc w:val="left"/>
      <w:pPr>
        <w:tabs>
          <w:tab w:val="num" w:pos="2880"/>
        </w:tabs>
        <w:ind w:left="2880" w:hanging="360"/>
      </w:pPr>
      <w:rPr>
        <w:rFonts w:ascii="Wingdings" w:hAnsi="Wingdings" w:hint="default"/>
        <w:sz w:val="20"/>
      </w:rPr>
    </w:lvl>
    <w:lvl w:ilvl="4" w:tplc="FFFFFFFF">
      <w:start w:val="1"/>
      <w:numFmt w:val="bullet"/>
      <w:lvlText w:val=""/>
      <w:lvlJc w:val="left"/>
      <w:pPr>
        <w:tabs>
          <w:tab w:val="num" w:pos="3600"/>
        </w:tabs>
        <w:ind w:left="3600" w:hanging="360"/>
      </w:pPr>
      <w:rPr>
        <w:rFonts w:ascii="Wingdings" w:hAnsi="Wingdings" w:hint="default"/>
        <w:sz w:val="20"/>
      </w:rPr>
    </w:lvl>
    <w:lvl w:ilvl="5" w:tplc="FFFFFFFF">
      <w:start w:val="1"/>
      <w:numFmt w:val="bullet"/>
      <w:lvlText w:val=""/>
      <w:lvlJc w:val="left"/>
      <w:pPr>
        <w:tabs>
          <w:tab w:val="num" w:pos="4320"/>
        </w:tabs>
        <w:ind w:left="4320" w:hanging="360"/>
      </w:pPr>
      <w:rPr>
        <w:rFonts w:ascii="Wingdings" w:hAnsi="Wingdings" w:hint="default"/>
        <w:sz w:val="20"/>
      </w:rPr>
    </w:lvl>
    <w:lvl w:ilvl="6" w:tplc="FFFFFFFF">
      <w:start w:val="1"/>
      <w:numFmt w:val="bullet"/>
      <w:lvlText w:val=""/>
      <w:lvlJc w:val="left"/>
      <w:pPr>
        <w:tabs>
          <w:tab w:val="num" w:pos="5040"/>
        </w:tabs>
        <w:ind w:left="5040" w:hanging="360"/>
      </w:pPr>
      <w:rPr>
        <w:rFonts w:ascii="Wingdings" w:hAnsi="Wingdings" w:hint="default"/>
        <w:sz w:val="20"/>
      </w:rPr>
    </w:lvl>
    <w:lvl w:ilvl="7" w:tplc="FFFFFFFF">
      <w:start w:val="1"/>
      <w:numFmt w:val="bullet"/>
      <w:lvlText w:val=""/>
      <w:lvlJc w:val="left"/>
      <w:pPr>
        <w:tabs>
          <w:tab w:val="num" w:pos="5760"/>
        </w:tabs>
        <w:ind w:left="5760" w:hanging="360"/>
      </w:pPr>
      <w:rPr>
        <w:rFonts w:ascii="Wingdings" w:hAnsi="Wingdings" w:hint="default"/>
        <w:sz w:val="20"/>
      </w:rPr>
    </w:lvl>
    <w:lvl w:ilvl="8" w:tplc="FFFFFFFF">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0F3BA9"/>
    <w:multiLevelType w:val="hybridMultilevel"/>
    <w:tmpl w:val="FF6C877E"/>
    <w:lvl w:ilvl="0" w:tplc="4EB62E6C">
      <w:start w:val="17"/>
      <w:numFmt w:val="decimal"/>
      <w:lvlText w:val="%1."/>
      <w:lvlJc w:val="left"/>
      <w:pPr>
        <w:tabs>
          <w:tab w:val="num" w:pos="720"/>
        </w:tabs>
        <w:ind w:left="720" w:hanging="360"/>
      </w:pPr>
    </w:lvl>
    <w:lvl w:ilvl="1" w:tplc="666E27C4">
      <w:start w:val="1"/>
      <w:numFmt w:val="decimal"/>
      <w:lvlText w:val="%2."/>
      <w:lvlJc w:val="left"/>
      <w:pPr>
        <w:tabs>
          <w:tab w:val="num" w:pos="1440"/>
        </w:tabs>
        <w:ind w:left="1440" w:hanging="360"/>
      </w:pPr>
    </w:lvl>
    <w:lvl w:ilvl="2" w:tplc="FAD457EE">
      <w:start w:val="1"/>
      <w:numFmt w:val="decimal"/>
      <w:lvlText w:val="%3."/>
      <w:lvlJc w:val="left"/>
      <w:pPr>
        <w:tabs>
          <w:tab w:val="num" w:pos="2160"/>
        </w:tabs>
        <w:ind w:left="2160" w:hanging="360"/>
      </w:pPr>
    </w:lvl>
    <w:lvl w:ilvl="3" w:tplc="A67695D2">
      <w:start w:val="1"/>
      <w:numFmt w:val="decimal"/>
      <w:lvlText w:val="%4."/>
      <w:lvlJc w:val="left"/>
      <w:pPr>
        <w:tabs>
          <w:tab w:val="num" w:pos="2880"/>
        </w:tabs>
        <w:ind w:left="2880" w:hanging="360"/>
      </w:pPr>
    </w:lvl>
    <w:lvl w:ilvl="4" w:tplc="182EFF6E">
      <w:start w:val="1"/>
      <w:numFmt w:val="decimal"/>
      <w:lvlText w:val="%5."/>
      <w:lvlJc w:val="left"/>
      <w:pPr>
        <w:tabs>
          <w:tab w:val="num" w:pos="3600"/>
        </w:tabs>
        <w:ind w:left="3600" w:hanging="360"/>
      </w:pPr>
    </w:lvl>
    <w:lvl w:ilvl="5" w:tplc="B5C621D8">
      <w:start w:val="1"/>
      <w:numFmt w:val="decimal"/>
      <w:lvlText w:val="%6."/>
      <w:lvlJc w:val="left"/>
      <w:pPr>
        <w:tabs>
          <w:tab w:val="num" w:pos="4320"/>
        </w:tabs>
        <w:ind w:left="4320" w:hanging="360"/>
      </w:pPr>
    </w:lvl>
    <w:lvl w:ilvl="6" w:tplc="9E2ECB78">
      <w:start w:val="1"/>
      <w:numFmt w:val="decimal"/>
      <w:lvlText w:val="%7."/>
      <w:lvlJc w:val="left"/>
      <w:pPr>
        <w:tabs>
          <w:tab w:val="num" w:pos="5040"/>
        </w:tabs>
        <w:ind w:left="5040" w:hanging="360"/>
      </w:pPr>
    </w:lvl>
    <w:lvl w:ilvl="7" w:tplc="2E386CA4">
      <w:start w:val="1"/>
      <w:numFmt w:val="decimal"/>
      <w:lvlText w:val="%8."/>
      <w:lvlJc w:val="left"/>
      <w:pPr>
        <w:tabs>
          <w:tab w:val="num" w:pos="5760"/>
        </w:tabs>
        <w:ind w:left="5760" w:hanging="360"/>
      </w:pPr>
    </w:lvl>
    <w:lvl w:ilvl="8" w:tplc="5D2A9932">
      <w:start w:val="1"/>
      <w:numFmt w:val="decimal"/>
      <w:lvlText w:val="%9."/>
      <w:lvlJc w:val="left"/>
      <w:pPr>
        <w:tabs>
          <w:tab w:val="num" w:pos="6480"/>
        </w:tabs>
        <w:ind w:left="6480" w:hanging="360"/>
      </w:pPr>
    </w:lvl>
  </w:abstractNum>
  <w:abstractNum w:abstractNumId="138" w15:restartNumberingAfterBreak="0">
    <w:nsid w:val="61AE2941"/>
    <w:multiLevelType w:val="hybridMultilevel"/>
    <w:tmpl w:val="A1525050"/>
    <w:lvl w:ilvl="0" w:tplc="A0D46436">
      <w:start w:val="6"/>
      <w:numFmt w:val="decimal"/>
      <w:lvlText w:val="%1."/>
      <w:lvlJc w:val="left"/>
      <w:pPr>
        <w:tabs>
          <w:tab w:val="num" w:pos="720"/>
        </w:tabs>
        <w:ind w:left="720" w:hanging="360"/>
      </w:pPr>
    </w:lvl>
    <w:lvl w:ilvl="1" w:tplc="DC123588">
      <w:start w:val="1"/>
      <w:numFmt w:val="decimal"/>
      <w:lvlText w:val="%2."/>
      <w:lvlJc w:val="left"/>
      <w:pPr>
        <w:tabs>
          <w:tab w:val="num" w:pos="1440"/>
        </w:tabs>
        <w:ind w:left="1440" w:hanging="360"/>
      </w:pPr>
    </w:lvl>
    <w:lvl w:ilvl="2" w:tplc="FCE2F698">
      <w:start w:val="1"/>
      <w:numFmt w:val="decimal"/>
      <w:lvlText w:val="%3."/>
      <w:lvlJc w:val="left"/>
      <w:pPr>
        <w:tabs>
          <w:tab w:val="num" w:pos="2160"/>
        </w:tabs>
        <w:ind w:left="2160" w:hanging="360"/>
      </w:pPr>
    </w:lvl>
    <w:lvl w:ilvl="3" w:tplc="C96AA072">
      <w:start w:val="1"/>
      <w:numFmt w:val="decimal"/>
      <w:lvlText w:val="%4."/>
      <w:lvlJc w:val="left"/>
      <w:pPr>
        <w:tabs>
          <w:tab w:val="num" w:pos="2880"/>
        </w:tabs>
        <w:ind w:left="2880" w:hanging="360"/>
      </w:pPr>
    </w:lvl>
    <w:lvl w:ilvl="4" w:tplc="DA487594">
      <w:start w:val="1"/>
      <w:numFmt w:val="decimal"/>
      <w:lvlText w:val="%5."/>
      <w:lvlJc w:val="left"/>
      <w:pPr>
        <w:tabs>
          <w:tab w:val="num" w:pos="3600"/>
        </w:tabs>
        <w:ind w:left="3600" w:hanging="360"/>
      </w:pPr>
    </w:lvl>
    <w:lvl w:ilvl="5" w:tplc="0FF8F8EC">
      <w:start w:val="1"/>
      <w:numFmt w:val="decimal"/>
      <w:lvlText w:val="%6."/>
      <w:lvlJc w:val="left"/>
      <w:pPr>
        <w:tabs>
          <w:tab w:val="num" w:pos="4320"/>
        </w:tabs>
        <w:ind w:left="4320" w:hanging="360"/>
      </w:pPr>
    </w:lvl>
    <w:lvl w:ilvl="6" w:tplc="2E18BC88">
      <w:start w:val="1"/>
      <w:numFmt w:val="decimal"/>
      <w:lvlText w:val="%7."/>
      <w:lvlJc w:val="left"/>
      <w:pPr>
        <w:tabs>
          <w:tab w:val="num" w:pos="5040"/>
        </w:tabs>
        <w:ind w:left="5040" w:hanging="360"/>
      </w:pPr>
    </w:lvl>
    <w:lvl w:ilvl="7" w:tplc="23F25E54">
      <w:start w:val="1"/>
      <w:numFmt w:val="decimal"/>
      <w:lvlText w:val="%8."/>
      <w:lvlJc w:val="left"/>
      <w:pPr>
        <w:tabs>
          <w:tab w:val="num" w:pos="5760"/>
        </w:tabs>
        <w:ind w:left="5760" w:hanging="360"/>
      </w:pPr>
    </w:lvl>
    <w:lvl w:ilvl="8" w:tplc="2904F700">
      <w:start w:val="1"/>
      <w:numFmt w:val="decimal"/>
      <w:lvlText w:val="%9."/>
      <w:lvlJc w:val="left"/>
      <w:pPr>
        <w:tabs>
          <w:tab w:val="num" w:pos="6480"/>
        </w:tabs>
        <w:ind w:left="6480" w:hanging="360"/>
      </w:pPr>
    </w:lvl>
  </w:abstractNum>
  <w:abstractNum w:abstractNumId="139" w15:restartNumberingAfterBreak="0">
    <w:nsid w:val="62812E57"/>
    <w:multiLevelType w:val="multilevel"/>
    <w:tmpl w:val="05F60C2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64C17B92"/>
    <w:multiLevelType w:val="hybridMultilevel"/>
    <w:tmpl w:val="AF8E5D08"/>
    <w:lvl w:ilvl="0" w:tplc="4F780CE2">
      <w:start w:val="9"/>
      <w:numFmt w:val="decimal"/>
      <w:lvlText w:val="%1."/>
      <w:lvlJc w:val="left"/>
      <w:pPr>
        <w:tabs>
          <w:tab w:val="num" w:pos="720"/>
        </w:tabs>
        <w:ind w:left="720" w:hanging="360"/>
      </w:pPr>
    </w:lvl>
    <w:lvl w:ilvl="1" w:tplc="9EA6B9A0">
      <w:start w:val="1"/>
      <w:numFmt w:val="decimal"/>
      <w:lvlText w:val="%2."/>
      <w:lvlJc w:val="left"/>
      <w:pPr>
        <w:tabs>
          <w:tab w:val="num" w:pos="1440"/>
        </w:tabs>
        <w:ind w:left="1440" w:hanging="360"/>
      </w:pPr>
    </w:lvl>
    <w:lvl w:ilvl="2" w:tplc="DD8CED8E">
      <w:start w:val="1"/>
      <w:numFmt w:val="decimal"/>
      <w:lvlText w:val="%3."/>
      <w:lvlJc w:val="left"/>
      <w:pPr>
        <w:tabs>
          <w:tab w:val="num" w:pos="2160"/>
        </w:tabs>
        <w:ind w:left="2160" w:hanging="360"/>
      </w:pPr>
    </w:lvl>
    <w:lvl w:ilvl="3" w:tplc="E9D06026">
      <w:start w:val="1"/>
      <w:numFmt w:val="decimal"/>
      <w:lvlText w:val="%4."/>
      <w:lvlJc w:val="left"/>
      <w:pPr>
        <w:tabs>
          <w:tab w:val="num" w:pos="2880"/>
        </w:tabs>
        <w:ind w:left="2880" w:hanging="360"/>
      </w:pPr>
    </w:lvl>
    <w:lvl w:ilvl="4" w:tplc="023407D0">
      <w:start w:val="1"/>
      <w:numFmt w:val="decimal"/>
      <w:lvlText w:val="%5."/>
      <w:lvlJc w:val="left"/>
      <w:pPr>
        <w:tabs>
          <w:tab w:val="num" w:pos="3600"/>
        </w:tabs>
        <w:ind w:left="3600" w:hanging="360"/>
      </w:pPr>
    </w:lvl>
    <w:lvl w:ilvl="5" w:tplc="006EF1D4">
      <w:start w:val="1"/>
      <w:numFmt w:val="decimal"/>
      <w:lvlText w:val="%6."/>
      <w:lvlJc w:val="left"/>
      <w:pPr>
        <w:tabs>
          <w:tab w:val="num" w:pos="4320"/>
        </w:tabs>
        <w:ind w:left="4320" w:hanging="360"/>
      </w:pPr>
    </w:lvl>
    <w:lvl w:ilvl="6" w:tplc="D162512E">
      <w:start w:val="1"/>
      <w:numFmt w:val="decimal"/>
      <w:lvlText w:val="%7."/>
      <w:lvlJc w:val="left"/>
      <w:pPr>
        <w:tabs>
          <w:tab w:val="num" w:pos="5040"/>
        </w:tabs>
        <w:ind w:left="5040" w:hanging="360"/>
      </w:pPr>
    </w:lvl>
    <w:lvl w:ilvl="7" w:tplc="D7B26B48">
      <w:start w:val="1"/>
      <w:numFmt w:val="decimal"/>
      <w:lvlText w:val="%8."/>
      <w:lvlJc w:val="left"/>
      <w:pPr>
        <w:tabs>
          <w:tab w:val="num" w:pos="5760"/>
        </w:tabs>
        <w:ind w:left="5760" w:hanging="360"/>
      </w:pPr>
    </w:lvl>
    <w:lvl w:ilvl="8" w:tplc="3D02F8AC">
      <w:start w:val="1"/>
      <w:numFmt w:val="decimal"/>
      <w:lvlText w:val="%9."/>
      <w:lvlJc w:val="left"/>
      <w:pPr>
        <w:tabs>
          <w:tab w:val="num" w:pos="6480"/>
        </w:tabs>
        <w:ind w:left="6480" w:hanging="360"/>
      </w:pPr>
    </w:lvl>
  </w:abstractNum>
  <w:abstractNum w:abstractNumId="141" w15:restartNumberingAfterBreak="0">
    <w:nsid w:val="653318B1"/>
    <w:multiLevelType w:val="hybridMultilevel"/>
    <w:tmpl w:val="CE726DAE"/>
    <w:lvl w:ilvl="0" w:tplc="1D02371A">
      <w:start w:val="3"/>
      <w:numFmt w:val="decimal"/>
      <w:lvlText w:val="%1."/>
      <w:lvlJc w:val="left"/>
      <w:pPr>
        <w:tabs>
          <w:tab w:val="num" w:pos="720"/>
        </w:tabs>
        <w:ind w:left="720" w:hanging="360"/>
      </w:pPr>
    </w:lvl>
    <w:lvl w:ilvl="1" w:tplc="58A4EEC8">
      <w:start w:val="1"/>
      <w:numFmt w:val="decimal"/>
      <w:lvlText w:val="%2."/>
      <w:lvlJc w:val="left"/>
      <w:pPr>
        <w:tabs>
          <w:tab w:val="num" w:pos="1440"/>
        </w:tabs>
        <w:ind w:left="1440" w:hanging="360"/>
      </w:pPr>
    </w:lvl>
    <w:lvl w:ilvl="2" w:tplc="F586A214">
      <w:start w:val="1"/>
      <w:numFmt w:val="decimal"/>
      <w:lvlText w:val="%3."/>
      <w:lvlJc w:val="left"/>
      <w:pPr>
        <w:tabs>
          <w:tab w:val="num" w:pos="2160"/>
        </w:tabs>
        <w:ind w:left="2160" w:hanging="360"/>
      </w:pPr>
    </w:lvl>
    <w:lvl w:ilvl="3" w:tplc="7F2E779E">
      <w:start w:val="1"/>
      <w:numFmt w:val="decimal"/>
      <w:lvlText w:val="%4."/>
      <w:lvlJc w:val="left"/>
      <w:pPr>
        <w:tabs>
          <w:tab w:val="num" w:pos="2880"/>
        </w:tabs>
        <w:ind w:left="2880" w:hanging="360"/>
      </w:pPr>
    </w:lvl>
    <w:lvl w:ilvl="4" w:tplc="87680F8A">
      <w:start w:val="1"/>
      <w:numFmt w:val="decimal"/>
      <w:lvlText w:val="%5."/>
      <w:lvlJc w:val="left"/>
      <w:pPr>
        <w:tabs>
          <w:tab w:val="num" w:pos="3600"/>
        </w:tabs>
        <w:ind w:left="3600" w:hanging="360"/>
      </w:pPr>
    </w:lvl>
    <w:lvl w:ilvl="5" w:tplc="9E0E001C">
      <w:start w:val="1"/>
      <w:numFmt w:val="decimal"/>
      <w:lvlText w:val="%6."/>
      <w:lvlJc w:val="left"/>
      <w:pPr>
        <w:tabs>
          <w:tab w:val="num" w:pos="4320"/>
        </w:tabs>
        <w:ind w:left="4320" w:hanging="360"/>
      </w:pPr>
    </w:lvl>
    <w:lvl w:ilvl="6" w:tplc="A418DD54">
      <w:start w:val="1"/>
      <w:numFmt w:val="decimal"/>
      <w:lvlText w:val="%7."/>
      <w:lvlJc w:val="left"/>
      <w:pPr>
        <w:tabs>
          <w:tab w:val="num" w:pos="5040"/>
        </w:tabs>
        <w:ind w:left="5040" w:hanging="360"/>
      </w:pPr>
    </w:lvl>
    <w:lvl w:ilvl="7" w:tplc="95067DE8">
      <w:start w:val="1"/>
      <w:numFmt w:val="decimal"/>
      <w:lvlText w:val="%8."/>
      <w:lvlJc w:val="left"/>
      <w:pPr>
        <w:tabs>
          <w:tab w:val="num" w:pos="5760"/>
        </w:tabs>
        <w:ind w:left="5760" w:hanging="360"/>
      </w:pPr>
    </w:lvl>
    <w:lvl w:ilvl="8" w:tplc="CD12B258">
      <w:start w:val="1"/>
      <w:numFmt w:val="decimal"/>
      <w:lvlText w:val="%9."/>
      <w:lvlJc w:val="left"/>
      <w:pPr>
        <w:tabs>
          <w:tab w:val="num" w:pos="6480"/>
        </w:tabs>
        <w:ind w:left="6480" w:hanging="360"/>
      </w:pPr>
    </w:lvl>
  </w:abstractNum>
  <w:abstractNum w:abstractNumId="142" w15:restartNumberingAfterBreak="0">
    <w:nsid w:val="653E3EAE"/>
    <w:multiLevelType w:val="hybridMultilevel"/>
    <w:tmpl w:val="910C083E"/>
    <w:lvl w:ilvl="0" w:tplc="A262144C">
      <w:start w:val="12"/>
      <w:numFmt w:val="decimal"/>
      <w:lvlText w:val="%1."/>
      <w:lvlJc w:val="left"/>
      <w:pPr>
        <w:tabs>
          <w:tab w:val="num" w:pos="720"/>
        </w:tabs>
        <w:ind w:left="720" w:hanging="360"/>
      </w:pPr>
    </w:lvl>
    <w:lvl w:ilvl="1" w:tplc="2E60731A">
      <w:start w:val="1"/>
      <w:numFmt w:val="decimal"/>
      <w:lvlText w:val="%2."/>
      <w:lvlJc w:val="left"/>
      <w:pPr>
        <w:tabs>
          <w:tab w:val="num" w:pos="1440"/>
        </w:tabs>
        <w:ind w:left="1440" w:hanging="360"/>
      </w:pPr>
    </w:lvl>
    <w:lvl w:ilvl="2" w:tplc="443E7AA6">
      <w:start w:val="1"/>
      <w:numFmt w:val="decimal"/>
      <w:lvlText w:val="%3."/>
      <w:lvlJc w:val="left"/>
      <w:pPr>
        <w:tabs>
          <w:tab w:val="num" w:pos="2160"/>
        </w:tabs>
        <w:ind w:left="2160" w:hanging="360"/>
      </w:pPr>
    </w:lvl>
    <w:lvl w:ilvl="3" w:tplc="95C2A2DA">
      <w:start w:val="1"/>
      <w:numFmt w:val="decimal"/>
      <w:lvlText w:val="%4."/>
      <w:lvlJc w:val="left"/>
      <w:pPr>
        <w:tabs>
          <w:tab w:val="num" w:pos="2880"/>
        </w:tabs>
        <w:ind w:left="2880" w:hanging="360"/>
      </w:pPr>
    </w:lvl>
    <w:lvl w:ilvl="4" w:tplc="F8662E06">
      <w:start w:val="1"/>
      <w:numFmt w:val="decimal"/>
      <w:lvlText w:val="%5."/>
      <w:lvlJc w:val="left"/>
      <w:pPr>
        <w:tabs>
          <w:tab w:val="num" w:pos="3600"/>
        </w:tabs>
        <w:ind w:left="3600" w:hanging="360"/>
      </w:pPr>
    </w:lvl>
    <w:lvl w:ilvl="5" w:tplc="1250CE96">
      <w:start w:val="1"/>
      <w:numFmt w:val="decimal"/>
      <w:lvlText w:val="%6."/>
      <w:lvlJc w:val="left"/>
      <w:pPr>
        <w:tabs>
          <w:tab w:val="num" w:pos="4320"/>
        </w:tabs>
        <w:ind w:left="4320" w:hanging="360"/>
      </w:pPr>
    </w:lvl>
    <w:lvl w:ilvl="6" w:tplc="E3AA9424">
      <w:start w:val="1"/>
      <w:numFmt w:val="decimal"/>
      <w:lvlText w:val="%7."/>
      <w:lvlJc w:val="left"/>
      <w:pPr>
        <w:tabs>
          <w:tab w:val="num" w:pos="5040"/>
        </w:tabs>
        <w:ind w:left="5040" w:hanging="360"/>
      </w:pPr>
    </w:lvl>
    <w:lvl w:ilvl="7" w:tplc="C87271EE">
      <w:start w:val="1"/>
      <w:numFmt w:val="decimal"/>
      <w:lvlText w:val="%8."/>
      <w:lvlJc w:val="left"/>
      <w:pPr>
        <w:tabs>
          <w:tab w:val="num" w:pos="5760"/>
        </w:tabs>
        <w:ind w:left="5760" w:hanging="360"/>
      </w:pPr>
    </w:lvl>
    <w:lvl w:ilvl="8" w:tplc="4A40C818">
      <w:start w:val="1"/>
      <w:numFmt w:val="decimal"/>
      <w:lvlText w:val="%9."/>
      <w:lvlJc w:val="left"/>
      <w:pPr>
        <w:tabs>
          <w:tab w:val="num" w:pos="6480"/>
        </w:tabs>
        <w:ind w:left="6480" w:hanging="360"/>
      </w:pPr>
    </w:lvl>
  </w:abstractNum>
  <w:abstractNum w:abstractNumId="143" w15:restartNumberingAfterBreak="0">
    <w:nsid w:val="65844869"/>
    <w:multiLevelType w:val="hybridMultilevel"/>
    <w:tmpl w:val="380A5984"/>
    <w:lvl w:ilvl="0" w:tplc="7C60EA4C">
      <w:start w:val="15"/>
      <w:numFmt w:val="decimal"/>
      <w:lvlText w:val="%1."/>
      <w:lvlJc w:val="left"/>
      <w:pPr>
        <w:tabs>
          <w:tab w:val="num" w:pos="720"/>
        </w:tabs>
        <w:ind w:left="720" w:hanging="360"/>
      </w:pPr>
    </w:lvl>
    <w:lvl w:ilvl="1" w:tplc="230C0156">
      <w:start w:val="1"/>
      <w:numFmt w:val="decimal"/>
      <w:lvlText w:val="%2."/>
      <w:lvlJc w:val="left"/>
      <w:pPr>
        <w:tabs>
          <w:tab w:val="num" w:pos="1440"/>
        </w:tabs>
        <w:ind w:left="1440" w:hanging="360"/>
      </w:pPr>
    </w:lvl>
    <w:lvl w:ilvl="2" w:tplc="B5F85C9E">
      <w:start w:val="1"/>
      <w:numFmt w:val="decimal"/>
      <w:lvlText w:val="%3."/>
      <w:lvlJc w:val="left"/>
      <w:pPr>
        <w:tabs>
          <w:tab w:val="num" w:pos="2160"/>
        </w:tabs>
        <w:ind w:left="2160" w:hanging="360"/>
      </w:pPr>
    </w:lvl>
    <w:lvl w:ilvl="3" w:tplc="A75ABE86">
      <w:start w:val="1"/>
      <w:numFmt w:val="decimal"/>
      <w:lvlText w:val="%4."/>
      <w:lvlJc w:val="left"/>
      <w:pPr>
        <w:tabs>
          <w:tab w:val="num" w:pos="2880"/>
        </w:tabs>
        <w:ind w:left="2880" w:hanging="360"/>
      </w:pPr>
    </w:lvl>
    <w:lvl w:ilvl="4" w:tplc="CD06D9EE">
      <w:start w:val="1"/>
      <w:numFmt w:val="decimal"/>
      <w:lvlText w:val="%5."/>
      <w:lvlJc w:val="left"/>
      <w:pPr>
        <w:tabs>
          <w:tab w:val="num" w:pos="3600"/>
        </w:tabs>
        <w:ind w:left="3600" w:hanging="360"/>
      </w:pPr>
    </w:lvl>
    <w:lvl w:ilvl="5" w:tplc="1A72DC02">
      <w:start w:val="1"/>
      <w:numFmt w:val="decimal"/>
      <w:lvlText w:val="%6."/>
      <w:lvlJc w:val="left"/>
      <w:pPr>
        <w:tabs>
          <w:tab w:val="num" w:pos="4320"/>
        </w:tabs>
        <w:ind w:left="4320" w:hanging="360"/>
      </w:pPr>
    </w:lvl>
    <w:lvl w:ilvl="6" w:tplc="ED600E86">
      <w:start w:val="1"/>
      <w:numFmt w:val="decimal"/>
      <w:lvlText w:val="%7."/>
      <w:lvlJc w:val="left"/>
      <w:pPr>
        <w:tabs>
          <w:tab w:val="num" w:pos="5040"/>
        </w:tabs>
        <w:ind w:left="5040" w:hanging="360"/>
      </w:pPr>
    </w:lvl>
    <w:lvl w:ilvl="7" w:tplc="85F0D57C">
      <w:start w:val="1"/>
      <w:numFmt w:val="decimal"/>
      <w:lvlText w:val="%8."/>
      <w:lvlJc w:val="left"/>
      <w:pPr>
        <w:tabs>
          <w:tab w:val="num" w:pos="5760"/>
        </w:tabs>
        <w:ind w:left="5760" w:hanging="360"/>
      </w:pPr>
    </w:lvl>
    <w:lvl w:ilvl="8" w:tplc="B794401C">
      <w:start w:val="1"/>
      <w:numFmt w:val="decimal"/>
      <w:lvlText w:val="%9."/>
      <w:lvlJc w:val="left"/>
      <w:pPr>
        <w:tabs>
          <w:tab w:val="num" w:pos="6480"/>
        </w:tabs>
        <w:ind w:left="6480" w:hanging="360"/>
      </w:pPr>
    </w:lvl>
  </w:abstractNum>
  <w:abstractNum w:abstractNumId="144" w15:restartNumberingAfterBreak="0">
    <w:nsid w:val="65971855"/>
    <w:multiLevelType w:val="hybridMultilevel"/>
    <w:tmpl w:val="5106D55E"/>
    <w:lvl w:ilvl="0" w:tplc="30A451C0">
      <w:start w:val="2"/>
      <w:numFmt w:val="decimal"/>
      <w:lvlText w:val="%1."/>
      <w:lvlJc w:val="left"/>
      <w:pPr>
        <w:tabs>
          <w:tab w:val="num" w:pos="720"/>
        </w:tabs>
        <w:ind w:left="720" w:hanging="360"/>
      </w:pPr>
    </w:lvl>
    <w:lvl w:ilvl="1" w:tplc="91ACE544">
      <w:start w:val="1"/>
      <w:numFmt w:val="decimal"/>
      <w:lvlText w:val="%2."/>
      <w:lvlJc w:val="left"/>
      <w:pPr>
        <w:tabs>
          <w:tab w:val="num" w:pos="1440"/>
        </w:tabs>
        <w:ind w:left="1440" w:hanging="360"/>
      </w:pPr>
    </w:lvl>
    <w:lvl w:ilvl="2" w:tplc="E0469832">
      <w:start w:val="1"/>
      <w:numFmt w:val="decimal"/>
      <w:lvlText w:val="%3."/>
      <w:lvlJc w:val="left"/>
      <w:pPr>
        <w:tabs>
          <w:tab w:val="num" w:pos="2160"/>
        </w:tabs>
        <w:ind w:left="2160" w:hanging="360"/>
      </w:pPr>
    </w:lvl>
    <w:lvl w:ilvl="3" w:tplc="3C865E38">
      <w:start w:val="1"/>
      <w:numFmt w:val="decimal"/>
      <w:lvlText w:val="%4."/>
      <w:lvlJc w:val="left"/>
      <w:pPr>
        <w:tabs>
          <w:tab w:val="num" w:pos="2880"/>
        </w:tabs>
        <w:ind w:left="2880" w:hanging="360"/>
      </w:pPr>
    </w:lvl>
    <w:lvl w:ilvl="4" w:tplc="EEEC7864">
      <w:start w:val="1"/>
      <w:numFmt w:val="decimal"/>
      <w:lvlText w:val="%5."/>
      <w:lvlJc w:val="left"/>
      <w:pPr>
        <w:tabs>
          <w:tab w:val="num" w:pos="3600"/>
        </w:tabs>
        <w:ind w:left="3600" w:hanging="360"/>
      </w:pPr>
    </w:lvl>
    <w:lvl w:ilvl="5" w:tplc="FE92AA4A">
      <w:start w:val="1"/>
      <w:numFmt w:val="decimal"/>
      <w:lvlText w:val="%6."/>
      <w:lvlJc w:val="left"/>
      <w:pPr>
        <w:tabs>
          <w:tab w:val="num" w:pos="4320"/>
        </w:tabs>
        <w:ind w:left="4320" w:hanging="360"/>
      </w:pPr>
    </w:lvl>
    <w:lvl w:ilvl="6" w:tplc="888AAFFA">
      <w:start w:val="1"/>
      <w:numFmt w:val="decimal"/>
      <w:lvlText w:val="%7."/>
      <w:lvlJc w:val="left"/>
      <w:pPr>
        <w:tabs>
          <w:tab w:val="num" w:pos="5040"/>
        </w:tabs>
        <w:ind w:left="5040" w:hanging="360"/>
      </w:pPr>
    </w:lvl>
    <w:lvl w:ilvl="7" w:tplc="94EA5B2C">
      <w:start w:val="1"/>
      <w:numFmt w:val="decimal"/>
      <w:lvlText w:val="%8."/>
      <w:lvlJc w:val="left"/>
      <w:pPr>
        <w:tabs>
          <w:tab w:val="num" w:pos="5760"/>
        </w:tabs>
        <w:ind w:left="5760" w:hanging="360"/>
      </w:pPr>
    </w:lvl>
    <w:lvl w:ilvl="8" w:tplc="26A28AE2">
      <w:start w:val="1"/>
      <w:numFmt w:val="decimal"/>
      <w:lvlText w:val="%9."/>
      <w:lvlJc w:val="left"/>
      <w:pPr>
        <w:tabs>
          <w:tab w:val="num" w:pos="6480"/>
        </w:tabs>
        <w:ind w:left="6480" w:hanging="360"/>
      </w:pPr>
    </w:lvl>
  </w:abstractNum>
  <w:abstractNum w:abstractNumId="145" w15:restartNumberingAfterBreak="0">
    <w:nsid w:val="65CB6DF2"/>
    <w:multiLevelType w:val="multilevel"/>
    <w:tmpl w:val="5166462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66330C0F"/>
    <w:multiLevelType w:val="hybridMultilevel"/>
    <w:tmpl w:val="812E6A06"/>
    <w:lvl w:ilvl="0" w:tplc="C84A78BA">
      <w:start w:val="3"/>
      <w:numFmt w:val="decimal"/>
      <w:lvlText w:val="%1."/>
      <w:lvlJc w:val="left"/>
      <w:pPr>
        <w:tabs>
          <w:tab w:val="num" w:pos="720"/>
        </w:tabs>
        <w:ind w:left="720" w:hanging="360"/>
      </w:pPr>
    </w:lvl>
    <w:lvl w:ilvl="1" w:tplc="D1E857AA">
      <w:start w:val="1"/>
      <w:numFmt w:val="decimal"/>
      <w:lvlText w:val="%2."/>
      <w:lvlJc w:val="left"/>
      <w:pPr>
        <w:tabs>
          <w:tab w:val="num" w:pos="1440"/>
        </w:tabs>
        <w:ind w:left="1440" w:hanging="360"/>
      </w:pPr>
    </w:lvl>
    <w:lvl w:ilvl="2" w:tplc="A4AAB416">
      <w:start w:val="1"/>
      <w:numFmt w:val="decimal"/>
      <w:lvlText w:val="%3."/>
      <w:lvlJc w:val="left"/>
      <w:pPr>
        <w:tabs>
          <w:tab w:val="num" w:pos="2160"/>
        </w:tabs>
        <w:ind w:left="2160" w:hanging="360"/>
      </w:pPr>
    </w:lvl>
    <w:lvl w:ilvl="3" w:tplc="2152C848">
      <w:start w:val="1"/>
      <w:numFmt w:val="decimal"/>
      <w:lvlText w:val="%4."/>
      <w:lvlJc w:val="left"/>
      <w:pPr>
        <w:tabs>
          <w:tab w:val="num" w:pos="2880"/>
        </w:tabs>
        <w:ind w:left="2880" w:hanging="360"/>
      </w:pPr>
    </w:lvl>
    <w:lvl w:ilvl="4" w:tplc="ED04623E">
      <w:start w:val="1"/>
      <w:numFmt w:val="decimal"/>
      <w:lvlText w:val="%5."/>
      <w:lvlJc w:val="left"/>
      <w:pPr>
        <w:tabs>
          <w:tab w:val="num" w:pos="3600"/>
        </w:tabs>
        <w:ind w:left="3600" w:hanging="360"/>
      </w:pPr>
    </w:lvl>
    <w:lvl w:ilvl="5" w:tplc="5EF2F446">
      <w:start w:val="1"/>
      <w:numFmt w:val="decimal"/>
      <w:lvlText w:val="%6."/>
      <w:lvlJc w:val="left"/>
      <w:pPr>
        <w:tabs>
          <w:tab w:val="num" w:pos="4320"/>
        </w:tabs>
        <w:ind w:left="4320" w:hanging="360"/>
      </w:pPr>
    </w:lvl>
    <w:lvl w:ilvl="6" w:tplc="E864D052">
      <w:start w:val="1"/>
      <w:numFmt w:val="decimal"/>
      <w:lvlText w:val="%7."/>
      <w:lvlJc w:val="left"/>
      <w:pPr>
        <w:tabs>
          <w:tab w:val="num" w:pos="5040"/>
        </w:tabs>
        <w:ind w:left="5040" w:hanging="360"/>
      </w:pPr>
    </w:lvl>
    <w:lvl w:ilvl="7" w:tplc="5E96FCF8">
      <w:start w:val="1"/>
      <w:numFmt w:val="decimal"/>
      <w:lvlText w:val="%8."/>
      <w:lvlJc w:val="left"/>
      <w:pPr>
        <w:tabs>
          <w:tab w:val="num" w:pos="5760"/>
        </w:tabs>
        <w:ind w:left="5760" w:hanging="360"/>
      </w:pPr>
    </w:lvl>
    <w:lvl w:ilvl="8" w:tplc="63008B2C">
      <w:start w:val="1"/>
      <w:numFmt w:val="decimal"/>
      <w:lvlText w:val="%9."/>
      <w:lvlJc w:val="left"/>
      <w:pPr>
        <w:tabs>
          <w:tab w:val="num" w:pos="6480"/>
        </w:tabs>
        <w:ind w:left="6480" w:hanging="360"/>
      </w:pPr>
    </w:lvl>
  </w:abstractNum>
  <w:abstractNum w:abstractNumId="147" w15:restartNumberingAfterBreak="0">
    <w:nsid w:val="66DA0AC5"/>
    <w:multiLevelType w:val="multilevel"/>
    <w:tmpl w:val="ABD47E0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67FE5A2B"/>
    <w:multiLevelType w:val="multilevel"/>
    <w:tmpl w:val="CA628E2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15:restartNumberingAfterBreak="0">
    <w:nsid w:val="680147F4"/>
    <w:multiLevelType w:val="multilevel"/>
    <w:tmpl w:val="33DA8C2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68E579BB"/>
    <w:multiLevelType w:val="hybridMultilevel"/>
    <w:tmpl w:val="A866C70E"/>
    <w:lvl w:ilvl="0" w:tplc="16B2FF28">
      <w:start w:val="5"/>
      <w:numFmt w:val="decimal"/>
      <w:lvlText w:val="%1."/>
      <w:lvlJc w:val="left"/>
      <w:pPr>
        <w:tabs>
          <w:tab w:val="num" w:pos="720"/>
        </w:tabs>
        <w:ind w:left="720" w:hanging="360"/>
      </w:pPr>
    </w:lvl>
    <w:lvl w:ilvl="1" w:tplc="66D8CA6A">
      <w:start w:val="1"/>
      <w:numFmt w:val="decimal"/>
      <w:lvlText w:val="%2."/>
      <w:lvlJc w:val="left"/>
      <w:pPr>
        <w:tabs>
          <w:tab w:val="num" w:pos="1440"/>
        </w:tabs>
        <w:ind w:left="1440" w:hanging="360"/>
      </w:pPr>
    </w:lvl>
    <w:lvl w:ilvl="2" w:tplc="E3CE0C12">
      <w:start w:val="1"/>
      <w:numFmt w:val="decimal"/>
      <w:lvlText w:val="%3."/>
      <w:lvlJc w:val="left"/>
      <w:pPr>
        <w:tabs>
          <w:tab w:val="num" w:pos="2160"/>
        </w:tabs>
        <w:ind w:left="2160" w:hanging="360"/>
      </w:pPr>
    </w:lvl>
    <w:lvl w:ilvl="3" w:tplc="8432EC18">
      <w:start w:val="1"/>
      <w:numFmt w:val="decimal"/>
      <w:lvlText w:val="%4."/>
      <w:lvlJc w:val="left"/>
      <w:pPr>
        <w:tabs>
          <w:tab w:val="num" w:pos="2880"/>
        </w:tabs>
        <w:ind w:left="2880" w:hanging="360"/>
      </w:pPr>
    </w:lvl>
    <w:lvl w:ilvl="4" w:tplc="F38A7B14">
      <w:start w:val="1"/>
      <w:numFmt w:val="decimal"/>
      <w:lvlText w:val="%5."/>
      <w:lvlJc w:val="left"/>
      <w:pPr>
        <w:tabs>
          <w:tab w:val="num" w:pos="3600"/>
        </w:tabs>
        <w:ind w:left="3600" w:hanging="360"/>
      </w:pPr>
    </w:lvl>
    <w:lvl w:ilvl="5" w:tplc="108AD68C">
      <w:start w:val="1"/>
      <w:numFmt w:val="decimal"/>
      <w:lvlText w:val="%6."/>
      <w:lvlJc w:val="left"/>
      <w:pPr>
        <w:tabs>
          <w:tab w:val="num" w:pos="4320"/>
        </w:tabs>
        <w:ind w:left="4320" w:hanging="360"/>
      </w:pPr>
    </w:lvl>
    <w:lvl w:ilvl="6" w:tplc="408A6400">
      <w:start w:val="1"/>
      <w:numFmt w:val="decimal"/>
      <w:lvlText w:val="%7."/>
      <w:lvlJc w:val="left"/>
      <w:pPr>
        <w:tabs>
          <w:tab w:val="num" w:pos="5040"/>
        </w:tabs>
        <w:ind w:left="5040" w:hanging="360"/>
      </w:pPr>
    </w:lvl>
    <w:lvl w:ilvl="7" w:tplc="DD604E96">
      <w:start w:val="1"/>
      <w:numFmt w:val="decimal"/>
      <w:lvlText w:val="%8."/>
      <w:lvlJc w:val="left"/>
      <w:pPr>
        <w:tabs>
          <w:tab w:val="num" w:pos="5760"/>
        </w:tabs>
        <w:ind w:left="5760" w:hanging="360"/>
      </w:pPr>
    </w:lvl>
    <w:lvl w:ilvl="8" w:tplc="39445074">
      <w:start w:val="1"/>
      <w:numFmt w:val="decimal"/>
      <w:lvlText w:val="%9."/>
      <w:lvlJc w:val="left"/>
      <w:pPr>
        <w:tabs>
          <w:tab w:val="num" w:pos="6480"/>
        </w:tabs>
        <w:ind w:left="6480" w:hanging="360"/>
      </w:pPr>
    </w:lvl>
  </w:abstractNum>
  <w:abstractNum w:abstractNumId="151" w15:restartNumberingAfterBreak="0">
    <w:nsid w:val="6ADD6A71"/>
    <w:multiLevelType w:val="hybridMultilevel"/>
    <w:tmpl w:val="FDE4BA22"/>
    <w:lvl w:ilvl="0" w:tplc="E3E67DCC">
      <w:start w:val="2"/>
      <w:numFmt w:val="decimal"/>
      <w:lvlText w:val="%1."/>
      <w:lvlJc w:val="left"/>
      <w:pPr>
        <w:ind w:left="0" w:firstLine="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2" w15:restartNumberingAfterBreak="0">
    <w:nsid w:val="6D0F264A"/>
    <w:multiLevelType w:val="hybridMultilevel"/>
    <w:tmpl w:val="4BF8C652"/>
    <w:lvl w:ilvl="0" w:tplc="D28E493E">
      <w:start w:val="9"/>
      <w:numFmt w:val="decimal"/>
      <w:lvlText w:val="%1."/>
      <w:lvlJc w:val="left"/>
      <w:pPr>
        <w:tabs>
          <w:tab w:val="num" w:pos="720"/>
        </w:tabs>
        <w:ind w:left="720" w:hanging="360"/>
      </w:pPr>
    </w:lvl>
    <w:lvl w:ilvl="1" w:tplc="2BE42232">
      <w:start w:val="1"/>
      <w:numFmt w:val="decimal"/>
      <w:lvlText w:val="%2."/>
      <w:lvlJc w:val="left"/>
      <w:pPr>
        <w:tabs>
          <w:tab w:val="num" w:pos="1440"/>
        </w:tabs>
        <w:ind w:left="1440" w:hanging="360"/>
      </w:pPr>
    </w:lvl>
    <w:lvl w:ilvl="2" w:tplc="549C3C86">
      <w:start w:val="1"/>
      <w:numFmt w:val="decimal"/>
      <w:lvlText w:val="%3."/>
      <w:lvlJc w:val="left"/>
      <w:pPr>
        <w:tabs>
          <w:tab w:val="num" w:pos="2160"/>
        </w:tabs>
        <w:ind w:left="2160" w:hanging="360"/>
      </w:pPr>
    </w:lvl>
    <w:lvl w:ilvl="3" w:tplc="4FB06854">
      <w:start w:val="1"/>
      <w:numFmt w:val="decimal"/>
      <w:lvlText w:val="%4."/>
      <w:lvlJc w:val="left"/>
      <w:pPr>
        <w:tabs>
          <w:tab w:val="num" w:pos="2880"/>
        </w:tabs>
        <w:ind w:left="2880" w:hanging="360"/>
      </w:pPr>
    </w:lvl>
    <w:lvl w:ilvl="4" w:tplc="F5324B2A">
      <w:start w:val="1"/>
      <w:numFmt w:val="decimal"/>
      <w:lvlText w:val="%5."/>
      <w:lvlJc w:val="left"/>
      <w:pPr>
        <w:tabs>
          <w:tab w:val="num" w:pos="3600"/>
        </w:tabs>
        <w:ind w:left="3600" w:hanging="360"/>
      </w:pPr>
    </w:lvl>
    <w:lvl w:ilvl="5" w:tplc="F8DE093C">
      <w:start w:val="1"/>
      <w:numFmt w:val="decimal"/>
      <w:lvlText w:val="%6."/>
      <w:lvlJc w:val="left"/>
      <w:pPr>
        <w:tabs>
          <w:tab w:val="num" w:pos="4320"/>
        </w:tabs>
        <w:ind w:left="4320" w:hanging="360"/>
      </w:pPr>
    </w:lvl>
    <w:lvl w:ilvl="6" w:tplc="B80E907E">
      <w:start w:val="1"/>
      <w:numFmt w:val="decimal"/>
      <w:lvlText w:val="%7."/>
      <w:lvlJc w:val="left"/>
      <w:pPr>
        <w:tabs>
          <w:tab w:val="num" w:pos="5040"/>
        </w:tabs>
        <w:ind w:left="5040" w:hanging="360"/>
      </w:pPr>
    </w:lvl>
    <w:lvl w:ilvl="7" w:tplc="A51459C6">
      <w:start w:val="1"/>
      <w:numFmt w:val="decimal"/>
      <w:lvlText w:val="%8."/>
      <w:lvlJc w:val="left"/>
      <w:pPr>
        <w:tabs>
          <w:tab w:val="num" w:pos="5760"/>
        </w:tabs>
        <w:ind w:left="5760" w:hanging="360"/>
      </w:pPr>
    </w:lvl>
    <w:lvl w:ilvl="8" w:tplc="979E1F9C">
      <w:start w:val="1"/>
      <w:numFmt w:val="decimal"/>
      <w:lvlText w:val="%9."/>
      <w:lvlJc w:val="left"/>
      <w:pPr>
        <w:tabs>
          <w:tab w:val="num" w:pos="6480"/>
        </w:tabs>
        <w:ind w:left="6480" w:hanging="360"/>
      </w:pPr>
    </w:lvl>
  </w:abstractNum>
  <w:abstractNum w:abstractNumId="153" w15:restartNumberingAfterBreak="0">
    <w:nsid w:val="6DC03A21"/>
    <w:multiLevelType w:val="hybridMultilevel"/>
    <w:tmpl w:val="89CCEAB6"/>
    <w:lvl w:ilvl="0" w:tplc="FDC87076">
      <w:start w:val="11"/>
      <w:numFmt w:val="decimal"/>
      <w:lvlText w:val="%1."/>
      <w:lvlJc w:val="left"/>
      <w:pPr>
        <w:tabs>
          <w:tab w:val="num" w:pos="720"/>
        </w:tabs>
        <w:ind w:left="720" w:hanging="360"/>
      </w:pPr>
    </w:lvl>
    <w:lvl w:ilvl="1" w:tplc="D39457E0">
      <w:start w:val="1"/>
      <w:numFmt w:val="decimal"/>
      <w:lvlText w:val="%2."/>
      <w:lvlJc w:val="left"/>
      <w:pPr>
        <w:tabs>
          <w:tab w:val="num" w:pos="1440"/>
        </w:tabs>
        <w:ind w:left="1440" w:hanging="360"/>
      </w:pPr>
    </w:lvl>
    <w:lvl w:ilvl="2" w:tplc="AF7E271C">
      <w:start w:val="1"/>
      <w:numFmt w:val="decimal"/>
      <w:lvlText w:val="%3."/>
      <w:lvlJc w:val="left"/>
      <w:pPr>
        <w:tabs>
          <w:tab w:val="num" w:pos="2160"/>
        </w:tabs>
        <w:ind w:left="2160" w:hanging="360"/>
      </w:pPr>
    </w:lvl>
    <w:lvl w:ilvl="3" w:tplc="DCA0A718">
      <w:start w:val="1"/>
      <w:numFmt w:val="decimal"/>
      <w:lvlText w:val="%4."/>
      <w:lvlJc w:val="left"/>
      <w:pPr>
        <w:tabs>
          <w:tab w:val="num" w:pos="2880"/>
        </w:tabs>
        <w:ind w:left="2880" w:hanging="360"/>
      </w:pPr>
    </w:lvl>
    <w:lvl w:ilvl="4" w:tplc="BC7A1120">
      <w:start w:val="1"/>
      <w:numFmt w:val="decimal"/>
      <w:lvlText w:val="%5."/>
      <w:lvlJc w:val="left"/>
      <w:pPr>
        <w:tabs>
          <w:tab w:val="num" w:pos="3600"/>
        </w:tabs>
        <w:ind w:left="3600" w:hanging="360"/>
      </w:pPr>
    </w:lvl>
    <w:lvl w:ilvl="5" w:tplc="481009BE">
      <w:start w:val="1"/>
      <w:numFmt w:val="decimal"/>
      <w:lvlText w:val="%6."/>
      <w:lvlJc w:val="left"/>
      <w:pPr>
        <w:tabs>
          <w:tab w:val="num" w:pos="4320"/>
        </w:tabs>
        <w:ind w:left="4320" w:hanging="360"/>
      </w:pPr>
    </w:lvl>
    <w:lvl w:ilvl="6" w:tplc="3856BE9C">
      <w:start w:val="1"/>
      <w:numFmt w:val="decimal"/>
      <w:lvlText w:val="%7."/>
      <w:lvlJc w:val="left"/>
      <w:pPr>
        <w:tabs>
          <w:tab w:val="num" w:pos="5040"/>
        </w:tabs>
        <w:ind w:left="5040" w:hanging="360"/>
      </w:pPr>
    </w:lvl>
    <w:lvl w:ilvl="7" w:tplc="F990907C">
      <w:start w:val="1"/>
      <w:numFmt w:val="decimal"/>
      <w:lvlText w:val="%8."/>
      <w:lvlJc w:val="left"/>
      <w:pPr>
        <w:tabs>
          <w:tab w:val="num" w:pos="5760"/>
        </w:tabs>
        <w:ind w:left="5760" w:hanging="360"/>
      </w:pPr>
    </w:lvl>
    <w:lvl w:ilvl="8" w:tplc="5FA23CDA">
      <w:start w:val="1"/>
      <w:numFmt w:val="decimal"/>
      <w:lvlText w:val="%9."/>
      <w:lvlJc w:val="left"/>
      <w:pPr>
        <w:tabs>
          <w:tab w:val="num" w:pos="6480"/>
        </w:tabs>
        <w:ind w:left="6480" w:hanging="360"/>
      </w:pPr>
    </w:lvl>
  </w:abstractNum>
  <w:abstractNum w:abstractNumId="154" w15:restartNumberingAfterBreak="0">
    <w:nsid w:val="6E101B3E"/>
    <w:multiLevelType w:val="hybridMultilevel"/>
    <w:tmpl w:val="C414E5E2"/>
    <w:lvl w:ilvl="0" w:tplc="C7CA1DB4">
      <w:start w:val="14"/>
      <w:numFmt w:val="decimal"/>
      <w:lvlText w:val="%1."/>
      <w:lvlJc w:val="left"/>
      <w:pPr>
        <w:tabs>
          <w:tab w:val="num" w:pos="720"/>
        </w:tabs>
        <w:ind w:left="720" w:hanging="360"/>
      </w:pPr>
    </w:lvl>
    <w:lvl w:ilvl="1" w:tplc="C32E5A32">
      <w:start w:val="1"/>
      <w:numFmt w:val="decimal"/>
      <w:lvlText w:val="%2."/>
      <w:lvlJc w:val="left"/>
      <w:pPr>
        <w:tabs>
          <w:tab w:val="num" w:pos="1440"/>
        </w:tabs>
        <w:ind w:left="1440" w:hanging="360"/>
      </w:pPr>
    </w:lvl>
    <w:lvl w:ilvl="2" w:tplc="9E1E6E14">
      <w:start w:val="1"/>
      <w:numFmt w:val="decimal"/>
      <w:lvlText w:val="%3."/>
      <w:lvlJc w:val="left"/>
      <w:pPr>
        <w:tabs>
          <w:tab w:val="num" w:pos="2160"/>
        </w:tabs>
        <w:ind w:left="2160" w:hanging="360"/>
      </w:pPr>
    </w:lvl>
    <w:lvl w:ilvl="3" w:tplc="766C9EA4">
      <w:start w:val="1"/>
      <w:numFmt w:val="decimal"/>
      <w:lvlText w:val="%4."/>
      <w:lvlJc w:val="left"/>
      <w:pPr>
        <w:tabs>
          <w:tab w:val="num" w:pos="2880"/>
        </w:tabs>
        <w:ind w:left="2880" w:hanging="360"/>
      </w:pPr>
    </w:lvl>
    <w:lvl w:ilvl="4" w:tplc="7FFC8424">
      <w:start w:val="1"/>
      <w:numFmt w:val="decimal"/>
      <w:lvlText w:val="%5."/>
      <w:lvlJc w:val="left"/>
      <w:pPr>
        <w:tabs>
          <w:tab w:val="num" w:pos="3600"/>
        </w:tabs>
        <w:ind w:left="3600" w:hanging="360"/>
      </w:pPr>
    </w:lvl>
    <w:lvl w:ilvl="5" w:tplc="C1569448">
      <w:start w:val="1"/>
      <w:numFmt w:val="decimal"/>
      <w:lvlText w:val="%6."/>
      <w:lvlJc w:val="left"/>
      <w:pPr>
        <w:tabs>
          <w:tab w:val="num" w:pos="4320"/>
        </w:tabs>
        <w:ind w:left="4320" w:hanging="360"/>
      </w:pPr>
    </w:lvl>
    <w:lvl w:ilvl="6" w:tplc="22FA493C">
      <w:start w:val="1"/>
      <w:numFmt w:val="decimal"/>
      <w:lvlText w:val="%7."/>
      <w:lvlJc w:val="left"/>
      <w:pPr>
        <w:tabs>
          <w:tab w:val="num" w:pos="5040"/>
        </w:tabs>
        <w:ind w:left="5040" w:hanging="360"/>
      </w:pPr>
    </w:lvl>
    <w:lvl w:ilvl="7" w:tplc="E17837B8">
      <w:start w:val="1"/>
      <w:numFmt w:val="decimal"/>
      <w:lvlText w:val="%8."/>
      <w:lvlJc w:val="left"/>
      <w:pPr>
        <w:tabs>
          <w:tab w:val="num" w:pos="5760"/>
        </w:tabs>
        <w:ind w:left="5760" w:hanging="360"/>
      </w:pPr>
    </w:lvl>
    <w:lvl w:ilvl="8" w:tplc="10C6C5B6">
      <w:start w:val="1"/>
      <w:numFmt w:val="decimal"/>
      <w:lvlText w:val="%9."/>
      <w:lvlJc w:val="left"/>
      <w:pPr>
        <w:tabs>
          <w:tab w:val="num" w:pos="6480"/>
        </w:tabs>
        <w:ind w:left="6480" w:hanging="360"/>
      </w:pPr>
    </w:lvl>
  </w:abstractNum>
  <w:abstractNum w:abstractNumId="155" w15:restartNumberingAfterBreak="0">
    <w:nsid w:val="6F46179A"/>
    <w:multiLevelType w:val="multilevel"/>
    <w:tmpl w:val="326E2D7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15:restartNumberingAfterBreak="0">
    <w:nsid w:val="7002413E"/>
    <w:multiLevelType w:val="hybridMultilevel"/>
    <w:tmpl w:val="393E6F3C"/>
    <w:lvl w:ilvl="0" w:tplc="B73CF4C8">
      <w:start w:val="1"/>
      <w:numFmt w:val="decimal"/>
      <w:lvlText w:val="%1."/>
      <w:lvlJc w:val="left"/>
      <w:pPr>
        <w:tabs>
          <w:tab w:val="num" w:pos="720"/>
        </w:tabs>
        <w:ind w:left="720" w:hanging="360"/>
      </w:pPr>
    </w:lvl>
    <w:lvl w:ilvl="1" w:tplc="37147978">
      <w:start w:val="1"/>
      <w:numFmt w:val="decimal"/>
      <w:lvlText w:val="%2."/>
      <w:lvlJc w:val="left"/>
      <w:pPr>
        <w:tabs>
          <w:tab w:val="num" w:pos="1440"/>
        </w:tabs>
        <w:ind w:left="1440" w:hanging="360"/>
      </w:pPr>
    </w:lvl>
    <w:lvl w:ilvl="2" w:tplc="83BC29DC">
      <w:start w:val="1"/>
      <w:numFmt w:val="decimal"/>
      <w:lvlText w:val="%3."/>
      <w:lvlJc w:val="left"/>
      <w:pPr>
        <w:tabs>
          <w:tab w:val="num" w:pos="2160"/>
        </w:tabs>
        <w:ind w:left="2160" w:hanging="360"/>
      </w:pPr>
    </w:lvl>
    <w:lvl w:ilvl="3" w:tplc="3AE0F5A8">
      <w:start w:val="1"/>
      <w:numFmt w:val="decimal"/>
      <w:lvlText w:val="%4."/>
      <w:lvlJc w:val="left"/>
      <w:pPr>
        <w:tabs>
          <w:tab w:val="num" w:pos="2880"/>
        </w:tabs>
        <w:ind w:left="2880" w:hanging="360"/>
      </w:pPr>
    </w:lvl>
    <w:lvl w:ilvl="4" w:tplc="C7FE00B6">
      <w:start w:val="1"/>
      <w:numFmt w:val="decimal"/>
      <w:lvlText w:val="%5."/>
      <w:lvlJc w:val="left"/>
      <w:pPr>
        <w:tabs>
          <w:tab w:val="num" w:pos="3600"/>
        </w:tabs>
        <w:ind w:left="3600" w:hanging="360"/>
      </w:pPr>
    </w:lvl>
    <w:lvl w:ilvl="5" w:tplc="BA700800">
      <w:start w:val="1"/>
      <w:numFmt w:val="decimal"/>
      <w:lvlText w:val="%6."/>
      <w:lvlJc w:val="left"/>
      <w:pPr>
        <w:tabs>
          <w:tab w:val="num" w:pos="4320"/>
        </w:tabs>
        <w:ind w:left="4320" w:hanging="360"/>
      </w:pPr>
    </w:lvl>
    <w:lvl w:ilvl="6" w:tplc="2FB46D7E">
      <w:start w:val="1"/>
      <w:numFmt w:val="decimal"/>
      <w:lvlText w:val="%7."/>
      <w:lvlJc w:val="left"/>
      <w:pPr>
        <w:tabs>
          <w:tab w:val="num" w:pos="5040"/>
        </w:tabs>
        <w:ind w:left="5040" w:hanging="360"/>
      </w:pPr>
    </w:lvl>
    <w:lvl w:ilvl="7" w:tplc="F2507E04">
      <w:start w:val="1"/>
      <w:numFmt w:val="decimal"/>
      <w:lvlText w:val="%8."/>
      <w:lvlJc w:val="left"/>
      <w:pPr>
        <w:tabs>
          <w:tab w:val="num" w:pos="5760"/>
        </w:tabs>
        <w:ind w:left="5760" w:hanging="360"/>
      </w:pPr>
    </w:lvl>
    <w:lvl w:ilvl="8" w:tplc="EBA6D640">
      <w:start w:val="1"/>
      <w:numFmt w:val="decimal"/>
      <w:lvlText w:val="%9."/>
      <w:lvlJc w:val="left"/>
      <w:pPr>
        <w:tabs>
          <w:tab w:val="num" w:pos="6480"/>
        </w:tabs>
        <w:ind w:left="6480" w:hanging="360"/>
      </w:pPr>
    </w:lvl>
  </w:abstractNum>
  <w:abstractNum w:abstractNumId="157" w15:restartNumberingAfterBreak="0">
    <w:nsid w:val="70443370"/>
    <w:multiLevelType w:val="hybridMultilevel"/>
    <w:tmpl w:val="37B0EE44"/>
    <w:lvl w:ilvl="0" w:tplc="2BB4278C">
      <w:start w:val="5"/>
      <w:numFmt w:val="decimal"/>
      <w:lvlText w:val="%1."/>
      <w:lvlJc w:val="left"/>
      <w:pPr>
        <w:tabs>
          <w:tab w:val="num" w:pos="720"/>
        </w:tabs>
        <w:ind w:left="720" w:hanging="360"/>
      </w:pPr>
    </w:lvl>
    <w:lvl w:ilvl="1" w:tplc="84DA3ABE">
      <w:start w:val="1"/>
      <w:numFmt w:val="decimal"/>
      <w:lvlText w:val="%2."/>
      <w:lvlJc w:val="left"/>
      <w:pPr>
        <w:tabs>
          <w:tab w:val="num" w:pos="1440"/>
        </w:tabs>
        <w:ind w:left="1440" w:hanging="360"/>
      </w:pPr>
    </w:lvl>
    <w:lvl w:ilvl="2" w:tplc="DBB06F26">
      <w:start w:val="1"/>
      <w:numFmt w:val="decimal"/>
      <w:lvlText w:val="%3."/>
      <w:lvlJc w:val="left"/>
      <w:pPr>
        <w:tabs>
          <w:tab w:val="num" w:pos="2160"/>
        </w:tabs>
        <w:ind w:left="2160" w:hanging="360"/>
      </w:pPr>
    </w:lvl>
    <w:lvl w:ilvl="3" w:tplc="95EE7678">
      <w:start w:val="1"/>
      <w:numFmt w:val="decimal"/>
      <w:lvlText w:val="%4."/>
      <w:lvlJc w:val="left"/>
      <w:pPr>
        <w:tabs>
          <w:tab w:val="num" w:pos="2880"/>
        </w:tabs>
        <w:ind w:left="2880" w:hanging="360"/>
      </w:pPr>
    </w:lvl>
    <w:lvl w:ilvl="4" w:tplc="42726FE2">
      <w:start w:val="1"/>
      <w:numFmt w:val="decimal"/>
      <w:lvlText w:val="%5."/>
      <w:lvlJc w:val="left"/>
      <w:pPr>
        <w:tabs>
          <w:tab w:val="num" w:pos="3600"/>
        </w:tabs>
        <w:ind w:left="3600" w:hanging="360"/>
      </w:pPr>
    </w:lvl>
    <w:lvl w:ilvl="5" w:tplc="94C84A34">
      <w:start w:val="1"/>
      <w:numFmt w:val="decimal"/>
      <w:lvlText w:val="%6."/>
      <w:lvlJc w:val="left"/>
      <w:pPr>
        <w:tabs>
          <w:tab w:val="num" w:pos="4320"/>
        </w:tabs>
        <w:ind w:left="4320" w:hanging="360"/>
      </w:pPr>
    </w:lvl>
    <w:lvl w:ilvl="6" w:tplc="2B081F28">
      <w:start w:val="1"/>
      <w:numFmt w:val="decimal"/>
      <w:lvlText w:val="%7."/>
      <w:lvlJc w:val="left"/>
      <w:pPr>
        <w:tabs>
          <w:tab w:val="num" w:pos="5040"/>
        </w:tabs>
        <w:ind w:left="5040" w:hanging="360"/>
      </w:pPr>
    </w:lvl>
    <w:lvl w:ilvl="7" w:tplc="8626F8A4">
      <w:start w:val="1"/>
      <w:numFmt w:val="decimal"/>
      <w:lvlText w:val="%8."/>
      <w:lvlJc w:val="left"/>
      <w:pPr>
        <w:tabs>
          <w:tab w:val="num" w:pos="5760"/>
        </w:tabs>
        <w:ind w:left="5760" w:hanging="360"/>
      </w:pPr>
    </w:lvl>
    <w:lvl w:ilvl="8" w:tplc="675838CE">
      <w:start w:val="1"/>
      <w:numFmt w:val="decimal"/>
      <w:lvlText w:val="%9."/>
      <w:lvlJc w:val="left"/>
      <w:pPr>
        <w:tabs>
          <w:tab w:val="num" w:pos="6480"/>
        </w:tabs>
        <w:ind w:left="6480" w:hanging="360"/>
      </w:pPr>
    </w:lvl>
  </w:abstractNum>
  <w:abstractNum w:abstractNumId="158" w15:restartNumberingAfterBreak="0">
    <w:nsid w:val="712E3853"/>
    <w:multiLevelType w:val="hybridMultilevel"/>
    <w:tmpl w:val="11F665F0"/>
    <w:lvl w:ilvl="0" w:tplc="11A2BA02">
      <w:start w:val="8"/>
      <w:numFmt w:val="decimal"/>
      <w:lvlText w:val="%1."/>
      <w:lvlJc w:val="left"/>
      <w:pPr>
        <w:tabs>
          <w:tab w:val="num" w:pos="720"/>
        </w:tabs>
        <w:ind w:left="720" w:hanging="360"/>
      </w:pPr>
    </w:lvl>
    <w:lvl w:ilvl="1" w:tplc="4F2A6E4A">
      <w:start w:val="1"/>
      <w:numFmt w:val="decimal"/>
      <w:lvlText w:val="%2."/>
      <w:lvlJc w:val="left"/>
      <w:pPr>
        <w:tabs>
          <w:tab w:val="num" w:pos="1440"/>
        </w:tabs>
        <w:ind w:left="1440" w:hanging="360"/>
      </w:pPr>
    </w:lvl>
    <w:lvl w:ilvl="2" w:tplc="808E51E2">
      <w:start w:val="1"/>
      <w:numFmt w:val="decimal"/>
      <w:lvlText w:val="%3."/>
      <w:lvlJc w:val="left"/>
      <w:pPr>
        <w:tabs>
          <w:tab w:val="num" w:pos="2160"/>
        </w:tabs>
        <w:ind w:left="2160" w:hanging="360"/>
      </w:pPr>
    </w:lvl>
    <w:lvl w:ilvl="3" w:tplc="9FDE7704">
      <w:start w:val="1"/>
      <w:numFmt w:val="decimal"/>
      <w:lvlText w:val="%4."/>
      <w:lvlJc w:val="left"/>
      <w:pPr>
        <w:tabs>
          <w:tab w:val="num" w:pos="2880"/>
        </w:tabs>
        <w:ind w:left="2880" w:hanging="360"/>
      </w:pPr>
    </w:lvl>
    <w:lvl w:ilvl="4" w:tplc="47641642">
      <w:start w:val="1"/>
      <w:numFmt w:val="decimal"/>
      <w:lvlText w:val="%5."/>
      <w:lvlJc w:val="left"/>
      <w:pPr>
        <w:tabs>
          <w:tab w:val="num" w:pos="3600"/>
        </w:tabs>
        <w:ind w:left="3600" w:hanging="360"/>
      </w:pPr>
    </w:lvl>
    <w:lvl w:ilvl="5" w:tplc="3CCE29B4">
      <w:start w:val="1"/>
      <w:numFmt w:val="decimal"/>
      <w:lvlText w:val="%6."/>
      <w:lvlJc w:val="left"/>
      <w:pPr>
        <w:tabs>
          <w:tab w:val="num" w:pos="4320"/>
        </w:tabs>
        <w:ind w:left="4320" w:hanging="360"/>
      </w:pPr>
    </w:lvl>
    <w:lvl w:ilvl="6" w:tplc="405ECBF4">
      <w:start w:val="1"/>
      <w:numFmt w:val="decimal"/>
      <w:lvlText w:val="%7."/>
      <w:lvlJc w:val="left"/>
      <w:pPr>
        <w:tabs>
          <w:tab w:val="num" w:pos="5040"/>
        </w:tabs>
        <w:ind w:left="5040" w:hanging="360"/>
      </w:pPr>
    </w:lvl>
    <w:lvl w:ilvl="7" w:tplc="E4DEC81E">
      <w:start w:val="1"/>
      <w:numFmt w:val="decimal"/>
      <w:lvlText w:val="%8."/>
      <w:lvlJc w:val="left"/>
      <w:pPr>
        <w:tabs>
          <w:tab w:val="num" w:pos="5760"/>
        </w:tabs>
        <w:ind w:left="5760" w:hanging="360"/>
      </w:pPr>
    </w:lvl>
    <w:lvl w:ilvl="8" w:tplc="B644C950">
      <w:start w:val="1"/>
      <w:numFmt w:val="decimal"/>
      <w:lvlText w:val="%9."/>
      <w:lvlJc w:val="left"/>
      <w:pPr>
        <w:tabs>
          <w:tab w:val="num" w:pos="6480"/>
        </w:tabs>
        <w:ind w:left="6480" w:hanging="360"/>
      </w:pPr>
    </w:lvl>
  </w:abstractNum>
  <w:abstractNum w:abstractNumId="159" w15:restartNumberingAfterBreak="0">
    <w:nsid w:val="722C5FFF"/>
    <w:multiLevelType w:val="hybridMultilevel"/>
    <w:tmpl w:val="2C3C88B4"/>
    <w:lvl w:ilvl="0" w:tplc="F30CD2BC">
      <w:start w:val="11"/>
      <w:numFmt w:val="decimal"/>
      <w:lvlText w:val="%1."/>
      <w:lvlJc w:val="left"/>
      <w:pPr>
        <w:tabs>
          <w:tab w:val="num" w:pos="720"/>
        </w:tabs>
        <w:ind w:left="720" w:hanging="360"/>
      </w:pPr>
    </w:lvl>
    <w:lvl w:ilvl="1" w:tplc="12DE158E">
      <w:start w:val="1"/>
      <w:numFmt w:val="decimal"/>
      <w:lvlText w:val="%2."/>
      <w:lvlJc w:val="left"/>
      <w:pPr>
        <w:tabs>
          <w:tab w:val="num" w:pos="1440"/>
        </w:tabs>
        <w:ind w:left="1440" w:hanging="360"/>
      </w:pPr>
    </w:lvl>
    <w:lvl w:ilvl="2" w:tplc="4B32493C">
      <w:start w:val="1"/>
      <w:numFmt w:val="decimal"/>
      <w:lvlText w:val="%3."/>
      <w:lvlJc w:val="left"/>
      <w:pPr>
        <w:tabs>
          <w:tab w:val="num" w:pos="2160"/>
        </w:tabs>
        <w:ind w:left="2160" w:hanging="360"/>
      </w:pPr>
    </w:lvl>
    <w:lvl w:ilvl="3" w:tplc="00864CA2">
      <w:start w:val="1"/>
      <w:numFmt w:val="decimal"/>
      <w:lvlText w:val="%4."/>
      <w:lvlJc w:val="left"/>
      <w:pPr>
        <w:tabs>
          <w:tab w:val="num" w:pos="2880"/>
        </w:tabs>
        <w:ind w:left="2880" w:hanging="360"/>
      </w:pPr>
    </w:lvl>
    <w:lvl w:ilvl="4" w:tplc="4A843186">
      <w:start w:val="1"/>
      <w:numFmt w:val="decimal"/>
      <w:lvlText w:val="%5."/>
      <w:lvlJc w:val="left"/>
      <w:pPr>
        <w:tabs>
          <w:tab w:val="num" w:pos="3600"/>
        </w:tabs>
        <w:ind w:left="3600" w:hanging="360"/>
      </w:pPr>
    </w:lvl>
    <w:lvl w:ilvl="5" w:tplc="5AAE38F8">
      <w:start w:val="1"/>
      <w:numFmt w:val="decimal"/>
      <w:lvlText w:val="%6."/>
      <w:lvlJc w:val="left"/>
      <w:pPr>
        <w:tabs>
          <w:tab w:val="num" w:pos="4320"/>
        </w:tabs>
        <w:ind w:left="4320" w:hanging="360"/>
      </w:pPr>
    </w:lvl>
    <w:lvl w:ilvl="6" w:tplc="070EF98A">
      <w:start w:val="1"/>
      <w:numFmt w:val="decimal"/>
      <w:lvlText w:val="%7."/>
      <w:lvlJc w:val="left"/>
      <w:pPr>
        <w:tabs>
          <w:tab w:val="num" w:pos="5040"/>
        </w:tabs>
        <w:ind w:left="5040" w:hanging="360"/>
      </w:pPr>
    </w:lvl>
    <w:lvl w:ilvl="7" w:tplc="EFA66AAA">
      <w:start w:val="1"/>
      <w:numFmt w:val="decimal"/>
      <w:lvlText w:val="%8."/>
      <w:lvlJc w:val="left"/>
      <w:pPr>
        <w:tabs>
          <w:tab w:val="num" w:pos="5760"/>
        </w:tabs>
        <w:ind w:left="5760" w:hanging="360"/>
      </w:pPr>
    </w:lvl>
    <w:lvl w:ilvl="8" w:tplc="879835BC">
      <w:start w:val="1"/>
      <w:numFmt w:val="decimal"/>
      <w:lvlText w:val="%9."/>
      <w:lvlJc w:val="left"/>
      <w:pPr>
        <w:tabs>
          <w:tab w:val="num" w:pos="6480"/>
        </w:tabs>
        <w:ind w:left="6480" w:hanging="360"/>
      </w:pPr>
    </w:lvl>
  </w:abstractNum>
  <w:abstractNum w:abstractNumId="160" w15:restartNumberingAfterBreak="0">
    <w:nsid w:val="732654FF"/>
    <w:multiLevelType w:val="hybridMultilevel"/>
    <w:tmpl w:val="FC4EE328"/>
    <w:lvl w:ilvl="0" w:tplc="F7B45356">
      <w:start w:val="6"/>
      <w:numFmt w:val="decimal"/>
      <w:lvlText w:val="%1."/>
      <w:lvlJc w:val="left"/>
      <w:pPr>
        <w:tabs>
          <w:tab w:val="num" w:pos="720"/>
        </w:tabs>
        <w:ind w:left="720" w:hanging="360"/>
      </w:pPr>
    </w:lvl>
    <w:lvl w:ilvl="1" w:tplc="9F54E57A">
      <w:start w:val="1"/>
      <w:numFmt w:val="decimal"/>
      <w:lvlText w:val="%2."/>
      <w:lvlJc w:val="left"/>
      <w:pPr>
        <w:tabs>
          <w:tab w:val="num" w:pos="1440"/>
        </w:tabs>
        <w:ind w:left="1440" w:hanging="360"/>
      </w:pPr>
    </w:lvl>
    <w:lvl w:ilvl="2" w:tplc="FE746622">
      <w:start w:val="1"/>
      <w:numFmt w:val="decimal"/>
      <w:lvlText w:val="%3."/>
      <w:lvlJc w:val="left"/>
      <w:pPr>
        <w:tabs>
          <w:tab w:val="num" w:pos="2160"/>
        </w:tabs>
        <w:ind w:left="2160" w:hanging="360"/>
      </w:pPr>
    </w:lvl>
    <w:lvl w:ilvl="3" w:tplc="B3B817DE">
      <w:start w:val="1"/>
      <w:numFmt w:val="decimal"/>
      <w:lvlText w:val="%4."/>
      <w:lvlJc w:val="left"/>
      <w:pPr>
        <w:tabs>
          <w:tab w:val="num" w:pos="2880"/>
        </w:tabs>
        <w:ind w:left="2880" w:hanging="360"/>
      </w:pPr>
    </w:lvl>
    <w:lvl w:ilvl="4" w:tplc="F2AEBF3E">
      <w:start w:val="1"/>
      <w:numFmt w:val="decimal"/>
      <w:lvlText w:val="%5."/>
      <w:lvlJc w:val="left"/>
      <w:pPr>
        <w:tabs>
          <w:tab w:val="num" w:pos="3600"/>
        </w:tabs>
        <w:ind w:left="3600" w:hanging="360"/>
      </w:pPr>
    </w:lvl>
    <w:lvl w:ilvl="5" w:tplc="5EB488B4">
      <w:start w:val="1"/>
      <w:numFmt w:val="decimal"/>
      <w:lvlText w:val="%6."/>
      <w:lvlJc w:val="left"/>
      <w:pPr>
        <w:tabs>
          <w:tab w:val="num" w:pos="4320"/>
        </w:tabs>
        <w:ind w:left="4320" w:hanging="360"/>
      </w:pPr>
    </w:lvl>
    <w:lvl w:ilvl="6" w:tplc="EE387AE4">
      <w:start w:val="1"/>
      <w:numFmt w:val="decimal"/>
      <w:lvlText w:val="%7."/>
      <w:lvlJc w:val="left"/>
      <w:pPr>
        <w:tabs>
          <w:tab w:val="num" w:pos="5040"/>
        </w:tabs>
        <w:ind w:left="5040" w:hanging="360"/>
      </w:pPr>
    </w:lvl>
    <w:lvl w:ilvl="7" w:tplc="E8300434">
      <w:start w:val="1"/>
      <w:numFmt w:val="decimal"/>
      <w:lvlText w:val="%8."/>
      <w:lvlJc w:val="left"/>
      <w:pPr>
        <w:tabs>
          <w:tab w:val="num" w:pos="5760"/>
        </w:tabs>
        <w:ind w:left="5760" w:hanging="360"/>
      </w:pPr>
    </w:lvl>
    <w:lvl w:ilvl="8" w:tplc="7C86A040">
      <w:start w:val="1"/>
      <w:numFmt w:val="decimal"/>
      <w:lvlText w:val="%9."/>
      <w:lvlJc w:val="left"/>
      <w:pPr>
        <w:tabs>
          <w:tab w:val="num" w:pos="6480"/>
        </w:tabs>
        <w:ind w:left="6480" w:hanging="360"/>
      </w:pPr>
    </w:lvl>
  </w:abstractNum>
  <w:abstractNum w:abstractNumId="161" w15:restartNumberingAfterBreak="0">
    <w:nsid w:val="735732B0"/>
    <w:multiLevelType w:val="multilevel"/>
    <w:tmpl w:val="6BA870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15:restartNumberingAfterBreak="0">
    <w:nsid w:val="738A36CA"/>
    <w:multiLevelType w:val="multilevel"/>
    <w:tmpl w:val="1DE8B20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15:restartNumberingAfterBreak="0">
    <w:nsid w:val="73CC2C75"/>
    <w:multiLevelType w:val="hybridMultilevel"/>
    <w:tmpl w:val="70A835F6"/>
    <w:lvl w:ilvl="0" w:tplc="A6523A02">
      <w:start w:val="16"/>
      <w:numFmt w:val="decimal"/>
      <w:lvlText w:val="%1."/>
      <w:lvlJc w:val="left"/>
      <w:pPr>
        <w:tabs>
          <w:tab w:val="num" w:pos="720"/>
        </w:tabs>
        <w:ind w:left="720" w:hanging="360"/>
      </w:pPr>
    </w:lvl>
    <w:lvl w:ilvl="1" w:tplc="EF2C0CF8">
      <w:start w:val="1"/>
      <w:numFmt w:val="decimal"/>
      <w:lvlText w:val="%2."/>
      <w:lvlJc w:val="left"/>
      <w:pPr>
        <w:tabs>
          <w:tab w:val="num" w:pos="1440"/>
        </w:tabs>
        <w:ind w:left="1440" w:hanging="360"/>
      </w:pPr>
    </w:lvl>
    <w:lvl w:ilvl="2" w:tplc="F7BA4DB4">
      <w:start w:val="1"/>
      <w:numFmt w:val="decimal"/>
      <w:lvlText w:val="%3."/>
      <w:lvlJc w:val="left"/>
      <w:pPr>
        <w:tabs>
          <w:tab w:val="num" w:pos="2160"/>
        </w:tabs>
        <w:ind w:left="2160" w:hanging="360"/>
      </w:pPr>
    </w:lvl>
    <w:lvl w:ilvl="3" w:tplc="85C42488">
      <w:start w:val="1"/>
      <w:numFmt w:val="decimal"/>
      <w:lvlText w:val="%4."/>
      <w:lvlJc w:val="left"/>
      <w:pPr>
        <w:tabs>
          <w:tab w:val="num" w:pos="2880"/>
        </w:tabs>
        <w:ind w:left="2880" w:hanging="360"/>
      </w:pPr>
    </w:lvl>
    <w:lvl w:ilvl="4" w:tplc="D6122B2C">
      <w:start w:val="1"/>
      <w:numFmt w:val="decimal"/>
      <w:lvlText w:val="%5."/>
      <w:lvlJc w:val="left"/>
      <w:pPr>
        <w:tabs>
          <w:tab w:val="num" w:pos="3600"/>
        </w:tabs>
        <w:ind w:left="3600" w:hanging="360"/>
      </w:pPr>
    </w:lvl>
    <w:lvl w:ilvl="5" w:tplc="C5FE33B0">
      <w:start w:val="1"/>
      <w:numFmt w:val="decimal"/>
      <w:lvlText w:val="%6."/>
      <w:lvlJc w:val="left"/>
      <w:pPr>
        <w:tabs>
          <w:tab w:val="num" w:pos="4320"/>
        </w:tabs>
        <w:ind w:left="4320" w:hanging="360"/>
      </w:pPr>
    </w:lvl>
    <w:lvl w:ilvl="6" w:tplc="2D1C0F30">
      <w:start w:val="1"/>
      <w:numFmt w:val="decimal"/>
      <w:lvlText w:val="%7."/>
      <w:lvlJc w:val="left"/>
      <w:pPr>
        <w:tabs>
          <w:tab w:val="num" w:pos="5040"/>
        </w:tabs>
        <w:ind w:left="5040" w:hanging="360"/>
      </w:pPr>
    </w:lvl>
    <w:lvl w:ilvl="7" w:tplc="132277B0">
      <w:start w:val="1"/>
      <w:numFmt w:val="decimal"/>
      <w:lvlText w:val="%8."/>
      <w:lvlJc w:val="left"/>
      <w:pPr>
        <w:tabs>
          <w:tab w:val="num" w:pos="5760"/>
        </w:tabs>
        <w:ind w:left="5760" w:hanging="360"/>
      </w:pPr>
    </w:lvl>
    <w:lvl w:ilvl="8" w:tplc="1EBC6EE4">
      <w:start w:val="1"/>
      <w:numFmt w:val="decimal"/>
      <w:lvlText w:val="%9."/>
      <w:lvlJc w:val="left"/>
      <w:pPr>
        <w:tabs>
          <w:tab w:val="num" w:pos="6480"/>
        </w:tabs>
        <w:ind w:left="6480" w:hanging="360"/>
      </w:pPr>
    </w:lvl>
  </w:abstractNum>
  <w:abstractNum w:abstractNumId="164" w15:restartNumberingAfterBreak="0">
    <w:nsid w:val="74436FF8"/>
    <w:multiLevelType w:val="hybridMultilevel"/>
    <w:tmpl w:val="8324710E"/>
    <w:lvl w:ilvl="0" w:tplc="83F4A364">
      <w:start w:val="8"/>
      <w:numFmt w:val="decimal"/>
      <w:lvlText w:val="%1."/>
      <w:lvlJc w:val="left"/>
      <w:pPr>
        <w:tabs>
          <w:tab w:val="num" w:pos="720"/>
        </w:tabs>
        <w:ind w:left="720" w:hanging="360"/>
      </w:pPr>
    </w:lvl>
    <w:lvl w:ilvl="1" w:tplc="D15C74D0">
      <w:start w:val="1"/>
      <w:numFmt w:val="decimal"/>
      <w:lvlText w:val="%2."/>
      <w:lvlJc w:val="left"/>
      <w:pPr>
        <w:tabs>
          <w:tab w:val="num" w:pos="1440"/>
        </w:tabs>
        <w:ind w:left="1440" w:hanging="360"/>
      </w:pPr>
    </w:lvl>
    <w:lvl w:ilvl="2" w:tplc="D2DA95C8">
      <w:start w:val="1"/>
      <w:numFmt w:val="decimal"/>
      <w:lvlText w:val="%3."/>
      <w:lvlJc w:val="left"/>
      <w:pPr>
        <w:tabs>
          <w:tab w:val="num" w:pos="2160"/>
        </w:tabs>
        <w:ind w:left="2160" w:hanging="360"/>
      </w:pPr>
    </w:lvl>
    <w:lvl w:ilvl="3" w:tplc="C37E373A">
      <w:start w:val="1"/>
      <w:numFmt w:val="decimal"/>
      <w:lvlText w:val="%4."/>
      <w:lvlJc w:val="left"/>
      <w:pPr>
        <w:tabs>
          <w:tab w:val="num" w:pos="2880"/>
        </w:tabs>
        <w:ind w:left="2880" w:hanging="360"/>
      </w:pPr>
    </w:lvl>
    <w:lvl w:ilvl="4" w:tplc="2C40EFFE">
      <w:start w:val="1"/>
      <w:numFmt w:val="decimal"/>
      <w:lvlText w:val="%5."/>
      <w:lvlJc w:val="left"/>
      <w:pPr>
        <w:tabs>
          <w:tab w:val="num" w:pos="3600"/>
        </w:tabs>
        <w:ind w:left="3600" w:hanging="360"/>
      </w:pPr>
    </w:lvl>
    <w:lvl w:ilvl="5" w:tplc="8AFC6AFE">
      <w:start w:val="1"/>
      <w:numFmt w:val="decimal"/>
      <w:lvlText w:val="%6."/>
      <w:lvlJc w:val="left"/>
      <w:pPr>
        <w:tabs>
          <w:tab w:val="num" w:pos="4320"/>
        </w:tabs>
        <w:ind w:left="4320" w:hanging="360"/>
      </w:pPr>
    </w:lvl>
    <w:lvl w:ilvl="6" w:tplc="04243A22">
      <w:start w:val="1"/>
      <w:numFmt w:val="decimal"/>
      <w:lvlText w:val="%7."/>
      <w:lvlJc w:val="left"/>
      <w:pPr>
        <w:tabs>
          <w:tab w:val="num" w:pos="5040"/>
        </w:tabs>
        <w:ind w:left="5040" w:hanging="360"/>
      </w:pPr>
    </w:lvl>
    <w:lvl w:ilvl="7" w:tplc="A6102558">
      <w:start w:val="1"/>
      <w:numFmt w:val="decimal"/>
      <w:lvlText w:val="%8."/>
      <w:lvlJc w:val="left"/>
      <w:pPr>
        <w:tabs>
          <w:tab w:val="num" w:pos="5760"/>
        </w:tabs>
        <w:ind w:left="5760" w:hanging="360"/>
      </w:pPr>
    </w:lvl>
    <w:lvl w:ilvl="8" w:tplc="06D450CA">
      <w:start w:val="1"/>
      <w:numFmt w:val="decimal"/>
      <w:lvlText w:val="%9."/>
      <w:lvlJc w:val="left"/>
      <w:pPr>
        <w:tabs>
          <w:tab w:val="num" w:pos="6480"/>
        </w:tabs>
        <w:ind w:left="6480" w:hanging="360"/>
      </w:pPr>
    </w:lvl>
  </w:abstractNum>
  <w:abstractNum w:abstractNumId="165" w15:restartNumberingAfterBreak="0">
    <w:nsid w:val="7450609D"/>
    <w:multiLevelType w:val="hybridMultilevel"/>
    <w:tmpl w:val="68E23438"/>
    <w:lvl w:ilvl="0" w:tplc="BDE8DCAE">
      <w:start w:val="9"/>
      <w:numFmt w:val="decimal"/>
      <w:lvlText w:val="%1."/>
      <w:lvlJc w:val="left"/>
      <w:pPr>
        <w:tabs>
          <w:tab w:val="num" w:pos="720"/>
        </w:tabs>
        <w:ind w:left="720" w:hanging="360"/>
      </w:pPr>
    </w:lvl>
    <w:lvl w:ilvl="1" w:tplc="C07610FA">
      <w:start w:val="1"/>
      <w:numFmt w:val="decimal"/>
      <w:lvlText w:val="%2."/>
      <w:lvlJc w:val="left"/>
      <w:pPr>
        <w:tabs>
          <w:tab w:val="num" w:pos="1440"/>
        </w:tabs>
        <w:ind w:left="1440" w:hanging="360"/>
      </w:pPr>
    </w:lvl>
    <w:lvl w:ilvl="2" w:tplc="C82A78C0">
      <w:start w:val="1"/>
      <w:numFmt w:val="decimal"/>
      <w:lvlText w:val="%3."/>
      <w:lvlJc w:val="left"/>
      <w:pPr>
        <w:tabs>
          <w:tab w:val="num" w:pos="2160"/>
        </w:tabs>
        <w:ind w:left="2160" w:hanging="360"/>
      </w:pPr>
    </w:lvl>
    <w:lvl w:ilvl="3" w:tplc="FE8E2EF0">
      <w:start w:val="1"/>
      <w:numFmt w:val="decimal"/>
      <w:lvlText w:val="%4."/>
      <w:lvlJc w:val="left"/>
      <w:pPr>
        <w:tabs>
          <w:tab w:val="num" w:pos="2880"/>
        </w:tabs>
        <w:ind w:left="2880" w:hanging="360"/>
      </w:pPr>
    </w:lvl>
    <w:lvl w:ilvl="4" w:tplc="2AB85AEC">
      <w:start w:val="1"/>
      <w:numFmt w:val="decimal"/>
      <w:lvlText w:val="%5."/>
      <w:lvlJc w:val="left"/>
      <w:pPr>
        <w:tabs>
          <w:tab w:val="num" w:pos="3600"/>
        </w:tabs>
        <w:ind w:left="3600" w:hanging="360"/>
      </w:pPr>
    </w:lvl>
    <w:lvl w:ilvl="5" w:tplc="9580F36C">
      <w:start w:val="1"/>
      <w:numFmt w:val="decimal"/>
      <w:lvlText w:val="%6."/>
      <w:lvlJc w:val="left"/>
      <w:pPr>
        <w:tabs>
          <w:tab w:val="num" w:pos="4320"/>
        </w:tabs>
        <w:ind w:left="4320" w:hanging="360"/>
      </w:pPr>
    </w:lvl>
    <w:lvl w:ilvl="6" w:tplc="3F7CC9E0">
      <w:start w:val="1"/>
      <w:numFmt w:val="decimal"/>
      <w:lvlText w:val="%7."/>
      <w:lvlJc w:val="left"/>
      <w:pPr>
        <w:tabs>
          <w:tab w:val="num" w:pos="5040"/>
        </w:tabs>
        <w:ind w:left="5040" w:hanging="360"/>
      </w:pPr>
    </w:lvl>
    <w:lvl w:ilvl="7" w:tplc="3564A8C4">
      <w:start w:val="1"/>
      <w:numFmt w:val="decimal"/>
      <w:lvlText w:val="%8."/>
      <w:lvlJc w:val="left"/>
      <w:pPr>
        <w:tabs>
          <w:tab w:val="num" w:pos="5760"/>
        </w:tabs>
        <w:ind w:left="5760" w:hanging="360"/>
      </w:pPr>
    </w:lvl>
    <w:lvl w:ilvl="8" w:tplc="1BA6F0F4">
      <w:start w:val="1"/>
      <w:numFmt w:val="decimal"/>
      <w:lvlText w:val="%9."/>
      <w:lvlJc w:val="left"/>
      <w:pPr>
        <w:tabs>
          <w:tab w:val="num" w:pos="6480"/>
        </w:tabs>
        <w:ind w:left="6480" w:hanging="360"/>
      </w:pPr>
    </w:lvl>
  </w:abstractNum>
  <w:abstractNum w:abstractNumId="166" w15:restartNumberingAfterBreak="0">
    <w:nsid w:val="74F1184F"/>
    <w:multiLevelType w:val="hybridMultilevel"/>
    <w:tmpl w:val="84A8BA6A"/>
    <w:lvl w:ilvl="0" w:tplc="F0F2069E">
      <w:start w:val="12"/>
      <w:numFmt w:val="decimal"/>
      <w:lvlText w:val="%1."/>
      <w:lvlJc w:val="left"/>
      <w:pPr>
        <w:tabs>
          <w:tab w:val="num" w:pos="720"/>
        </w:tabs>
        <w:ind w:left="720" w:hanging="360"/>
      </w:pPr>
    </w:lvl>
    <w:lvl w:ilvl="1" w:tplc="42E4B37A">
      <w:start w:val="1"/>
      <w:numFmt w:val="decimal"/>
      <w:lvlText w:val="%2."/>
      <w:lvlJc w:val="left"/>
      <w:pPr>
        <w:tabs>
          <w:tab w:val="num" w:pos="1440"/>
        </w:tabs>
        <w:ind w:left="1440" w:hanging="360"/>
      </w:pPr>
    </w:lvl>
    <w:lvl w:ilvl="2" w:tplc="C8D07396">
      <w:start w:val="1"/>
      <w:numFmt w:val="decimal"/>
      <w:lvlText w:val="%3."/>
      <w:lvlJc w:val="left"/>
      <w:pPr>
        <w:tabs>
          <w:tab w:val="num" w:pos="2160"/>
        </w:tabs>
        <w:ind w:left="2160" w:hanging="360"/>
      </w:pPr>
    </w:lvl>
    <w:lvl w:ilvl="3" w:tplc="D14E2402">
      <w:start w:val="1"/>
      <w:numFmt w:val="decimal"/>
      <w:lvlText w:val="%4."/>
      <w:lvlJc w:val="left"/>
      <w:pPr>
        <w:tabs>
          <w:tab w:val="num" w:pos="2880"/>
        </w:tabs>
        <w:ind w:left="2880" w:hanging="360"/>
      </w:pPr>
    </w:lvl>
    <w:lvl w:ilvl="4" w:tplc="AF76CDCE">
      <w:start w:val="1"/>
      <w:numFmt w:val="decimal"/>
      <w:lvlText w:val="%5."/>
      <w:lvlJc w:val="left"/>
      <w:pPr>
        <w:tabs>
          <w:tab w:val="num" w:pos="3600"/>
        </w:tabs>
        <w:ind w:left="3600" w:hanging="360"/>
      </w:pPr>
    </w:lvl>
    <w:lvl w:ilvl="5" w:tplc="00867306">
      <w:start w:val="1"/>
      <w:numFmt w:val="decimal"/>
      <w:lvlText w:val="%6."/>
      <w:lvlJc w:val="left"/>
      <w:pPr>
        <w:tabs>
          <w:tab w:val="num" w:pos="4320"/>
        </w:tabs>
        <w:ind w:left="4320" w:hanging="360"/>
      </w:pPr>
    </w:lvl>
    <w:lvl w:ilvl="6" w:tplc="3C36540E">
      <w:start w:val="1"/>
      <w:numFmt w:val="decimal"/>
      <w:lvlText w:val="%7."/>
      <w:lvlJc w:val="left"/>
      <w:pPr>
        <w:tabs>
          <w:tab w:val="num" w:pos="5040"/>
        </w:tabs>
        <w:ind w:left="5040" w:hanging="360"/>
      </w:pPr>
    </w:lvl>
    <w:lvl w:ilvl="7" w:tplc="0AF6F6C2">
      <w:start w:val="1"/>
      <w:numFmt w:val="decimal"/>
      <w:lvlText w:val="%8."/>
      <w:lvlJc w:val="left"/>
      <w:pPr>
        <w:tabs>
          <w:tab w:val="num" w:pos="5760"/>
        </w:tabs>
        <w:ind w:left="5760" w:hanging="360"/>
      </w:pPr>
    </w:lvl>
    <w:lvl w:ilvl="8" w:tplc="111A6160">
      <w:start w:val="1"/>
      <w:numFmt w:val="decimal"/>
      <w:lvlText w:val="%9."/>
      <w:lvlJc w:val="left"/>
      <w:pPr>
        <w:tabs>
          <w:tab w:val="num" w:pos="6480"/>
        </w:tabs>
        <w:ind w:left="6480" w:hanging="360"/>
      </w:pPr>
    </w:lvl>
  </w:abstractNum>
  <w:abstractNum w:abstractNumId="167" w15:restartNumberingAfterBreak="0">
    <w:nsid w:val="758C460E"/>
    <w:multiLevelType w:val="hybridMultilevel"/>
    <w:tmpl w:val="6F34B2BE"/>
    <w:lvl w:ilvl="0" w:tplc="D6B68A1E">
      <w:start w:val="10"/>
      <w:numFmt w:val="decimal"/>
      <w:lvlText w:val="%1."/>
      <w:lvlJc w:val="left"/>
      <w:pPr>
        <w:tabs>
          <w:tab w:val="num" w:pos="720"/>
        </w:tabs>
        <w:ind w:left="720" w:hanging="360"/>
      </w:pPr>
    </w:lvl>
    <w:lvl w:ilvl="1" w:tplc="0BFE6EEC">
      <w:start w:val="1"/>
      <w:numFmt w:val="decimal"/>
      <w:lvlText w:val="%2."/>
      <w:lvlJc w:val="left"/>
      <w:pPr>
        <w:tabs>
          <w:tab w:val="num" w:pos="1440"/>
        </w:tabs>
        <w:ind w:left="1440" w:hanging="360"/>
      </w:pPr>
    </w:lvl>
    <w:lvl w:ilvl="2" w:tplc="E9E0CB28">
      <w:start w:val="1"/>
      <w:numFmt w:val="decimal"/>
      <w:lvlText w:val="%3."/>
      <w:lvlJc w:val="left"/>
      <w:pPr>
        <w:tabs>
          <w:tab w:val="num" w:pos="2160"/>
        </w:tabs>
        <w:ind w:left="2160" w:hanging="360"/>
      </w:pPr>
    </w:lvl>
    <w:lvl w:ilvl="3" w:tplc="6C44EAAC">
      <w:start w:val="1"/>
      <w:numFmt w:val="decimal"/>
      <w:lvlText w:val="%4."/>
      <w:lvlJc w:val="left"/>
      <w:pPr>
        <w:tabs>
          <w:tab w:val="num" w:pos="2880"/>
        </w:tabs>
        <w:ind w:left="2880" w:hanging="360"/>
      </w:pPr>
    </w:lvl>
    <w:lvl w:ilvl="4" w:tplc="6A2C941C">
      <w:start w:val="1"/>
      <w:numFmt w:val="decimal"/>
      <w:lvlText w:val="%5."/>
      <w:lvlJc w:val="left"/>
      <w:pPr>
        <w:tabs>
          <w:tab w:val="num" w:pos="3600"/>
        </w:tabs>
        <w:ind w:left="3600" w:hanging="360"/>
      </w:pPr>
    </w:lvl>
    <w:lvl w:ilvl="5" w:tplc="5E3EF324">
      <w:start w:val="1"/>
      <w:numFmt w:val="decimal"/>
      <w:lvlText w:val="%6."/>
      <w:lvlJc w:val="left"/>
      <w:pPr>
        <w:tabs>
          <w:tab w:val="num" w:pos="4320"/>
        </w:tabs>
        <w:ind w:left="4320" w:hanging="360"/>
      </w:pPr>
    </w:lvl>
    <w:lvl w:ilvl="6" w:tplc="6C4E510A">
      <w:start w:val="1"/>
      <w:numFmt w:val="decimal"/>
      <w:lvlText w:val="%7."/>
      <w:lvlJc w:val="left"/>
      <w:pPr>
        <w:tabs>
          <w:tab w:val="num" w:pos="5040"/>
        </w:tabs>
        <w:ind w:left="5040" w:hanging="360"/>
      </w:pPr>
    </w:lvl>
    <w:lvl w:ilvl="7" w:tplc="76924E80">
      <w:start w:val="1"/>
      <w:numFmt w:val="decimal"/>
      <w:lvlText w:val="%8."/>
      <w:lvlJc w:val="left"/>
      <w:pPr>
        <w:tabs>
          <w:tab w:val="num" w:pos="5760"/>
        </w:tabs>
        <w:ind w:left="5760" w:hanging="360"/>
      </w:pPr>
    </w:lvl>
    <w:lvl w:ilvl="8" w:tplc="E6782E48">
      <w:start w:val="1"/>
      <w:numFmt w:val="decimal"/>
      <w:lvlText w:val="%9."/>
      <w:lvlJc w:val="left"/>
      <w:pPr>
        <w:tabs>
          <w:tab w:val="num" w:pos="6480"/>
        </w:tabs>
        <w:ind w:left="6480" w:hanging="360"/>
      </w:pPr>
    </w:lvl>
  </w:abstractNum>
  <w:abstractNum w:abstractNumId="168" w15:restartNumberingAfterBreak="0">
    <w:nsid w:val="77E0187B"/>
    <w:multiLevelType w:val="multilevel"/>
    <w:tmpl w:val="9FD6555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784E1744"/>
    <w:multiLevelType w:val="hybridMultilevel"/>
    <w:tmpl w:val="720CC0A4"/>
    <w:lvl w:ilvl="0" w:tplc="D58C12F6">
      <w:start w:val="2"/>
      <w:numFmt w:val="decimal"/>
      <w:lvlText w:val="%1."/>
      <w:lvlJc w:val="left"/>
      <w:pPr>
        <w:tabs>
          <w:tab w:val="num" w:pos="720"/>
        </w:tabs>
        <w:ind w:left="720" w:hanging="360"/>
      </w:pPr>
    </w:lvl>
    <w:lvl w:ilvl="1" w:tplc="EF949744">
      <w:start w:val="1"/>
      <w:numFmt w:val="decimal"/>
      <w:lvlText w:val="%2."/>
      <w:lvlJc w:val="left"/>
      <w:pPr>
        <w:tabs>
          <w:tab w:val="num" w:pos="1440"/>
        </w:tabs>
        <w:ind w:left="1440" w:hanging="360"/>
      </w:pPr>
    </w:lvl>
    <w:lvl w:ilvl="2" w:tplc="A06E22E2">
      <w:start w:val="1"/>
      <w:numFmt w:val="decimal"/>
      <w:lvlText w:val="%3."/>
      <w:lvlJc w:val="left"/>
      <w:pPr>
        <w:tabs>
          <w:tab w:val="num" w:pos="2160"/>
        </w:tabs>
        <w:ind w:left="2160" w:hanging="360"/>
      </w:pPr>
    </w:lvl>
    <w:lvl w:ilvl="3" w:tplc="BDF04B18">
      <w:start w:val="1"/>
      <w:numFmt w:val="decimal"/>
      <w:lvlText w:val="%4."/>
      <w:lvlJc w:val="left"/>
      <w:pPr>
        <w:tabs>
          <w:tab w:val="num" w:pos="2880"/>
        </w:tabs>
        <w:ind w:left="2880" w:hanging="360"/>
      </w:pPr>
    </w:lvl>
    <w:lvl w:ilvl="4" w:tplc="4598519C">
      <w:start w:val="1"/>
      <w:numFmt w:val="decimal"/>
      <w:lvlText w:val="%5."/>
      <w:lvlJc w:val="left"/>
      <w:pPr>
        <w:tabs>
          <w:tab w:val="num" w:pos="3600"/>
        </w:tabs>
        <w:ind w:left="3600" w:hanging="360"/>
      </w:pPr>
    </w:lvl>
    <w:lvl w:ilvl="5" w:tplc="6140619A">
      <w:start w:val="1"/>
      <w:numFmt w:val="decimal"/>
      <w:lvlText w:val="%6."/>
      <w:lvlJc w:val="left"/>
      <w:pPr>
        <w:tabs>
          <w:tab w:val="num" w:pos="4320"/>
        </w:tabs>
        <w:ind w:left="4320" w:hanging="360"/>
      </w:pPr>
    </w:lvl>
    <w:lvl w:ilvl="6" w:tplc="C97C492C">
      <w:start w:val="1"/>
      <w:numFmt w:val="decimal"/>
      <w:lvlText w:val="%7."/>
      <w:lvlJc w:val="left"/>
      <w:pPr>
        <w:tabs>
          <w:tab w:val="num" w:pos="5040"/>
        </w:tabs>
        <w:ind w:left="5040" w:hanging="360"/>
      </w:pPr>
    </w:lvl>
    <w:lvl w:ilvl="7" w:tplc="7B7268B6">
      <w:start w:val="1"/>
      <w:numFmt w:val="decimal"/>
      <w:lvlText w:val="%8."/>
      <w:lvlJc w:val="left"/>
      <w:pPr>
        <w:tabs>
          <w:tab w:val="num" w:pos="5760"/>
        </w:tabs>
        <w:ind w:left="5760" w:hanging="360"/>
      </w:pPr>
    </w:lvl>
    <w:lvl w:ilvl="8" w:tplc="88A8074E">
      <w:start w:val="1"/>
      <w:numFmt w:val="decimal"/>
      <w:lvlText w:val="%9."/>
      <w:lvlJc w:val="left"/>
      <w:pPr>
        <w:tabs>
          <w:tab w:val="num" w:pos="6480"/>
        </w:tabs>
        <w:ind w:left="6480" w:hanging="360"/>
      </w:pPr>
    </w:lvl>
  </w:abstractNum>
  <w:abstractNum w:abstractNumId="170" w15:restartNumberingAfterBreak="0">
    <w:nsid w:val="7A124AB1"/>
    <w:multiLevelType w:val="hybridMultilevel"/>
    <w:tmpl w:val="4B1CEF88"/>
    <w:lvl w:ilvl="0" w:tplc="C470A4A4">
      <w:start w:val="1"/>
      <w:numFmt w:val="decimal"/>
      <w:lvlText w:val="%1."/>
      <w:lvlJc w:val="left"/>
      <w:pPr>
        <w:tabs>
          <w:tab w:val="num" w:pos="2160"/>
        </w:tabs>
        <w:ind w:left="2160" w:hanging="360"/>
      </w:pPr>
    </w:lvl>
    <w:lvl w:ilvl="1" w:tplc="A06859BC">
      <w:start w:val="1"/>
      <w:numFmt w:val="decimal"/>
      <w:lvlText w:val="%2."/>
      <w:lvlJc w:val="left"/>
      <w:pPr>
        <w:tabs>
          <w:tab w:val="num" w:pos="2880"/>
        </w:tabs>
        <w:ind w:left="2880" w:hanging="360"/>
      </w:pPr>
    </w:lvl>
    <w:lvl w:ilvl="2" w:tplc="1A6A974A">
      <w:start w:val="1"/>
      <w:numFmt w:val="decimal"/>
      <w:lvlText w:val="%3."/>
      <w:lvlJc w:val="left"/>
      <w:pPr>
        <w:tabs>
          <w:tab w:val="num" w:pos="3600"/>
        </w:tabs>
        <w:ind w:left="3600" w:hanging="360"/>
      </w:pPr>
    </w:lvl>
    <w:lvl w:ilvl="3" w:tplc="5CC2F87C">
      <w:start w:val="1"/>
      <w:numFmt w:val="decimal"/>
      <w:lvlText w:val="%4."/>
      <w:lvlJc w:val="left"/>
      <w:pPr>
        <w:tabs>
          <w:tab w:val="num" w:pos="4320"/>
        </w:tabs>
        <w:ind w:left="4320" w:hanging="360"/>
      </w:pPr>
    </w:lvl>
    <w:lvl w:ilvl="4" w:tplc="4BA08EC6">
      <w:start w:val="1"/>
      <w:numFmt w:val="decimal"/>
      <w:lvlText w:val="%5."/>
      <w:lvlJc w:val="left"/>
      <w:pPr>
        <w:tabs>
          <w:tab w:val="num" w:pos="5040"/>
        </w:tabs>
        <w:ind w:left="5040" w:hanging="360"/>
      </w:pPr>
    </w:lvl>
    <w:lvl w:ilvl="5" w:tplc="DB3E9AA0">
      <w:start w:val="1"/>
      <w:numFmt w:val="decimal"/>
      <w:lvlText w:val="%6."/>
      <w:lvlJc w:val="left"/>
      <w:pPr>
        <w:tabs>
          <w:tab w:val="num" w:pos="5760"/>
        </w:tabs>
        <w:ind w:left="5760" w:hanging="360"/>
      </w:pPr>
    </w:lvl>
    <w:lvl w:ilvl="6" w:tplc="57A61182">
      <w:start w:val="1"/>
      <w:numFmt w:val="decimal"/>
      <w:lvlText w:val="%7."/>
      <w:lvlJc w:val="left"/>
      <w:pPr>
        <w:tabs>
          <w:tab w:val="num" w:pos="6480"/>
        </w:tabs>
        <w:ind w:left="6480" w:hanging="360"/>
      </w:pPr>
    </w:lvl>
    <w:lvl w:ilvl="7" w:tplc="F8CA00BE">
      <w:start w:val="1"/>
      <w:numFmt w:val="decimal"/>
      <w:lvlText w:val="%8."/>
      <w:lvlJc w:val="left"/>
      <w:pPr>
        <w:tabs>
          <w:tab w:val="num" w:pos="7200"/>
        </w:tabs>
        <w:ind w:left="7200" w:hanging="360"/>
      </w:pPr>
    </w:lvl>
    <w:lvl w:ilvl="8" w:tplc="BF268AD8">
      <w:start w:val="1"/>
      <w:numFmt w:val="decimal"/>
      <w:lvlText w:val="%9."/>
      <w:lvlJc w:val="left"/>
      <w:pPr>
        <w:tabs>
          <w:tab w:val="num" w:pos="7920"/>
        </w:tabs>
        <w:ind w:left="7920" w:hanging="360"/>
      </w:pPr>
    </w:lvl>
  </w:abstractNum>
  <w:abstractNum w:abstractNumId="171" w15:restartNumberingAfterBreak="0">
    <w:nsid w:val="7BCA51D4"/>
    <w:multiLevelType w:val="hybridMultilevel"/>
    <w:tmpl w:val="07269300"/>
    <w:lvl w:ilvl="0" w:tplc="DE7A67CE">
      <w:start w:val="1"/>
      <w:numFmt w:val="bullet"/>
      <w:lvlText w:val=""/>
      <w:lvlJc w:val="left"/>
      <w:pPr>
        <w:tabs>
          <w:tab w:val="num" w:pos="720"/>
        </w:tabs>
        <w:ind w:left="720" w:hanging="360"/>
      </w:pPr>
      <w:rPr>
        <w:rFonts w:ascii="Symbol" w:hAnsi="Symbol" w:hint="default"/>
        <w:sz w:val="20"/>
      </w:rPr>
    </w:lvl>
    <w:lvl w:ilvl="1" w:tplc="DD62AF48">
      <w:start w:val="1"/>
      <w:numFmt w:val="bullet"/>
      <w:lvlText w:val="o"/>
      <w:lvlJc w:val="left"/>
      <w:pPr>
        <w:tabs>
          <w:tab w:val="num" w:pos="1440"/>
        </w:tabs>
        <w:ind w:left="1440" w:hanging="360"/>
      </w:pPr>
      <w:rPr>
        <w:rFonts w:ascii="Courier New" w:hAnsi="Courier New" w:hint="default"/>
        <w:sz w:val="20"/>
      </w:rPr>
    </w:lvl>
    <w:lvl w:ilvl="2" w:tplc="E6E8CF66">
      <w:start w:val="1"/>
      <w:numFmt w:val="bullet"/>
      <w:lvlText w:val=""/>
      <w:lvlJc w:val="left"/>
      <w:pPr>
        <w:tabs>
          <w:tab w:val="num" w:pos="2160"/>
        </w:tabs>
        <w:ind w:left="2160" w:hanging="360"/>
      </w:pPr>
      <w:rPr>
        <w:rFonts w:ascii="Wingdings" w:hAnsi="Wingdings" w:hint="default"/>
        <w:sz w:val="20"/>
      </w:rPr>
    </w:lvl>
    <w:lvl w:ilvl="3" w:tplc="149E38D8">
      <w:start w:val="1"/>
      <w:numFmt w:val="bullet"/>
      <w:lvlText w:val=""/>
      <w:lvlJc w:val="left"/>
      <w:pPr>
        <w:tabs>
          <w:tab w:val="num" w:pos="2880"/>
        </w:tabs>
        <w:ind w:left="2880" w:hanging="360"/>
      </w:pPr>
      <w:rPr>
        <w:rFonts w:ascii="Wingdings" w:hAnsi="Wingdings" w:hint="default"/>
        <w:sz w:val="20"/>
      </w:rPr>
    </w:lvl>
    <w:lvl w:ilvl="4" w:tplc="13366746">
      <w:start w:val="1"/>
      <w:numFmt w:val="bullet"/>
      <w:lvlText w:val=""/>
      <w:lvlJc w:val="left"/>
      <w:pPr>
        <w:tabs>
          <w:tab w:val="num" w:pos="3600"/>
        </w:tabs>
        <w:ind w:left="3600" w:hanging="360"/>
      </w:pPr>
      <w:rPr>
        <w:rFonts w:ascii="Wingdings" w:hAnsi="Wingdings" w:hint="default"/>
        <w:sz w:val="20"/>
      </w:rPr>
    </w:lvl>
    <w:lvl w:ilvl="5" w:tplc="41441A1C">
      <w:start w:val="1"/>
      <w:numFmt w:val="bullet"/>
      <w:lvlText w:val=""/>
      <w:lvlJc w:val="left"/>
      <w:pPr>
        <w:tabs>
          <w:tab w:val="num" w:pos="4320"/>
        </w:tabs>
        <w:ind w:left="4320" w:hanging="360"/>
      </w:pPr>
      <w:rPr>
        <w:rFonts w:ascii="Wingdings" w:hAnsi="Wingdings" w:hint="default"/>
        <w:sz w:val="20"/>
      </w:rPr>
    </w:lvl>
    <w:lvl w:ilvl="6" w:tplc="1A661D8C">
      <w:start w:val="1"/>
      <w:numFmt w:val="bullet"/>
      <w:lvlText w:val=""/>
      <w:lvlJc w:val="left"/>
      <w:pPr>
        <w:tabs>
          <w:tab w:val="num" w:pos="5040"/>
        </w:tabs>
        <w:ind w:left="5040" w:hanging="360"/>
      </w:pPr>
      <w:rPr>
        <w:rFonts w:ascii="Wingdings" w:hAnsi="Wingdings" w:hint="default"/>
        <w:sz w:val="20"/>
      </w:rPr>
    </w:lvl>
    <w:lvl w:ilvl="7" w:tplc="FE9683A4">
      <w:start w:val="1"/>
      <w:numFmt w:val="bullet"/>
      <w:lvlText w:val=""/>
      <w:lvlJc w:val="left"/>
      <w:pPr>
        <w:tabs>
          <w:tab w:val="num" w:pos="5760"/>
        </w:tabs>
        <w:ind w:left="5760" w:hanging="360"/>
      </w:pPr>
      <w:rPr>
        <w:rFonts w:ascii="Wingdings" w:hAnsi="Wingdings" w:hint="default"/>
        <w:sz w:val="20"/>
      </w:rPr>
    </w:lvl>
    <w:lvl w:ilvl="8" w:tplc="C42E925E">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CE5D3D"/>
    <w:multiLevelType w:val="multilevel"/>
    <w:tmpl w:val="4968973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15:restartNumberingAfterBreak="0">
    <w:nsid w:val="7D5877F2"/>
    <w:multiLevelType w:val="hybridMultilevel"/>
    <w:tmpl w:val="C2860CA6"/>
    <w:lvl w:ilvl="0" w:tplc="57BAE58C">
      <w:start w:val="1"/>
      <w:numFmt w:val="bullet"/>
      <w:lvlText w:val="o"/>
      <w:lvlJc w:val="left"/>
      <w:pPr>
        <w:ind w:left="720" w:hanging="360"/>
      </w:pPr>
      <w:rPr>
        <w:rFonts w:ascii="Courier New" w:hAnsi="Courier New" w:hint="default"/>
        <w:sz w:val="20"/>
      </w:rPr>
    </w:lvl>
    <w:lvl w:ilvl="1" w:tplc="FFFFFFFF">
      <w:start w:val="1"/>
      <w:numFmt w:val="bullet"/>
      <w:lvlText w:val="o"/>
      <w:lvlJc w:val="left"/>
      <w:pPr>
        <w:tabs>
          <w:tab w:val="num" w:pos="1440"/>
        </w:tabs>
        <w:ind w:left="1440" w:hanging="360"/>
      </w:pPr>
      <w:rPr>
        <w:rFonts w:ascii="Courier New" w:hAnsi="Courier New" w:hint="default"/>
        <w:sz w:val="20"/>
      </w:rPr>
    </w:lvl>
    <w:lvl w:ilvl="2" w:tplc="FFFFFFFF">
      <w:start w:val="1"/>
      <w:numFmt w:val="bullet"/>
      <w:lvlText w:val=""/>
      <w:lvlJc w:val="left"/>
      <w:pPr>
        <w:tabs>
          <w:tab w:val="num" w:pos="2160"/>
        </w:tabs>
        <w:ind w:left="2160" w:hanging="360"/>
      </w:pPr>
      <w:rPr>
        <w:rFonts w:ascii="Wingdings" w:hAnsi="Wingdings" w:hint="default"/>
        <w:sz w:val="20"/>
      </w:rPr>
    </w:lvl>
    <w:lvl w:ilvl="3" w:tplc="FFFFFFFF">
      <w:start w:val="1"/>
      <w:numFmt w:val="bullet"/>
      <w:lvlText w:val=""/>
      <w:lvlJc w:val="left"/>
      <w:pPr>
        <w:tabs>
          <w:tab w:val="num" w:pos="2880"/>
        </w:tabs>
        <w:ind w:left="2880" w:hanging="360"/>
      </w:pPr>
      <w:rPr>
        <w:rFonts w:ascii="Wingdings" w:hAnsi="Wingdings" w:hint="default"/>
        <w:sz w:val="20"/>
      </w:rPr>
    </w:lvl>
    <w:lvl w:ilvl="4" w:tplc="FFFFFFFF">
      <w:start w:val="1"/>
      <w:numFmt w:val="bullet"/>
      <w:lvlText w:val=""/>
      <w:lvlJc w:val="left"/>
      <w:pPr>
        <w:tabs>
          <w:tab w:val="num" w:pos="3600"/>
        </w:tabs>
        <w:ind w:left="3600" w:hanging="360"/>
      </w:pPr>
      <w:rPr>
        <w:rFonts w:ascii="Wingdings" w:hAnsi="Wingdings" w:hint="default"/>
        <w:sz w:val="20"/>
      </w:rPr>
    </w:lvl>
    <w:lvl w:ilvl="5" w:tplc="FFFFFFFF">
      <w:start w:val="1"/>
      <w:numFmt w:val="bullet"/>
      <w:lvlText w:val=""/>
      <w:lvlJc w:val="left"/>
      <w:pPr>
        <w:tabs>
          <w:tab w:val="num" w:pos="4320"/>
        </w:tabs>
        <w:ind w:left="4320" w:hanging="360"/>
      </w:pPr>
      <w:rPr>
        <w:rFonts w:ascii="Wingdings" w:hAnsi="Wingdings" w:hint="default"/>
        <w:sz w:val="20"/>
      </w:rPr>
    </w:lvl>
    <w:lvl w:ilvl="6" w:tplc="FFFFFFFF">
      <w:start w:val="1"/>
      <w:numFmt w:val="bullet"/>
      <w:lvlText w:val=""/>
      <w:lvlJc w:val="left"/>
      <w:pPr>
        <w:tabs>
          <w:tab w:val="num" w:pos="5040"/>
        </w:tabs>
        <w:ind w:left="5040" w:hanging="360"/>
      </w:pPr>
      <w:rPr>
        <w:rFonts w:ascii="Wingdings" w:hAnsi="Wingdings" w:hint="default"/>
        <w:sz w:val="20"/>
      </w:rPr>
    </w:lvl>
    <w:lvl w:ilvl="7" w:tplc="FFFFFFFF">
      <w:start w:val="1"/>
      <w:numFmt w:val="bullet"/>
      <w:lvlText w:val=""/>
      <w:lvlJc w:val="left"/>
      <w:pPr>
        <w:tabs>
          <w:tab w:val="num" w:pos="5760"/>
        </w:tabs>
        <w:ind w:left="5760" w:hanging="360"/>
      </w:pPr>
      <w:rPr>
        <w:rFonts w:ascii="Wingdings" w:hAnsi="Wingdings" w:hint="default"/>
        <w:sz w:val="20"/>
      </w:rPr>
    </w:lvl>
    <w:lvl w:ilvl="8" w:tplc="FFFFFFFF">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EB736A"/>
    <w:multiLevelType w:val="hybridMultilevel"/>
    <w:tmpl w:val="D5B6616A"/>
    <w:lvl w:ilvl="0" w:tplc="8DB4B7DA">
      <w:start w:val="1"/>
      <w:numFmt w:val="decimal"/>
      <w:lvlText w:val="%1."/>
      <w:lvlJc w:val="left"/>
      <w:pPr>
        <w:tabs>
          <w:tab w:val="num" w:pos="720"/>
        </w:tabs>
        <w:ind w:left="720" w:hanging="360"/>
      </w:pPr>
    </w:lvl>
    <w:lvl w:ilvl="1" w:tplc="A3BCD0A8">
      <w:start w:val="1"/>
      <w:numFmt w:val="decimal"/>
      <w:lvlText w:val="%2."/>
      <w:lvlJc w:val="left"/>
      <w:pPr>
        <w:tabs>
          <w:tab w:val="num" w:pos="1440"/>
        </w:tabs>
        <w:ind w:left="1440" w:hanging="360"/>
      </w:pPr>
    </w:lvl>
    <w:lvl w:ilvl="2" w:tplc="5C208D42">
      <w:start w:val="1"/>
      <w:numFmt w:val="decimal"/>
      <w:lvlText w:val="%3."/>
      <w:lvlJc w:val="left"/>
      <w:pPr>
        <w:tabs>
          <w:tab w:val="num" w:pos="2160"/>
        </w:tabs>
        <w:ind w:left="2160" w:hanging="360"/>
      </w:pPr>
    </w:lvl>
    <w:lvl w:ilvl="3" w:tplc="C6564306">
      <w:start w:val="1"/>
      <w:numFmt w:val="decimal"/>
      <w:lvlText w:val="%4."/>
      <w:lvlJc w:val="left"/>
      <w:pPr>
        <w:tabs>
          <w:tab w:val="num" w:pos="2880"/>
        </w:tabs>
        <w:ind w:left="2880" w:hanging="360"/>
      </w:pPr>
    </w:lvl>
    <w:lvl w:ilvl="4" w:tplc="A6047B04">
      <w:start w:val="1"/>
      <w:numFmt w:val="decimal"/>
      <w:lvlText w:val="%5."/>
      <w:lvlJc w:val="left"/>
      <w:pPr>
        <w:tabs>
          <w:tab w:val="num" w:pos="3600"/>
        </w:tabs>
        <w:ind w:left="3600" w:hanging="360"/>
      </w:pPr>
    </w:lvl>
    <w:lvl w:ilvl="5" w:tplc="B02CFAA8">
      <w:start w:val="1"/>
      <w:numFmt w:val="decimal"/>
      <w:lvlText w:val="%6."/>
      <w:lvlJc w:val="left"/>
      <w:pPr>
        <w:tabs>
          <w:tab w:val="num" w:pos="4320"/>
        </w:tabs>
        <w:ind w:left="4320" w:hanging="360"/>
      </w:pPr>
    </w:lvl>
    <w:lvl w:ilvl="6" w:tplc="CB065F8E">
      <w:start w:val="1"/>
      <w:numFmt w:val="decimal"/>
      <w:lvlText w:val="%7."/>
      <w:lvlJc w:val="left"/>
      <w:pPr>
        <w:tabs>
          <w:tab w:val="num" w:pos="5040"/>
        </w:tabs>
        <w:ind w:left="5040" w:hanging="360"/>
      </w:pPr>
    </w:lvl>
    <w:lvl w:ilvl="7" w:tplc="48E8684E">
      <w:start w:val="1"/>
      <w:numFmt w:val="decimal"/>
      <w:lvlText w:val="%8."/>
      <w:lvlJc w:val="left"/>
      <w:pPr>
        <w:tabs>
          <w:tab w:val="num" w:pos="5760"/>
        </w:tabs>
        <w:ind w:left="5760" w:hanging="360"/>
      </w:pPr>
    </w:lvl>
    <w:lvl w:ilvl="8" w:tplc="13420F68">
      <w:start w:val="1"/>
      <w:numFmt w:val="decimal"/>
      <w:lvlText w:val="%9."/>
      <w:lvlJc w:val="left"/>
      <w:pPr>
        <w:tabs>
          <w:tab w:val="num" w:pos="6480"/>
        </w:tabs>
        <w:ind w:left="6480" w:hanging="360"/>
      </w:pPr>
    </w:lvl>
  </w:abstractNum>
  <w:abstractNum w:abstractNumId="175" w15:restartNumberingAfterBreak="0">
    <w:nsid w:val="7E170D0F"/>
    <w:multiLevelType w:val="multilevel"/>
    <w:tmpl w:val="61AEA91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15:restartNumberingAfterBreak="0">
    <w:nsid w:val="7F082DBD"/>
    <w:multiLevelType w:val="hybridMultilevel"/>
    <w:tmpl w:val="E7A095B8"/>
    <w:lvl w:ilvl="0" w:tplc="5E32133E">
      <w:start w:val="14"/>
      <w:numFmt w:val="decimal"/>
      <w:lvlText w:val="%1."/>
      <w:lvlJc w:val="left"/>
      <w:pPr>
        <w:tabs>
          <w:tab w:val="num" w:pos="720"/>
        </w:tabs>
        <w:ind w:left="720" w:hanging="360"/>
      </w:pPr>
    </w:lvl>
    <w:lvl w:ilvl="1" w:tplc="B5EE04B6">
      <w:start w:val="1"/>
      <w:numFmt w:val="decimal"/>
      <w:lvlText w:val="%2."/>
      <w:lvlJc w:val="left"/>
      <w:pPr>
        <w:tabs>
          <w:tab w:val="num" w:pos="1440"/>
        </w:tabs>
        <w:ind w:left="1440" w:hanging="360"/>
      </w:pPr>
    </w:lvl>
    <w:lvl w:ilvl="2" w:tplc="3B802EB8">
      <w:start w:val="1"/>
      <w:numFmt w:val="decimal"/>
      <w:lvlText w:val="%3."/>
      <w:lvlJc w:val="left"/>
      <w:pPr>
        <w:tabs>
          <w:tab w:val="num" w:pos="2160"/>
        </w:tabs>
        <w:ind w:left="2160" w:hanging="360"/>
      </w:pPr>
    </w:lvl>
    <w:lvl w:ilvl="3" w:tplc="C1DA7460">
      <w:start w:val="1"/>
      <w:numFmt w:val="decimal"/>
      <w:lvlText w:val="%4."/>
      <w:lvlJc w:val="left"/>
      <w:pPr>
        <w:tabs>
          <w:tab w:val="num" w:pos="2880"/>
        </w:tabs>
        <w:ind w:left="2880" w:hanging="360"/>
      </w:pPr>
    </w:lvl>
    <w:lvl w:ilvl="4" w:tplc="029C9238">
      <w:start w:val="1"/>
      <w:numFmt w:val="decimal"/>
      <w:lvlText w:val="%5."/>
      <w:lvlJc w:val="left"/>
      <w:pPr>
        <w:tabs>
          <w:tab w:val="num" w:pos="3600"/>
        </w:tabs>
        <w:ind w:left="3600" w:hanging="360"/>
      </w:pPr>
    </w:lvl>
    <w:lvl w:ilvl="5" w:tplc="152A5554">
      <w:start w:val="1"/>
      <w:numFmt w:val="decimal"/>
      <w:lvlText w:val="%6."/>
      <w:lvlJc w:val="left"/>
      <w:pPr>
        <w:tabs>
          <w:tab w:val="num" w:pos="4320"/>
        </w:tabs>
        <w:ind w:left="4320" w:hanging="360"/>
      </w:pPr>
    </w:lvl>
    <w:lvl w:ilvl="6" w:tplc="E54671DC">
      <w:start w:val="1"/>
      <w:numFmt w:val="decimal"/>
      <w:lvlText w:val="%7."/>
      <w:lvlJc w:val="left"/>
      <w:pPr>
        <w:tabs>
          <w:tab w:val="num" w:pos="5040"/>
        </w:tabs>
        <w:ind w:left="5040" w:hanging="360"/>
      </w:pPr>
    </w:lvl>
    <w:lvl w:ilvl="7" w:tplc="A9B653C4">
      <w:start w:val="1"/>
      <w:numFmt w:val="decimal"/>
      <w:lvlText w:val="%8."/>
      <w:lvlJc w:val="left"/>
      <w:pPr>
        <w:tabs>
          <w:tab w:val="num" w:pos="5760"/>
        </w:tabs>
        <w:ind w:left="5760" w:hanging="360"/>
      </w:pPr>
    </w:lvl>
    <w:lvl w:ilvl="8" w:tplc="ECF87090">
      <w:start w:val="1"/>
      <w:numFmt w:val="decimal"/>
      <w:lvlText w:val="%9."/>
      <w:lvlJc w:val="left"/>
      <w:pPr>
        <w:tabs>
          <w:tab w:val="num" w:pos="6480"/>
        </w:tabs>
        <w:ind w:left="6480" w:hanging="360"/>
      </w:pPr>
    </w:lvl>
  </w:abstractNum>
  <w:abstractNum w:abstractNumId="177" w15:restartNumberingAfterBreak="0">
    <w:nsid w:val="7F64796D"/>
    <w:multiLevelType w:val="hybridMultilevel"/>
    <w:tmpl w:val="1ABE52D2"/>
    <w:lvl w:ilvl="0" w:tplc="FFFFFFFF">
      <w:start w:val="10"/>
      <w:numFmt w:val="decimal"/>
      <w:lvlText w:val="%1."/>
      <w:lvlJc w:val="left"/>
      <w:pPr>
        <w:tabs>
          <w:tab w:val="num" w:pos="720"/>
        </w:tabs>
        <w:ind w:left="720" w:hanging="360"/>
      </w:pPr>
    </w:lvl>
    <w:lvl w:ilvl="1" w:tplc="89C81DDC">
      <w:start w:val="9"/>
      <w:numFmt w:val="decimal"/>
      <w:lvlText w:val="%2."/>
      <w:lvlJc w:val="left"/>
      <w:pPr>
        <w:tabs>
          <w:tab w:val="num" w:pos="1440"/>
        </w:tabs>
        <w:ind w:left="360" w:hanging="360"/>
      </w:pPr>
      <w:rPr>
        <w:rFonts w:hint="default"/>
      </w:rPr>
    </w:lvl>
    <w:lvl w:ilvl="2" w:tplc="0409000F">
      <w:start w:val="1"/>
      <w:numFmt w:val="decimal"/>
      <w:lvlText w:val="%3."/>
      <w:lvlJc w:val="left"/>
      <w:pPr>
        <w:ind w:left="72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982582499">
    <w:abstractNumId w:val="19"/>
  </w:num>
  <w:num w:numId="2" w16cid:durableId="1950624670">
    <w:abstractNumId w:val="15"/>
  </w:num>
  <w:num w:numId="3" w16cid:durableId="978531115">
    <w:abstractNumId w:val="171"/>
  </w:num>
  <w:num w:numId="4" w16cid:durableId="64769482">
    <w:abstractNumId w:val="117"/>
  </w:num>
  <w:num w:numId="5" w16cid:durableId="1648779725">
    <w:abstractNumId w:val="85"/>
  </w:num>
  <w:num w:numId="6" w16cid:durableId="1152674888">
    <w:abstractNumId w:val="84"/>
    <w:lvlOverride w:ilvl="0">
      <w:lvl w:ilvl="0" w:tplc="F6D26BB6">
        <w:start w:val="1"/>
        <w:numFmt w:val="decimal"/>
        <w:lvlText w:val="%1."/>
        <w:lvlJc w:val="left"/>
      </w:lvl>
    </w:lvlOverride>
  </w:num>
  <w:num w:numId="7" w16cid:durableId="725375807">
    <w:abstractNumId w:val="23"/>
    <w:lvlOverride w:ilvl="0">
      <w:lvl w:ilvl="0" w:tplc="86C0DB1C">
        <w:start w:val="1"/>
        <w:numFmt w:val="decimal"/>
        <w:lvlText w:val="%1."/>
        <w:lvlJc w:val="left"/>
      </w:lvl>
    </w:lvlOverride>
  </w:num>
  <w:num w:numId="8" w16cid:durableId="226497401">
    <w:abstractNumId w:val="141"/>
    <w:lvlOverride w:ilvl="0">
      <w:lvl w:ilvl="0" w:tplc="1D02371A">
        <w:start w:val="1"/>
        <w:numFmt w:val="decimal"/>
        <w:lvlText w:val="%1."/>
        <w:lvlJc w:val="left"/>
      </w:lvl>
    </w:lvlOverride>
  </w:num>
  <w:num w:numId="9" w16cid:durableId="103624228">
    <w:abstractNumId w:val="27"/>
    <w:lvlOverride w:ilvl="0">
      <w:lvl w:ilvl="0" w:tplc="76D2B926">
        <w:start w:val="1"/>
        <w:numFmt w:val="decimal"/>
        <w:lvlText w:val="%1."/>
        <w:lvlJc w:val="left"/>
      </w:lvl>
    </w:lvlOverride>
  </w:num>
  <w:num w:numId="10" w16cid:durableId="2019037059">
    <w:abstractNumId w:val="101"/>
    <w:lvlOverride w:ilvl="0">
      <w:lvl w:ilvl="0" w:tplc="BD00634A">
        <w:start w:val="1"/>
        <w:numFmt w:val="decimal"/>
        <w:lvlText w:val="%1."/>
        <w:lvlJc w:val="left"/>
      </w:lvl>
    </w:lvlOverride>
  </w:num>
  <w:num w:numId="11" w16cid:durableId="1298293829">
    <w:abstractNumId w:val="50"/>
    <w:lvlOverride w:ilvl="0">
      <w:lvl w:ilvl="0" w:tplc="150E369E">
        <w:start w:val="1"/>
        <w:numFmt w:val="decimal"/>
        <w:lvlText w:val="%1."/>
        <w:lvlJc w:val="left"/>
      </w:lvl>
    </w:lvlOverride>
  </w:num>
  <w:num w:numId="12" w16cid:durableId="572664588">
    <w:abstractNumId w:val="169"/>
    <w:lvlOverride w:ilvl="0">
      <w:lvl w:ilvl="0" w:tplc="D58C12F6">
        <w:start w:val="1"/>
        <w:numFmt w:val="decimal"/>
        <w:lvlText w:val="%1."/>
        <w:lvlJc w:val="left"/>
      </w:lvl>
    </w:lvlOverride>
  </w:num>
  <w:num w:numId="13" w16cid:durableId="2114550503">
    <w:abstractNumId w:val="131"/>
    <w:lvlOverride w:ilvl="0">
      <w:lvl w:ilvl="0" w:tplc="C07E339C">
        <w:start w:val="1"/>
        <w:numFmt w:val="decimal"/>
        <w:lvlText w:val="%1."/>
        <w:lvlJc w:val="left"/>
      </w:lvl>
    </w:lvlOverride>
  </w:num>
  <w:num w:numId="14" w16cid:durableId="507134930">
    <w:abstractNumId w:val="49"/>
    <w:lvlOverride w:ilvl="0">
      <w:lvl w:ilvl="0" w:tplc="B596EB8E">
        <w:start w:val="1"/>
        <w:numFmt w:val="decimal"/>
        <w:lvlText w:val="%1."/>
        <w:lvlJc w:val="left"/>
      </w:lvl>
    </w:lvlOverride>
  </w:num>
  <w:num w:numId="15" w16cid:durableId="754057856">
    <w:abstractNumId w:val="43"/>
    <w:lvlOverride w:ilvl="0">
      <w:lvl w:ilvl="0" w:tplc="41247BF6">
        <w:start w:val="1"/>
        <w:numFmt w:val="decimal"/>
        <w:lvlText w:val="%1."/>
        <w:lvlJc w:val="left"/>
      </w:lvl>
    </w:lvlOverride>
  </w:num>
  <w:num w:numId="16" w16cid:durableId="1875342050">
    <w:abstractNumId w:val="48"/>
    <w:lvlOverride w:ilvl="0">
      <w:lvl w:ilvl="0" w:tplc="64DCB1C4">
        <w:start w:val="1"/>
        <w:numFmt w:val="decimal"/>
        <w:lvlText w:val="%1."/>
        <w:lvlJc w:val="left"/>
      </w:lvl>
    </w:lvlOverride>
  </w:num>
  <w:num w:numId="17" w16cid:durableId="1043402207">
    <w:abstractNumId w:val="164"/>
    <w:lvlOverride w:ilvl="0">
      <w:lvl w:ilvl="0" w:tplc="83F4A364">
        <w:start w:val="1"/>
        <w:numFmt w:val="decimal"/>
        <w:lvlText w:val="%1."/>
        <w:lvlJc w:val="left"/>
      </w:lvl>
    </w:lvlOverride>
  </w:num>
  <w:num w:numId="18" w16cid:durableId="1927380816">
    <w:abstractNumId w:val="108"/>
    <w:lvlOverride w:ilvl="0">
      <w:lvl w:ilvl="0" w:tplc="B262068E">
        <w:start w:val="1"/>
        <w:numFmt w:val="decimal"/>
        <w:lvlText w:val="%1."/>
        <w:lvlJc w:val="left"/>
      </w:lvl>
    </w:lvlOverride>
  </w:num>
  <w:num w:numId="19" w16cid:durableId="2051612430">
    <w:abstractNumId w:val="73"/>
    <w:lvlOverride w:ilvl="0">
      <w:lvl w:ilvl="0" w:tplc="41BE6CCE">
        <w:start w:val="1"/>
        <w:numFmt w:val="decimal"/>
        <w:lvlText w:val="%1."/>
        <w:lvlJc w:val="left"/>
      </w:lvl>
    </w:lvlOverride>
  </w:num>
  <w:num w:numId="20" w16cid:durableId="1333683140">
    <w:abstractNumId w:val="60"/>
    <w:lvlOverride w:ilvl="0">
      <w:lvl w:ilvl="0" w:tplc="33DCCD82">
        <w:start w:val="1"/>
        <w:numFmt w:val="decimal"/>
        <w:lvlText w:val="%1."/>
        <w:lvlJc w:val="left"/>
      </w:lvl>
    </w:lvlOverride>
  </w:num>
  <w:num w:numId="21" w16cid:durableId="1539777972">
    <w:abstractNumId w:val="36"/>
    <w:lvlOverride w:ilvl="0">
      <w:lvl w:ilvl="0" w:tplc="2FDC5EA4">
        <w:start w:val="1"/>
        <w:numFmt w:val="decimal"/>
        <w:lvlText w:val="%1."/>
        <w:lvlJc w:val="left"/>
      </w:lvl>
    </w:lvlOverride>
  </w:num>
  <w:num w:numId="22" w16cid:durableId="1271207965">
    <w:abstractNumId w:val="144"/>
    <w:lvlOverride w:ilvl="0">
      <w:lvl w:ilvl="0" w:tplc="30A451C0">
        <w:start w:val="1"/>
        <w:numFmt w:val="decimal"/>
        <w:lvlText w:val="%1."/>
        <w:lvlJc w:val="left"/>
      </w:lvl>
    </w:lvlOverride>
  </w:num>
  <w:num w:numId="23" w16cid:durableId="1927808350">
    <w:abstractNumId w:val="21"/>
    <w:lvlOverride w:ilvl="0">
      <w:lvl w:ilvl="0" w:tplc="DA36C75A">
        <w:start w:val="1"/>
        <w:numFmt w:val="decimal"/>
        <w:lvlText w:val="%1."/>
        <w:lvlJc w:val="left"/>
      </w:lvl>
    </w:lvlOverride>
  </w:num>
  <w:num w:numId="24" w16cid:durableId="1710372438">
    <w:abstractNumId w:val="34"/>
    <w:lvlOverride w:ilvl="0">
      <w:lvl w:ilvl="0" w:tplc="371CB494">
        <w:start w:val="1"/>
        <w:numFmt w:val="decimal"/>
        <w:lvlText w:val="%1."/>
        <w:lvlJc w:val="left"/>
      </w:lvl>
    </w:lvlOverride>
  </w:num>
  <w:num w:numId="25" w16cid:durableId="2009819971">
    <w:abstractNumId w:val="135"/>
    <w:lvlOverride w:ilvl="0">
      <w:lvl w:ilvl="0" w:tplc="D1A8A522">
        <w:start w:val="1"/>
        <w:numFmt w:val="decimal"/>
        <w:lvlText w:val="%1."/>
        <w:lvlJc w:val="left"/>
      </w:lvl>
    </w:lvlOverride>
  </w:num>
  <w:num w:numId="26" w16cid:durableId="1781340662">
    <w:abstractNumId w:val="31"/>
    <w:lvlOverride w:ilvl="0">
      <w:lvl w:ilvl="0" w:tplc="B29815D6">
        <w:start w:val="1"/>
        <w:numFmt w:val="decimal"/>
        <w:lvlText w:val="%1."/>
        <w:lvlJc w:val="left"/>
      </w:lvl>
    </w:lvlOverride>
  </w:num>
  <w:num w:numId="27" w16cid:durableId="2007398573">
    <w:abstractNumId w:val="17"/>
    <w:lvlOverride w:ilvl="0">
      <w:lvl w:ilvl="0" w:tplc="082E4760">
        <w:start w:val="1"/>
        <w:numFmt w:val="decimal"/>
        <w:lvlText w:val="%1."/>
        <w:lvlJc w:val="left"/>
      </w:lvl>
    </w:lvlOverride>
  </w:num>
  <w:num w:numId="28" w16cid:durableId="2066365838">
    <w:abstractNumId w:val="113"/>
    <w:lvlOverride w:ilvl="0">
      <w:lvl w:ilvl="0" w:tplc="B3F202AA">
        <w:start w:val="1"/>
        <w:numFmt w:val="decimal"/>
        <w:lvlText w:val="%1."/>
        <w:lvlJc w:val="left"/>
        <w:rPr>
          <w:rFonts w:ascii="Arial" w:hAnsi="Arial" w:cs="Arial" w:hint="default"/>
        </w:rPr>
      </w:lvl>
    </w:lvlOverride>
  </w:num>
  <w:num w:numId="29" w16cid:durableId="1595817865">
    <w:abstractNumId w:val="152"/>
    <w:lvlOverride w:ilvl="0">
      <w:lvl w:ilvl="0" w:tplc="D28E493E">
        <w:start w:val="1"/>
        <w:numFmt w:val="decimal"/>
        <w:lvlText w:val="%1."/>
        <w:lvlJc w:val="left"/>
      </w:lvl>
    </w:lvlOverride>
  </w:num>
  <w:num w:numId="30" w16cid:durableId="859313713">
    <w:abstractNumId w:val="62"/>
  </w:num>
  <w:num w:numId="31" w16cid:durableId="1886601231">
    <w:abstractNumId w:val="20"/>
    <w:lvlOverride w:ilvl="0">
      <w:lvl w:ilvl="0" w:tplc="CD9A1618">
        <w:start w:val="1"/>
        <w:numFmt w:val="decimal"/>
        <w:lvlText w:val="%1."/>
        <w:lvlJc w:val="left"/>
      </w:lvl>
    </w:lvlOverride>
  </w:num>
  <w:num w:numId="32" w16cid:durableId="1120103916">
    <w:abstractNumId w:val="153"/>
    <w:lvlOverride w:ilvl="0">
      <w:lvl w:ilvl="0" w:tplc="FDC87076">
        <w:start w:val="1"/>
        <w:numFmt w:val="decimal"/>
        <w:lvlText w:val="%1."/>
        <w:lvlJc w:val="left"/>
      </w:lvl>
    </w:lvlOverride>
  </w:num>
  <w:num w:numId="33" w16cid:durableId="931864107">
    <w:abstractNumId w:val="97"/>
    <w:lvlOverride w:ilvl="0">
      <w:lvl w:ilvl="0" w:tplc="F3C8C680">
        <w:start w:val="1"/>
        <w:numFmt w:val="decimal"/>
        <w:lvlText w:val="%1."/>
        <w:lvlJc w:val="left"/>
      </w:lvl>
    </w:lvlOverride>
  </w:num>
  <w:num w:numId="34" w16cid:durableId="450830190">
    <w:abstractNumId w:val="159"/>
    <w:lvlOverride w:ilvl="0">
      <w:lvl w:ilvl="0" w:tplc="F30CD2BC">
        <w:start w:val="1"/>
        <w:numFmt w:val="decimal"/>
        <w:lvlText w:val="%1."/>
        <w:lvlJc w:val="left"/>
      </w:lvl>
    </w:lvlOverride>
  </w:num>
  <w:num w:numId="35" w16cid:durableId="1630016315">
    <w:abstractNumId w:val="166"/>
    <w:lvlOverride w:ilvl="0">
      <w:lvl w:ilvl="0" w:tplc="F0F2069E">
        <w:start w:val="1"/>
        <w:numFmt w:val="decimal"/>
        <w:lvlText w:val="%1."/>
        <w:lvlJc w:val="left"/>
      </w:lvl>
    </w:lvlOverride>
  </w:num>
  <w:num w:numId="36" w16cid:durableId="2089568608">
    <w:abstractNumId w:val="4"/>
    <w:lvlOverride w:ilvl="0">
      <w:lvl w:ilvl="0" w:tplc="370E7EBA">
        <w:start w:val="1"/>
        <w:numFmt w:val="decimal"/>
        <w:lvlText w:val="%1."/>
        <w:lvlJc w:val="left"/>
      </w:lvl>
    </w:lvlOverride>
  </w:num>
  <w:num w:numId="37" w16cid:durableId="763765716">
    <w:abstractNumId w:val="83"/>
    <w:lvlOverride w:ilvl="0">
      <w:lvl w:ilvl="0" w:tplc="D6505CBA">
        <w:start w:val="1"/>
        <w:numFmt w:val="decimal"/>
        <w:lvlText w:val="%1."/>
        <w:lvlJc w:val="left"/>
      </w:lvl>
    </w:lvlOverride>
  </w:num>
  <w:num w:numId="38" w16cid:durableId="476842795">
    <w:abstractNumId w:val="71"/>
  </w:num>
  <w:num w:numId="39" w16cid:durableId="2048408906">
    <w:abstractNumId w:val="82"/>
    <w:lvlOverride w:ilvl="0">
      <w:lvl w:ilvl="0" w:tplc="0A9EC4CE">
        <w:start w:val="1"/>
        <w:numFmt w:val="decimal"/>
        <w:lvlText w:val="%1."/>
        <w:lvlJc w:val="left"/>
      </w:lvl>
    </w:lvlOverride>
  </w:num>
  <w:num w:numId="40" w16cid:durableId="25761898">
    <w:abstractNumId w:val="107"/>
    <w:lvlOverride w:ilvl="0">
      <w:lvl w:ilvl="0" w:tplc="9958605E">
        <w:start w:val="1"/>
        <w:numFmt w:val="decimal"/>
        <w:lvlText w:val="%1."/>
        <w:lvlJc w:val="left"/>
      </w:lvl>
    </w:lvlOverride>
  </w:num>
  <w:num w:numId="41" w16cid:durableId="1170560687">
    <w:abstractNumId w:val="157"/>
    <w:lvlOverride w:ilvl="0">
      <w:lvl w:ilvl="0" w:tplc="2BB4278C">
        <w:start w:val="1"/>
        <w:numFmt w:val="decimal"/>
        <w:lvlText w:val="%1."/>
        <w:lvlJc w:val="left"/>
      </w:lvl>
    </w:lvlOverride>
  </w:num>
  <w:num w:numId="42" w16cid:durableId="1693804457">
    <w:abstractNumId w:val="160"/>
    <w:lvlOverride w:ilvl="0">
      <w:lvl w:ilvl="0" w:tplc="F7B45356">
        <w:start w:val="1"/>
        <w:numFmt w:val="decimal"/>
        <w:lvlText w:val="%1."/>
        <w:lvlJc w:val="left"/>
      </w:lvl>
    </w:lvlOverride>
  </w:num>
  <w:num w:numId="43" w16cid:durableId="860360933">
    <w:abstractNumId w:val="100"/>
    <w:lvlOverride w:ilvl="0">
      <w:lvl w:ilvl="0" w:tplc="0036527C">
        <w:start w:val="1"/>
        <w:numFmt w:val="decimal"/>
        <w:lvlText w:val="%1."/>
        <w:lvlJc w:val="left"/>
      </w:lvl>
    </w:lvlOverride>
  </w:num>
  <w:num w:numId="44" w16cid:durableId="1877230034">
    <w:abstractNumId w:val="89"/>
    <w:lvlOverride w:ilvl="0">
      <w:lvl w:ilvl="0" w:tplc="65CCC4B6">
        <w:start w:val="1"/>
        <w:numFmt w:val="decimal"/>
        <w:lvlText w:val="%1."/>
        <w:lvlJc w:val="left"/>
      </w:lvl>
    </w:lvlOverride>
  </w:num>
  <w:num w:numId="45" w16cid:durableId="1004744508">
    <w:abstractNumId w:val="165"/>
    <w:lvlOverride w:ilvl="0">
      <w:lvl w:ilvl="0" w:tplc="BDE8DCAE">
        <w:start w:val="1"/>
        <w:numFmt w:val="decimal"/>
        <w:lvlText w:val="%1."/>
        <w:lvlJc w:val="left"/>
      </w:lvl>
    </w:lvlOverride>
  </w:num>
  <w:num w:numId="46" w16cid:durableId="980034321">
    <w:abstractNumId w:val="167"/>
    <w:lvlOverride w:ilvl="0">
      <w:lvl w:ilvl="0" w:tplc="D6B68A1E">
        <w:start w:val="1"/>
        <w:numFmt w:val="decimal"/>
        <w:lvlText w:val="%1."/>
        <w:lvlJc w:val="left"/>
      </w:lvl>
    </w:lvlOverride>
  </w:num>
  <w:num w:numId="47" w16cid:durableId="279924266">
    <w:abstractNumId w:val="37"/>
    <w:lvlOverride w:ilvl="0">
      <w:lvl w:ilvl="0" w:tplc="3FF4E8AC">
        <w:start w:val="1"/>
        <w:numFmt w:val="decimal"/>
        <w:lvlText w:val="%1."/>
        <w:lvlJc w:val="left"/>
      </w:lvl>
    </w:lvlOverride>
  </w:num>
  <w:num w:numId="48" w16cid:durableId="2091778907">
    <w:abstractNumId w:val="14"/>
    <w:lvlOverride w:ilvl="0">
      <w:lvl w:ilvl="0" w:tplc="7388B75C">
        <w:start w:val="1"/>
        <w:numFmt w:val="decimal"/>
        <w:lvlText w:val="%1."/>
        <w:lvlJc w:val="left"/>
      </w:lvl>
    </w:lvlOverride>
  </w:num>
  <w:num w:numId="49" w16cid:durableId="320432083">
    <w:abstractNumId w:val="64"/>
    <w:lvlOverride w:ilvl="0">
      <w:lvl w:ilvl="0" w:tplc="BF129F64">
        <w:start w:val="1"/>
        <w:numFmt w:val="decimal"/>
        <w:lvlText w:val="%1."/>
        <w:lvlJc w:val="left"/>
      </w:lvl>
    </w:lvlOverride>
  </w:num>
  <w:num w:numId="50" w16cid:durableId="375980126">
    <w:abstractNumId w:val="176"/>
    <w:lvlOverride w:ilvl="0">
      <w:lvl w:ilvl="0" w:tplc="5E32133E">
        <w:start w:val="1"/>
        <w:numFmt w:val="decimal"/>
        <w:lvlText w:val="%1."/>
        <w:lvlJc w:val="left"/>
      </w:lvl>
    </w:lvlOverride>
  </w:num>
  <w:num w:numId="51" w16cid:durableId="851921877">
    <w:abstractNumId w:val="143"/>
    <w:lvlOverride w:ilvl="0">
      <w:lvl w:ilvl="0" w:tplc="7C60EA4C">
        <w:start w:val="1"/>
        <w:numFmt w:val="decimal"/>
        <w:lvlText w:val="%1."/>
        <w:lvlJc w:val="left"/>
      </w:lvl>
    </w:lvlOverride>
  </w:num>
  <w:num w:numId="52" w16cid:durableId="255066681">
    <w:abstractNumId w:val="132"/>
    <w:lvlOverride w:ilvl="0">
      <w:lvl w:ilvl="0" w:tplc="89E81350">
        <w:start w:val="1"/>
        <w:numFmt w:val="decimal"/>
        <w:lvlText w:val="%1."/>
        <w:lvlJc w:val="left"/>
      </w:lvl>
    </w:lvlOverride>
  </w:num>
  <w:num w:numId="53" w16cid:durableId="789782633">
    <w:abstractNumId w:val="137"/>
    <w:lvlOverride w:ilvl="0">
      <w:lvl w:ilvl="0" w:tplc="4EB62E6C">
        <w:start w:val="1"/>
        <w:numFmt w:val="decimal"/>
        <w:lvlText w:val="%1."/>
        <w:lvlJc w:val="left"/>
      </w:lvl>
    </w:lvlOverride>
  </w:num>
  <w:num w:numId="54" w16cid:durableId="1785465944">
    <w:abstractNumId w:val="170"/>
  </w:num>
  <w:num w:numId="55" w16cid:durableId="1239825850">
    <w:abstractNumId w:val="88"/>
    <w:lvlOverride w:ilvl="0">
      <w:lvl w:ilvl="0" w:tplc="D884C44C">
        <w:start w:val="1"/>
        <w:numFmt w:val="decimal"/>
        <w:lvlText w:val="%1."/>
        <w:lvlJc w:val="left"/>
      </w:lvl>
    </w:lvlOverride>
  </w:num>
  <w:num w:numId="56" w16cid:durableId="404377550">
    <w:abstractNumId w:val="86"/>
    <w:lvlOverride w:ilvl="0">
      <w:lvl w:ilvl="0" w:tplc="75827364">
        <w:start w:val="1"/>
        <w:numFmt w:val="decimal"/>
        <w:lvlText w:val="%1."/>
        <w:lvlJc w:val="left"/>
      </w:lvl>
    </w:lvlOverride>
  </w:num>
  <w:num w:numId="57" w16cid:durableId="1283877636">
    <w:abstractNumId w:val="74"/>
    <w:lvlOverride w:ilvl="0">
      <w:lvl w:ilvl="0" w:tplc="03E84B46">
        <w:start w:val="1"/>
        <w:numFmt w:val="decimal"/>
        <w:lvlText w:val="%1."/>
        <w:lvlJc w:val="left"/>
      </w:lvl>
    </w:lvlOverride>
  </w:num>
  <w:num w:numId="58" w16cid:durableId="433980344">
    <w:abstractNumId w:val="63"/>
    <w:lvlOverride w:ilvl="0">
      <w:lvl w:ilvl="0" w:tplc="05CA8396">
        <w:start w:val="1"/>
        <w:numFmt w:val="decimal"/>
        <w:lvlText w:val="%1."/>
        <w:lvlJc w:val="left"/>
      </w:lvl>
    </w:lvlOverride>
  </w:num>
  <w:num w:numId="59" w16cid:durableId="1156991188">
    <w:abstractNumId w:val="79"/>
    <w:lvlOverride w:ilvl="0">
      <w:lvl w:ilvl="0" w:tplc="4DEA68FE">
        <w:start w:val="1"/>
        <w:numFmt w:val="decimal"/>
        <w:lvlText w:val="%1."/>
        <w:lvlJc w:val="left"/>
      </w:lvl>
    </w:lvlOverride>
  </w:num>
  <w:num w:numId="60" w16cid:durableId="1259680926">
    <w:abstractNumId w:val="10"/>
    <w:lvlOverride w:ilvl="0">
      <w:lvl w:ilvl="0" w:tplc="6E0AFF7E">
        <w:start w:val="1"/>
        <w:numFmt w:val="decimal"/>
        <w:lvlText w:val="%1."/>
        <w:lvlJc w:val="left"/>
      </w:lvl>
    </w:lvlOverride>
  </w:num>
  <w:num w:numId="61" w16cid:durableId="83190499">
    <w:abstractNumId w:val="119"/>
    <w:lvlOverride w:ilvl="0">
      <w:lvl w:ilvl="0" w:tplc="7F6264AC">
        <w:start w:val="1"/>
        <w:numFmt w:val="decimal"/>
        <w:lvlText w:val="%1."/>
        <w:lvlJc w:val="left"/>
      </w:lvl>
    </w:lvlOverride>
  </w:num>
  <w:num w:numId="62" w16cid:durableId="2079092884">
    <w:abstractNumId w:val="140"/>
    <w:lvlOverride w:ilvl="0">
      <w:lvl w:ilvl="0" w:tplc="4F780CE2">
        <w:start w:val="1"/>
        <w:numFmt w:val="decimal"/>
        <w:lvlText w:val="%1."/>
        <w:lvlJc w:val="left"/>
      </w:lvl>
    </w:lvlOverride>
  </w:num>
  <w:num w:numId="63" w16cid:durableId="2089577591">
    <w:abstractNumId w:val="93"/>
    <w:lvlOverride w:ilvl="0">
      <w:lvl w:ilvl="0" w:tplc="1F346CB4">
        <w:start w:val="1"/>
        <w:numFmt w:val="decimal"/>
        <w:lvlText w:val="%1."/>
        <w:lvlJc w:val="left"/>
      </w:lvl>
    </w:lvlOverride>
  </w:num>
  <w:num w:numId="64" w16cid:durableId="725836348">
    <w:abstractNumId w:val="47"/>
    <w:lvlOverride w:ilvl="0">
      <w:lvl w:ilvl="0" w:tplc="34364D48">
        <w:start w:val="1"/>
        <w:numFmt w:val="decimal"/>
        <w:lvlText w:val="%1."/>
        <w:lvlJc w:val="left"/>
      </w:lvl>
    </w:lvlOverride>
  </w:num>
  <w:num w:numId="65" w16cid:durableId="1762138823">
    <w:abstractNumId w:val="142"/>
    <w:lvlOverride w:ilvl="0">
      <w:lvl w:ilvl="0" w:tplc="A262144C">
        <w:start w:val="1"/>
        <w:numFmt w:val="decimal"/>
        <w:lvlText w:val="%1."/>
        <w:lvlJc w:val="left"/>
      </w:lvl>
    </w:lvlOverride>
  </w:num>
  <w:num w:numId="66" w16cid:durableId="1311902930">
    <w:abstractNumId w:val="24"/>
  </w:num>
  <w:num w:numId="67" w16cid:durableId="63839446">
    <w:abstractNumId w:val="0"/>
    <w:lvlOverride w:ilvl="0">
      <w:lvl w:ilvl="0" w:tplc="BD7A969A">
        <w:start w:val="1"/>
        <w:numFmt w:val="decimal"/>
        <w:lvlText w:val="%1."/>
        <w:lvlJc w:val="left"/>
      </w:lvl>
    </w:lvlOverride>
  </w:num>
  <w:num w:numId="68" w16cid:durableId="278687824">
    <w:abstractNumId w:val="91"/>
    <w:lvlOverride w:ilvl="0">
      <w:lvl w:ilvl="0" w:tplc="92FC554C">
        <w:start w:val="1"/>
        <w:numFmt w:val="decimal"/>
        <w:lvlText w:val="%1."/>
        <w:lvlJc w:val="left"/>
      </w:lvl>
    </w:lvlOverride>
  </w:num>
  <w:num w:numId="69" w16cid:durableId="2140953102">
    <w:abstractNumId w:val="118"/>
    <w:lvlOverride w:ilvl="0">
      <w:lvl w:ilvl="0" w:tplc="19F06A58">
        <w:start w:val="1"/>
        <w:numFmt w:val="decimal"/>
        <w:lvlText w:val="%1."/>
        <w:lvlJc w:val="left"/>
      </w:lvl>
    </w:lvlOverride>
  </w:num>
  <w:num w:numId="70" w16cid:durableId="119037503">
    <w:abstractNumId w:val="150"/>
    <w:lvlOverride w:ilvl="0">
      <w:lvl w:ilvl="0" w:tplc="16B2FF28">
        <w:start w:val="1"/>
        <w:numFmt w:val="decimal"/>
        <w:lvlText w:val="%1."/>
        <w:lvlJc w:val="left"/>
      </w:lvl>
    </w:lvlOverride>
  </w:num>
  <w:num w:numId="71" w16cid:durableId="792552591">
    <w:abstractNumId w:val="67"/>
    <w:lvlOverride w:ilvl="0">
      <w:lvl w:ilvl="0" w:tplc="0D7CCFCA">
        <w:start w:val="1"/>
        <w:numFmt w:val="decimal"/>
        <w:lvlText w:val="%1."/>
        <w:lvlJc w:val="left"/>
      </w:lvl>
    </w:lvlOverride>
  </w:num>
  <w:num w:numId="72" w16cid:durableId="1298489710">
    <w:abstractNumId w:val="1"/>
    <w:lvlOverride w:ilvl="0">
      <w:lvl w:ilvl="0" w:tplc="51D8245C">
        <w:start w:val="1"/>
        <w:numFmt w:val="decimal"/>
        <w:lvlText w:val="%1."/>
        <w:lvlJc w:val="left"/>
      </w:lvl>
    </w:lvlOverride>
  </w:num>
  <w:num w:numId="73" w16cid:durableId="1903632334">
    <w:abstractNumId w:val="158"/>
    <w:lvlOverride w:ilvl="0">
      <w:lvl w:ilvl="0" w:tplc="11A2BA02">
        <w:start w:val="1"/>
        <w:numFmt w:val="decimal"/>
        <w:lvlText w:val="%1."/>
        <w:lvlJc w:val="left"/>
      </w:lvl>
    </w:lvlOverride>
  </w:num>
  <w:num w:numId="74" w16cid:durableId="1085490978">
    <w:abstractNumId w:val="41"/>
    <w:lvlOverride w:ilvl="0">
      <w:lvl w:ilvl="0" w:tplc="CE7C0DBA">
        <w:start w:val="1"/>
        <w:numFmt w:val="decimal"/>
        <w:lvlText w:val="%1."/>
        <w:lvlJc w:val="left"/>
      </w:lvl>
    </w:lvlOverride>
  </w:num>
  <w:num w:numId="75" w16cid:durableId="1787697405">
    <w:abstractNumId w:val="77"/>
    <w:lvlOverride w:ilvl="0">
      <w:lvl w:ilvl="0" w:tplc="86968826">
        <w:start w:val="1"/>
        <w:numFmt w:val="decimal"/>
        <w:lvlText w:val="%1."/>
        <w:lvlJc w:val="left"/>
      </w:lvl>
    </w:lvlOverride>
  </w:num>
  <w:num w:numId="76" w16cid:durableId="1747261811">
    <w:abstractNumId w:val="120"/>
    <w:lvlOverride w:ilvl="0">
      <w:lvl w:ilvl="0" w:tplc="785CF318">
        <w:start w:val="1"/>
        <w:numFmt w:val="decimal"/>
        <w:lvlText w:val="%1."/>
        <w:lvlJc w:val="left"/>
      </w:lvl>
    </w:lvlOverride>
  </w:num>
  <w:num w:numId="77" w16cid:durableId="1078092551">
    <w:abstractNumId w:val="38"/>
    <w:lvlOverride w:ilvl="0">
      <w:lvl w:ilvl="0" w:tplc="6D2EED86">
        <w:start w:val="1"/>
        <w:numFmt w:val="decimal"/>
        <w:lvlText w:val="%1."/>
        <w:lvlJc w:val="left"/>
      </w:lvl>
    </w:lvlOverride>
  </w:num>
  <w:num w:numId="78" w16cid:durableId="207838620">
    <w:abstractNumId w:val="8"/>
    <w:lvlOverride w:ilvl="0">
      <w:lvl w:ilvl="0" w:tplc="DD34D0DA">
        <w:start w:val="1"/>
        <w:numFmt w:val="decimal"/>
        <w:lvlText w:val="%1."/>
        <w:lvlJc w:val="left"/>
      </w:lvl>
    </w:lvlOverride>
  </w:num>
  <w:num w:numId="79" w16cid:durableId="689725752">
    <w:abstractNumId w:val="154"/>
    <w:lvlOverride w:ilvl="0">
      <w:lvl w:ilvl="0" w:tplc="C7CA1DB4">
        <w:start w:val="1"/>
        <w:numFmt w:val="decimal"/>
        <w:lvlText w:val="%1."/>
        <w:lvlJc w:val="left"/>
      </w:lvl>
    </w:lvlOverride>
  </w:num>
  <w:num w:numId="80" w16cid:durableId="721095176">
    <w:abstractNumId w:val="96"/>
    <w:lvlOverride w:ilvl="0">
      <w:lvl w:ilvl="0" w:tplc="F70AD382">
        <w:start w:val="1"/>
        <w:numFmt w:val="decimal"/>
        <w:lvlText w:val="%1."/>
        <w:lvlJc w:val="left"/>
      </w:lvl>
    </w:lvlOverride>
  </w:num>
  <w:num w:numId="81" w16cid:durableId="1167013877">
    <w:abstractNumId w:val="163"/>
    <w:lvlOverride w:ilvl="0">
      <w:lvl w:ilvl="0" w:tplc="A6523A02">
        <w:start w:val="1"/>
        <w:numFmt w:val="decimal"/>
        <w:lvlText w:val="%1."/>
        <w:lvlJc w:val="left"/>
      </w:lvl>
    </w:lvlOverride>
  </w:num>
  <w:num w:numId="82" w16cid:durableId="653221402">
    <w:abstractNumId w:val="156"/>
  </w:num>
  <w:num w:numId="83" w16cid:durableId="1362439862">
    <w:abstractNumId w:val="128"/>
    <w:lvlOverride w:ilvl="0">
      <w:lvl w:ilvl="0" w:tplc="01DCBEF8">
        <w:start w:val="1"/>
        <w:numFmt w:val="decimal"/>
        <w:lvlText w:val="%1."/>
        <w:lvlJc w:val="left"/>
      </w:lvl>
    </w:lvlOverride>
  </w:num>
  <w:num w:numId="84" w16cid:durableId="1918125946">
    <w:abstractNumId w:val="11"/>
    <w:lvlOverride w:ilvl="0">
      <w:lvl w:ilvl="0" w:tplc="53FA0DD0">
        <w:start w:val="1"/>
        <w:numFmt w:val="decimal"/>
        <w:lvlText w:val="%1."/>
        <w:lvlJc w:val="left"/>
      </w:lvl>
    </w:lvlOverride>
  </w:num>
  <w:num w:numId="85" w16cid:durableId="1782143113">
    <w:abstractNumId w:val="46"/>
    <w:lvlOverride w:ilvl="0">
      <w:lvl w:ilvl="0" w:tplc="E104055E">
        <w:start w:val="1"/>
        <w:numFmt w:val="decimal"/>
        <w:lvlText w:val="%1."/>
        <w:lvlJc w:val="left"/>
      </w:lvl>
    </w:lvlOverride>
  </w:num>
  <w:num w:numId="86" w16cid:durableId="1322849048">
    <w:abstractNumId w:val="69"/>
    <w:lvlOverride w:ilvl="0">
      <w:lvl w:ilvl="0" w:tplc="F148F900">
        <w:start w:val="1"/>
        <w:numFmt w:val="decimal"/>
        <w:lvlText w:val="%1."/>
        <w:lvlJc w:val="left"/>
      </w:lvl>
    </w:lvlOverride>
  </w:num>
  <w:num w:numId="87" w16cid:durableId="1166941396">
    <w:abstractNumId w:val="126"/>
    <w:lvlOverride w:ilvl="0">
      <w:lvl w:ilvl="0" w:tplc="1B723A10">
        <w:start w:val="1"/>
        <w:numFmt w:val="decimal"/>
        <w:lvlText w:val="%1."/>
        <w:lvlJc w:val="left"/>
      </w:lvl>
    </w:lvlOverride>
  </w:num>
  <w:num w:numId="88" w16cid:durableId="597326111">
    <w:abstractNumId w:val="42"/>
    <w:lvlOverride w:ilvl="0">
      <w:lvl w:ilvl="0" w:tplc="D5F8468C">
        <w:start w:val="1"/>
        <w:numFmt w:val="decimal"/>
        <w:lvlText w:val="%1."/>
        <w:lvlJc w:val="left"/>
      </w:lvl>
    </w:lvlOverride>
  </w:num>
  <w:num w:numId="89" w16cid:durableId="666979373">
    <w:abstractNumId w:val="56"/>
    <w:lvlOverride w:ilvl="0">
      <w:lvl w:ilvl="0" w:tplc="D0C0F54C">
        <w:start w:val="1"/>
        <w:numFmt w:val="decimal"/>
        <w:lvlText w:val="%1."/>
        <w:lvlJc w:val="left"/>
      </w:lvl>
    </w:lvlOverride>
  </w:num>
  <w:num w:numId="90" w16cid:durableId="907108337">
    <w:abstractNumId w:val="3"/>
    <w:lvlOverride w:ilvl="0">
      <w:lvl w:ilvl="0" w:tplc="0602B79E">
        <w:start w:val="1"/>
        <w:numFmt w:val="decimal"/>
        <w:lvlText w:val="%1."/>
        <w:lvlJc w:val="left"/>
      </w:lvl>
    </w:lvlOverride>
  </w:num>
  <w:num w:numId="91" w16cid:durableId="1272396092">
    <w:abstractNumId w:val="87"/>
    <w:lvlOverride w:ilvl="0">
      <w:lvl w:ilvl="0" w:tplc="52085068">
        <w:start w:val="1"/>
        <w:numFmt w:val="decimal"/>
        <w:lvlText w:val="%1."/>
        <w:lvlJc w:val="left"/>
      </w:lvl>
    </w:lvlOverride>
  </w:num>
  <w:num w:numId="92" w16cid:durableId="1222255836">
    <w:abstractNumId w:val="45"/>
  </w:num>
  <w:num w:numId="93" w16cid:durableId="1992521111">
    <w:abstractNumId w:val="76"/>
    <w:lvlOverride w:ilvl="0">
      <w:lvl w:ilvl="0" w:tplc="F26CD764">
        <w:start w:val="1"/>
        <w:numFmt w:val="decimal"/>
        <w:lvlText w:val="%1."/>
        <w:lvlJc w:val="left"/>
      </w:lvl>
    </w:lvlOverride>
  </w:num>
  <w:num w:numId="94" w16cid:durableId="1669402876">
    <w:abstractNumId w:val="2"/>
    <w:lvlOverride w:ilvl="0">
      <w:lvl w:ilvl="0" w:tplc="91502EC4">
        <w:start w:val="1"/>
        <w:numFmt w:val="decimal"/>
        <w:lvlText w:val="%1."/>
        <w:lvlJc w:val="left"/>
      </w:lvl>
    </w:lvlOverride>
  </w:num>
  <w:num w:numId="95" w16cid:durableId="1539902064">
    <w:abstractNumId w:val="134"/>
    <w:lvlOverride w:ilvl="0">
      <w:lvl w:ilvl="0" w:tplc="EEEEA30A">
        <w:start w:val="1"/>
        <w:numFmt w:val="decimal"/>
        <w:lvlText w:val="%1."/>
        <w:lvlJc w:val="left"/>
      </w:lvl>
    </w:lvlOverride>
  </w:num>
  <w:num w:numId="96" w16cid:durableId="1381978627">
    <w:abstractNumId w:val="52"/>
    <w:lvlOverride w:ilvl="0">
      <w:lvl w:ilvl="0" w:tplc="08306064">
        <w:start w:val="1"/>
        <w:numFmt w:val="decimal"/>
        <w:lvlText w:val="%1."/>
        <w:lvlJc w:val="left"/>
      </w:lvl>
    </w:lvlOverride>
  </w:num>
  <w:num w:numId="97" w16cid:durableId="2010788831">
    <w:abstractNumId w:val="174"/>
  </w:num>
  <w:num w:numId="98" w16cid:durableId="155614287">
    <w:abstractNumId w:val="127"/>
    <w:lvlOverride w:ilvl="0">
      <w:lvl w:ilvl="0" w:tplc="B08EBE06">
        <w:start w:val="1"/>
        <w:numFmt w:val="decimal"/>
        <w:lvlText w:val="%1."/>
        <w:lvlJc w:val="left"/>
      </w:lvl>
    </w:lvlOverride>
  </w:num>
  <w:num w:numId="99" w16cid:durableId="1936478834">
    <w:abstractNumId w:val="103"/>
    <w:lvlOverride w:ilvl="0">
      <w:lvl w:ilvl="0" w:tplc="6E30C67E">
        <w:start w:val="1"/>
        <w:numFmt w:val="decimal"/>
        <w:lvlText w:val="%1."/>
        <w:lvlJc w:val="left"/>
      </w:lvl>
    </w:lvlOverride>
  </w:num>
  <w:num w:numId="100" w16cid:durableId="1053235290">
    <w:abstractNumId w:val="53"/>
    <w:lvlOverride w:ilvl="0">
      <w:lvl w:ilvl="0" w:tplc="0A56F24A">
        <w:start w:val="1"/>
        <w:numFmt w:val="decimal"/>
        <w:lvlText w:val="%1."/>
        <w:lvlJc w:val="left"/>
      </w:lvl>
    </w:lvlOverride>
  </w:num>
  <w:num w:numId="101" w16cid:durableId="468784318">
    <w:abstractNumId w:val="123"/>
    <w:lvlOverride w:ilvl="0">
      <w:lvl w:ilvl="0" w:tplc="CA70D3D8">
        <w:start w:val="1"/>
        <w:numFmt w:val="decimal"/>
        <w:lvlText w:val="%1."/>
        <w:lvlJc w:val="left"/>
      </w:lvl>
    </w:lvlOverride>
  </w:num>
  <w:num w:numId="102" w16cid:durableId="1798796573">
    <w:abstractNumId w:val="122"/>
    <w:lvlOverride w:ilvl="0">
      <w:lvl w:ilvl="0" w:tplc="A6E08A3E">
        <w:start w:val="1"/>
        <w:numFmt w:val="decimal"/>
        <w:lvlText w:val="%1."/>
        <w:lvlJc w:val="left"/>
      </w:lvl>
    </w:lvlOverride>
  </w:num>
  <w:num w:numId="103" w16cid:durableId="990794651">
    <w:abstractNumId w:val="12"/>
    <w:lvlOverride w:ilvl="0">
      <w:lvl w:ilvl="0" w:tplc="87069516">
        <w:start w:val="1"/>
        <w:numFmt w:val="decimal"/>
        <w:lvlText w:val="%1."/>
        <w:lvlJc w:val="left"/>
      </w:lvl>
    </w:lvlOverride>
  </w:num>
  <w:num w:numId="104" w16cid:durableId="870266609">
    <w:abstractNumId w:val="40"/>
    <w:lvlOverride w:ilvl="0">
      <w:lvl w:ilvl="0" w:tplc="B388EF6A">
        <w:start w:val="1"/>
        <w:numFmt w:val="decimal"/>
        <w:lvlText w:val="%1."/>
        <w:lvlJc w:val="left"/>
      </w:lvl>
    </w:lvlOverride>
  </w:num>
  <w:num w:numId="105" w16cid:durableId="1868062680">
    <w:abstractNumId w:val="94"/>
    <w:lvlOverride w:ilvl="0">
      <w:lvl w:ilvl="0" w:tplc="D51C5230">
        <w:start w:val="1"/>
        <w:numFmt w:val="decimal"/>
        <w:lvlText w:val="%1."/>
        <w:lvlJc w:val="left"/>
      </w:lvl>
    </w:lvlOverride>
  </w:num>
  <w:num w:numId="106" w16cid:durableId="1693022296">
    <w:abstractNumId w:val="102"/>
    <w:lvlOverride w:ilvl="0">
      <w:lvl w:ilvl="0" w:tplc="D8BA01CA">
        <w:start w:val="1"/>
        <w:numFmt w:val="decimal"/>
        <w:lvlText w:val="%1."/>
        <w:lvlJc w:val="left"/>
      </w:lvl>
    </w:lvlOverride>
  </w:num>
  <w:num w:numId="107" w16cid:durableId="714040304">
    <w:abstractNumId w:val="115"/>
    <w:lvlOverride w:ilvl="0">
      <w:lvl w:ilvl="0" w:tplc="C7E6482A">
        <w:start w:val="1"/>
        <w:numFmt w:val="decimal"/>
        <w:lvlText w:val="%1."/>
        <w:lvlJc w:val="left"/>
      </w:lvl>
    </w:lvlOverride>
  </w:num>
  <w:num w:numId="108" w16cid:durableId="731928242">
    <w:abstractNumId w:val="129"/>
  </w:num>
  <w:num w:numId="109" w16cid:durableId="564493230">
    <w:abstractNumId w:val="44"/>
    <w:lvlOverride w:ilvl="0">
      <w:lvl w:ilvl="0" w:tplc="5FE06E08">
        <w:start w:val="1"/>
        <w:numFmt w:val="decimal"/>
        <w:lvlText w:val="%1."/>
        <w:lvlJc w:val="left"/>
      </w:lvl>
    </w:lvlOverride>
  </w:num>
  <w:num w:numId="110" w16cid:durableId="993996429">
    <w:abstractNumId w:val="146"/>
    <w:lvlOverride w:ilvl="0">
      <w:lvl w:ilvl="0" w:tplc="C84A78BA">
        <w:start w:val="1"/>
        <w:numFmt w:val="decimal"/>
        <w:lvlText w:val="%1."/>
        <w:lvlJc w:val="left"/>
      </w:lvl>
    </w:lvlOverride>
  </w:num>
  <w:num w:numId="111" w16cid:durableId="622928306">
    <w:abstractNumId w:val="66"/>
    <w:lvlOverride w:ilvl="0">
      <w:lvl w:ilvl="0" w:tplc="05E6BB74">
        <w:start w:val="1"/>
        <w:numFmt w:val="decimal"/>
        <w:lvlText w:val="%1."/>
        <w:lvlJc w:val="left"/>
      </w:lvl>
    </w:lvlOverride>
  </w:num>
  <w:num w:numId="112" w16cid:durableId="1262882787">
    <w:abstractNumId w:val="68"/>
    <w:lvlOverride w:ilvl="0">
      <w:lvl w:ilvl="0" w:tplc="D5E430A0">
        <w:start w:val="1"/>
        <w:numFmt w:val="decimal"/>
        <w:lvlText w:val="%1."/>
        <w:lvlJc w:val="left"/>
      </w:lvl>
    </w:lvlOverride>
  </w:num>
  <w:num w:numId="113" w16cid:durableId="1994093185">
    <w:abstractNumId w:val="138"/>
    <w:lvlOverride w:ilvl="0">
      <w:lvl w:ilvl="0" w:tplc="A0D46436">
        <w:start w:val="1"/>
        <w:numFmt w:val="decimal"/>
        <w:lvlText w:val="%1."/>
        <w:lvlJc w:val="left"/>
      </w:lvl>
    </w:lvlOverride>
  </w:num>
  <w:num w:numId="114" w16cid:durableId="1408727580">
    <w:abstractNumId w:val="109"/>
    <w:lvlOverride w:ilvl="0">
      <w:lvl w:ilvl="0" w:tplc="D5EEC992">
        <w:start w:val="1"/>
        <w:numFmt w:val="decimal"/>
        <w:lvlText w:val="%1."/>
        <w:lvlJc w:val="left"/>
      </w:lvl>
    </w:lvlOverride>
  </w:num>
  <w:num w:numId="115" w16cid:durableId="1255019222">
    <w:abstractNumId w:val="116"/>
  </w:num>
  <w:num w:numId="116" w16cid:durableId="1486168338">
    <w:abstractNumId w:val="81"/>
  </w:num>
  <w:num w:numId="117" w16cid:durableId="1705516224">
    <w:abstractNumId w:val="145"/>
  </w:num>
  <w:num w:numId="118" w16cid:durableId="877083053">
    <w:abstractNumId w:val="110"/>
  </w:num>
  <w:num w:numId="119" w16cid:durableId="305741922">
    <w:abstractNumId w:val="104"/>
  </w:num>
  <w:num w:numId="120" w16cid:durableId="1694574252">
    <w:abstractNumId w:val="59"/>
  </w:num>
  <w:num w:numId="121" w16cid:durableId="62990763">
    <w:abstractNumId w:val="78"/>
  </w:num>
  <w:num w:numId="122" w16cid:durableId="2113162486">
    <w:abstractNumId w:val="5"/>
  </w:num>
  <w:num w:numId="123" w16cid:durableId="956792117">
    <w:abstractNumId w:val="13"/>
  </w:num>
  <w:num w:numId="124" w16cid:durableId="918558636">
    <w:abstractNumId w:val="125"/>
  </w:num>
  <w:num w:numId="125" w16cid:durableId="465054522">
    <w:abstractNumId w:val="149"/>
  </w:num>
  <w:num w:numId="126" w16cid:durableId="1032265511">
    <w:abstractNumId w:val="161"/>
  </w:num>
  <w:num w:numId="127" w16cid:durableId="679965074">
    <w:abstractNumId w:val="55"/>
  </w:num>
  <w:num w:numId="128" w16cid:durableId="9261952">
    <w:abstractNumId w:val="148"/>
  </w:num>
  <w:num w:numId="129" w16cid:durableId="2122677404">
    <w:abstractNumId w:val="65"/>
  </w:num>
  <w:num w:numId="130" w16cid:durableId="1274442550">
    <w:abstractNumId w:val="162"/>
  </w:num>
  <w:num w:numId="131" w16cid:durableId="68507443">
    <w:abstractNumId w:val="139"/>
  </w:num>
  <w:num w:numId="132" w16cid:durableId="331103739">
    <w:abstractNumId w:val="6"/>
  </w:num>
  <w:num w:numId="133" w16cid:durableId="1421759800">
    <w:abstractNumId w:val="18"/>
  </w:num>
  <w:num w:numId="134" w16cid:durableId="452486393">
    <w:abstractNumId w:val="133"/>
  </w:num>
  <w:num w:numId="135" w16cid:durableId="192767700">
    <w:abstractNumId w:val="168"/>
  </w:num>
  <w:num w:numId="136" w16cid:durableId="40715675">
    <w:abstractNumId w:val="72"/>
  </w:num>
  <w:num w:numId="137" w16cid:durableId="1461143656">
    <w:abstractNumId w:val="124"/>
  </w:num>
  <w:num w:numId="138" w16cid:durableId="1043558570">
    <w:abstractNumId w:val="54"/>
  </w:num>
  <w:num w:numId="139" w16cid:durableId="541094592">
    <w:abstractNumId w:val="175"/>
  </w:num>
  <w:num w:numId="140" w16cid:durableId="1286306636">
    <w:abstractNumId w:val="80"/>
  </w:num>
  <w:num w:numId="141" w16cid:durableId="1672679867">
    <w:abstractNumId w:val="172"/>
  </w:num>
  <w:num w:numId="142" w16cid:durableId="1234513402">
    <w:abstractNumId w:val="57"/>
  </w:num>
  <w:num w:numId="143" w16cid:durableId="53092124">
    <w:abstractNumId w:val="121"/>
  </w:num>
  <w:num w:numId="144" w16cid:durableId="803159039">
    <w:abstractNumId w:val="98"/>
  </w:num>
  <w:num w:numId="145" w16cid:durableId="113601484">
    <w:abstractNumId w:val="32"/>
  </w:num>
  <w:num w:numId="146" w16cid:durableId="1845432646">
    <w:abstractNumId w:val="9"/>
  </w:num>
  <w:num w:numId="147" w16cid:durableId="1680040474">
    <w:abstractNumId w:val="106"/>
  </w:num>
  <w:num w:numId="148" w16cid:durableId="1586723789">
    <w:abstractNumId w:val="61"/>
  </w:num>
  <w:num w:numId="149" w16cid:durableId="1057824865">
    <w:abstractNumId w:val="114"/>
  </w:num>
  <w:num w:numId="150" w16cid:durableId="2131511962">
    <w:abstractNumId w:val="28"/>
  </w:num>
  <w:num w:numId="151" w16cid:durableId="1617560712">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051632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2423251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6995463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61278274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3913936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36028261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672905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6223761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39744076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80584780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0890793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49519129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29637759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82550700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13872061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136728234">
    <w:abstractNumId w:val="173"/>
  </w:num>
  <w:num w:numId="168" w16cid:durableId="1017972040">
    <w:abstractNumId w:val="22"/>
  </w:num>
  <w:num w:numId="169" w16cid:durableId="1836996304">
    <w:abstractNumId w:val="136"/>
  </w:num>
  <w:num w:numId="170" w16cid:durableId="1589730848">
    <w:abstractNumId w:val="7"/>
  </w:num>
  <w:num w:numId="171" w16cid:durableId="852065483">
    <w:abstractNumId w:val="130"/>
  </w:num>
  <w:num w:numId="172" w16cid:durableId="290522124">
    <w:abstractNumId w:val="58"/>
  </w:num>
  <w:num w:numId="173" w16cid:durableId="832065233">
    <w:abstractNumId w:val="95"/>
  </w:num>
  <w:num w:numId="174" w16cid:durableId="559825721">
    <w:abstractNumId w:val="39"/>
  </w:num>
  <w:num w:numId="175" w16cid:durableId="884173127">
    <w:abstractNumId w:val="70"/>
  </w:num>
  <w:num w:numId="176" w16cid:durableId="815226492">
    <w:abstractNumId w:val="151"/>
  </w:num>
  <w:num w:numId="177" w16cid:durableId="643893939">
    <w:abstractNumId w:val="177"/>
  </w:num>
  <w:num w:numId="178" w16cid:durableId="1695497818">
    <w:abstractNumId w:val="30"/>
  </w:num>
  <w:numIdMacAtCleanup w:val="1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bitha Price">
    <w15:presenceInfo w15:providerId="AD" w15:userId="S::tabitha_price@wycliffeassociates.org::bccacf35-0769-497b-9c68-4281eae34250"/>
  </w15:person>
  <w15:person w15:author="Tammy Enns">
    <w15:presenceInfo w15:providerId="AD" w15:userId="S::tammy_enns@wycliffeassociates.org::2ab698fd-6bb7-40f1-b849-74fe330cf1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5"/>
  <w:proofState w:spelling="clean" w:grammar="clean"/>
  <w:attachedTemplate r:id="rId1"/>
  <w:linkStyles/>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C1"/>
    <w:rsid w:val="00001727"/>
    <w:rsid w:val="00037B7A"/>
    <w:rsid w:val="00050AF4"/>
    <w:rsid w:val="000741F9"/>
    <w:rsid w:val="00077D2F"/>
    <w:rsid w:val="00082679"/>
    <w:rsid w:val="00090C42"/>
    <w:rsid w:val="000A6C28"/>
    <w:rsid w:val="000A74EE"/>
    <w:rsid w:val="0012625B"/>
    <w:rsid w:val="00130B3B"/>
    <w:rsid w:val="00134912"/>
    <w:rsid w:val="00146AE9"/>
    <w:rsid w:val="001770FF"/>
    <w:rsid w:val="00183526"/>
    <w:rsid w:val="00186426"/>
    <w:rsid w:val="00197580"/>
    <w:rsid w:val="001A6E02"/>
    <w:rsid w:val="001B476E"/>
    <w:rsid w:val="001B58D9"/>
    <w:rsid w:val="001D68E5"/>
    <w:rsid w:val="001E28B6"/>
    <w:rsid w:val="001F359A"/>
    <w:rsid w:val="00222AD9"/>
    <w:rsid w:val="00233ABD"/>
    <w:rsid w:val="00271997"/>
    <w:rsid w:val="00275285"/>
    <w:rsid w:val="002A3278"/>
    <w:rsid w:val="002C27A8"/>
    <w:rsid w:val="002C2B85"/>
    <w:rsid w:val="002D2689"/>
    <w:rsid w:val="002D31D1"/>
    <w:rsid w:val="002E0114"/>
    <w:rsid w:val="00322703"/>
    <w:rsid w:val="003333CF"/>
    <w:rsid w:val="00341312"/>
    <w:rsid w:val="003B73A4"/>
    <w:rsid w:val="003E2236"/>
    <w:rsid w:val="003E730C"/>
    <w:rsid w:val="00415336"/>
    <w:rsid w:val="00421972"/>
    <w:rsid w:val="0047004E"/>
    <w:rsid w:val="00480CB7"/>
    <w:rsid w:val="004831EF"/>
    <w:rsid w:val="004875A9"/>
    <w:rsid w:val="00494360"/>
    <w:rsid w:val="004A0A3E"/>
    <w:rsid w:val="004C662B"/>
    <w:rsid w:val="004E7698"/>
    <w:rsid w:val="0051233E"/>
    <w:rsid w:val="00524BF1"/>
    <w:rsid w:val="005302EE"/>
    <w:rsid w:val="00543EE6"/>
    <w:rsid w:val="00570A8F"/>
    <w:rsid w:val="00582A87"/>
    <w:rsid w:val="005C49AC"/>
    <w:rsid w:val="005D55C1"/>
    <w:rsid w:val="005E5D41"/>
    <w:rsid w:val="006177A4"/>
    <w:rsid w:val="00620446"/>
    <w:rsid w:val="0065092F"/>
    <w:rsid w:val="00665B08"/>
    <w:rsid w:val="006914EF"/>
    <w:rsid w:val="006D1E9E"/>
    <w:rsid w:val="006D79A5"/>
    <w:rsid w:val="006E3676"/>
    <w:rsid w:val="006E4479"/>
    <w:rsid w:val="00714776"/>
    <w:rsid w:val="00770AD7"/>
    <w:rsid w:val="007736DF"/>
    <w:rsid w:val="007B55A0"/>
    <w:rsid w:val="007C079D"/>
    <w:rsid w:val="007E3BE1"/>
    <w:rsid w:val="007F1852"/>
    <w:rsid w:val="00865863"/>
    <w:rsid w:val="00875518"/>
    <w:rsid w:val="0089769B"/>
    <w:rsid w:val="008A5601"/>
    <w:rsid w:val="009022B8"/>
    <w:rsid w:val="0092275A"/>
    <w:rsid w:val="00946A61"/>
    <w:rsid w:val="00954E38"/>
    <w:rsid w:val="009622F9"/>
    <w:rsid w:val="009751D7"/>
    <w:rsid w:val="0099209F"/>
    <w:rsid w:val="00996DF4"/>
    <w:rsid w:val="009C042F"/>
    <w:rsid w:val="009C44C0"/>
    <w:rsid w:val="009D2CF6"/>
    <w:rsid w:val="009F5413"/>
    <w:rsid w:val="00A054FA"/>
    <w:rsid w:val="00A1408C"/>
    <w:rsid w:val="00A60940"/>
    <w:rsid w:val="00A65449"/>
    <w:rsid w:val="00A73BE3"/>
    <w:rsid w:val="00A93244"/>
    <w:rsid w:val="00A94A0E"/>
    <w:rsid w:val="00A9670B"/>
    <w:rsid w:val="00AA2FF9"/>
    <w:rsid w:val="00AD618D"/>
    <w:rsid w:val="00AE034F"/>
    <w:rsid w:val="00AF39DB"/>
    <w:rsid w:val="00B21C84"/>
    <w:rsid w:val="00B21E07"/>
    <w:rsid w:val="00B543CE"/>
    <w:rsid w:val="00B561C6"/>
    <w:rsid w:val="00B81927"/>
    <w:rsid w:val="00B8517E"/>
    <w:rsid w:val="00BA2C15"/>
    <w:rsid w:val="00BA75B9"/>
    <w:rsid w:val="00BB0E04"/>
    <w:rsid w:val="00BC3256"/>
    <w:rsid w:val="00C52B39"/>
    <w:rsid w:val="00C81833"/>
    <w:rsid w:val="00CB4322"/>
    <w:rsid w:val="00CC61FF"/>
    <w:rsid w:val="00CC66D5"/>
    <w:rsid w:val="00CE4369"/>
    <w:rsid w:val="00CE49A7"/>
    <w:rsid w:val="00D04C6F"/>
    <w:rsid w:val="00D2124A"/>
    <w:rsid w:val="00D34E67"/>
    <w:rsid w:val="00D43F90"/>
    <w:rsid w:val="00D71462"/>
    <w:rsid w:val="00D76EC1"/>
    <w:rsid w:val="00D94575"/>
    <w:rsid w:val="00DA4B7E"/>
    <w:rsid w:val="00DA620A"/>
    <w:rsid w:val="00DB7F7F"/>
    <w:rsid w:val="00DD7287"/>
    <w:rsid w:val="00DE28C0"/>
    <w:rsid w:val="00DF4B2A"/>
    <w:rsid w:val="00E33FD6"/>
    <w:rsid w:val="00E34C67"/>
    <w:rsid w:val="00E4608F"/>
    <w:rsid w:val="00E57C64"/>
    <w:rsid w:val="00E800FD"/>
    <w:rsid w:val="00E804C0"/>
    <w:rsid w:val="00E8425E"/>
    <w:rsid w:val="00EC153B"/>
    <w:rsid w:val="00EC6697"/>
    <w:rsid w:val="00EC7A2C"/>
    <w:rsid w:val="00EF11A0"/>
    <w:rsid w:val="00F41953"/>
    <w:rsid w:val="00F63137"/>
    <w:rsid w:val="00F642B3"/>
    <w:rsid w:val="00F72E82"/>
    <w:rsid w:val="00F96B70"/>
    <w:rsid w:val="00FD4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BFAC"/>
  <w15:docId w15:val="{1AE7455B-4FC6-466C-8AEA-B2C364E4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33E"/>
    <w:pPr>
      <w:spacing w:after="0" w:line="276" w:lineRule="auto"/>
    </w:pPr>
    <w:rPr>
      <w:rFonts w:ascii="Arial" w:eastAsia="Arial" w:hAnsi="Arial" w:cs="Arial"/>
      <w:sz w:val="20"/>
      <w:szCs w:val="22"/>
      <w:lang w:val="en"/>
      <w14:ligatures w14:val="none"/>
    </w:rPr>
  </w:style>
  <w:style w:type="paragraph" w:styleId="Heading1">
    <w:name w:val="heading 1"/>
    <w:basedOn w:val="Normal"/>
    <w:next w:val="Normal"/>
    <w:link w:val="Heading1Char"/>
    <w:uiPriority w:val="9"/>
    <w:qFormat/>
    <w:rsid w:val="005C49AC"/>
    <w:pPr>
      <w:keepNext/>
      <w:keepLines/>
      <w:spacing w:before="400" w:after="120"/>
      <w:outlineLvl w:val="0"/>
    </w:pPr>
    <w:rPr>
      <w:b/>
      <w:sz w:val="40"/>
      <w:szCs w:val="40"/>
    </w:rPr>
  </w:style>
  <w:style w:type="paragraph" w:styleId="Heading2">
    <w:name w:val="heading 2"/>
    <w:basedOn w:val="Normal"/>
    <w:next w:val="Normal"/>
    <w:link w:val="Heading2Char"/>
    <w:uiPriority w:val="9"/>
    <w:semiHidden/>
    <w:unhideWhenUsed/>
    <w:qFormat/>
    <w:rsid w:val="002A3278"/>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2A327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2A327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2A327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2A3278"/>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Header">
    <w:name w:val="header"/>
    <w:basedOn w:val="Normal"/>
    <w:link w:val="HeaderChar"/>
    <w:uiPriority w:val="99"/>
    <w:unhideWhenUsed/>
    <w:rsid w:val="002A3278"/>
    <w:pPr>
      <w:tabs>
        <w:tab w:val="center" w:pos="4680"/>
        <w:tab w:val="right" w:pos="9360"/>
      </w:tabs>
      <w:spacing w:line="240" w:lineRule="auto"/>
    </w:pPr>
  </w:style>
  <w:style w:type="character" w:customStyle="1" w:styleId="HeaderChar">
    <w:name w:val="Header Char"/>
    <w:basedOn w:val="DefaultParagraphFont"/>
    <w:link w:val="Header"/>
    <w:uiPriority w:val="99"/>
    <w:rsid w:val="002A3278"/>
    <w:rPr>
      <w:rFonts w:ascii="Arial" w:eastAsia="Arial" w:hAnsi="Arial" w:cs="Arial"/>
      <w:sz w:val="22"/>
      <w:szCs w:val="22"/>
      <w:lang w:val="en"/>
      <w14:ligatures w14:val="none"/>
    </w:rPr>
  </w:style>
  <w:style w:type="paragraph" w:styleId="Footer">
    <w:name w:val="footer"/>
    <w:basedOn w:val="Normal"/>
    <w:link w:val="FooterChar"/>
    <w:uiPriority w:val="99"/>
    <w:unhideWhenUsed/>
    <w:rsid w:val="002A3278"/>
    <w:pPr>
      <w:tabs>
        <w:tab w:val="center" w:pos="4680"/>
        <w:tab w:val="right" w:pos="9360"/>
      </w:tabs>
      <w:spacing w:line="240" w:lineRule="auto"/>
    </w:pPr>
  </w:style>
  <w:style w:type="character" w:customStyle="1" w:styleId="FooterChar">
    <w:name w:val="Footer Char"/>
    <w:basedOn w:val="DefaultParagraphFont"/>
    <w:link w:val="Footer"/>
    <w:uiPriority w:val="99"/>
    <w:rsid w:val="002A3278"/>
    <w:rPr>
      <w:rFonts w:ascii="Arial" w:eastAsia="Arial" w:hAnsi="Arial" w:cs="Arial"/>
      <w:sz w:val="22"/>
      <w:szCs w:val="22"/>
      <w:lang w:val="en"/>
      <w14:ligatures w14:val="none"/>
    </w:r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1">
    <w:name w:val="Footer Char1"/>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rsid w:val="00EC6697"/>
    <w:pPr>
      <w:tabs>
        <w:tab w:val="right" w:pos="10080"/>
      </w:tabs>
      <w:adjustRightInd w:val="0"/>
      <w:spacing w:after="120"/>
      <w:ind w:left="720"/>
    </w:pPr>
    <w:rPr>
      <w:b/>
      <w:sz w:val="22"/>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sid w:val="005C49AC"/>
    <w:rPr>
      <w:rFonts w:ascii="Arial" w:eastAsia="Arial" w:hAnsi="Arial" w:cs="Arial"/>
      <w:b/>
      <w:sz w:val="40"/>
      <w:szCs w:val="40"/>
      <w:lang w:val="en"/>
      <w14:ligatures w14:val="none"/>
    </w:rPr>
  </w:style>
  <w:style w:type="character" w:customStyle="1" w:styleId="Heading2Char">
    <w:name w:val="Heading 2 Char"/>
    <w:basedOn w:val="DefaultParagraphFont"/>
    <w:link w:val="Heading2"/>
    <w:uiPriority w:val="9"/>
    <w:semiHidden/>
    <w:rPr>
      <w:rFonts w:ascii="Arial" w:eastAsia="Arial" w:hAnsi="Arial" w:cs="Arial"/>
      <w:sz w:val="32"/>
      <w:szCs w:val="32"/>
      <w:lang w:val="en"/>
      <w14:ligatures w14:val="none"/>
    </w:rPr>
  </w:style>
  <w:style w:type="character" w:customStyle="1" w:styleId="Heading3Char">
    <w:name w:val="Heading 3 Char"/>
    <w:basedOn w:val="DefaultParagraphFont"/>
    <w:link w:val="Heading3"/>
    <w:uiPriority w:val="9"/>
    <w:semiHidden/>
    <w:rPr>
      <w:rFonts w:ascii="Arial" w:eastAsia="Arial" w:hAnsi="Arial" w:cs="Arial"/>
      <w:color w:val="434343"/>
      <w:sz w:val="28"/>
      <w:szCs w:val="28"/>
      <w:lang w:val="en"/>
      <w14:ligatures w14:val="none"/>
    </w:rPr>
  </w:style>
  <w:style w:type="character" w:customStyle="1" w:styleId="Heading4Char">
    <w:name w:val="Heading 4 Char"/>
    <w:basedOn w:val="DefaultParagraphFont"/>
    <w:link w:val="Heading4"/>
    <w:uiPriority w:val="9"/>
    <w:semiHidden/>
    <w:rPr>
      <w:rFonts w:ascii="Arial" w:eastAsia="Arial" w:hAnsi="Arial" w:cs="Arial"/>
      <w:color w:val="666666"/>
      <w:lang w:val="en"/>
      <w14:ligatures w14:val="none"/>
    </w:rPr>
  </w:style>
  <w:style w:type="character" w:customStyle="1" w:styleId="Heading5Char">
    <w:name w:val="Heading 5 Char"/>
    <w:basedOn w:val="DefaultParagraphFont"/>
    <w:link w:val="Heading5"/>
    <w:uiPriority w:val="9"/>
    <w:semiHidden/>
    <w:rPr>
      <w:rFonts w:ascii="Arial" w:eastAsia="Arial" w:hAnsi="Arial" w:cs="Arial"/>
      <w:color w:val="666666"/>
      <w:sz w:val="22"/>
      <w:szCs w:val="22"/>
      <w:lang w:val="en"/>
      <w14:ligatures w14:val="none"/>
    </w:rPr>
  </w:style>
  <w:style w:type="character" w:customStyle="1" w:styleId="Heading6Char">
    <w:name w:val="Heading 6 Char"/>
    <w:basedOn w:val="DefaultParagraphFont"/>
    <w:link w:val="Heading6"/>
    <w:uiPriority w:val="9"/>
    <w:semiHidden/>
    <w:rPr>
      <w:rFonts w:ascii="Arial" w:eastAsia="Arial" w:hAnsi="Arial" w:cs="Arial"/>
      <w:i/>
      <w:color w:val="666666"/>
      <w:sz w:val="22"/>
      <w:szCs w:val="22"/>
      <w:lang w:val="en"/>
      <w14:ligatures w14:val="none"/>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rsid w:val="002A3278"/>
    <w:pPr>
      <w:keepNext/>
      <w:keepLines/>
      <w:spacing w:after="60"/>
    </w:pPr>
    <w:rPr>
      <w:sz w:val="52"/>
      <w:szCs w:val="52"/>
    </w:rPr>
  </w:style>
  <w:style w:type="character" w:customStyle="1" w:styleId="TitleChar">
    <w:name w:val="Title Char"/>
    <w:basedOn w:val="DefaultParagraphFont"/>
    <w:link w:val="Title"/>
    <w:uiPriority w:val="10"/>
    <w:rPr>
      <w:rFonts w:ascii="Arial" w:eastAsia="Arial" w:hAnsi="Arial" w:cs="Arial"/>
      <w:sz w:val="52"/>
      <w:szCs w:val="52"/>
      <w:lang w:val="en"/>
      <w14:ligatures w14:val="none"/>
    </w:rPr>
  </w:style>
  <w:style w:type="paragraph" w:styleId="Subtitle">
    <w:name w:val="Subtitle"/>
    <w:basedOn w:val="Normal"/>
    <w:next w:val="Normal"/>
    <w:link w:val="SubtitleChar"/>
    <w:uiPriority w:val="11"/>
    <w:qFormat/>
    <w:rsid w:val="002A3278"/>
    <w:pPr>
      <w:keepNext/>
      <w:keepLines/>
      <w:spacing w:after="320"/>
    </w:pPr>
    <w:rPr>
      <w:color w:val="666666"/>
      <w:sz w:val="30"/>
      <w:szCs w:val="30"/>
    </w:rPr>
  </w:style>
  <w:style w:type="character" w:customStyle="1" w:styleId="SubtitleChar">
    <w:name w:val="Subtitle Char"/>
    <w:basedOn w:val="DefaultParagraphFont"/>
    <w:link w:val="Subtitle"/>
    <w:uiPriority w:val="11"/>
    <w:rPr>
      <w:rFonts w:ascii="Arial" w:eastAsia="Arial" w:hAnsi="Arial" w:cs="Arial"/>
      <w:color w:val="666666"/>
      <w:sz w:val="30"/>
      <w:szCs w:val="30"/>
      <w:lang w:val="en"/>
      <w14:ligatures w14:val="none"/>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rsid w:val="0051233E"/>
    <w:pPr>
      <w:ind w:left="360" w:hanging="36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numbering" w:customStyle="1" w:styleId="NoList1">
    <w:name w:val="No List1"/>
    <w:next w:val="NoList"/>
    <w:uiPriority w:val="99"/>
    <w:semiHidden/>
    <w:unhideWhenUsed/>
  </w:style>
  <w:style w:type="paragraph" w:customStyle="1" w:styleId="msonormal0">
    <w:name w:val="msonormal"/>
    <w:basedOn w:val="Normal"/>
    <w:pPr>
      <w:spacing w:before="100" w:beforeAutospacing="1" w:after="100" w:afterAutospacing="1"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rPr>
  </w:style>
  <w:style w:type="paragraph" w:customStyle="1" w:styleId="Continuedline">
    <w:name w:val="Continued line"/>
    <w:basedOn w:val="Normal"/>
    <w:qFormat/>
    <w:rsid w:val="002A3278"/>
    <w:pPr>
      <w:pageBreakBefore/>
    </w:pPr>
    <w:rPr>
      <w:b/>
      <w:szCs w:val="20"/>
    </w:rPr>
  </w:style>
  <w:style w:type="paragraph" w:styleId="HTMLPreformatted">
    <w:name w:val="HTML Preformatted"/>
    <w:basedOn w:val="Normal"/>
    <w:link w:val="HTMLPreformattedChar"/>
    <w:uiPriority w:val="99"/>
    <w:unhideWhenUsed/>
    <w:rsid w:val="004E7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rsid w:val="004E7698"/>
    <w:rPr>
      <w:rFonts w:ascii="Courier New" w:eastAsia="Times New Roman" w:hAnsi="Courier New" w:cs="Courier New"/>
      <w:sz w:val="20"/>
      <w:szCs w:val="20"/>
      <w14:ligatures w14:val="none"/>
    </w:rPr>
  </w:style>
  <w:style w:type="character" w:customStyle="1" w:styleId="y2iqfc">
    <w:name w:val="y2iqfc"/>
    <w:basedOn w:val="DefaultParagraphFont"/>
    <w:rsid w:val="004E7698"/>
  </w:style>
  <w:style w:type="character" w:styleId="CommentReference">
    <w:name w:val="annotation reference"/>
    <w:basedOn w:val="DefaultParagraphFont"/>
    <w:uiPriority w:val="99"/>
    <w:semiHidden/>
    <w:unhideWhenUsed/>
    <w:rsid w:val="002A3278"/>
    <w:rPr>
      <w:sz w:val="16"/>
      <w:szCs w:val="16"/>
    </w:rPr>
  </w:style>
  <w:style w:type="paragraph" w:styleId="CommentText">
    <w:name w:val="annotation text"/>
    <w:basedOn w:val="Normal"/>
    <w:link w:val="CommentTextChar"/>
    <w:uiPriority w:val="99"/>
    <w:unhideWhenUsed/>
    <w:rsid w:val="002A3278"/>
    <w:pPr>
      <w:spacing w:line="240" w:lineRule="auto"/>
    </w:pPr>
    <w:rPr>
      <w:szCs w:val="20"/>
    </w:rPr>
  </w:style>
  <w:style w:type="character" w:customStyle="1" w:styleId="CommentTextChar">
    <w:name w:val="Comment Text Char"/>
    <w:basedOn w:val="DefaultParagraphFont"/>
    <w:link w:val="CommentText"/>
    <w:uiPriority w:val="99"/>
    <w:rsid w:val="002A3278"/>
    <w:rPr>
      <w:rFonts w:ascii="Arial" w:eastAsia="Arial" w:hAnsi="Arial" w:cs="Arial"/>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2A3278"/>
    <w:rPr>
      <w:b/>
      <w:bCs/>
    </w:rPr>
  </w:style>
  <w:style w:type="character" w:customStyle="1" w:styleId="CommentSubjectChar">
    <w:name w:val="Comment Subject Char"/>
    <w:basedOn w:val="CommentTextChar"/>
    <w:link w:val="CommentSubject"/>
    <w:uiPriority w:val="99"/>
    <w:semiHidden/>
    <w:rsid w:val="002A3278"/>
    <w:rPr>
      <w:rFonts w:ascii="Arial" w:eastAsia="Arial" w:hAnsi="Arial" w:cs="Arial"/>
      <w:b/>
      <w:bCs/>
      <w:sz w:val="20"/>
      <w:szCs w:val="20"/>
      <w:lang w:val="en"/>
      <w14:ligatures w14:val="none"/>
    </w:rPr>
  </w:style>
  <w:style w:type="paragraph" w:customStyle="1" w:styleId="Style1">
    <w:name w:val="Style1"/>
    <w:basedOn w:val="Normal"/>
    <w:qFormat/>
    <w:rsid w:val="00183526"/>
    <w:pPr>
      <w:spacing w:after="160" w:line="360" w:lineRule="auto"/>
    </w:pPr>
    <w:rPr>
      <w:rFonts w:asciiTheme="minorHAnsi" w:eastAsiaTheme="minorHAnsi" w:hAnsiTheme="minorHAnsi" w:cstheme="minorBidi"/>
      <w:kern w:val="2"/>
      <w14:ligatures w14:val="standardContextual"/>
    </w:rPr>
  </w:style>
  <w:style w:type="character" w:styleId="PageNumber">
    <w:name w:val="page number"/>
    <w:basedOn w:val="DefaultParagraphFont"/>
    <w:uiPriority w:val="99"/>
    <w:semiHidden/>
    <w:unhideWhenUsed/>
    <w:rsid w:val="00183526"/>
  </w:style>
  <w:style w:type="paragraph" w:styleId="Revision">
    <w:name w:val="Revision"/>
    <w:hidden/>
    <w:uiPriority w:val="99"/>
    <w:semiHidden/>
    <w:rsid w:val="002A3278"/>
    <w:pPr>
      <w:spacing w:after="0" w:line="240" w:lineRule="auto"/>
    </w:pPr>
    <w:rPr>
      <w:rFonts w:ascii="Arial" w:eastAsia="Arial" w:hAnsi="Arial" w:cs="Arial"/>
      <w:sz w:val="22"/>
      <w:szCs w:val="22"/>
      <w:lang w:val="en"/>
      <w14:ligatures w14:val="none"/>
    </w:rPr>
  </w:style>
  <w:style w:type="paragraph" w:customStyle="1" w:styleId="Checklist">
    <w:name w:val="Checklist"/>
    <w:basedOn w:val="Normal"/>
    <w:qFormat/>
    <w:rsid w:val="00543EE6"/>
    <w:pPr>
      <w:numPr>
        <w:numId w:val="150"/>
      </w:numPr>
    </w:pPr>
    <w:rPr>
      <w:szCs w:val="20"/>
    </w:rPr>
  </w:style>
  <w:style w:type="paragraph" w:customStyle="1" w:styleId="CommentSection">
    <w:name w:val="Comment Section"/>
    <w:basedOn w:val="Normal"/>
    <w:qFormat/>
    <w:rsid w:val="002A3278"/>
    <w:pPr>
      <w:spacing w:before="240" w:after="240"/>
    </w:pPr>
    <w:rPr>
      <w:b/>
      <w:szCs w:val="20"/>
    </w:rPr>
  </w:style>
  <w:style w:type="paragraph" w:customStyle="1" w:styleId="Style2">
    <w:name w:val="Style2"/>
    <w:basedOn w:val="Normal"/>
    <w:qFormat/>
    <w:rsid w:val="00183526"/>
    <w:pPr>
      <w:spacing w:before="240" w:line="278" w:lineRule="auto"/>
    </w:pPr>
    <w:rPr>
      <w:rFonts w:asciiTheme="minorHAnsi" w:eastAsiaTheme="minorHAnsi" w:hAnsiTheme="minorHAnsi" w:cstheme="minorBidi"/>
      <w:kern w:val="2"/>
      <w14:ligatures w14:val="standardContextual"/>
    </w:rPr>
  </w:style>
  <w:style w:type="paragraph" w:customStyle="1" w:styleId="WA">
    <w:name w:val="WA"/>
    <w:basedOn w:val="Normal"/>
    <w:qFormat/>
    <w:rsid w:val="00183526"/>
    <w:pPr>
      <w:spacing w:before="480" w:after="160" w:line="278" w:lineRule="auto"/>
      <w:jc w:val="center"/>
    </w:pPr>
    <w:rPr>
      <w:rFonts w:asciiTheme="minorHAnsi" w:eastAsiaTheme="minorHAnsi" w:hAnsiTheme="minorHAnsi" w:cstheme="minorBidi"/>
      <w:b/>
      <w:kern w:val="2"/>
      <w:sz w:val="58"/>
      <w:szCs w:val="58"/>
      <w14:ligatures w14:val="standardContextual"/>
    </w:rPr>
  </w:style>
  <w:style w:type="paragraph" w:customStyle="1" w:styleId="RGgeneraltitle">
    <w:name w:val="RG general title"/>
    <w:basedOn w:val="Normal"/>
    <w:qFormat/>
    <w:rsid w:val="00183526"/>
    <w:pPr>
      <w:spacing w:before="240" w:line="278" w:lineRule="auto"/>
      <w:jc w:val="center"/>
    </w:pPr>
    <w:rPr>
      <w:rFonts w:asciiTheme="minorHAnsi" w:eastAsia="Calibri" w:hAnsiTheme="minorHAnsi" w:cstheme="minorBidi"/>
      <w:b/>
      <w:kern w:val="2"/>
      <w:sz w:val="52"/>
      <w:szCs w:val="52"/>
      <w14:ligatures w14:val="standardContextual"/>
    </w:rPr>
  </w:style>
  <w:style w:type="paragraph" w:customStyle="1" w:styleId="RGbooktitle">
    <w:name w:val="RG book title"/>
    <w:basedOn w:val="Normal"/>
    <w:qFormat/>
    <w:rsid w:val="00183526"/>
    <w:pPr>
      <w:spacing w:before="480" w:after="160" w:line="278" w:lineRule="auto"/>
      <w:jc w:val="center"/>
    </w:pPr>
    <w:rPr>
      <w:rFonts w:asciiTheme="minorHAnsi" w:eastAsiaTheme="minorHAnsi" w:hAnsiTheme="minorHAnsi" w:cstheme="minorBidi"/>
      <w:b/>
      <w:bCs/>
      <w:i/>
      <w:kern w:val="2"/>
      <w:sz w:val="46"/>
      <w:szCs w:val="46"/>
      <w14:ligatures w14:val="standardContextual"/>
    </w:rPr>
  </w:style>
  <w:style w:type="paragraph" w:customStyle="1" w:styleId="Style3">
    <w:name w:val="Style3"/>
    <w:basedOn w:val="Style2"/>
    <w:qFormat/>
    <w:rsid w:val="00183526"/>
    <w:pPr>
      <w:spacing w:before="200"/>
    </w:pPr>
  </w:style>
  <w:style w:type="paragraph" w:customStyle="1" w:styleId="Part2">
    <w:name w:val="Part 2"/>
    <w:basedOn w:val="Part1"/>
    <w:qFormat/>
    <w:rsid w:val="002A3278"/>
    <w:pPr>
      <w:spacing w:before="240"/>
    </w:pPr>
  </w:style>
  <w:style w:type="paragraph" w:customStyle="1" w:styleId="Checklistmulti-line">
    <w:name w:val="Checklist multi-line"/>
    <w:basedOn w:val="Checklist"/>
    <w:qFormat/>
    <w:rsid w:val="00183526"/>
    <w:pPr>
      <w:spacing w:after="60" w:line="240" w:lineRule="auto"/>
    </w:pPr>
  </w:style>
  <w:style w:type="paragraph" w:customStyle="1" w:styleId="Part1">
    <w:name w:val="Part 1"/>
    <w:basedOn w:val="Normal"/>
    <w:qFormat/>
    <w:rsid w:val="002A3278"/>
    <w:pPr>
      <w:spacing w:line="360" w:lineRule="auto"/>
    </w:pPr>
    <w:rPr>
      <w:b/>
      <w:sz w:val="32"/>
      <w:szCs w:val="32"/>
    </w:rPr>
  </w:style>
  <w:style w:type="paragraph" w:customStyle="1" w:styleId="Background">
    <w:name w:val="Background"/>
    <w:basedOn w:val="Normal"/>
    <w:qFormat/>
    <w:rsid w:val="002A3278"/>
    <w:pPr>
      <w:spacing w:after="240"/>
    </w:pPr>
    <w:rPr>
      <w:bCs/>
      <w:szCs w:val="20"/>
    </w:rPr>
  </w:style>
  <w:style w:type="paragraph" w:customStyle="1" w:styleId="Answerortell">
    <w:name w:val="Answer or tell"/>
    <w:basedOn w:val="Normal"/>
    <w:qFormat/>
    <w:rsid w:val="002A3278"/>
    <w:pPr>
      <w:spacing w:after="80" w:line="360" w:lineRule="auto"/>
    </w:pPr>
    <w:rPr>
      <w:szCs w:val="20"/>
    </w:rPr>
  </w:style>
  <w:style w:type="character" w:styleId="PlaceholderText">
    <w:name w:val="Placeholder Text"/>
    <w:basedOn w:val="DefaultParagraphFont"/>
    <w:uiPriority w:val="99"/>
    <w:semiHidden/>
    <w:rsid w:val="00183526"/>
    <w:rPr>
      <w:color w:val="666666"/>
    </w:rPr>
  </w:style>
  <w:style w:type="character" w:customStyle="1" w:styleId="Hyperlink1">
    <w:name w:val="Hyperlink1"/>
    <w:basedOn w:val="DefaultParagraphFont"/>
    <w:uiPriority w:val="99"/>
    <w:unhideWhenUsed/>
    <w:rsid w:val="0018352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1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customXml" Target="../customXml/item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yellen/Library/Group%20Containers/UBF8T346G9.Office/User%20Content.localized/Templates.localized/Ultimate%20R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3fff9ed69b78a1d1c48e3f96068d2b17">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7b2c40b849e0c1cff02f16dd8f1be10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29568A-EABE-7B4F-96D1-A9875256E86A}">
  <ds:schemaRefs>
    <ds:schemaRef ds:uri="http://schemas.openxmlformats.org/officeDocument/2006/bibliography"/>
  </ds:schemaRefs>
</ds:datastoreItem>
</file>

<file path=customXml/itemProps2.xml><?xml version="1.0" encoding="utf-8"?>
<ds:datastoreItem xmlns:ds="http://schemas.openxmlformats.org/officeDocument/2006/customXml" ds:itemID="{270B2B9A-92EA-4E41-9E04-620DD0DC398F}"/>
</file>

<file path=customXml/itemProps3.xml><?xml version="1.0" encoding="utf-8"?>
<ds:datastoreItem xmlns:ds="http://schemas.openxmlformats.org/officeDocument/2006/customXml" ds:itemID="{714E3445-FFE4-4898-A074-AAA136C2DC17}"/>
</file>

<file path=customXml/itemProps4.xml><?xml version="1.0" encoding="utf-8"?>
<ds:datastoreItem xmlns:ds="http://schemas.openxmlformats.org/officeDocument/2006/customXml" ds:itemID="{97FCE4FD-DBF3-415F-850D-194FA9EF58E5}"/>
</file>

<file path=docProps/app.xml><?xml version="1.0" encoding="utf-8"?>
<Properties xmlns="http://schemas.openxmlformats.org/officeDocument/2006/extended-properties" xmlns:vt="http://schemas.openxmlformats.org/officeDocument/2006/docPropsVTypes">
  <Template>Ultimate RG template.dotx</Template>
  <TotalTime>40</TotalTime>
  <Pages>112</Pages>
  <Words>26006</Words>
  <Characters>148236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RODRIGUEZ</dc:creator>
  <cp:keywords/>
  <dc:description/>
  <cp:lastModifiedBy>Tammy Enns</cp:lastModifiedBy>
  <cp:revision>14</cp:revision>
  <cp:lastPrinted>2025-05-05T17:57:00Z</cp:lastPrinted>
  <dcterms:created xsi:type="dcterms:W3CDTF">2025-07-25T20:16:00Z</dcterms:created>
  <dcterms:modified xsi:type="dcterms:W3CDTF">2025-07-29T19:33:00Z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